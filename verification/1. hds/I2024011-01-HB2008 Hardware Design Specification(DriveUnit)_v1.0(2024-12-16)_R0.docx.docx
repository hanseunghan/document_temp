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230CF3FE" w14:textId="0B00DD56" w:rsidR="0075426C" w:rsidRPr="00B41AE2" w:rsidRDefault="006818A3" w:rsidP="00960D47">
      <w:pPr>
        <w:pStyle w:val="afffff4"/>
        <w:rPr>
          <w:rFonts w:ascii="현대체Light" w:eastAsia="현대체Light" w:hAnsi="현대체Light"/>
          <w:position w:val="2"/>
          <w:sz w:val="24"/>
          <w:szCs w:val="24"/>
          <w:lang w:eastAsia="ko-KR"/>
        </w:rPr>
      </w:pPr>
      <w:r w:rsidRPr="00B41AE2">
        <w:rPr>
          <w:rFonts w:ascii="현대체Light" w:eastAsia="현대체Light" w:hAnsi="현대체Light"/>
          <w:color w:val="000000" w:themeColor="text1"/>
          <w:w w:val="90"/>
          <w:lang w:eastAsia="ko-KR"/>
        </w:rPr>
        <w:t>[</w:t>
      </w:r>
      <w:r w:rsidR="003636BD" w:rsidRPr="00B41AE2">
        <w:rPr>
          <w:rFonts w:ascii="현대체Light" w:eastAsia="현대체Light" w:hAnsi="현대체Light" w:hint="eastAsia"/>
          <w:color w:val="000000" w:themeColor="text1"/>
          <w:w w:val="90"/>
          <w:lang w:eastAsia="ko-KR"/>
        </w:rPr>
        <w:t>Drive</w:t>
      </w:r>
      <w:r w:rsidR="00355D8D" w:rsidRPr="00B41AE2">
        <w:rPr>
          <w:rFonts w:ascii="현대체Light" w:eastAsia="현대체Light" w:hAnsi="현대체Light" w:hint="eastAsia"/>
          <w:color w:val="000000" w:themeColor="text1"/>
          <w:w w:val="90"/>
          <w:lang w:eastAsia="ko-KR"/>
        </w:rPr>
        <w:t>Unit</w:t>
      </w:r>
      <w:r w:rsidRPr="00B41AE2">
        <w:rPr>
          <w:rFonts w:ascii="현대체Light" w:eastAsia="현대체Light" w:hAnsi="현대체Light"/>
          <w:color w:val="000000" w:themeColor="text1"/>
          <w:w w:val="90"/>
          <w:lang w:eastAsia="ko-KR"/>
        </w:rPr>
        <w:t>]</w:t>
      </w:r>
      <w:r w:rsidRPr="00B41AE2">
        <w:rPr>
          <w:rFonts w:ascii="현대체Light" w:eastAsia="현대체Light" w:hAnsi="현대체Light"/>
          <w:noProof/>
          <w:color w:val="000000" w:themeColor="text1"/>
          <w:lang w:eastAsia="ko-KR"/>
        </w:rPr>
        <w:t xml:space="preserve"> </w:t>
      </w:r>
      <w:r w:rsidR="00D50865" w:rsidRPr="00B41AE2">
        <w:rPr>
          <w:rFonts w:ascii="현대체Light" w:eastAsia="현대체Light" w:hAnsi="현대체Light"/>
          <w:noProof/>
          <w:position w:val="2"/>
          <w:sz w:val="24"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84E711" wp14:editId="21DDEA27">
                <wp:simplePos x="0" y="0"/>
                <wp:positionH relativeFrom="column">
                  <wp:posOffset>4712970</wp:posOffset>
                </wp:positionH>
                <wp:positionV relativeFrom="paragraph">
                  <wp:posOffset>60629</wp:posOffset>
                </wp:positionV>
                <wp:extent cx="1485900" cy="475615"/>
                <wp:effectExtent l="0" t="0" r="0" b="635"/>
                <wp:wrapNone/>
                <wp:docPr id="3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1A13F" w14:textId="7A391074" w:rsidR="002B1860" w:rsidRPr="00B41AE2" w:rsidRDefault="002B1860" w:rsidP="00E1624A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</w:pPr>
                            <w:r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[</w:t>
                            </w:r>
                            <w:r w:rsidR="00355D8D"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I2024011-01-HB2008</w:t>
                            </w:r>
                            <w:r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]</w:t>
                            </w:r>
                          </w:p>
                          <w:p w14:paraId="09E3BE10" w14:textId="491B5F80" w:rsidR="002B1860" w:rsidRPr="00B41AE2" w:rsidRDefault="00994513" w:rsidP="00E1624A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</w:pPr>
                            <w:r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V1.0</w:t>
                            </w:r>
                          </w:p>
                          <w:p w14:paraId="00FF2CEE" w14:textId="3BF40935" w:rsidR="002B1860" w:rsidRPr="00B41AE2" w:rsidRDefault="002B1860" w:rsidP="00E1624A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szCs w:val="18"/>
                              </w:rPr>
                            </w:pPr>
                            <w:r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[</w:t>
                            </w:r>
                            <w:r w:rsidR="00355D8D"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2024.12.16</w:t>
                            </w:r>
                            <w:r w:rsidRPr="00B41AE2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]</w:t>
                            </w:r>
                          </w:p>
                          <w:p w14:paraId="5F78B7CA" w14:textId="3F58CBDD" w:rsidR="002B1860" w:rsidRPr="0080626D" w:rsidRDefault="002B1860" w:rsidP="00B573BE">
                            <w:pPr>
                              <w:pStyle w:val="R"/>
                              <w:spacing w:line="240" w:lineRule="auto"/>
                              <w:rPr>
                                <w:rFonts w:ascii="현대체Medium" w:eastAsia="현대체Medium" w:hAnsi="현대체Medium"/>
                                <w:color w:val="0000FF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84E71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1.1pt;margin-top:4.75pt;width:117pt;height:3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gMrQIAAKo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" filled="f" stroked="f">
                <v:textbox inset="0,0,0,0">
                  <w:txbxContent>
                    <w:p w14:paraId="4C91A13F" w14:textId="7A391074" w:rsidR="002B1860" w:rsidRPr="00B41AE2" w:rsidRDefault="002B1860" w:rsidP="00E1624A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</w:pPr>
                      <w:r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[</w:t>
                      </w:r>
                      <w:r w:rsidR="00355D8D"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I2024011-01-HB2008</w:t>
                      </w:r>
                      <w:r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]</w:t>
                      </w:r>
                    </w:p>
                    <w:p w14:paraId="09E3BE10" w14:textId="491B5F80" w:rsidR="002B1860" w:rsidRPr="00B41AE2" w:rsidRDefault="00994513" w:rsidP="00E1624A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</w:pPr>
                      <w:r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V1.0</w:t>
                      </w:r>
                    </w:p>
                    <w:p w14:paraId="00FF2CEE" w14:textId="3BF40935" w:rsidR="002B1860" w:rsidRPr="00B41AE2" w:rsidRDefault="002B1860" w:rsidP="00E1624A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szCs w:val="18"/>
                        </w:rPr>
                      </w:pPr>
                      <w:r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[</w:t>
                      </w:r>
                      <w:r w:rsidR="00355D8D"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2024.12.16</w:t>
                      </w:r>
                      <w:r w:rsidRPr="00B41AE2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]</w:t>
                      </w:r>
                    </w:p>
                    <w:p w14:paraId="5F78B7CA" w14:textId="3F58CBDD" w:rsidR="002B1860" w:rsidRPr="0080626D" w:rsidRDefault="002B1860" w:rsidP="00B573BE">
                      <w:pPr>
                        <w:pStyle w:val="R"/>
                        <w:spacing w:line="240" w:lineRule="auto"/>
                        <w:rPr>
                          <w:rFonts w:ascii="현대체Medium" w:eastAsia="현대체Medium" w:hAnsi="현대체Medium"/>
                          <w:color w:val="0000FF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0865" w:rsidRPr="00B41AE2">
        <w:rPr>
          <w:rFonts w:ascii="현대체Light" w:eastAsia="현대체Light" w:hAnsi="현대체Light"/>
          <w:noProof/>
          <w:position w:val="2"/>
          <w:sz w:val="24"/>
          <w:szCs w:val="24"/>
          <w:lang w:eastAsia="ko-KR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0216F1A0" wp14:editId="596C8E8B">
                <wp:simplePos x="0" y="0"/>
                <wp:positionH relativeFrom="page">
                  <wp:posOffset>612140</wp:posOffset>
                </wp:positionH>
                <wp:positionV relativeFrom="page">
                  <wp:posOffset>972184</wp:posOffset>
                </wp:positionV>
                <wp:extent cx="6336030" cy="0"/>
                <wp:effectExtent l="0" t="19050" r="7620" b="19050"/>
                <wp:wrapNone/>
                <wp:docPr id="3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A289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B0FBE" id="Line 6" o:spid="_x0000_s1026" style="position:absolute;left:0;text-align:left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KDSOBBgCAAAqBAAADgAAAAAAAAAAAAAAAAAuAgAAZHJzL2Uyb0RvYy54bWxQSwECLQAUAAYA&#10;CAAAACEAQzT6q90AAAALAQAADwAAAAAAAAAAAAAAAAByBAAAZHJzL2Rvd25yZXYueG1sUEsFBgAA&#10;AAAEAAQA8wAAAHwFAAAAAA==&#10;" strokecolor="#2a289d" strokeweight="2.25pt">
                <w10:wrap anchorx="page" anchory="page"/>
              </v:line>
            </w:pict>
          </mc:Fallback>
        </mc:AlternateContent>
      </w:r>
      <w:r w:rsidR="00D50865" w:rsidRPr="00B41AE2">
        <w:rPr>
          <w:rFonts w:ascii="현대체Light" w:eastAsia="현대체Light" w:hAnsi="현대체Light"/>
          <w:noProof/>
          <w:position w:val="2"/>
          <w:sz w:val="24"/>
          <w:szCs w:val="24"/>
          <w:lang w:eastAsia="ko-KR"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45404431" wp14:editId="34A54310">
                <wp:simplePos x="0" y="0"/>
                <wp:positionH relativeFrom="page">
                  <wp:posOffset>612140</wp:posOffset>
                </wp:positionH>
                <wp:positionV relativeFrom="page">
                  <wp:posOffset>1684654</wp:posOffset>
                </wp:positionV>
                <wp:extent cx="6336030" cy="0"/>
                <wp:effectExtent l="0" t="19050" r="7620" b="19050"/>
                <wp:wrapNone/>
                <wp:docPr id="3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A289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4CF0F" id="Line 5" o:spid="_x0000_s1026" style="position:absolute;left:0;text-align:left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132.65pt" to="547.1pt,1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" strokecolor="#2a289d" strokeweight="2.25pt">
                <w10:wrap anchorx="page" anchory="page"/>
              </v:line>
            </w:pict>
          </mc:Fallback>
        </mc:AlternateContent>
      </w:r>
    </w:p>
    <w:p w14:paraId="42F91E3B" w14:textId="48054AAE" w:rsidR="0075426C" w:rsidRPr="00C17E2B" w:rsidRDefault="006818A3" w:rsidP="009F2B23">
      <w:pPr>
        <w:pStyle w:val="afffff5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/>
          <w:lang w:eastAsia="ko-KR"/>
        </w:rPr>
        <w:t>하드웨어 설계 사양서(</w:t>
      </w:r>
      <w:r w:rsidR="00415B3B" w:rsidRPr="00C17E2B">
        <w:rPr>
          <w:rFonts w:ascii="현대체Light" w:eastAsia="현대체Light" w:hAnsi="현대체Light"/>
          <w:lang w:eastAsia="ko-KR"/>
        </w:rPr>
        <w:t xml:space="preserve">Hardware Design </w:t>
      </w:r>
      <w:r w:rsidR="00CB2996" w:rsidRPr="00C17E2B">
        <w:rPr>
          <w:rFonts w:ascii="현대체Light" w:eastAsia="현대체Light" w:hAnsi="현대체Light"/>
          <w:lang w:eastAsia="ko-KR"/>
        </w:rPr>
        <w:t>Specificaiton</w:t>
      </w:r>
      <w:r w:rsidRPr="00C17E2B">
        <w:rPr>
          <w:rFonts w:ascii="현대체Light" w:eastAsia="현대체Light" w:hAnsi="현대체Light"/>
          <w:lang w:eastAsia="ko-KR"/>
        </w:rPr>
        <w:t xml:space="preserve"> </w:t>
      </w:r>
      <w:r w:rsidR="00FA5067">
        <w:rPr>
          <w:rFonts w:ascii="현대체Light" w:eastAsia="현대체Light" w:hAnsi="현대체Light"/>
          <w:lang w:eastAsia="ko-KR"/>
        </w:rPr>
        <w:t>HD</w:t>
      </w:r>
      <w:r w:rsidR="00FA5067">
        <w:rPr>
          <w:rFonts w:ascii="현대체Light" w:eastAsia="현대체Light" w:hAnsi="현대체Light" w:hint="eastAsia"/>
          <w:lang w:eastAsia="ko-KR"/>
        </w:rPr>
        <w:t>S</w:t>
      </w:r>
      <w:r w:rsidR="00415B3B" w:rsidRPr="00C17E2B">
        <w:rPr>
          <w:rFonts w:ascii="현대체Light" w:eastAsia="현대체Light" w:hAnsi="현대체Light"/>
          <w:lang w:eastAsia="ko-KR"/>
        </w:rPr>
        <w:t>)</w:t>
      </w:r>
    </w:p>
    <w:p w14:paraId="6A0997CB" w14:textId="64BAAEF9" w:rsidR="0075426C" w:rsidRPr="00C17E2B" w:rsidRDefault="0075426C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70608B24" w14:textId="0A7B5204" w:rsidR="00EA1AFF" w:rsidRPr="00C17E2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42C6D751" w14:textId="1A3B0D00" w:rsidR="00EA1AFF" w:rsidRPr="00C17E2B" w:rsidRDefault="00EA1AFF" w:rsidP="00C17E2B">
      <w:pPr>
        <w:pStyle w:val="afffff6"/>
        <w:jc w:val="left"/>
        <w:rPr>
          <w:rFonts w:ascii="현대체Light" w:eastAsia="현대체Light" w:hAnsi="현대체Light"/>
          <w:b/>
          <w:sz w:val="36"/>
          <w:lang w:eastAsia="ko-KR"/>
        </w:rPr>
      </w:pPr>
    </w:p>
    <w:p w14:paraId="613F2633" w14:textId="608D694A" w:rsidR="00EA1AFF" w:rsidRPr="00C17E2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4EA96252" w14:textId="0E186C3E" w:rsidR="00EA1AFF" w:rsidRPr="00C17E2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532DBDED" w14:textId="410C55DC" w:rsidR="00EA1AFF" w:rsidRPr="00C17E2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1CDC1AA5" w14:textId="77777777" w:rsidR="00EA1AFF" w:rsidRPr="00C17E2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23FCF8E4" w14:textId="77777777" w:rsidR="006818A3" w:rsidRPr="00C17E2B" w:rsidRDefault="006818A3" w:rsidP="005C1426">
      <w:pPr>
        <w:pStyle w:val="afffff6"/>
        <w:snapToGrid w:val="0"/>
        <w:spacing w:line="240" w:lineRule="auto"/>
        <w:outlineLvl w:val="0"/>
        <w:rPr>
          <w:rFonts w:ascii="현대체Light" w:eastAsia="현대체Light" w:hAnsi="현대체Light" w:cs="Arial"/>
          <w:b/>
          <w:sz w:val="48"/>
          <w:szCs w:val="48"/>
          <w:lang w:eastAsia="ko-KR"/>
        </w:rPr>
      </w:pPr>
      <w:bookmarkStart w:id="0" w:name="_Toc175921299"/>
      <w:bookmarkStart w:id="1" w:name="_Toc175922650"/>
      <w:bookmarkStart w:id="2" w:name="_Toc183109435"/>
      <w:bookmarkStart w:id="3" w:name="_Hlk536449900"/>
      <w:r w:rsidRPr="00C17E2B">
        <w:rPr>
          <w:rFonts w:ascii="현대체Light" w:eastAsia="현대체Light" w:hAnsi="현대체Light" w:cs="Arial"/>
          <w:b/>
          <w:sz w:val="48"/>
          <w:szCs w:val="48"/>
          <w:lang w:eastAsia="ko-KR"/>
        </w:rPr>
        <w:t>하드웨어 설계 사양서</w:t>
      </w:r>
      <w:bookmarkEnd w:id="0"/>
      <w:bookmarkEnd w:id="1"/>
      <w:bookmarkEnd w:id="2"/>
    </w:p>
    <w:p w14:paraId="501F7465" w14:textId="38F91AD2" w:rsidR="006818A3" w:rsidRPr="00C17E2B" w:rsidRDefault="006818A3" w:rsidP="000873EE">
      <w:pPr>
        <w:pStyle w:val="afffff6"/>
        <w:snapToGrid w:val="0"/>
        <w:spacing w:line="240" w:lineRule="auto"/>
        <w:rPr>
          <w:rFonts w:ascii="현대체Light" w:eastAsia="현대체Light" w:hAnsi="현대체Light" w:cs="Arial"/>
          <w:b/>
          <w:sz w:val="48"/>
          <w:szCs w:val="48"/>
          <w:lang w:eastAsia="ko-KR"/>
        </w:rPr>
      </w:pPr>
      <w:bookmarkStart w:id="4" w:name="_Toc175921300"/>
      <w:r w:rsidRPr="00C17E2B">
        <w:rPr>
          <w:rFonts w:ascii="현대체Light" w:eastAsia="현대체Light" w:hAnsi="현대체Light" w:cs="Arial"/>
          <w:b/>
          <w:sz w:val="48"/>
          <w:szCs w:val="48"/>
          <w:lang w:eastAsia="ko-KR"/>
        </w:rPr>
        <w:t>Haredware Design Specification(</w:t>
      </w:r>
      <w:r w:rsidR="00FA5067">
        <w:rPr>
          <w:rFonts w:ascii="현대체Light" w:eastAsia="현대체Light" w:hAnsi="현대체Light" w:cs="Arial"/>
          <w:b/>
          <w:sz w:val="48"/>
          <w:szCs w:val="48"/>
          <w:lang w:eastAsia="ko-KR"/>
        </w:rPr>
        <w:t>HDS</w:t>
      </w:r>
      <w:r w:rsidRPr="00C17E2B">
        <w:rPr>
          <w:rFonts w:ascii="현대체Light" w:eastAsia="현대체Light" w:hAnsi="현대체Light" w:cs="Arial"/>
          <w:b/>
          <w:sz w:val="48"/>
          <w:szCs w:val="48"/>
          <w:lang w:eastAsia="ko-KR"/>
        </w:rPr>
        <w:t>)</w:t>
      </w:r>
      <w:bookmarkEnd w:id="4"/>
    </w:p>
    <w:p w14:paraId="61C11D88" w14:textId="4130A696" w:rsidR="006818A3" w:rsidRPr="00C17E2B" w:rsidRDefault="006818A3" w:rsidP="00B573BE">
      <w:pPr>
        <w:pStyle w:val="afffff6"/>
        <w:snapToGrid w:val="0"/>
        <w:spacing w:line="240" w:lineRule="auto"/>
        <w:rPr>
          <w:rFonts w:ascii="현대체Light" w:eastAsia="현대체Light" w:hAnsi="현대체Light"/>
          <w:b/>
          <w:sz w:val="28"/>
          <w:lang w:eastAsia="ko-KR"/>
        </w:rPr>
      </w:pPr>
    </w:p>
    <w:bookmarkEnd w:id="3"/>
    <w:p w14:paraId="585FED52" w14:textId="725AE3DF" w:rsidR="006818A3" w:rsidRPr="00C17E2B" w:rsidRDefault="00302BCF" w:rsidP="006818A3">
      <w:pPr>
        <w:pStyle w:val="afffff6"/>
        <w:snapToGrid w:val="0"/>
        <w:spacing w:line="240" w:lineRule="auto"/>
        <w:rPr>
          <w:rFonts w:ascii="현대체Light" w:eastAsia="현대체Light" w:hAnsi="현대체Light" w:cs="바탕체"/>
          <w:color w:val="000000" w:themeColor="text1"/>
          <w:sz w:val="72"/>
          <w:lang w:eastAsia="ko-KR"/>
        </w:rPr>
      </w:pPr>
      <w:r w:rsidRPr="00C17E2B">
        <w:rPr>
          <w:rFonts w:ascii="현대체Light" w:eastAsia="현대체Light" w:hAnsi="현대체Light"/>
          <w:color w:val="000000" w:themeColor="text1"/>
          <w:sz w:val="72"/>
          <w:lang w:eastAsia="ko-KR"/>
        </w:rPr>
        <w:t xml:space="preserve">Drive </w:t>
      </w:r>
      <w:r w:rsidRPr="00C17E2B">
        <w:rPr>
          <w:rFonts w:ascii="현대체Light" w:eastAsia="현대체Light" w:hAnsi="현대체Light" w:hint="eastAsia"/>
          <w:color w:val="000000" w:themeColor="text1"/>
          <w:sz w:val="72"/>
          <w:lang w:eastAsia="ko-KR"/>
        </w:rPr>
        <w:t>Unit</w:t>
      </w:r>
    </w:p>
    <w:p w14:paraId="732037D4" w14:textId="2438D6FC" w:rsidR="006818A3" w:rsidRPr="00C17E2B" w:rsidRDefault="006818A3" w:rsidP="006818A3">
      <w:pPr>
        <w:pStyle w:val="afffff6"/>
        <w:snapToGrid w:val="0"/>
        <w:spacing w:line="240" w:lineRule="auto"/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</w:pPr>
      <w:r w:rsidRPr="00C17E2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[</w:t>
      </w:r>
      <w:r w:rsidR="005A7A6C" w:rsidRPr="00C17E2B">
        <w:rPr>
          <w:rFonts w:ascii="현대체Light" w:eastAsia="현대체Light" w:hAnsi="현대체Light" w:cs="Arial" w:hint="eastAsia"/>
          <w:color w:val="000000" w:themeColor="text1"/>
          <w:sz w:val="36"/>
          <w:szCs w:val="48"/>
          <w:lang w:eastAsia="ko-KR"/>
        </w:rPr>
        <w:t>U</w:t>
      </w:r>
      <w:r w:rsidR="005A7A6C" w:rsidRPr="00C17E2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 xml:space="preserve">sing </w:t>
      </w:r>
      <w:r w:rsidR="001841A3" w:rsidRPr="00C17E2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Hi6a</w:t>
      </w:r>
      <w:r w:rsidR="005A7A6C" w:rsidRPr="00C17E2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-Robot-</w:t>
      </w:r>
      <w:r w:rsidR="00C93096" w:rsidRPr="00C17E2B">
        <w:rPr>
          <w:rFonts w:ascii="현대체Light" w:eastAsia="현대체Light" w:hAnsi="현대체Light" w:cs="Arial" w:hint="eastAsia"/>
          <w:color w:val="000000" w:themeColor="text1"/>
          <w:sz w:val="36"/>
          <w:szCs w:val="48"/>
          <w:lang w:eastAsia="ko-KR"/>
        </w:rPr>
        <w:t>Controller]</w:t>
      </w:r>
    </w:p>
    <w:p w14:paraId="360AC670" w14:textId="0263CBFD" w:rsidR="006818A3" w:rsidRPr="00C17E2B" w:rsidRDefault="006818A3" w:rsidP="006818A3">
      <w:pPr>
        <w:jc w:val="center"/>
        <w:rPr>
          <w:rFonts w:ascii="현대체Light" w:eastAsia="현대체Light" w:hAnsi="현대체Light" w:cs="Arial"/>
          <w:b/>
          <w:color w:val="000000" w:themeColor="text1"/>
          <w:sz w:val="36"/>
          <w:szCs w:val="48"/>
          <w:lang w:eastAsia="ko-KR"/>
        </w:rPr>
      </w:pPr>
    </w:p>
    <w:p w14:paraId="566B8B6E" w14:textId="6A6AECEE" w:rsidR="006818A3" w:rsidRPr="00C17E2B" w:rsidRDefault="006818A3" w:rsidP="006818A3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  <w:lang w:eastAsia="ko-KR"/>
        </w:rPr>
      </w:pPr>
    </w:p>
    <w:p w14:paraId="76D0E582" w14:textId="3AB49A02" w:rsidR="006818A3" w:rsidRPr="00B41AE2" w:rsidRDefault="006818A3" w:rsidP="006818A3">
      <w:pPr>
        <w:spacing w:line="240" w:lineRule="auto"/>
        <w:jc w:val="center"/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</w:pPr>
      <w:r w:rsidRPr="00B41AE2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V</w:t>
      </w:r>
      <w:r w:rsidR="004F362F" w:rsidRPr="00B41AE2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1</w:t>
      </w:r>
      <w:r w:rsidRPr="00B41AE2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.</w:t>
      </w:r>
      <w:r w:rsidR="004F362F" w:rsidRPr="00B41AE2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0</w:t>
      </w:r>
    </w:p>
    <w:p w14:paraId="6C1A922E" w14:textId="0CBA3C7E" w:rsidR="00123AEC" w:rsidRPr="00C17E2B" w:rsidRDefault="00123AEC" w:rsidP="00EA1AFF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  <w:lang w:eastAsia="ko-KR"/>
        </w:rPr>
      </w:pPr>
    </w:p>
    <w:p w14:paraId="6364795E" w14:textId="3FA039BF" w:rsidR="00F4467E" w:rsidRPr="00C17E2B" w:rsidRDefault="006818A3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  <w:lang w:eastAsia="ko-KR"/>
        </w:rPr>
      </w:pPr>
      <w:r w:rsidRPr="00C17E2B">
        <w:rPr>
          <w:rFonts w:ascii="현대체Light" w:eastAsia="현대체Light" w:hAnsi="현대체Light" w:cs="Arial"/>
          <w:sz w:val="28"/>
          <w:szCs w:val="28"/>
          <w:lang w:eastAsia="ko-KR"/>
        </w:rPr>
        <w:t>[</w:t>
      </w:r>
      <w:r w:rsidR="00994513">
        <w:rPr>
          <w:rFonts w:ascii="현대체Light" w:eastAsia="현대체Light" w:hAnsi="현대체Light" w:cs="Arial"/>
          <w:sz w:val="28"/>
          <w:szCs w:val="28"/>
          <w:lang w:eastAsia="ko-KR"/>
        </w:rPr>
        <w:t>2024.12.16</w:t>
      </w:r>
      <w:r w:rsidRPr="00C17E2B">
        <w:rPr>
          <w:rFonts w:ascii="현대체Light" w:eastAsia="현대체Light" w:hAnsi="현대체Light" w:cs="Arial"/>
          <w:sz w:val="28"/>
          <w:szCs w:val="28"/>
          <w:lang w:eastAsia="ko-KR"/>
        </w:rPr>
        <w:t>]</w:t>
      </w:r>
    </w:p>
    <w:p w14:paraId="2090E72A" w14:textId="1860CECD" w:rsidR="00F4467E" w:rsidRPr="00C17E2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</w:rPr>
      </w:pPr>
    </w:p>
    <w:p w14:paraId="7200EBD4" w14:textId="5281828B" w:rsidR="00F4467E" w:rsidRPr="00C17E2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</w:rPr>
      </w:pPr>
      <w:bookmarkStart w:id="5" w:name="_GoBack"/>
      <w:bookmarkEnd w:id="5"/>
    </w:p>
    <w:p w14:paraId="28641F59" w14:textId="77777777" w:rsidR="00F4467E" w:rsidRPr="00C17E2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24137293" w14:textId="12E5E65B" w:rsidR="00F4467E" w:rsidRPr="00C17E2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18C2E031" w14:textId="6DFF7C01" w:rsidR="006818A3" w:rsidRPr="00C17E2B" w:rsidRDefault="006818A3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7D4529CC" w14:textId="77777777" w:rsidR="006818A3" w:rsidRPr="00C17E2B" w:rsidRDefault="006818A3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191F31B2" w14:textId="77777777" w:rsidR="00F4467E" w:rsidRPr="00C17E2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tbl>
      <w:tblPr>
        <w:tblStyle w:val="afffff2"/>
        <w:tblW w:w="0" w:type="auto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291"/>
        <w:gridCol w:w="2971"/>
      </w:tblGrid>
      <w:tr w:rsidR="00F4467E" w:rsidRPr="00C17E2B" w14:paraId="3CA7CD7D" w14:textId="77777777" w:rsidTr="00A4253C">
        <w:trPr>
          <w:trHeight w:val="372"/>
        </w:trPr>
        <w:tc>
          <w:tcPr>
            <w:tcW w:w="2408" w:type="dxa"/>
            <w:tcBorders>
              <w:top w:val="nil"/>
              <w:bottom w:val="nil"/>
              <w:right w:val="nil"/>
            </w:tcBorders>
            <w:vAlign w:val="center"/>
          </w:tcPr>
          <w:p w14:paraId="5CC2274B" w14:textId="634BC93E" w:rsidR="00F4467E" w:rsidRPr="00C17E2B" w:rsidRDefault="00C40A67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4"/>
                <w:szCs w:val="28"/>
                <w:lang w:eastAsia="de-DE"/>
              </w:rPr>
            </w:pPr>
            <w:r>
              <w:rPr>
                <w:rFonts w:ascii="현대체Light" w:eastAsia="현대체Light" w:hAnsi="현대체Light" w:hint="eastAsia"/>
                <w:sz w:val="24"/>
                <w:szCs w:val="28"/>
                <w:lang w:eastAsia="ko-KR"/>
              </w:rPr>
              <w:t>HW</w:t>
            </w:r>
            <w:r>
              <w:rPr>
                <w:rFonts w:ascii="현대체Light" w:eastAsia="현대체Light" w:hAnsi="현대체Light"/>
                <w:sz w:val="24"/>
                <w:szCs w:val="28"/>
                <w:lang w:eastAsia="ko-KR"/>
              </w:rPr>
              <w:t xml:space="preserve"> Part</w:t>
            </w:r>
            <w:r w:rsidR="00A4253C" w:rsidRPr="00C17E2B">
              <w:rPr>
                <w:rFonts w:ascii="현대체Light" w:eastAsia="현대체Light" w:hAnsi="현대체Light"/>
                <w:sz w:val="24"/>
                <w:szCs w:val="28"/>
                <w:lang w:eastAsia="ko-KR"/>
              </w:rPr>
              <w:t xml:space="preserve"> </w:t>
            </w:r>
            <w:r w:rsidR="00F4467E" w:rsidRPr="00C17E2B">
              <w:rPr>
                <w:rFonts w:ascii="현대체Light" w:eastAsia="현대체Light" w:hAnsi="현대체Light"/>
                <w:sz w:val="24"/>
                <w:szCs w:val="28"/>
                <w:lang w:eastAsia="de-DE"/>
              </w:rPr>
              <w:t>Manager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</w:tcBorders>
            <w:vAlign w:val="center"/>
          </w:tcPr>
          <w:p w14:paraId="1F6A59D7" w14:textId="106BAE6D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 w:rsidRPr="00C17E2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>:</w:t>
            </w:r>
            <w:r w:rsidR="00A4253C" w:rsidRPr="00C17E2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 xml:space="preserve">  </w:t>
            </w:r>
          </w:p>
        </w:tc>
        <w:tc>
          <w:tcPr>
            <w:tcW w:w="2971" w:type="dxa"/>
            <w:vAlign w:val="center"/>
          </w:tcPr>
          <w:p w14:paraId="4E054EAB" w14:textId="6C4670D3" w:rsidR="00F4467E" w:rsidRPr="00C17E2B" w:rsidRDefault="00C40A67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엄삼곤</w:t>
            </w:r>
            <w:r w:rsidR="00A4253C" w:rsidRPr="00C17E2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 xml:space="preserve"> </w:t>
            </w:r>
            <w:r w:rsidR="00EC4754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책임</w:t>
            </w:r>
          </w:p>
        </w:tc>
      </w:tr>
      <w:tr w:rsidR="00F4467E" w:rsidRPr="00C17E2B" w14:paraId="59054D5B" w14:textId="77777777" w:rsidTr="00A4253C">
        <w:trPr>
          <w:trHeight w:val="372"/>
        </w:trPr>
        <w:tc>
          <w:tcPr>
            <w:tcW w:w="2408" w:type="dxa"/>
            <w:tcBorders>
              <w:top w:val="nil"/>
              <w:bottom w:val="nil"/>
              <w:right w:val="nil"/>
            </w:tcBorders>
            <w:vAlign w:val="center"/>
          </w:tcPr>
          <w:p w14:paraId="0C83064F" w14:textId="230C04E4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4"/>
                <w:szCs w:val="28"/>
                <w:lang w:eastAsia="de-DE"/>
              </w:rPr>
            </w:pPr>
            <w:r w:rsidRPr="00C17E2B">
              <w:rPr>
                <w:rFonts w:ascii="현대체Light" w:eastAsia="현대체Light" w:hAnsi="현대체Light"/>
                <w:sz w:val="24"/>
                <w:szCs w:val="28"/>
                <w:lang w:eastAsia="de-DE"/>
              </w:rPr>
              <w:t>Project Manager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</w:tcBorders>
            <w:vAlign w:val="center"/>
          </w:tcPr>
          <w:p w14:paraId="1995CCA2" w14:textId="77777777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 w:rsidRPr="00C17E2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>:</w:t>
            </w:r>
          </w:p>
        </w:tc>
        <w:tc>
          <w:tcPr>
            <w:tcW w:w="2971" w:type="dxa"/>
            <w:vAlign w:val="center"/>
          </w:tcPr>
          <w:p w14:paraId="22D824B7" w14:textId="70DCD32A" w:rsidR="00F4467E" w:rsidRPr="00C17E2B" w:rsidRDefault="00B16599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C17E2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김민정</w:t>
            </w:r>
            <w:r w:rsidR="00A4253C" w:rsidRPr="00C17E2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 xml:space="preserve"> 책임</w:t>
            </w:r>
          </w:p>
        </w:tc>
      </w:tr>
      <w:tr w:rsidR="00F4467E" w:rsidRPr="00C17E2B" w14:paraId="1D987ECF" w14:textId="77777777" w:rsidTr="00A4253C">
        <w:trPr>
          <w:trHeight w:val="354"/>
        </w:trPr>
        <w:tc>
          <w:tcPr>
            <w:tcW w:w="2408" w:type="dxa"/>
            <w:tcBorders>
              <w:top w:val="nil"/>
              <w:bottom w:val="nil"/>
              <w:right w:val="nil"/>
            </w:tcBorders>
            <w:vAlign w:val="center"/>
          </w:tcPr>
          <w:p w14:paraId="3B7583D6" w14:textId="77777777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4"/>
                <w:szCs w:val="2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4"/>
                <w:szCs w:val="28"/>
                <w:lang w:eastAsia="ko-KR"/>
              </w:rPr>
              <w:t>Team Manager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</w:tcBorders>
            <w:vAlign w:val="center"/>
          </w:tcPr>
          <w:p w14:paraId="264F722C" w14:textId="77777777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  <w:t>:</w:t>
            </w:r>
          </w:p>
        </w:tc>
        <w:tc>
          <w:tcPr>
            <w:tcW w:w="2971" w:type="dxa"/>
            <w:vAlign w:val="center"/>
          </w:tcPr>
          <w:p w14:paraId="50DBDC1F" w14:textId="003C4435" w:rsidR="00F4467E" w:rsidRPr="00C17E2B" w:rsidRDefault="00A4253C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C17E2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정태혁 책임</w:t>
            </w:r>
          </w:p>
        </w:tc>
      </w:tr>
      <w:tr w:rsidR="00F4467E" w:rsidRPr="00C17E2B" w14:paraId="4C5876F8" w14:textId="77777777" w:rsidTr="00A4253C">
        <w:trPr>
          <w:trHeight w:val="372"/>
        </w:trPr>
        <w:tc>
          <w:tcPr>
            <w:tcW w:w="2408" w:type="dxa"/>
            <w:tcBorders>
              <w:top w:val="nil"/>
            </w:tcBorders>
            <w:vAlign w:val="center"/>
          </w:tcPr>
          <w:p w14:paraId="7E45941A" w14:textId="77777777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</w:p>
        </w:tc>
        <w:tc>
          <w:tcPr>
            <w:tcW w:w="291" w:type="dxa"/>
            <w:tcBorders>
              <w:top w:val="nil"/>
            </w:tcBorders>
            <w:vAlign w:val="center"/>
          </w:tcPr>
          <w:p w14:paraId="4E4F9F88" w14:textId="77777777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</w:p>
        </w:tc>
        <w:tc>
          <w:tcPr>
            <w:tcW w:w="2971" w:type="dxa"/>
            <w:vAlign w:val="center"/>
          </w:tcPr>
          <w:p w14:paraId="5FA8086F" w14:textId="77777777" w:rsidR="00F4467E" w:rsidRPr="00C17E2B" w:rsidRDefault="00F4467E" w:rsidP="00E1624A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</w:p>
        </w:tc>
      </w:tr>
    </w:tbl>
    <w:p w14:paraId="6ADFD94B" w14:textId="78993C66" w:rsidR="00606A29" w:rsidRPr="00C17E2B" w:rsidRDefault="00606A29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29AF1E8D" w14:textId="77777777" w:rsidR="00606A29" w:rsidRPr="00C17E2B" w:rsidRDefault="00606A29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3E33C6B0" w14:textId="77777777" w:rsidR="00606A29" w:rsidRPr="00C17E2B" w:rsidRDefault="00606A29" w:rsidP="00437265">
      <w:pPr>
        <w:pStyle w:val="E"/>
        <w:ind w:left="200" w:right="200"/>
        <w:rPr>
          <w:rFonts w:ascii="현대체Light" w:eastAsia="현대체Light" w:hAnsi="현대체Light"/>
        </w:rPr>
        <w:sectPr w:rsidR="00606A29" w:rsidRPr="00C17E2B" w:rsidSect="001E4C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701" w:right="1077" w:bottom="1191" w:left="1077" w:header="680" w:footer="510" w:gutter="0"/>
          <w:cols w:space="720"/>
          <w:noEndnote/>
          <w:titlePg/>
          <w:docGrid w:linePitch="272"/>
        </w:sectPr>
      </w:pPr>
    </w:p>
    <w:p w14:paraId="55CF390B" w14:textId="77777777" w:rsidR="00F510EB" w:rsidRPr="00C17E2B" w:rsidRDefault="00F510EB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09CC3EF4" w14:textId="2A0176F2" w:rsidR="00F510EB" w:rsidRPr="00C17E2B" w:rsidRDefault="00155CC9" w:rsidP="005C1426">
      <w:pPr>
        <w:pStyle w:val="affd"/>
        <w:jc w:val="center"/>
        <w:outlineLvl w:val="0"/>
        <w:rPr>
          <w:rFonts w:ascii="현대체Light" w:eastAsia="현대체Light" w:hAnsi="현대체Light"/>
          <w:b/>
          <w:sz w:val="32"/>
        </w:rPr>
      </w:pPr>
      <w:bookmarkStart w:id="6" w:name="_Toc175921301"/>
      <w:bookmarkStart w:id="7" w:name="_Toc175922651"/>
      <w:bookmarkStart w:id="8" w:name="_Toc183109436"/>
      <w:r w:rsidRPr="00C17E2B">
        <w:rPr>
          <w:rFonts w:ascii="현대체Light" w:eastAsia="현대체Light" w:hAnsi="현대체Light" w:cs="바탕체"/>
          <w:b/>
          <w:sz w:val="32"/>
          <w:lang w:eastAsia="ko-KR"/>
        </w:rPr>
        <w:t>Contents</w:t>
      </w:r>
      <w:bookmarkEnd w:id="6"/>
      <w:bookmarkEnd w:id="7"/>
      <w:bookmarkEnd w:id="8"/>
    </w:p>
    <w:p w14:paraId="7B97D5F4" w14:textId="77777777" w:rsidR="00F510EB" w:rsidRPr="00C17E2B" w:rsidRDefault="00F510EB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5391DC03" w14:textId="79205030" w:rsidR="00193315" w:rsidRDefault="009D1D9B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r w:rsidRPr="00C17E2B">
        <w:rPr>
          <w:rFonts w:ascii="현대체Light" w:eastAsia="현대체Light" w:hAnsi="현대체Light" w:cs="Arial"/>
        </w:rPr>
        <w:fldChar w:fldCharType="begin"/>
      </w:r>
      <w:r w:rsidR="00677328" w:rsidRPr="00C17E2B">
        <w:rPr>
          <w:rFonts w:ascii="현대체Light" w:eastAsia="현대체Light" w:hAnsi="현대체Light" w:cs="Arial"/>
        </w:rPr>
        <w:instrText xml:space="preserve"> TOC \o "1-3" \h \z \u </w:instrText>
      </w:r>
      <w:r w:rsidRPr="00C17E2B">
        <w:rPr>
          <w:rFonts w:ascii="현대체Light" w:eastAsia="현대체Light" w:hAnsi="현대체Light" w:cs="Arial"/>
        </w:rPr>
        <w:fldChar w:fldCharType="separate"/>
      </w:r>
      <w:hyperlink w:anchor="_Toc183109435" w:history="1">
        <w:r w:rsidR="00193315" w:rsidRPr="00997255">
          <w:rPr>
            <w:rStyle w:val="afffff1"/>
            <w:rFonts w:ascii="현대체Light" w:eastAsia="현대체Light" w:hAnsi="현대체Light" w:cs="Arial"/>
            <w:b/>
            <w:lang w:eastAsia="ko-KR"/>
          </w:rPr>
          <w:t>하드웨어 설계 사양서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_Toc183109435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1</w:t>
        </w:r>
        <w:r w:rsidR="00193315">
          <w:rPr>
            <w:webHidden/>
          </w:rPr>
          <w:fldChar w:fldCharType="end"/>
        </w:r>
      </w:hyperlink>
    </w:p>
    <w:p w14:paraId="1DB231F7" w14:textId="691378E7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36" w:history="1">
        <w:r w:rsidR="00193315" w:rsidRPr="00997255">
          <w:rPr>
            <w:rStyle w:val="afffff1"/>
            <w:rFonts w:ascii="현대체Light" w:eastAsia="현대체Light" w:hAnsi="현대체Light" w:cs="바탕체"/>
            <w:b/>
            <w:lang w:eastAsia="ko-KR"/>
          </w:rPr>
          <w:t>Contents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_Toc183109436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i</w:t>
        </w:r>
        <w:r w:rsidR="00193315">
          <w:rPr>
            <w:webHidden/>
          </w:rPr>
          <w:fldChar w:fldCharType="end"/>
        </w:r>
      </w:hyperlink>
    </w:p>
    <w:p w14:paraId="58338029" w14:textId="6FB6CE5A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37" w:history="1">
        <w:r w:rsidR="00193315" w:rsidRPr="00997255">
          <w:rPr>
            <w:rStyle w:val="afffff1"/>
            <w:rFonts w:ascii="Cambria" w:eastAsia="현대체Medium" w:hAnsi="Cambria"/>
            <w:b/>
          </w:rPr>
          <w:t>1.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  <w:b/>
          </w:rPr>
          <w:t>개요 및 적용범위(Introduction and Scope)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_Toc183109437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1</w:t>
        </w:r>
        <w:r w:rsidR="00193315">
          <w:rPr>
            <w:webHidden/>
          </w:rPr>
          <w:fldChar w:fldCharType="end"/>
        </w:r>
      </w:hyperlink>
    </w:p>
    <w:p w14:paraId="4AC87DE9" w14:textId="3F026841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38" w:history="1">
        <w:r w:rsidR="00193315" w:rsidRPr="00997255">
          <w:rPr>
            <w:rStyle w:val="afffff1"/>
            <w:rFonts w:ascii="Cambria" w:eastAsia="현대체Medium" w:hAnsi="Cambria"/>
            <w:b/>
          </w:rPr>
          <w:t>2.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  <w:b/>
          </w:rPr>
          <w:t>적용 기준(Applied References)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_Toc183109438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</w:t>
        </w:r>
        <w:r w:rsidR="00193315">
          <w:rPr>
            <w:webHidden/>
          </w:rPr>
          <w:fldChar w:fldCharType="end"/>
        </w:r>
      </w:hyperlink>
    </w:p>
    <w:p w14:paraId="08932565" w14:textId="21F3332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39" w:history="1">
        <w:r w:rsidR="00193315" w:rsidRPr="00997255">
          <w:rPr>
            <w:rStyle w:val="afffff1"/>
            <w:rFonts w:eastAsia="현대체Medium"/>
          </w:rPr>
          <w:t>2.1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인용 표준(Normative References)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_Toc183109439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</w:t>
        </w:r>
        <w:r w:rsidR="00193315">
          <w:rPr>
            <w:webHidden/>
          </w:rPr>
          <w:fldChar w:fldCharType="end"/>
        </w:r>
      </w:hyperlink>
    </w:p>
    <w:p w14:paraId="100E4DB0" w14:textId="5F131C75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0" w:history="1">
        <w:r w:rsidR="00193315" w:rsidRPr="00997255">
          <w:rPr>
            <w:rStyle w:val="afffff1"/>
            <w:rFonts w:eastAsia="현대체Medium"/>
          </w:rPr>
          <w:t>2.2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참고 문서(Reference Documents)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</w:t>
        </w:r>
        <w:r w:rsidR="00193315">
          <w:rPr>
            <w:webHidden/>
          </w:rPr>
          <w:fldChar w:fldCharType="end"/>
        </w:r>
      </w:hyperlink>
    </w:p>
    <w:p w14:paraId="0FC7230B" w14:textId="219846E3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1" w:history="1">
        <w:r w:rsidR="00193315" w:rsidRPr="00997255">
          <w:rPr>
            <w:rStyle w:val="afffff1"/>
            <w:rFonts w:ascii="Cambria" w:eastAsia="현대체Medium" w:hAnsi="Cambria"/>
            <w:b/>
          </w:rPr>
          <w:t>3.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  <w:b/>
          </w:rPr>
          <w:t>용어, 정의 및 약어(Terms, Definitions and Abbreviation)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6598291F" w14:textId="7364BFA1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2" w:history="1">
        <w:r w:rsidR="00193315" w:rsidRPr="00997255">
          <w:rPr>
            <w:rStyle w:val="afffff1"/>
            <w:rFonts w:eastAsia="현대체Medium"/>
          </w:rPr>
          <w:t>3.1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용어 정의Terms and Definitions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196E7915" w14:textId="7608347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3" w:history="1">
        <w:r w:rsidR="00193315" w:rsidRPr="00997255">
          <w:rPr>
            <w:rStyle w:val="afffff1"/>
            <w:rFonts w:ascii="Cambria" w:eastAsia="현대체Medium" w:hAnsi="Cambria"/>
          </w:rPr>
          <w:t>3.1.1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</w:rPr>
          <w:t>IPM (Intelligent Power Module)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3E27E6E8" w14:textId="1F31376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4" w:history="1">
        <w:r w:rsidR="00193315" w:rsidRPr="00997255">
          <w:rPr>
            <w:rStyle w:val="afffff1"/>
            <w:rFonts w:ascii="Cambria" w:eastAsia="현대체Medium" w:hAnsi="Cambria"/>
          </w:rPr>
          <w:t>3.1.2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</w:rPr>
          <w:t>DMIGBT (Bridge Rectifier Diode Modules and IGBT)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1BD228AD" w14:textId="5E7E734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5" w:history="1">
        <w:r w:rsidR="00193315" w:rsidRPr="00997255">
          <w:rPr>
            <w:rStyle w:val="afffff1"/>
            <w:rFonts w:ascii="Cambria" w:eastAsia="현대체Medium" w:hAnsi="Cambria"/>
          </w:rPr>
          <w:t>3.1.3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</w:rPr>
          <w:t xml:space="preserve">P-N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커패시터</w:t>
        </w:r>
        <w:r w:rsidR="00193315" w:rsidRPr="00997255">
          <w:rPr>
            <w:rStyle w:val="afffff1"/>
          </w:rPr>
          <w:t xml:space="preserve"> (Positive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</w:rPr>
          <w:t xml:space="preserve"> Negative Capacitor)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686F38E1" w14:textId="2EA0159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6" w:history="1">
        <w:r w:rsidR="00193315" w:rsidRPr="00997255">
          <w:rPr>
            <w:rStyle w:val="afffff1"/>
            <w:rFonts w:ascii="Cambria" w:eastAsia="현대체Medium" w:hAnsi="Cambria"/>
          </w:rPr>
          <w:t>3.1.4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홀센서</w:t>
        </w:r>
        <w:r w:rsidR="00193315" w:rsidRPr="00997255">
          <w:rPr>
            <w:rStyle w:val="afffff1"/>
          </w:rPr>
          <w:t xml:space="preserve"> (Hall effect Current sensor)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0DE60D3F" w14:textId="2A14810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7" w:history="1">
        <w:r w:rsidR="00193315" w:rsidRPr="00997255">
          <w:rPr>
            <w:rStyle w:val="afffff1"/>
            <w:rFonts w:ascii="Cambria" w:eastAsia="현대체Medium" w:hAnsi="Cambria"/>
          </w:rPr>
          <w:t>3.1.5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</w:rPr>
          <w:t>Axis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4D96E6E1" w14:textId="51B522E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8" w:history="1">
        <w:r w:rsidR="00193315" w:rsidRPr="00997255">
          <w:rPr>
            <w:rStyle w:val="afffff1"/>
            <w:rFonts w:ascii="Cambria" w:eastAsia="현대체Medium" w:hAnsi="Cambria"/>
          </w:rPr>
          <w:t>3.1.6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</w:rPr>
          <w:t>Fault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</w:t>
        </w:r>
        <w:r w:rsidR="00193315">
          <w:rPr>
            <w:webHidden/>
          </w:rPr>
          <w:fldChar w:fldCharType="end"/>
        </w:r>
      </w:hyperlink>
    </w:p>
    <w:p w14:paraId="31241A09" w14:textId="2F8D183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49" w:history="1">
        <w:r w:rsidR="00193315" w:rsidRPr="00997255">
          <w:rPr>
            <w:rStyle w:val="afffff1"/>
            <w:rFonts w:eastAsia="현대체Medium"/>
          </w:rPr>
          <w:t>3.2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약어(Abbreviations)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_Toc183109449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</w:t>
        </w:r>
        <w:r w:rsidR="00193315">
          <w:rPr>
            <w:webHidden/>
          </w:rPr>
          <w:fldChar w:fldCharType="end"/>
        </w:r>
      </w:hyperlink>
    </w:p>
    <w:p w14:paraId="51078C02" w14:textId="61C9A7F6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0" w:history="1">
        <w:r w:rsidR="00193315" w:rsidRPr="00997255">
          <w:rPr>
            <w:rStyle w:val="afffff1"/>
            <w:rFonts w:ascii="Cambria" w:eastAsia="현대체Medium" w:hAnsi="Cambria"/>
            <w:b/>
          </w:rPr>
          <w:t>4.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  <w:b/>
          </w:rPr>
          <w:t>환경적 제한 사항(Environmental Limitation)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</w:t>
        </w:r>
        <w:r w:rsidR="00193315">
          <w:rPr>
            <w:webHidden/>
          </w:rPr>
          <w:fldChar w:fldCharType="end"/>
        </w:r>
      </w:hyperlink>
    </w:p>
    <w:p w14:paraId="2993002B" w14:textId="1FED05E8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1" w:history="1">
        <w:r w:rsidR="00193315" w:rsidRPr="00997255">
          <w:rPr>
            <w:rStyle w:val="afffff1"/>
            <w:rFonts w:eastAsia="현대체Medium"/>
          </w:rPr>
          <w:t>4.1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 w:cs="맑은 고딕"/>
          </w:rPr>
          <w:t>수명</w:t>
        </w:r>
        <w:r w:rsidR="00193315" w:rsidRPr="00997255">
          <w:rPr>
            <w:rStyle w:val="afffff1"/>
            <w:rFonts w:ascii="현대체Light" w:eastAsia="현대체Light" w:hAnsi="현대체Light"/>
          </w:rPr>
          <w:t>(Lifetime)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</w:t>
        </w:r>
        <w:r w:rsidR="00193315">
          <w:rPr>
            <w:webHidden/>
          </w:rPr>
          <w:fldChar w:fldCharType="end"/>
        </w:r>
      </w:hyperlink>
    </w:p>
    <w:p w14:paraId="077A4A7D" w14:textId="54D852BA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2" w:history="1">
        <w:r w:rsidR="00193315" w:rsidRPr="00997255">
          <w:rPr>
            <w:rStyle w:val="afffff1"/>
            <w:rFonts w:eastAsia="현대체Medium" w:cs="맑은 고딕"/>
          </w:rPr>
          <w:t>4.2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 w:cs="맑은 고딕"/>
          </w:rPr>
          <w:t>환경조건(Environmental Conditions)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</w:t>
        </w:r>
        <w:r w:rsidR="00193315">
          <w:rPr>
            <w:webHidden/>
          </w:rPr>
          <w:fldChar w:fldCharType="end"/>
        </w:r>
      </w:hyperlink>
    </w:p>
    <w:p w14:paraId="79886138" w14:textId="066F516C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3" w:history="1">
        <w:r w:rsidR="00193315" w:rsidRPr="00997255">
          <w:rPr>
            <w:rStyle w:val="afffff1"/>
            <w:rFonts w:eastAsia="현대체Medium" w:cs="맑은 고딕"/>
          </w:rPr>
          <w:t>4.3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 w:cs="맑은 고딕"/>
          </w:rPr>
          <w:t>전자파적합성(EMC)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</w:t>
        </w:r>
        <w:r w:rsidR="00193315">
          <w:rPr>
            <w:webHidden/>
          </w:rPr>
          <w:fldChar w:fldCharType="end"/>
        </w:r>
      </w:hyperlink>
    </w:p>
    <w:p w14:paraId="000689F3" w14:textId="68ADD310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4" w:history="1">
        <w:r w:rsidR="00193315" w:rsidRPr="00997255">
          <w:rPr>
            <w:rStyle w:val="afffff1"/>
            <w:rFonts w:eastAsia="현대체Medium" w:cs="맑은 고딕"/>
          </w:rPr>
          <w:t>4.4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 w:cs="맑은 고딕"/>
          </w:rPr>
          <w:t>기타 환경조건(Further Environmental Conditions)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</w:t>
        </w:r>
        <w:r w:rsidR="00193315">
          <w:rPr>
            <w:webHidden/>
          </w:rPr>
          <w:fldChar w:fldCharType="end"/>
        </w:r>
      </w:hyperlink>
    </w:p>
    <w:p w14:paraId="15E6D246" w14:textId="2A47ACEC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5" w:history="1">
        <w:r w:rsidR="00193315" w:rsidRPr="00997255">
          <w:rPr>
            <w:rStyle w:val="afffff1"/>
            <w:rFonts w:ascii="Cambria" w:eastAsia="현대체Medium" w:hAnsi="Cambria"/>
            <w:b/>
          </w:rPr>
          <w:t>5.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  <w:b/>
          </w:rPr>
          <w:t>하드웨어 아키텍쳐(Hardware Architecture)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</w:t>
        </w:r>
        <w:r w:rsidR="00193315">
          <w:rPr>
            <w:webHidden/>
          </w:rPr>
          <w:fldChar w:fldCharType="end"/>
        </w:r>
      </w:hyperlink>
    </w:p>
    <w:p w14:paraId="531D743D" w14:textId="10080EA2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6" w:history="1">
        <w:r w:rsidR="00193315" w:rsidRPr="00997255">
          <w:rPr>
            <w:rStyle w:val="afffff1"/>
            <w:rFonts w:eastAsia="현대체Medium"/>
          </w:rPr>
          <w:t>5.1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일반사항(General)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</w:t>
        </w:r>
        <w:r w:rsidR="00193315">
          <w:rPr>
            <w:webHidden/>
          </w:rPr>
          <w:fldChar w:fldCharType="end"/>
        </w:r>
      </w:hyperlink>
    </w:p>
    <w:p w14:paraId="2C01211F" w14:textId="7318CC79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7" w:history="1">
        <w:r w:rsidR="00193315" w:rsidRPr="00997255">
          <w:rPr>
            <w:rStyle w:val="afffff1"/>
            <w:rFonts w:eastAsia="현대체Medium"/>
          </w:rPr>
          <w:t>5.2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추적성(Traceability)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</w:t>
        </w:r>
        <w:r w:rsidR="00193315">
          <w:rPr>
            <w:webHidden/>
          </w:rPr>
          <w:fldChar w:fldCharType="end"/>
        </w:r>
      </w:hyperlink>
    </w:p>
    <w:p w14:paraId="4260652C" w14:textId="73AB11D9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8" w:history="1">
        <w:r w:rsidR="00193315" w:rsidRPr="00997255">
          <w:rPr>
            <w:rStyle w:val="afffff1"/>
            <w:rFonts w:eastAsia="현대체Medium"/>
          </w:rPr>
          <w:t>5.3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기능과 구조(Function and structure)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</w:t>
        </w:r>
        <w:r w:rsidR="00193315">
          <w:rPr>
            <w:webHidden/>
          </w:rPr>
          <w:fldChar w:fldCharType="end"/>
        </w:r>
      </w:hyperlink>
    </w:p>
    <w:p w14:paraId="07162AB2" w14:textId="06F98331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59" w:history="1">
        <w:r w:rsidR="00193315" w:rsidRPr="00997255">
          <w:rPr>
            <w:rStyle w:val="afffff1"/>
            <w:rFonts w:eastAsia="현대체Medium"/>
          </w:rPr>
          <w:t>5.4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안전한 상태 (Safe State)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_Toc183109459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21</w:t>
        </w:r>
        <w:r w:rsidR="00193315">
          <w:rPr>
            <w:webHidden/>
          </w:rPr>
          <w:fldChar w:fldCharType="end"/>
        </w:r>
      </w:hyperlink>
    </w:p>
    <w:p w14:paraId="78709CBE" w14:textId="57F96B74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0" w:history="1">
        <w:r w:rsidR="00193315" w:rsidRPr="00997255">
          <w:rPr>
            <w:rStyle w:val="afffff1"/>
            <w:rFonts w:ascii="Cambria" w:eastAsia="현대체Medium" w:hAnsi="Cambria"/>
            <w:b/>
          </w:rPr>
          <w:t>6.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  <w:b/>
          </w:rPr>
          <w:t>상세 하드웨어 아키텍쳐(Hardware Architecture)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22</w:t>
        </w:r>
        <w:r w:rsidR="00193315">
          <w:rPr>
            <w:webHidden/>
          </w:rPr>
          <w:fldChar w:fldCharType="end"/>
        </w:r>
      </w:hyperlink>
    </w:p>
    <w:p w14:paraId="133A1A11" w14:textId="018C9547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1" w:history="1">
        <w:r w:rsidR="00193315" w:rsidRPr="00997255">
          <w:rPr>
            <w:rStyle w:val="afffff1"/>
            <w:rFonts w:eastAsia="현대체Medium"/>
          </w:rPr>
          <w:t>6.1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일반사항(General)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22</w:t>
        </w:r>
        <w:r w:rsidR="00193315">
          <w:rPr>
            <w:webHidden/>
          </w:rPr>
          <w:fldChar w:fldCharType="end"/>
        </w:r>
      </w:hyperlink>
    </w:p>
    <w:p w14:paraId="3706A72A" w14:textId="14A46ED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2" w:history="1">
        <w:r w:rsidR="00193315" w:rsidRPr="00997255">
          <w:rPr>
            <w:rStyle w:val="afffff1"/>
            <w:rFonts w:ascii="Cambria" w:eastAsia="현대체Medium" w:hAnsi="Cambria"/>
          </w:rPr>
          <w:t>6.1.1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24</w:t>
        </w:r>
        <w:r w:rsidR="00193315">
          <w:rPr>
            <w:webHidden/>
          </w:rPr>
          <w:fldChar w:fldCharType="end"/>
        </w:r>
      </w:hyperlink>
    </w:p>
    <w:p w14:paraId="1547B773" w14:textId="51A292FE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3" w:history="1">
        <w:r w:rsidR="00193315" w:rsidRPr="00997255">
          <w:rPr>
            <w:rStyle w:val="afffff1"/>
            <w:rFonts w:eastAsia="현대체Medium"/>
          </w:rPr>
          <w:t>6.2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[HDF.1] [신호전달 및 IPM 제어관련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 절연형 전원모듈 제품선정]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25</w:t>
        </w:r>
        <w:r w:rsidR="00193315">
          <w:rPr>
            <w:webHidden/>
          </w:rPr>
          <w:fldChar w:fldCharType="end"/>
        </w:r>
      </w:hyperlink>
    </w:p>
    <w:p w14:paraId="7B556B4C" w14:textId="1B76AA2D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4" w:history="1">
        <w:r w:rsidR="00193315" w:rsidRPr="00997255">
          <w:rPr>
            <w:rStyle w:val="afffff1"/>
            <w:rFonts w:ascii="Cambria" w:eastAsia="현대체Medium" w:hAnsi="Cambria"/>
          </w:rPr>
          <w:t>6.2.1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25</w:t>
        </w:r>
        <w:r w:rsidR="00193315">
          <w:rPr>
            <w:webHidden/>
          </w:rPr>
          <w:fldChar w:fldCharType="end"/>
        </w:r>
      </w:hyperlink>
    </w:p>
    <w:p w14:paraId="17024F7A" w14:textId="555C9B1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5" w:history="1">
        <w:r w:rsidR="00193315" w:rsidRPr="00997255">
          <w:rPr>
            <w:rStyle w:val="afffff1"/>
            <w:rFonts w:ascii="Cambria" w:eastAsia="현대체Medium" w:hAnsi="Cambria"/>
          </w:rPr>
          <w:t>6.2.2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25</w:t>
        </w:r>
        <w:r w:rsidR="00193315">
          <w:rPr>
            <w:webHidden/>
          </w:rPr>
          <w:fldChar w:fldCharType="end"/>
        </w:r>
      </w:hyperlink>
    </w:p>
    <w:p w14:paraId="4EAFC161" w14:textId="4E0600D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6" w:history="1">
        <w:r w:rsidR="00193315" w:rsidRPr="00997255">
          <w:rPr>
            <w:rStyle w:val="afffff1"/>
            <w:rFonts w:ascii="Cambria" w:eastAsia="현대체Medium" w:hAnsi="Cambria"/>
          </w:rPr>
          <w:t>6.2.3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25</w:t>
        </w:r>
        <w:r w:rsidR="00193315">
          <w:rPr>
            <w:webHidden/>
          </w:rPr>
          <w:fldChar w:fldCharType="end"/>
        </w:r>
      </w:hyperlink>
    </w:p>
    <w:p w14:paraId="479A79B5" w14:textId="5D7E4F0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7" w:history="1">
        <w:r w:rsidR="00193315" w:rsidRPr="00997255">
          <w:rPr>
            <w:rStyle w:val="afffff1"/>
            <w:rFonts w:ascii="Cambria" w:eastAsia="현대체Medium" w:hAnsi="Cambria"/>
          </w:rPr>
          <w:t>6.2.4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26</w:t>
        </w:r>
        <w:r w:rsidR="00193315">
          <w:rPr>
            <w:webHidden/>
          </w:rPr>
          <w:fldChar w:fldCharType="end"/>
        </w:r>
      </w:hyperlink>
    </w:p>
    <w:p w14:paraId="0C3BFBEF" w14:textId="4572F3F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8" w:history="1">
        <w:r w:rsidR="00193315" w:rsidRPr="00997255">
          <w:rPr>
            <w:rStyle w:val="afffff1"/>
            <w:rFonts w:ascii="Cambria" w:eastAsia="현대체Medium" w:hAnsi="Cambria"/>
          </w:rPr>
          <w:t>6.2.5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26</w:t>
        </w:r>
        <w:r w:rsidR="00193315">
          <w:rPr>
            <w:webHidden/>
          </w:rPr>
          <w:fldChar w:fldCharType="end"/>
        </w:r>
      </w:hyperlink>
    </w:p>
    <w:p w14:paraId="743CB7DE" w14:textId="76A6C0EA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69" w:history="1">
        <w:r w:rsidR="00193315" w:rsidRPr="00997255">
          <w:rPr>
            <w:rStyle w:val="afffff1"/>
            <w:rFonts w:eastAsia="현대체Medium"/>
          </w:rPr>
          <w:t>6.3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[HDF.2] [부품선정 - IPM]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_Toc183109469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27</w:t>
        </w:r>
        <w:r w:rsidR="00193315">
          <w:rPr>
            <w:webHidden/>
          </w:rPr>
          <w:fldChar w:fldCharType="end"/>
        </w:r>
      </w:hyperlink>
    </w:p>
    <w:p w14:paraId="5866BAC1" w14:textId="203153A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0" w:history="1">
        <w:r w:rsidR="00193315" w:rsidRPr="00997255">
          <w:rPr>
            <w:rStyle w:val="afffff1"/>
            <w:rFonts w:ascii="Cambria" w:eastAsia="현대체Medium" w:hAnsi="Cambria"/>
          </w:rPr>
          <w:t>6.3.1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27</w:t>
        </w:r>
        <w:r w:rsidR="00193315">
          <w:rPr>
            <w:webHidden/>
          </w:rPr>
          <w:fldChar w:fldCharType="end"/>
        </w:r>
      </w:hyperlink>
    </w:p>
    <w:p w14:paraId="781768BC" w14:textId="2BCC4380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1" w:history="1">
        <w:r w:rsidR="00193315" w:rsidRPr="00997255">
          <w:rPr>
            <w:rStyle w:val="afffff1"/>
            <w:rFonts w:ascii="Cambria" w:eastAsia="현대체Medium" w:hAnsi="Cambria"/>
          </w:rPr>
          <w:t>6.3.2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27</w:t>
        </w:r>
        <w:r w:rsidR="00193315">
          <w:rPr>
            <w:webHidden/>
          </w:rPr>
          <w:fldChar w:fldCharType="end"/>
        </w:r>
      </w:hyperlink>
    </w:p>
    <w:p w14:paraId="3519E058" w14:textId="611B4870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2" w:history="1">
        <w:r w:rsidR="00193315" w:rsidRPr="00997255">
          <w:rPr>
            <w:rStyle w:val="afffff1"/>
            <w:rFonts w:ascii="Cambria" w:eastAsia="현대체Medium" w:hAnsi="Cambria"/>
          </w:rPr>
          <w:t>6.3.3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27</w:t>
        </w:r>
        <w:r w:rsidR="00193315">
          <w:rPr>
            <w:webHidden/>
          </w:rPr>
          <w:fldChar w:fldCharType="end"/>
        </w:r>
      </w:hyperlink>
    </w:p>
    <w:p w14:paraId="3CC0671C" w14:textId="758FEE3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3" w:history="1">
        <w:r w:rsidR="00193315" w:rsidRPr="00997255">
          <w:rPr>
            <w:rStyle w:val="afffff1"/>
            <w:rFonts w:ascii="Cambria" w:eastAsia="현대체Medium" w:hAnsi="Cambria"/>
          </w:rPr>
          <w:t>6.3.4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28</w:t>
        </w:r>
        <w:r w:rsidR="00193315">
          <w:rPr>
            <w:webHidden/>
          </w:rPr>
          <w:fldChar w:fldCharType="end"/>
        </w:r>
      </w:hyperlink>
    </w:p>
    <w:p w14:paraId="3C408087" w14:textId="1C74A8D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4" w:history="1">
        <w:r w:rsidR="00193315" w:rsidRPr="00997255">
          <w:rPr>
            <w:rStyle w:val="afffff1"/>
            <w:rFonts w:ascii="Cambria" w:eastAsia="현대체Medium" w:hAnsi="Cambria"/>
          </w:rPr>
          <w:t>6.3.5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28</w:t>
        </w:r>
        <w:r w:rsidR="00193315">
          <w:rPr>
            <w:webHidden/>
          </w:rPr>
          <w:fldChar w:fldCharType="end"/>
        </w:r>
      </w:hyperlink>
    </w:p>
    <w:p w14:paraId="118F8F57" w14:textId="1E8AADE9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5" w:history="1">
        <w:r w:rsidR="00193315" w:rsidRPr="00997255">
          <w:rPr>
            <w:rStyle w:val="afffff1"/>
            <w:rFonts w:eastAsia="현대체Medium"/>
          </w:rPr>
          <w:t>6.4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[HDF.3] [부품선정 - 전류센서]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29</w:t>
        </w:r>
        <w:r w:rsidR="00193315">
          <w:rPr>
            <w:webHidden/>
          </w:rPr>
          <w:fldChar w:fldCharType="end"/>
        </w:r>
      </w:hyperlink>
    </w:p>
    <w:p w14:paraId="4B7ABD58" w14:textId="7D9A845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6" w:history="1">
        <w:r w:rsidR="00193315" w:rsidRPr="00997255">
          <w:rPr>
            <w:rStyle w:val="afffff1"/>
            <w:rFonts w:ascii="Cambria" w:eastAsia="현대체Medium" w:hAnsi="Cambria"/>
          </w:rPr>
          <w:t>6.4.1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29</w:t>
        </w:r>
        <w:r w:rsidR="00193315">
          <w:rPr>
            <w:webHidden/>
          </w:rPr>
          <w:fldChar w:fldCharType="end"/>
        </w:r>
      </w:hyperlink>
    </w:p>
    <w:p w14:paraId="3EBEB069" w14:textId="0E4FACA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7" w:history="1">
        <w:r w:rsidR="00193315" w:rsidRPr="00997255">
          <w:rPr>
            <w:rStyle w:val="afffff1"/>
            <w:rFonts w:ascii="Cambria" w:eastAsia="현대체Medium" w:hAnsi="Cambria"/>
          </w:rPr>
          <w:t>6.4.2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30</w:t>
        </w:r>
        <w:r w:rsidR="00193315">
          <w:rPr>
            <w:webHidden/>
          </w:rPr>
          <w:fldChar w:fldCharType="end"/>
        </w:r>
      </w:hyperlink>
    </w:p>
    <w:p w14:paraId="34828503" w14:textId="703B45A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8" w:history="1">
        <w:r w:rsidR="00193315" w:rsidRPr="00997255">
          <w:rPr>
            <w:rStyle w:val="afffff1"/>
            <w:rFonts w:ascii="Cambria" w:eastAsia="현대체Medium" w:hAnsi="Cambria"/>
          </w:rPr>
          <w:t>6.4.3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30</w:t>
        </w:r>
        <w:r w:rsidR="00193315">
          <w:rPr>
            <w:webHidden/>
          </w:rPr>
          <w:fldChar w:fldCharType="end"/>
        </w:r>
      </w:hyperlink>
    </w:p>
    <w:p w14:paraId="0E3587E7" w14:textId="00021F9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79" w:history="1">
        <w:r w:rsidR="00193315" w:rsidRPr="00997255">
          <w:rPr>
            <w:rStyle w:val="afffff1"/>
            <w:rFonts w:ascii="Cambria" w:eastAsia="현대체Medium" w:hAnsi="Cambria"/>
          </w:rPr>
          <w:t>6.4.4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_Toc183109479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31</w:t>
        </w:r>
        <w:r w:rsidR="00193315">
          <w:rPr>
            <w:webHidden/>
          </w:rPr>
          <w:fldChar w:fldCharType="end"/>
        </w:r>
      </w:hyperlink>
    </w:p>
    <w:p w14:paraId="36AB6B28" w14:textId="103E450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0" w:history="1">
        <w:r w:rsidR="00193315" w:rsidRPr="00997255">
          <w:rPr>
            <w:rStyle w:val="afffff1"/>
            <w:rFonts w:ascii="Cambria" w:eastAsia="현대체Medium" w:hAnsi="Cambria"/>
          </w:rPr>
          <w:t>6.4.5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31</w:t>
        </w:r>
        <w:r w:rsidR="00193315">
          <w:rPr>
            <w:webHidden/>
          </w:rPr>
          <w:fldChar w:fldCharType="end"/>
        </w:r>
      </w:hyperlink>
    </w:p>
    <w:p w14:paraId="693AA6E2" w14:textId="482395D1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1" w:history="1">
        <w:r w:rsidR="00193315" w:rsidRPr="00997255">
          <w:rPr>
            <w:rStyle w:val="afffff1"/>
            <w:rFonts w:eastAsia="현대체Medium"/>
          </w:rPr>
          <w:t>6.5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[HDF.4] [부품선정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 스너버 커패시터]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32</w:t>
        </w:r>
        <w:r w:rsidR="00193315">
          <w:rPr>
            <w:webHidden/>
          </w:rPr>
          <w:fldChar w:fldCharType="end"/>
        </w:r>
      </w:hyperlink>
    </w:p>
    <w:p w14:paraId="0A2125A4" w14:textId="1A04E9D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2" w:history="1">
        <w:r w:rsidR="00193315" w:rsidRPr="00997255">
          <w:rPr>
            <w:rStyle w:val="afffff1"/>
            <w:rFonts w:ascii="Cambria" w:eastAsia="현대체Medium" w:hAnsi="Cambria"/>
          </w:rPr>
          <w:t>6.5.1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32</w:t>
        </w:r>
        <w:r w:rsidR="00193315">
          <w:rPr>
            <w:webHidden/>
          </w:rPr>
          <w:fldChar w:fldCharType="end"/>
        </w:r>
      </w:hyperlink>
    </w:p>
    <w:p w14:paraId="34ADA985" w14:textId="1600AE0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3" w:history="1">
        <w:r w:rsidR="00193315" w:rsidRPr="00997255">
          <w:rPr>
            <w:rStyle w:val="afffff1"/>
            <w:rFonts w:ascii="Cambria" w:eastAsia="현대체Medium" w:hAnsi="Cambria"/>
          </w:rPr>
          <w:t>6.5.2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32</w:t>
        </w:r>
        <w:r w:rsidR="00193315">
          <w:rPr>
            <w:webHidden/>
          </w:rPr>
          <w:fldChar w:fldCharType="end"/>
        </w:r>
      </w:hyperlink>
    </w:p>
    <w:p w14:paraId="054D1BDA" w14:textId="7CAB6B6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4" w:history="1">
        <w:r w:rsidR="00193315" w:rsidRPr="00997255">
          <w:rPr>
            <w:rStyle w:val="afffff1"/>
            <w:rFonts w:ascii="Cambria" w:eastAsia="현대체Medium" w:hAnsi="Cambria"/>
          </w:rPr>
          <w:t>6.5.3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32</w:t>
        </w:r>
        <w:r w:rsidR="00193315">
          <w:rPr>
            <w:webHidden/>
          </w:rPr>
          <w:fldChar w:fldCharType="end"/>
        </w:r>
      </w:hyperlink>
    </w:p>
    <w:p w14:paraId="7A322713" w14:textId="7F72A6C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5" w:history="1">
        <w:r w:rsidR="00193315" w:rsidRPr="00997255">
          <w:rPr>
            <w:rStyle w:val="afffff1"/>
            <w:rFonts w:ascii="Cambria" w:eastAsia="현대체Medium" w:hAnsi="Cambria"/>
          </w:rPr>
          <w:t>6.5.4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32</w:t>
        </w:r>
        <w:r w:rsidR="00193315">
          <w:rPr>
            <w:webHidden/>
          </w:rPr>
          <w:fldChar w:fldCharType="end"/>
        </w:r>
      </w:hyperlink>
    </w:p>
    <w:p w14:paraId="7111FC89" w14:textId="6812AFC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6" w:history="1">
        <w:r w:rsidR="00193315" w:rsidRPr="00997255">
          <w:rPr>
            <w:rStyle w:val="afffff1"/>
            <w:rFonts w:ascii="Cambria" w:eastAsia="현대체Medium" w:hAnsi="Cambria"/>
          </w:rPr>
          <w:t>6.5.5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33</w:t>
        </w:r>
        <w:r w:rsidR="00193315">
          <w:rPr>
            <w:webHidden/>
          </w:rPr>
          <w:fldChar w:fldCharType="end"/>
        </w:r>
      </w:hyperlink>
    </w:p>
    <w:p w14:paraId="5A11FEB1" w14:textId="626BC7D9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7" w:history="1">
        <w:r w:rsidR="00193315" w:rsidRPr="00997255">
          <w:rPr>
            <w:rStyle w:val="afffff1"/>
            <w:rFonts w:eastAsia="현대체Medium"/>
          </w:rPr>
          <w:t>6.6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[HDF.5] [IPM 제어용 PWM 신호 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34</w:t>
        </w:r>
        <w:r w:rsidR="00193315">
          <w:rPr>
            <w:webHidden/>
          </w:rPr>
          <w:fldChar w:fldCharType="end"/>
        </w:r>
      </w:hyperlink>
    </w:p>
    <w:p w14:paraId="7F64ADEE" w14:textId="0C198F6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8" w:history="1">
        <w:r w:rsidR="00193315" w:rsidRPr="00997255">
          <w:rPr>
            <w:rStyle w:val="afffff1"/>
            <w:rFonts w:ascii="Cambria" w:eastAsia="현대체Medium" w:hAnsi="Cambria"/>
          </w:rPr>
          <w:t>6.6.1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34</w:t>
        </w:r>
        <w:r w:rsidR="00193315">
          <w:rPr>
            <w:webHidden/>
          </w:rPr>
          <w:fldChar w:fldCharType="end"/>
        </w:r>
      </w:hyperlink>
    </w:p>
    <w:p w14:paraId="5471774D" w14:textId="0E5FD3B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89" w:history="1">
        <w:r w:rsidR="00193315" w:rsidRPr="00997255">
          <w:rPr>
            <w:rStyle w:val="afffff1"/>
            <w:rFonts w:ascii="Cambria" w:eastAsia="현대체Medium" w:hAnsi="Cambria"/>
          </w:rPr>
          <w:t>6.6.2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_Toc183109489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34</w:t>
        </w:r>
        <w:r w:rsidR="00193315">
          <w:rPr>
            <w:webHidden/>
          </w:rPr>
          <w:fldChar w:fldCharType="end"/>
        </w:r>
      </w:hyperlink>
    </w:p>
    <w:p w14:paraId="1FFA97EC" w14:textId="0B69DE1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0" w:history="1">
        <w:r w:rsidR="00193315" w:rsidRPr="00997255">
          <w:rPr>
            <w:rStyle w:val="afffff1"/>
            <w:rFonts w:ascii="Cambria" w:eastAsia="현대체Medium" w:hAnsi="Cambria"/>
          </w:rPr>
          <w:t>6.6.3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35</w:t>
        </w:r>
        <w:r w:rsidR="00193315">
          <w:rPr>
            <w:webHidden/>
          </w:rPr>
          <w:fldChar w:fldCharType="end"/>
        </w:r>
      </w:hyperlink>
    </w:p>
    <w:p w14:paraId="6BA2EF21" w14:textId="473D4B4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1" w:history="1">
        <w:r w:rsidR="00193315" w:rsidRPr="00997255">
          <w:rPr>
            <w:rStyle w:val="afffff1"/>
            <w:rFonts w:ascii="Cambria" w:eastAsia="현대체Medium" w:hAnsi="Cambria"/>
          </w:rPr>
          <w:t>6.6.4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36</w:t>
        </w:r>
        <w:r w:rsidR="00193315">
          <w:rPr>
            <w:webHidden/>
          </w:rPr>
          <w:fldChar w:fldCharType="end"/>
        </w:r>
      </w:hyperlink>
    </w:p>
    <w:p w14:paraId="64BCC03E" w14:textId="2BEFCDB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2" w:history="1">
        <w:r w:rsidR="00193315" w:rsidRPr="00997255">
          <w:rPr>
            <w:rStyle w:val="afffff1"/>
            <w:rFonts w:ascii="Cambria" w:eastAsia="현대체Medium" w:hAnsi="Cambria"/>
          </w:rPr>
          <w:t>6.6.5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36</w:t>
        </w:r>
        <w:r w:rsidR="00193315">
          <w:rPr>
            <w:webHidden/>
          </w:rPr>
          <w:fldChar w:fldCharType="end"/>
        </w:r>
      </w:hyperlink>
    </w:p>
    <w:p w14:paraId="38280315" w14:textId="5539EFED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3" w:history="1">
        <w:r w:rsidR="00193315" w:rsidRPr="00997255">
          <w:rPr>
            <w:rStyle w:val="afffff1"/>
            <w:rFonts w:eastAsia="현대체Medium"/>
          </w:rPr>
          <w:t>6.7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[HDF.6] [전류센서 신호 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37</w:t>
        </w:r>
        <w:r w:rsidR="00193315">
          <w:rPr>
            <w:webHidden/>
          </w:rPr>
          <w:fldChar w:fldCharType="end"/>
        </w:r>
      </w:hyperlink>
    </w:p>
    <w:p w14:paraId="720B206E" w14:textId="2EA2094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4" w:history="1">
        <w:r w:rsidR="00193315" w:rsidRPr="00997255">
          <w:rPr>
            <w:rStyle w:val="afffff1"/>
            <w:rFonts w:ascii="Cambria" w:eastAsia="현대체Medium" w:hAnsi="Cambria"/>
          </w:rPr>
          <w:t>6.7.1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37</w:t>
        </w:r>
        <w:r w:rsidR="00193315">
          <w:rPr>
            <w:webHidden/>
          </w:rPr>
          <w:fldChar w:fldCharType="end"/>
        </w:r>
      </w:hyperlink>
    </w:p>
    <w:p w14:paraId="2FE81A11" w14:textId="557AFAE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5" w:history="1">
        <w:r w:rsidR="00193315" w:rsidRPr="00997255">
          <w:rPr>
            <w:rStyle w:val="afffff1"/>
            <w:rFonts w:ascii="Cambria" w:eastAsia="현대체Medium" w:hAnsi="Cambria"/>
          </w:rPr>
          <w:t>6.7.2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37</w:t>
        </w:r>
        <w:r w:rsidR="00193315">
          <w:rPr>
            <w:webHidden/>
          </w:rPr>
          <w:fldChar w:fldCharType="end"/>
        </w:r>
      </w:hyperlink>
    </w:p>
    <w:p w14:paraId="763CCC9F" w14:textId="7A17B0C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6" w:history="1">
        <w:r w:rsidR="00193315" w:rsidRPr="00997255">
          <w:rPr>
            <w:rStyle w:val="afffff1"/>
            <w:rFonts w:ascii="Cambria" w:eastAsia="현대체Medium" w:hAnsi="Cambria"/>
          </w:rPr>
          <w:t>6.7.3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37</w:t>
        </w:r>
        <w:r w:rsidR="00193315">
          <w:rPr>
            <w:webHidden/>
          </w:rPr>
          <w:fldChar w:fldCharType="end"/>
        </w:r>
      </w:hyperlink>
    </w:p>
    <w:p w14:paraId="1582F6C9" w14:textId="6284D4D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7" w:history="1">
        <w:r w:rsidR="00193315" w:rsidRPr="00997255">
          <w:rPr>
            <w:rStyle w:val="afffff1"/>
            <w:rFonts w:ascii="Cambria" w:eastAsia="현대체Medium" w:hAnsi="Cambria"/>
          </w:rPr>
          <w:t>6.7.4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37</w:t>
        </w:r>
        <w:r w:rsidR="00193315">
          <w:rPr>
            <w:webHidden/>
          </w:rPr>
          <w:fldChar w:fldCharType="end"/>
        </w:r>
      </w:hyperlink>
    </w:p>
    <w:p w14:paraId="5C423CC8" w14:textId="6EB1F29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8" w:history="1">
        <w:r w:rsidR="00193315" w:rsidRPr="00997255">
          <w:rPr>
            <w:rStyle w:val="afffff1"/>
            <w:rFonts w:ascii="Cambria" w:eastAsia="현대체Medium" w:hAnsi="Cambria"/>
          </w:rPr>
          <w:t>6.7.5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37</w:t>
        </w:r>
        <w:r w:rsidR="00193315">
          <w:rPr>
            <w:webHidden/>
          </w:rPr>
          <w:fldChar w:fldCharType="end"/>
        </w:r>
      </w:hyperlink>
    </w:p>
    <w:p w14:paraId="7422B499" w14:textId="7DB0C270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499" w:history="1">
        <w:r w:rsidR="00193315" w:rsidRPr="00997255">
          <w:rPr>
            <w:rStyle w:val="afffff1"/>
            <w:rFonts w:eastAsia="현대체Medium"/>
          </w:rPr>
          <w:t>6.8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[HDF.7] [IPM Fault 신호 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_Toc183109499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39</w:t>
        </w:r>
        <w:r w:rsidR="00193315">
          <w:rPr>
            <w:webHidden/>
          </w:rPr>
          <w:fldChar w:fldCharType="end"/>
        </w:r>
      </w:hyperlink>
    </w:p>
    <w:p w14:paraId="727739A8" w14:textId="4B1534C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0" w:history="1">
        <w:r w:rsidR="00193315" w:rsidRPr="00997255">
          <w:rPr>
            <w:rStyle w:val="afffff1"/>
            <w:rFonts w:ascii="Cambria" w:eastAsia="현대체Medium" w:hAnsi="Cambria"/>
          </w:rPr>
          <w:t>6.8.1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39</w:t>
        </w:r>
        <w:r w:rsidR="00193315">
          <w:rPr>
            <w:webHidden/>
          </w:rPr>
          <w:fldChar w:fldCharType="end"/>
        </w:r>
      </w:hyperlink>
    </w:p>
    <w:p w14:paraId="62EBC768" w14:textId="3E148A0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1" w:history="1">
        <w:r w:rsidR="00193315" w:rsidRPr="00997255">
          <w:rPr>
            <w:rStyle w:val="afffff1"/>
            <w:rFonts w:ascii="Cambria" w:eastAsia="현대체Medium" w:hAnsi="Cambria"/>
          </w:rPr>
          <w:t>6.8.2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39</w:t>
        </w:r>
        <w:r w:rsidR="00193315">
          <w:rPr>
            <w:webHidden/>
          </w:rPr>
          <w:fldChar w:fldCharType="end"/>
        </w:r>
      </w:hyperlink>
    </w:p>
    <w:p w14:paraId="0A4DD7D9" w14:textId="049564E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2" w:history="1">
        <w:r w:rsidR="00193315" w:rsidRPr="00997255">
          <w:rPr>
            <w:rStyle w:val="afffff1"/>
            <w:rFonts w:ascii="Cambria" w:eastAsia="현대체Medium" w:hAnsi="Cambria"/>
          </w:rPr>
          <w:t>6.8.3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39</w:t>
        </w:r>
        <w:r w:rsidR="00193315">
          <w:rPr>
            <w:webHidden/>
          </w:rPr>
          <w:fldChar w:fldCharType="end"/>
        </w:r>
      </w:hyperlink>
    </w:p>
    <w:p w14:paraId="675E44FF" w14:textId="773FDAC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3" w:history="1">
        <w:r w:rsidR="00193315" w:rsidRPr="00997255">
          <w:rPr>
            <w:rStyle w:val="afffff1"/>
            <w:rFonts w:ascii="Cambria" w:eastAsia="현대체Medium" w:hAnsi="Cambria"/>
          </w:rPr>
          <w:t>6.8.4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39</w:t>
        </w:r>
        <w:r w:rsidR="00193315">
          <w:rPr>
            <w:webHidden/>
          </w:rPr>
          <w:fldChar w:fldCharType="end"/>
        </w:r>
      </w:hyperlink>
    </w:p>
    <w:p w14:paraId="2689C813" w14:textId="4E7BA64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4" w:history="1">
        <w:r w:rsidR="00193315" w:rsidRPr="00997255">
          <w:rPr>
            <w:rStyle w:val="afffff1"/>
            <w:rFonts w:ascii="Cambria" w:eastAsia="현대체Medium" w:hAnsi="Cambria"/>
          </w:rPr>
          <w:t>6.8.5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40</w:t>
        </w:r>
        <w:r w:rsidR="00193315">
          <w:rPr>
            <w:webHidden/>
          </w:rPr>
          <w:fldChar w:fldCharType="end"/>
        </w:r>
      </w:hyperlink>
    </w:p>
    <w:p w14:paraId="0ECD47CA" w14:textId="3196FAC2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5" w:history="1">
        <w:r w:rsidR="00193315" w:rsidRPr="00997255">
          <w:rPr>
            <w:rStyle w:val="afffff1"/>
            <w:rFonts w:eastAsia="현대체Medium"/>
          </w:rPr>
          <w:t>6.9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[HDF.8] [IPM 출력]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41</w:t>
        </w:r>
        <w:r w:rsidR="00193315">
          <w:rPr>
            <w:webHidden/>
          </w:rPr>
          <w:fldChar w:fldCharType="end"/>
        </w:r>
      </w:hyperlink>
    </w:p>
    <w:p w14:paraId="7447BD69" w14:textId="1C9AD09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6" w:history="1">
        <w:r w:rsidR="00193315" w:rsidRPr="00997255">
          <w:rPr>
            <w:rStyle w:val="afffff1"/>
            <w:rFonts w:ascii="Cambria" w:eastAsia="현대체Medium" w:hAnsi="Cambria"/>
          </w:rPr>
          <w:t>6.9.1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41</w:t>
        </w:r>
        <w:r w:rsidR="00193315">
          <w:rPr>
            <w:webHidden/>
          </w:rPr>
          <w:fldChar w:fldCharType="end"/>
        </w:r>
      </w:hyperlink>
    </w:p>
    <w:p w14:paraId="7F3A6BB6" w14:textId="08BD398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7" w:history="1">
        <w:r w:rsidR="00193315" w:rsidRPr="00997255">
          <w:rPr>
            <w:rStyle w:val="afffff1"/>
            <w:rFonts w:ascii="Cambria" w:eastAsia="현대체Medium" w:hAnsi="Cambria"/>
          </w:rPr>
          <w:t>6.9.2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41</w:t>
        </w:r>
        <w:r w:rsidR="00193315">
          <w:rPr>
            <w:webHidden/>
          </w:rPr>
          <w:fldChar w:fldCharType="end"/>
        </w:r>
      </w:hyperlink>
    </w:p>
    <w:p w14:paraId="7F432E02" w14:textId="6F59FF4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8" w:history="1">
        <w:r w:rsidR="00193315" w:rsidRPr="00997255">
          <w:rPr>
            <w:rStyle w:val="afffff1"/>
            <w:rFonts w:ascii="Cambria" w:eastAsia="현대체Medium" w:hAnsi="Cambria"/>
          </w:rPr>
          <w:t>6.9.3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41</w:t>
        </w:r>
        <w:r w:rsidR="00193315">
          <w:rPr>
            <w:webHidden/>
          </w:rPr>
          <w:fldChar w:fldCharType="end"/>
        </w:r>
      </w:hyperlink>
    </w:p>
    <w:p w14:paraId="4F48FD89" w14:textId="7D1F484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09" w:history="1">
        <w:r w:rsidR="00193315" w:rsidRPr="00997255">
          <w:rPr>
            <w:rStyle w:val="afffff1"/>
            <w:rFonts w:ascii="Cambria" w:eastAsia="현대체Medium" w:hAnsi="Cambria"/>
          </w:rPr>
          <w:t>6.9.4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_Toc183109509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42</w:t>
        </w:r>
        <w:r w:rsidR="00193315">
          <w:rPr>
            <w:webHidden/>
          </w:rPr>
          <w:fldChar w:fldCharType="end"/>
        </w:r>
      </w:hyperlink>
    </w:p>
    <w:p w14:paraId="3E333F85" w14:textId="17E8B30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0" w:history="1">
        <w:r w:rsidR="00193315" w:rsidRPr="00997255">
          <w:rPr>
            <w:rStyle w:val="afffff1"/>
            <w:rFonts w:ascii="Cambria" w:eastAsia="현대체Medium" w:hAnsi="Cambria"/>
          </w:rPr>
          <w:t>6.9.5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42</w:t>
        </w:r>
        <w:r w:rsidR="00193315">
          <w:rPr>
            <w:webHidden/>
          </w:rPr>
          <w:fldChar w:fldCharType="end"/>
        </w:r>
      </w:hyperlink>
    </w:p>
    <w:p w14:paraId="4F18A77C" w14:textId="078D3E9C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1" w:history="1">
        <w:r w:rsidR="00193315" w:rsidRPr="00997255">
          <w:rPr>
            <w:rStyle w:val="afffff1"/>
            <w:rFonts w:eastAsia="현대체Medium"/>
          </w:rPr>
          <w:t>6.10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[HDF.9] [부품 선정 - DMIGBT]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43</w:t>
        </w:r>
        <w:r w:rsidR="00193315">
          <w:rPr>
            <w:webHidden/>
          </w:rPr>
          <w:fldChar w:fldCharType="end"/>
        </w:r>
      </w:hyperlink>
    </w:p>
    <w:p w14:paraId="7FDE1589" w14:textId="4A21C65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2" w:history="1">
        <w:r w:rsidR="00193315" w:rsidRPr="00997255">
          <w:rPr>
            <w:rStyle w:val="afffff1"/>
            <w:rFonts w:ascii="Cambria" w:eastAsia="현대체Medium" w:hAnsi="Cambria"/>
          </w:rPr>
          <w:t>6.10.1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43</w:t>
        </w:r>
        <w:r w:rsidR="00193315">
          <w:rPr>
            <w:webHidden/>
          </w:rPr>
          <w:fldChar w:fldCharType="end"/>
        </w:r>
      </w:hyperlink>
    </w:p>
    <w:p w14:paraId="05ED32A4" w14:textId="3113961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3" w:history="1">
        <w:r w:rsidR="00193315" w:rsidRPr="00997255">
          <w:rPr>
            <w:rStyle w:val="afffff1"/>
            <w:rFonts w:ascii="Cambria" w:eastAsia="현대체Medium" w:hAnsi="Cambria"/>
          </w:rPr>
          <w:t>6.10.2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43</w:t>
        </w:r>
        <w:r w:rsidR="00193315">
          <w:rPr>
            <w:webHidden/>
          </w:rPr>
          <w:fldChar w:fldCharType="end"/>
        </w:r>
      </w:hyperlink>
    </w:p>
    <w:p w14:paraId="77BC7971" w14:textId="204A263D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4" w:history="1">
        <w:r w:rsidR="00193315" w:rsidRPr="00997255">
          <w:rPr>
            <w:rStyle w:val="afffff1"/>
            <w:rFonts w:ascii="Cambria" w:eastAsia="현대체Medium" w:hAnsi="Cambria"/>
          </w:rPr>
          <w:t>6.10.3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43</w:t>
        </w:r>
        <w:r w:rsidR="00193315">
          <w:rPr>
            <w:webHidden/>
          </w:rPr>
          <w:fldChar w:fldCharType="end"/>
        </w:r>
      </w:hyperlink>
    </w:p>
    <w:p w14:paraId="148BE947" w14:textId="276B948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5" w:history="1">
        <w:r w:rsidR="00193315" w:rsidRPr="00997255">
          <w:rPr>
            <w:rStyle w:val="afffff1"/>
            <w:rFonts w:ascii="Cambria" w:eastAsia="현대체Medium" w:hAnsi="Cambria"/>
          </w:rPr>
          <w:t>6.10.4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44</w:t>
        </w:r>
        <w:r w:rsidR="00193315">
          <w:rPr>
            <w:webHidden/>
          </w:rPr>
          <w:fldChar w:fldCharType="end"/>
        </w:r>
      </w:hyperlink>
    </w:p>
    <w:p w14:paraId="5680FAC5" w14:textId="29119CD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6" w:history="1">
        <w:r w:rsidR="00193315" w:rsidRPr="00997255">
          <w:rPr>
            <w:rStyle w:val="afffff1"/>
            <w:rFonts w:ascii="Cambria" w:eastAsia="현대체Medium" w:hAnsi="Cambria"/>
          </w:rPr>
          <w:t>6.10.5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44</w:t>
        </w:r>
        <w:r w:rsidR="00193315">
          <w:rPr>
            <w:webHidden/>
          </w:rPr>
          <w:fldChar w:fldCharType="end"/>
        </w:r>
      </w:hyperlink>
    </w:p>
    <w:p w14:paraId="2D213754" w14:textId="6231F6F6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7" w:history="1">
        <w:r w:rsidR="00193315" w:rsidRPr="00997255">
          <w:rPr>
            <w:rStyle w:val="afffff1"/>
            <w:rFonts w:eastAsia="현대체Medium"/>
          </w:rPr>
          <w:t>6.11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[HDF.10] [부품 선정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 PN 커패시터]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45</w:t>
        </w:r>
        <w:r w:rsidR="00193315">
          <w:rPr>
            <w:webHidden/>
          </w:rPr>
          <w:fldChar w:fldCharType="end"/>
        </w:r>
      </w:hyperlink>
    </w:p>
    <w:p w14:paraId="6E544A3C" w14:textId="66931C7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8" w:history="1">
        <w:r w:rsidR="00193315" w:rsidRPr="00997255">
          <w:rPr>
            <w:rStyle w:val="afffff1"/>
            <w:rFonts w:ascii="Cambria" w:eastAsia="현대체Medium" w:hAnsi="Cambria"/>
          </w:rPr>
          <w:t>6.11.1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45</w:t>
        </w:r>
        <w:r w:rsidR="00193315">
          <w:rPr>
            <w:webHidden/>
          </w:rPr>
          <w:fldChar w:fldCharType="end"/>
        </w:r>
      </w:hyperlink>
    </w:p>
    <w:p w14:paraId="32B0CCE5" w14:textId="24A59B7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19" w:history="1">
        <w:r w:rsidR="00193315" w:rsidRPr="00997255">
          <w:rPr>
            <w:rStyle w:val="afffff1"/>
            <w:rFonts w:ascii="Cambria" w:eastAsia="현대체Medium" w:hAnsi="Cambria"/>
          </w:rPr>
          <w:t>6.11.2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_Toc183109519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45</w:t>
        </w:r>
        <w:r w:rsidR="00193315">
          <w:rPr>
            <w:webHidden/>
          </w:rPr>
          <w:fldChar w:fldCharType="end"/>
        </w:r>
      </w:hyperlink>
    </w:p>
    <w:p w14:paraId="43B132A6" w14:textId="468A398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0" w:history="1">
        <w:r w:rsidR="00193315" w:rsidRPr="00997255">
          <w:rPr>
            <w:rStyle w:val="afffff1"/>
            <w:rFonts w:ascii="Cambria" w:eastAsia="현대체Medium" w:hAnsi="Cambria"/>
          </w:rPr>
          <w:t>6.11.3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46</w:t>
        </w:r>
        <w:r w:rsidR="00193315">
          <w:rPr>
            <w:webHidden/>
          </w:rPr>
          <w:fldChar w:fldCharType="end"/>
        </w:r>
      </w:hyperlink>
    </w:p>
    <w:p w14:paraId="7FF0F2C0" w14:textId="60B659A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1" w:history="1">
        <w:r w:rsidR="00193315" w:rsidRPr="00997255">
          <w:rPr>
            <w:rStyle w:val="afffff1"/>
            <w:rFonts w:ascii="Cambria" w:eastAsia="현대체Medium" w:hAnsi="Cambria"/>
          </w:rPr>
          <w:t>6.11.4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46</w:t>
        </w:r>
        <w:r w:rsidR="00193315">
          <w:rPr>
            <w:webHidden/>
          </w:rPr>
          <w:fldChar w:fldCharType="end"/>
        </w:r>
      </w:hyperlink>
    </w:p>
    <w:p w14:paraId="599DB7E5" w14:textId="3EE12F90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2" w:history="1">
        <w:r w:rsidR="00193315" w:rsidRPr="00997255">
          <w:rPr>
            <w:rStyle w:val="afffff1"/>
            <w:rFonts w:ascii="Cambria" w:eastAsia="현대체Medium" w:hAnsi="Cambria"/>
          </w:rPr>
          <w:t>6.11.5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46</w:t>
        </w:r>
        <w:r w:rsidR="00193315">
          <w:rPr>
            <w:webHidden/>
          </w:rPr>
          <w:fldChar w:fldCharType="end"/>
        </w:r>
      </w:hyperlink>
    </w:p>
    <w:p w14:paraId="12A4A7AF" w14:textId="41FF2BA0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3" w:history="1">
        <w:r w:rsidR="00193315" w:rsidRPr="00997255">
          <w:rPr>
            <w:rStyle w:val="afffff1"/>
            <w:rFonts w:eastAsia="현대체Medium"/>
          </w:rPr>
          <w:t>6.12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[HDF.11] [AC to DC 전력변환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 DC링크 전압 생성]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48</w:t>
        </w:r>
        <w:r w:rsidR="00193315">
          <w:rPr>
            <w:webHidden/>
          </w:rPr>
          <w:fldChar w:fldCharType="end"/>
        </w:r>
      </w:hyperlink>
    </w:p>
    <w:p w14:paraId="51C18FBB" w14:textId="37C5A1D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4" w:history="1">
        <w:r w:rsidR="00193315" w:rsidRPr="00997255">
          <w:rPr>
            <w:rStyle w:val="afffff1"/>
            <w:rFonts w:ascii="Cambria" w:eastAsia="현대체Medium" w:hAnsi="Cambria"/>
          </w:rPr>
          <w:t>6.12.1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48</w:t>
        </w:r>
        <w:r w:rsidR="00193315">
          <w:rPr>
            <w:webHidden/>
          </w:rPr>
          <w:fldChar w:fldCharType="end"/>
        </w:r>
      </w:hyperlink>
    </w:p>
    <w:p w14:paraId="09B3EAC1" w14:textId="190B5E7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5" w:history="1">
        <w:r w:rsidR="00193315" w:rsidRPr="00997255">
          <w:rPr>
            <w:rStyle w:val="afffff1"/>
            <w:rFonts w:ascii="Cambria" w:eastAsia="현대체Medium" w:hAnsi="Cambria"/>
          </w:rPr>
          <w:t>6.12.2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48</w:t>
        </w:r>
        <w:r w:rsidR="00193315">
          <w:rPr>
            <w:webHidden/>
          </w:rPr>
          <w:fldChar w:fldCharType="end"/>
        </w:r>
      </w:hyperlink>
    </w:p>
    <w:p w14:paraId="56419E37" w14:textId="129020A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6" w:history="1">
        <w:r w:rsidR="00193315" w:rsidRPr="00997255">
          <w:rPr>
            <w:rStyle w:val="afffff1"/>
            <w:rFonts w:ascii="Cambria" w:eastAsia="현대체Medium" w:hAnsi="Cambria"/>
          </w:rPr>
          <w:t>6.12.3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48</w:t>
        </w:r>
        <w:r w:rsidR="00193315">
          <w:rPr>
            <w:webHidden/>
          </w:rPr>
          <w:fldChar w:fldCharType="end"/>
        </w:r>
      </w:hyperlink>
    </w:p>
    <w:p w14:paraId="2E5F9559" w14:textId="72DD420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7" w:history="1">
        <w:r w:rsidR="00193315" w:rsidRPr="00997255">
          <w:rPr>
            <w:rStyle w:val="afffff1"/>
            <w:rFonts w:ascii="Cambria" w:eastAsia="현대체Medium" w:hAnsi="Cambria"/>
          </w:rPr>
          <w:t>6.12.4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48</w:t>
        </w:r>
        <w:r w:rsidR="00193315">
          <w:rPr>
            <w:webHidden/>
          </w:rPr>
          <w:fldChar w:fldCharType="end"/>
        </w:r>
      </w:hyperlink>
    </w:p>
    <w:p w14:paraId="23F14A5B" w14:textId="520A9F3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8" w:history="1">
        <w:r w:rsidR="00193315" w:rsidRPr="00997255">
          <w:rPr>
            <w:rStyle w:val="afffff1"/>
            <w:rFonts w:ascii="Cambria" w:eastAsia="현대체Medium" w:hAnsi="Cambria"/>
          </w:rPr>
          <w:t>6.12.5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49</w:t>
        </w:r>
        <w:r w:rsidR="00193315">
          <w:rPr>
            <w:webHidden/>
          </w:rPr>
          <w:fldChar w:fldCharType="end"/>
        </w:r>
      </w:hyperlink>
    </w:p>
    <w:p w14:paraId="7ABE426C" w14:textId="248FC364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29" w:history="1">
        <w:r w:rsidR="00193315" w:rsidRPr="00997255">
          <w:rPr>
            <w:rStyle w:val="afffff1"/>
            <w:rFonts w:eastAsia="현대체Medium"/>
          </w:rPr>
          <w:t>6.13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[HDF.12] [신호전달 및 컨버터 제어관련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 절연형 전원모듈 제품선정]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_Toc183109529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50</w:t>
        </w:r>
        <w:r w:rsidR="00193315">
          <w:rPr>
            <w:webHidden/>
          </w:rPr>
          <w:fldChar w:fldCharType="end"/>
        </w:r>
      </w:hyperlink>
    </w:p>
    <w:p w14:paraId="7007205E" w14:textId="66C04AD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0" w:history="1">
        <w:r w:rsidR="00193315" w:rsidRPr="00997255">
          <w:rPr>
            <w:rStyle w:val="afffff1"/>
            <w:rFonts w:ascii="Cambria" w:eastAsia="현대체Medium" w:hAnsi="Cambria"/>
          </w:rPr>
          <w:t>6.13.1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50</w:t>
        </w:r>
        <w:r w:rsidR="00193315">
          <w:rPr>
            <w:webHidden/>
          </w:rPr>
          <w:fldChar w:fldCharType="end"/>
        </w:r>
      </w:hyperlink>
    </w:p>
    <w:p w14:paraId="5C71AF28" w14:textId="13FD6C7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1" w:history="1">
        <w:r w:rsidR="00193315" w:rsidRPr="00997255">
          <w:rPr>
            <w:rStyle w:val="afffff1"/>
            <w:rFonts w:ascii="Cambria" w:eastAsia="현대체Medium" w:hAnsi="Cambria"/>
          </w:rPr>
          <w:t>6.13.2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50</w:t>
        </w:r>
        <w:r w:rsidR="00193315">
          <w:rPr>
            <w:webHidden/>
          </w:rPr>
          <w:fldChar w:fldCharType="end"/>
        </w:r>
      </w:hyperlink>
    </w:p>
    <w:p w14:paraId="105978DC" w14:textId="434EC37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2" w:history="1">
        <w:r w:rsidR="00193315" w:rsidRPr="00997255">
          <w:rPr>
            <w:rStyle w:val="afffff1"/>
            <w:rFonts w:ascii="Cambria" w:eastAsia="현대체Medium" w:hAnsi="Cambria"/>
          </w:rPr>
          <w:t>6.13.3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50</w:t>
        </w:r>
        <w:r w:rsidR="00193315">
          <w:rPr>
            <w:webHidden/>
          </w:rPr>
          <w:fldChar w:fldCharType="end"/>
        </w:r>
      </w:hyperlink>
    </w:p>
    <w:p w14:paraId="537E55E7" w14:textId="2ABC3A5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3" w:history="1">
        <w:r w:rsidR="00193315" w:rsidRPr="00997255">
          <w:rPr>
            <w:rStyle w:val="afffff1"/>
            <w:rFonts w:ascii="Cambria" w:eastAsia="현대체Medium" w:hAnsi="Cambria"/>
          </w:rPr>
          <w:t>6.13.4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51</w:t>
        </w:r>
        <w:r w:rsidR="00193315">
          <w:rPr>
            <w:webHidden/>
          </w:rPr>
          <w:fldChar w:fldCharType="end"/>
        </w:r>
      </w:hyperlink>
    </w:p>
    <w:p w14:paraId="30B271C9" w14:textId="2F897FE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4" w:history="1">
        <w:r w:rsidR="00193315" w:rsidRPr="00997255">
          <w:rPr>
            <w:rStyle w:val="afffff1"/>
            <w:rFonts w:ascii="Cambria" w:eastAsia="현대체Medium" w:hAnsi="Cambria"/>
          </w:rPr>
          <w:t>6.13.5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51</w:t>
        </w:r>
        <w:r w:rsidR="00193315">
          <w:rPr>
            <w:webHidden/>
          </w:rPr>
          <w:fldChar w:fldCharType="end"/>
        </w:r>
      </w:hyperlink>
    </w:p>
    <w:p w14:paraId="48C3F0F4" w14:textId="45FC8729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5" w:history="1">
        <w:r w:rsidR="00193315" w:rsidRPr="00997255">
          <w:rPr>
            <w:rStyle w:val="afffff1"/>
            <w:rFonts w:eastAsia="현대체Medium"/>
          </w:rPr>
          <w:t>6.14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[HDF.13] [회생방전 제어]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52</w:t>
        </w:r>
        <w:r w:rsidR="00193315">
          <w:rPr>
            <w:webHidden/>
          </w:rPr>
          <w:fldChar w:fldCharType="end"/>
        </w:r>
      </w:hyperlink>
    </w:p>
    <w:p w14:paraId="1FFF9EAE" w14:textId="611B674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6" w:history="1">
        <w:r w:rsidR="00193315" w:rsidRPr="00997255">
          <w:rPr>
            <w:rStyle w:val="afffff1"/>
            <w:rFonts w:ascii="Cambria" w:eastAsia="현대체Medium" w:hAnsi="Cambria"/>
          </w:rPr>
          <w:t>6.14.1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52</w:t>
        </w:r>
        <w:r w:rsidR="00193315">
          <w:rPr>
            <w:webHidden/>
          </w:rPr>
          <w:fldChar w:fldCharType="end"/>
        </w:r>
      </w:hyperlink>
    </w:p>
    <w:p w14:paraId="2C772B1D" w14:textId="58C957A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7" w:history="1">
        <w:r w:rsidR="00193315" w:rsidRPr="00997255">
          <w:rPr>
            <w:rStyle w:val="afffff1"/>
            <w:rFonts w:ascii="Cambria" w:eastAsia="현대체Medium" w:hAnsi="Cambria"/>
          </w:rPr>
          <w:t>6.14.2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52</w:t>
        </w:r>
        <w:r w:rsidR="00193315">
          <w:rPr>
            <w:webHidden/>
          </w:rPr>
          <w:fldChar w:fldCharType="end"/>
        </w:r>
      </w:hyperlink>
    </w:p>
    <w:p w14:paraId="72BDD053" w14:textId="6CA6B5C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8" w:history="1">
        <w:r w:rsidR="00193315" w:rsidRPr="00997255">
          <w:rPr>
            <w:rStyle w:val="afffff1"/>
            <w:rFonts w:ascii="Cambria" w:eastAsia="현대체Medium" w:hAnsi="Cambria"/>
          </w:rPr>
          <w:t>6.14.3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52</w:t>
        </w:r>
        <w:r w:rsidR="00193315">
          <w:rPr>
            <w:webHidden/>
          </w:rPr>
          <w:fldChar w:fldCharType="end"/>
        </w:r>
      </w:hyperlink>
    </w:p>
    <w:p w14:paraId="76EDE35B" w14:textId="33872BD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39" w:history="1">
        <w:r w:rsidR="00193315" w:rsidRPr="00997255">
          <w:rPr>
            <w:rStyle w:val="afffff1"/>
            <w:rFonts w:ascii="Cambria" w:eastAsia="현대체Medium" w:hAnsi="Cambria"/>
          </w:rPr>
          <w:t>6.14.4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_Toc183109539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53</w:t>
        </w:r>
        <w:r w:rsidR="00193315">
          <w:rPr>
            <w:webHidden/>
          </w:rPr>
          <w:fldChar w:fldCharType="end"/>
        </w:r>
      </w:hyperlink>
    </w:p>
    <w:p w14:paraId="1F3806C8" w14:textId="124092E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0" w:history="1">
        <w:r w:rsidR="00193315" w:rsidRPr="00997255">
          <w:rPr>
            <w:rStyle w:val="afffff1"/>
            <w:rFonts w:ascii="Cambria" w:eastAsia="현대체Medium" w:hAnsi="Cambria"/>
          </w:rPr>
          <w:t>6.14.5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53</w:t>
        </w:r>
        <w:r w:rsidR="00193315">
          <w:rPr>
            <w:webHidden/>
          </w:rPr>
          <w:fldChar w:fldCharType="end"/>
        </w:r>
      </w:hyperlink>
    </w:p>
    <w:p w14:paraId="4368EFB6" w14:textId="06CB1AA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1" w:history="1">
        <w:r w:rsidR="00193315" w:rsidRPr="00997255">
          <w:rPr>
            <w:rStyle w:val="afffff1"/>
            <w:rFonts w:eastAsia="현대체Medium"/>
          </w:rPr>
          <w:t>6.15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[HDF.14] [회생방전저항 과열 검지]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54</w:t>
        </w:r>
        <w:r w:rsidR="00193315">
          <w:rPr>
            <w:webHidden/>
          </w:rPr>
          <w:fldChar w:fldCharType="end"/>
        </w:r>
      </w:hyperlink>
    </w:p>
    <w:p w14:paraId="2BC0F6C7" w14:textId="289A3BA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2" w:history="1">
        <w:r w:rsidR="00193315" w:rsidRPr="00997255">
          <w:rPr>
            <w:rStyle w:val="afffff1"/>
            <w:rFonts w:ascii="Cambria" w:eastAsia="현대체Medium" w:hAnsi="Cambria"/>
          </w:rPr>
          <w:t>6.15.1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54</w:t>
        </w:r>
        <w:r w:rsidR="00193315">
          <w:rPr>
            <w:webHidden/>
          </w:rPr>
          <w:fldChar w:fldCharType="end"/>
        </w:r>
      </w:hyperlink>
    </w:p>
    <w:p w14:paraId="24C80C15" w14:textId="4235BAF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3" w:history="1">
        <w:r w:rsidR="00193315" w:rsidRPr="00997255">
          <w:rPr>
            <w:rStyle w:val="afffff1"/>
            <w:rFonts w:ascii="Cambria" w:eastAsia="현대체Medium" w:hAnsi="Cambria"/>
          </w:rPr>
          <w:t>6.15.2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54</w:t>
        </w:r>
        <w:r w:rsidR="00193315">
          <w:rPr>
            <w:webHidden/>
          </w:rPr>
          <w:fldChar w:fldCharType="end"/>
        </w:r>
      </w:hyperlink>
    </w:p>
    <w:p w14:paraId="298448AA" w14:textId="78938D4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4" w:history="1">
        <w:r w:rsidR="00193315" w:rsidRPr="00997255">
          <w:rPr>
            <w:rStyle w:val="afffff1"/>
            <w:rFonts w:ascii="Cambria" w:eastAsia="현대체Medium" w:hAnsi="Cambria"/>
          </w:rPr>
          <w:t>6.15.3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54</w:t>
        </w:r>
        <w:r w:rsidR="00193315">
          <w:rPr>
            <w:webHidden/>
          </w:rPr>
          <w:fldChar w:fldCharType="end"/>
        </w:r>
      </w:hyperlink>
    </w:p>
    <w:p w14:paraId="52E45CBA" w14:textId="463DEE4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5" w:history="1">
        <w:r w:rsidR="00193315" w:rsidRPr="00997255">
          <w:rPr>
            <w:rStyle w:val="afffff1"/>
            <w:rFonts w:ascii="Cambria" w:eastAsia="현대체Medium" w:hAnsi="Cambria"/>
          </w:rPr>
          <w:t>6.15.4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54</w:t>
        </w:r>
        <w:r w:rsidR="00193315">
          <w:rPr>
            <w:webHidden/>
          </w:rPr>
          <w:fldChar w:fldCharType="end"/>
        </w:r>
      </w:hyperlink>
    </w:p>
    <w:p w14:paraId="1DC6238A" w14:textId="0C9E042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6" w:history="1">
        <w:r w:rsidR="00193315" w:rsidRPr="00997255">
          <w:rPr>
            <w:rStyle w:val="afffff1"/>
            <w:rFonts w:ascii="Cambria" w:eastAsia="현대체Medium" w:hAnsi="Cambria"/>
          </w:rPr>
          <w:t>6.15.5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54</w:t>
        </w:r>
        <w:r w:rsidR="00193315">
          <w:rPr>
            <w:webHidden/>
          </w:rPr>
          <w:fldChar w:fldCharType="end"/>
        </w:r>
      </w:hyperlink>
    </w:p>
    <w:p w14:paraId="554E220C" w14:textId="6A119937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7" w:history="1">
        <w:r w:rsidR="00193315" w:rsidRPr="00997255">
          <w:rPr>
            <w:rStyle w:val="afffff1"/>
            <w:rFonts w:eastAsia="현대체Medium"/>
          </w:rPr>
          <w:t>6.16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[HDF.15] [회생방전저항 단선 검지]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55</w:t>
        </w:r>
        <w:r w:rsidR="00193315">
          <w:rPr>
            <w:webHidden/>
          </w:rPr>
          <w:fldChar w:fldCharType="end"/>
        </w:r>
      </w:hyperlink>
    </w:p>
    <w:p w14:paraId="317D1A0D" w14:textId="02F9C3F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8" w:history="1">
        <w:r w:rsidR="00193315" w:rsidRPr="00997255">
          <w:rPr>
            <w:rStyle w:val="afffff1"/>
            <w:rFonts w:ascii="Cambria" w:eastAsia="현대체Medium" w:hAnsi="Cambria"/>
          </w:rPr>
          <w:t>6.16.1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55</w:t>
        </w:r>
        <w:r w:rsidR="00193315">
          <w:rPr>
            <w:webHidden/>
          </w:rPr>
          <w:fldChar w:fldCharType="end"/>
        </w:r>
      </w:hyperlink>
    </w:p>
    <w:p w14:paraId="275D2995" w14:textId="029C110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49" w:history="1">
        <w:r w:rsidR="00193315" w:rsidRPr="00997255">
          <w:rPr>
            <w:rStyle w:val="afffff1"/>
            <w:rFonts w:ascii="Cambria" w:eastAsia="현대체Medium" w:hAnsi="Cambria"/>
          </w:rPr>
          <w:t>6.16.2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_Toc183109549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55</w:t>
        </w:r>
        <w:r w:rsidR="00193315">
          <w:rPr>
            <w:webHidden/>
          </w:rPr>
          <w:fldChar w:fldCharType="end"/>
        </w:r>
      </w:hyperlink>
    </w:p>
    <w:p w14:paraId="3C111032" w14:textId="79A6601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0" w:history="1">
        <w:r w:rsidR="00193315" w:rsidRPr="00997255">
          <w:rPr>
            <w:rStyle w:val="afffff1"/>
            <w:rFonts w:ascii="Cambria" w:eastAsia="현대체Medium" w:hAnsi="Cambria"/>
          </w:rPr>
          <w:t>6.16.3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55</w:t>
        </w:r>
        <w:r w:rsidR="00193315">
          <w:rPr>
            <w:webHidden/>
          </w:rPr>
          <w:fldChar w:fldCharType="end"/>
        </w:r>
      </w:hyperlink>
    </w:p>
    <w:p w14:paraId="75A72A8C" w14:textId="743F761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1" w:history="1">
        <w:r w:rsidR="00193315" w:rsidRPr="00997255">
          <w:rPr>
            <w:rStyle w:val="afffff1"/>
            <w:rFonts w:ascii="Cambria" w:eastAsia="현대체Medium" w:hAnsi="Cambria"/>
          </w:rPr>
          <w:t>6.16.4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55</w:t>
        </w:r>
        <w:r w:rsidR="00193315">
          <w:rPr>
            <w:webHidden/>
          </w:rPr>
          <w:fldChar w:fldCharType="end"/>
        </w:r>
      </w:hyperlink>
    </w:p>
    <w:p w14:paraId="29183BA4" w14:textId="1B0D968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2" w:history="1">
        <w:r w:rsidR="00193315" w:rsidRPr="00997255">
          <w:rPr>
            <w:rStyle w:val="afffff1"/>
            <w:rFonts w:ascii="Cambria" w:eastAsia="현대체Medium" w:hAnsi="Cambria"/>
          </w:rPr>
          <w:t>6.16.5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55</w:t>
        </w:r>
        <w:r w:rsidR="00193315">
          <w:rPr>
            <w:webHidden/>
          </w:rPr>
          <w:fldChar w:fldCharType="end"/>
        </w:r>
      </w:hyperlink>
    </w:p>
    <w:p w14:paraId="21B4C2F2" w14:textId="684C92A5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3" w:history="1">
        <w:r w:rsidR="00193315" w:rsidRPr="00997255">
          <w:rPr>
            <w:rStyle w:val="afffff1"/>
            <w:rFonts w:eastAsia="현대체Medium"/>
          </w:rPr>
          <w:t>6.17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[HDF.16] [PN 과전압 검지]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56</w:t>
        </w:r>
        <w:r w:rsidR="00193315">
          <w:rPr>
            <w:webHidden/>
          </w:rPr>
          <w:fldChar w:fldCharType="end"/>
        </w:r>
      </w:hyperlink>
    </w:p>
    <w:p w14:paraId="2EA77284" w14:textId="66A586A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4" w:history="1">
        <w:r w:rsidR="00193315" w:rsidRPr="00997255">
          <w:rPr>
            <w:rStyle w:val="afffff1"/>
            <w:rFonts w:ascii="Cambria" w:eastAsia="현대체Medium" w:hAnsi="Cambria"/>
          </w:rPr>
          <w:t>6.17.1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56</w:t>
        </w:r>
        <w:r w:rsidR="00193315">
          <w:rPr>
            <w:webHidden/>
          </w:rPr>
          <w:fldChar w:fldCharType="end"/>
        </w:r>
      </w:hyperlink>
    </w:p>
    <w:p w14:paraId="68E0F90F" w14:textId="5FAD4460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5" w:history="1">
        <w:r w:rsidR="00193315" w:rsidRPr="00997255">
          <w:rPr>
            <w:rStyle w:val="afffff1"/>
            <w:rFonts w:ascii="Cambria" w:eastAsia="현대체Medium" w:hAnsi="Cambria"/>
          </w:rPr>
          <w:t>6.17.2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56</w:t>
        </w:r>
        <w:r w:rsidR="00193315">
          <w:rPr>
            <w:webHidden/>
          </w:rPr>
          <w:fldChar w:fldCharType="end"/>
        </w:r>
      </w:hyperlink>
    </w:p>
    <w:p w14:paraId="19BF9CC1" w14:textId="48E243B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6" w:history="1">
        <w:r w:rsidR="00193315" w:rsidRPr="00997255">
          <w:rPr>
            <w:rStyle w:val="afffff1"/>
            <w:rFonts w:ascii="Cambria" w:eastAsia="현대체Medium" w:hAnsi="Cambria"/>
          </w:rPr>
          <w:t>6.17.3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56</w:t>
        </w:r>
        <w:r w:rsidR="00193315">
          <w:rPr>
            <w:webHidden/>
          </w:rPr>
          <w:fldChar w:fldCharType="end"/>
        </w:r>
      </w:hyperlink>
    </w:p>
    <w:p w14:paraId="66ED4598" w14:textId="5090A9A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7" w:history="1">
        <w:r w:rsidR="00193315" w:rsidRPr="00997255">
          <w:rPr>
            <w:rStyle w:val="afffff1"/>
            <w:rFonts w:ascii="Cambria" w:eastAsia="현대체Medium" w:hAnsi="Cambria"/>
          </w:rPr>
          <w:t>6.17.4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56</w:t>
        </w:r>
        <w:r w:rsidR="00193315">
          <w:rPr>
            <w:webHidden/>
          </w:rPr>
          <w:fldChar w:fldCharType="end"/>
        </w:r>
      </w:hyperlink>
    </w:p>
    <w:p w14:paraId="3793BBE0" w14:textId="67BCEBB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8" w:history="1">
        <w:r w:rsidR="00193315" w:rsidRPr="00997255">
          <w:rPr>
            <w:rStyle w:val="afffff1"/>
            <w:rFonts w:ascii="Cambria" w:eastAsia="현대체Medium" w:hAnsi="Cambria"/>
          </w:rPr>
          <w:t>6.17.5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56</w:t>
        </w:r>
        <w:r w:rsidR="00193315">
          <w:rPr>
            <w:webHidden/>
          </w:rPr>
          <w:fldChar w:fldCharType="end"/>
        </w:r>
      </w:hyperlink>
    </w:p>
    <w:p w14:paraId="399B4A2E" w14:textId="52D5F432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59" w:history="1">
        <w:r w:rsidR="00193315" w:rsidRPr="00997255">
          <w:rPr>
            <w:rStyle w:val="afffff1"/>
            <w:rFonts w:eastAsia="현대체Medium"/>
          </w:rPr>
          <w:t>6.18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[HDF.17] [PN 저전압 검지]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_Toc183109559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57</w:t>
        </w:r>
        <w:r w:rsidR="00193315">
          <w:rPr>
            <w:webHidden/>
          </w:rPr>
          <w:fldChar w:fldCharType="end"/>
        </w:r>
      </w:hyperlink>
    </w:p>
    <w:p w14:paraId="15799D55" w14:textId="01CF81F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0" w:history="1">
        <w:r w:rsidR="00193315" w:rsidRPr="00997255">
          <w:rPr>
            <w:rStyle w:val="afffff1"/>
            <w:rFonts w:ascii="Cambria" w:eastAsia="현대체Medium" w:hAnsi="Cambria"/>
          </w:rPr>
          <w:t>6.18.1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57</w:t>
        </w:r>
        <w:r w:rsidR="00193315">
          <w:rPr>
            <w:webHidden/>
          </w:rPr>
          <w:fldChar w:fldCharType="end"/>
        </w:r>
      </w:hyperlink>
    </w:p>
    <w:p w14:paraId="75957874" w14:textId="41C9B29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1" w:history="1">
        <w:r w:rsidR="00193315" w:rsidRPr="00997255">
          <w:rPr>
            <w:rStyle w:val="afffff1"/>
            <w:rFonts w:ascii="Cambria" w:eastAsia="현대체Medium" w:hAnsi="Cambria"/>
          </w:rPr>
          <w:t>6.18.2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57</w:t>
        </w:r>
        <w:r w:rsidR="00193315">
          <w:rPr>
            <w:webHidden/>
          </w:rPr>
          <w:fldChar w:fldCharType="end"/>
        </w:r>
      </w:hyperlink>
    </w:p>
    <w:p w14:paraId="023AEB49" w14:textId="3314452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2" w:history="1">
        <w:r w:rsidR="00193315" w:rsidRPr="00997255">
          <w:rPr>
            <w:rStyle w:val="afffff1"/>
            <w:rFonts w:ascii="Cambria" w:eastAsia="현대체Medium" w:hAnsi="Cambria"/>
          </w:rPr>
          <w:t>6.18.3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57</w:t>
        </w:r>
        <w:r w:rsidR="00193315">
          <w:rPr>
            <w:webHidden/>
          </w:rPr>
          <w:fldChar w:fldCharType="end"/>
        </w:r>
      </w:hyperlink>
    </w:p>
    <w:p w14:paraId="29610DC9" w14:textId="2C008B3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3" w:history="1">
        <w:r w:rsidR="00193315" w:rsidRPr="00997255">
          <w:rPr>
            <w:rStyle w:val="afffff1"/>
            <w:rFonts w:ascii="Cambria" w:eastAsia="현대체Medium" w:hAnsi="Cambria"/>
          </w:rPr>
          <w:t>6.18.4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57</w:t>
        </w:r>
        <w:r w:rsidR="00193315">
          <w:rPr>
            <w:webHidden/>
          </w:rPr>
          <w:fldChar w:fldCharType="end"/>
        </w:r>
      </w:hyperlink>
    </w:p>
    <w:p w14:paraId="0B5AAFB1" w14:textId="1740A71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4" w:history="1">
        <w:r w:rsidR="00193315" w:rsidRPr="00997255">
          <w:rPr>
            <w:rStyle w:val="afffff1"/>
            <w:rFonts w:ascii="Cambria" w:eastAsia="현대체Medium" w:hAnsi="Cambria"/>
          </w:rPr>
          <w:t>6.18.5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57</w:t>
        </w:r>
        <w:r w:rsidR="00193315">
          <w:rPr>
            <w:webHidden/>
          </w:rPr>
          <w:fldChar w:fldCharType="end"/>
        </w:r>
      </w:hyperlink>
    </w:p>
    <w:p w14:paraId="3112D159" w14:textId="7BC192D1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5" w:history="1">
        <w:r w:rsidR="00193315" w:rsidRPr="00997255">
          <w:rPr>
            <w:rStyle w:val="afffff1"/>
            <w:rFonts w:eastAsia="현대체Medium"/>
          </w:rPr>
          <w:t>6.19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[HDF.18] [PN 전압 방전]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58</w:t>
        </w:r>
        <w:r w:rsidR="00193315">
          <w:rPr>
            <w:webHidden/>
          </w:rPr>
          <w:fldChar w:fldCharType="end"/>
        </w:r>
      </w:hyperlink>
    </w:p>
    <w:p w14:paraId="39F61814" w14:textId="11D7DBD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6" w:history="1">
        <w:r w:rsidR="00193315" w:rsidRPr="00997255">
          <w:rPr>
            <w:rStyle w:val="afffff1"/>
            <w:rFonts w:ascii="Cambria" w:eastAsia="현대체Medium" w:hAnsi="Cambria"/>
          </w:rPr>
          <w:t>6.19.1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58</w:t>
        </w:r>
        <w:r w:rsidR="00193315">
          <w:rPr>
            <w:webHidden/>
          </w:rPr>
          <w:fldChar w:fldCharType="end"/>
        </w:r>
      </w:hyperlink>
    </w:p>
    <w:p w14:paraId="31067B74" w14:textId="505C795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7" w:history="1">
        <w:r w:rsidR="00193315" w:rsidRPr="00997255">
          <w:rPr>
            <w:rStyle w:val="afffff1"/>
            <w:rFonts w:ascii="Cambria" w:eastAsia="현대체Medium" w:hAnsi="Cambria"/>
          </w:rPr>
          <w:t>6.19.2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58</w:t>
        </w:r>
        <w:r w:rsidR="00193315">
          <w:rPr>
            <w:webHidden/>
          </w:rPr>
          <w:fldChar w:fldCharType="end"/>
        </w:r>
      </w:hyperlink>
    </w:p>
    <w:p w14:paraId="60BACFDB" w14:textId="0FCE928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8" w:history="1">
        <w:r w:rsidR="00193315" w:rsidRPr="00997255">
          <w:rPr>
            <w:rStyle w:val="afffff1"/>
            <w:rFonts w:ascii="Cambria" w:eastAsia="현대체Medium" w:hAnsi="Cambria"/>
          </w:rPr>
          <w:t>6.19.3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58</w:t>
        </w:r>
        <w:r w:rsidR="00193315">
          <w:rPr>
            <w:webHidden/>
          </w:rPr>
          <w:fldChar w:fldCharType="end"/>
        </w:r>
      </w:hyperlink>
    </w:p>
    <w:p w14:paraId="79C4DFAB" w14:textId="27DAB16D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69" w:history="1">
        <w:r w:rsidR="00193315" w:rsidRPr="00997255">
          <w:rPr>
            <w:rStyle w:val="afffff1"/>
            <w:rFonts w:ascii="Cambria" w:eastAsia="현대체Medium" w:hAnsi="Cambria"/>
          </w:rPr>
          <w:t>6.19.4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_Toc183109569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58</w:t>
        </w:r>
        <w:r w:rsidR="00193315">
          <w:rPr>
            <w:webHidden/>
          </w:rPr>
          <w:fldChar w:fldCharType="end"/>
        </w:r>
      </w:hyperlink>
    </w:p>
    <w:p w14:paraId="10C59E88" w14:textId="1741E6C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0" w:history="1">
        <w:r w:rsidR="00193315" w:rsidRPr="00997255">
          <w:rPr>
            <w:rStyle w:val="afffff1"/>
            <w:rFonts w:ascii="Cambria" w:eastAsia="현대체Medium" w:hAnsi="Cambria"/>
          </w:rPr>
          <w:t>6.19.5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58</w:t>
        </w:r>
        <w:r w:rsidR="00193315">
          <w:rPr>
            <w:webHidden/>
          </w:rPr>
          <w:fldChar w:fldCharType="end"/>
        </w:r>
      </w:hyperlink>
    </w:p>
    <w:p w14:paraId="085F812E" w14:textId="788E476B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1" w:history="1">
        <w:r w:rsidR="00193315" w:rsidRPr="00997255">
          <w:rPr>
            <w:rStyle w:val="afffff1"/>
            <w:rFonts w:eastAsia="현대체Medium"/>
          </w:rPr>
          <w:t>6.20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[HDF.19] [회생방전저항 과열 신호전달]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59</w:t>
        </w:r>
        <w:r w:rsidR="00193315">
          <w:rPr>
            <w:webHidden/>
          </w:rPr>
          <w:fldChar w:fldCharType="end"/>
        </w:r>
      </w:hyperlink>
    </w:p>
    <w:p w14:paraId="52EB76E9" w14:textId="6B3B9AE0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2" w:history="1">
        <w:r w:rsidR="00193315" w:rsidRPr="00997255">
          <w:rPr>
            <w:rStyle w:val="afffff1"/>
            <w:rFonts w:ascii="Cambria" w:eastAsia="현대체Medium" w:hAnsi="Cambria"/>
          </w:rPr>
          <w:t>6.20.1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59</w:t>
        </w:r>
        <w:r w:rsidR="00193315">
          <w:rPr>
            <w:webHidden/>
          </w:rPr>
          <w:fldChar w:fldCharType="end"/>
        </w:r>
      </w:hyperlink>
    </w:p>
    <w:p w14:paraId="2E3DA123" w14:textId="7C8A7C8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3" w:history="1">
        <w:r w:rsidR="00193315" w:rsidRPr="00997255">
          <w:rPr>
            <w:rStyle w:val="afffff1"/>
            <w:rFonts w:ascii="Cambria" w:eastAsia="현대체Medium" w:hAnsi="Cambria"/>
          </w:rPr>
          <w:t>6.20.2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59</w:t>
        </w:r>
        <w:r w:rsidR="00193315">
          <w:rPr>
            <w:webHidden/>
          </w:rPr>
          <w:fldChar w:fldCharType="end"/>
        </w:r>
      </w:hyperlink>
    </w:p>
    <w:p w14:paraId="0D5B830D" w14:textId="5869B41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4" w:history="1">
        <w:r w:rsidR="00193315" w:rsidRPr="00997255">
          <w:rPr>
            <w:rStyle w:val="afffff1"/>
            <w:rFonts w:ascii="Cambria" w:eastAsia="현대체Medium" w:hAnsi="Cambria"/>
          </w:rPr>
          <w:t>6.20.3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59</w:t>
        </w:r>
        <w:r w:rsidR="00193315">
          <w:rPr>
            <w:webHidden/>
          </w:rPr>
          <w:fldChar w:fldCharType="end"/>
        </w:r>
      </w:hyperlink>
    </w:p>
    <w:p w14:paraId="0ABF3A34" w14:textId="3AB20033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5" w:history="1">
        <w:r w:rsidR="00193315" w:rsidRPr="00997255">
          <w:rPr>
            <w:rStyle w:val="afffff1"/>
            <w:rFonts w:ascii="Cambria" w:eastAsia="현대체Medium" w:hAnsi="Cambria"/>
          </w:rPr>
          <w:t>6.20.4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59</w:t>
        </w:r>
        <w:r w:rsidR="00193315">
          <w:rPr>
            <w:webHidden/>
          </w:rPr>
          <w:fldChar w:fldCharType="end"/>
        </w:r>
      </w:hyperlink>
    </w:p>
    <w:p w14:paraId="6528A45F" w14:textId="7B7B93E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6" w:history="1">
        <w:r w:rsidR="00193315" w:rsidRPr="00997255">
          <w:rPr>
            <w:rStyle w:val="afffff1"/>
            <w:rFonts w:ascii="Cambria" w:eastAsia="현대체Medium" w:hAnsi="Cambria"/>
          </w:rPr>
          <w:t>6.20.5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59</w:t>
        </w:r>
        <w:r w:rsidR="00193315">
          <w:rPr>
            <w:webHidden/>
          </w:rPr>
          <w:fldChar w:fldCharType="end"/>
        </w:r>
      </w:hyperlink>
    </w:p>
    <w:p w14:paraId="6336B54A" w14:textId="5E166A0E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7" w:history="1">
        <w:r w:rsidR="00193315" w:rsidRPr="00997255">
          <w:rPr>
            <w:rStyle w:val="afffff1"/>
            <w:rFonts w:eastAsia="현대체Medium"/>
          </w:rPr>
          <w:t>6.21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[HDF.20] [PN 과전압 신호전달]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60</w:t>
        </w:r>
        <w:r w:rsidR="00193315">
          <w:rPr>
            <w:webHidden/>
          </w:rPr>
          <w:fldChar w:fldCharType="end"/>
        </w:r>
      </w:hyperlink>
    </w:p>
    <w:p w14:paraId="44D5BD7C" w14:textId="2B2E853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8" w:history="1">
        <w:r w:rsidR="00193315" w:rsidRPr="00997255">
          <w:rPr>
            <w:rStyle w:val="afffff1"/>
            <w:rFonts w:ascii="Cambria" w:eastAsia="현대체Medium" w:hAnsi="Cambria"/>
          </w:rPr>
          <w:t>6.21.1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60</w:t>
        </w:r>
        <w:r w:rsidR="00193315">
          <w:rPr>
            <w:webHidden/>
          </w:rPr>
          <w:fldChar w:fldCharType="end"/>
        </w:r>
      </w:hyperlink>
    </w:p>
    <w:p w14:paraId="56D32393" w14:textId="01F07C7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79" w:history="1">
        <w:r w:rsidR="00193315" w:rsidRPr="00997255">
          <w:rPr>
            <w:rStyle w:val="afffff1"/>
            <w:rFonts w:ascii="Cambria" w:eastAsia="현대체Medium" w:hAnsi="Cambria"/>
          </w:rPr>
          <w:t>6.21.2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_Toc183109579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60</w:t>
        </w:r>
        <w:r w:rsidR="00193315">
          <w:rPr>
            <w:webHidden/>
          </w:rPr>
          <w:fldChar w:fldCharType="end"/>
        </w:r>
      </w:hyperlink>
    </w:p>
    <w:p w14:paraId="7D089CF5" w14:textId="1E82CE8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0" w:history="1">
        <w:r w:rsidR="00193315" w:rsidRPr="00997255">
          <w:rPr>
            <w:rStyle w:val="afffff1"/>
            <w:rFonts w:ascii="Cambria" w:eastAsia="현대체Medium" w:hAnsi="Cambria"/>
          </w:rPr>
          <w:t>6.21.3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60</w:t>
        </w:r>
        <w:r w:rsidR="00193315">
          <w:rPr>
            <w:webHidden/>
          </w:rPr>
          <w:fldChar w:fldCharType="end"/>
        </w:r>
      </w:hyperlink>
    </w:p>
    <w:p w14:paraId="4E7A6C0C" w14:textId="2C5898E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1" w:history="1">
        <w:r w:rsidR="00193315" w:rsidRPr="00997255">
          <w:rPr>
            <w:rStyle w:val="afffff1"/>
            <w:rFonts w:ascii="Cambria" w:eastAsia="현대체Medium" w:hAnsi="Cambria"/>
          </w:rPr>
          <w:t>6.21.4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60</w:t>
        </w:r>
        <w:r w:rsidR="00193315">
          <w:rPr>
            <w:webHidden/>
          </w:rPr>
          <w:fldChar w:fldCharType="end"/>
        </w:r>
      </w:hyperlink>
    </w:p>
    <w:p w14:paraId="498FEABD" w14:textId="368C595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2" w:history="1">
        <w:r w:rsidR="00193315" w:rsidRPr="00997255">
          <w:rPr>
            <w:rStyle w:val="afffff1"/>
            <w:rFonts w:ascii="Cambria" w:eastAsia="현대체Medium" w:hAnsi="Cambria"/>
          </w:rPr>
          <w:t>6.21.5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60</w:t>
        </w:r>
        <w:r w:rsidR="00193315">
          <w:rPr>
            <w:webHidden/>
          </w:rPr>
          <w:fldChar w:fldCharType="end"/>
        </w:r>
      </w:hyperlink>
    </w:p>
    <w:p w14:paraId="312D4175" w14:textId="51BA71C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3" w:history="1">
        <w:r w:rsidR="00193315" w:rsidRPr="00997255">
          <w:rPr>
            <w:rStyle w:val="afffff1"/>
            <w:rFonts w:eastAsia="현대체Medium"/>
          </w:rPr>
          <w:t>6.22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[HDF.21] [PN 저전압 신호전달]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61</w:t>
        </w:r>
        <w:r w:rsidR="00193315">
          <w:rPr>
            <w:webHidden/>
          </w:rPr>
          <w:fldChar w:fldCharType="end"/>
        </w:r>
      </w:hyperlink>
    </w:p>
    <w:p w14:paraId="3034F574" w14:textId="5B99FD7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4" w:history="1">
        <w:r w:rsidR="00193315" w:rsidRPr="00997255">
          <w:rPr>
            <w:rStyle w:val="afffff1"/>
            <w:rFonts w:ascii="Cambria" w:eastAsia="현대체Medium" w:hAnsi="Cambria"/>
          </w:rPr>
          <w:t>6.22.1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61</w:t>
        </w:r>
        <w:r w:rsidR="00193315">
          <w:rPr>
            <w:webHidden/>
          </w:rPr>
          <w:fldChar w:fldCharType="end"/>
        </w:r>
      </w:hyperlink>
    </w:p>
    <w:p w14:paraId="7AB935B5" w14:textId="607B4C3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5" w:history="1">
        <w:r w:rsidR="00193315" w:rsidRPr="00997255">
          <w:rPr>
            <w:rStyle w:val="afffff1"/>
            <w:rFonts w:ascii="Cambria" w:eastAsia="현대체Medium" w:hAnsi="Cambria"/>
          </w:rPr>
          <w:t>6.22.2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61</w:t>
        </w:r>
        <w:r w:rsidR="00193315">
          <w:rPr>
            <w:webHidden/>
          </w:rPr>
          <w:fldChar w:fldCharType="end"/>
        </w:r>
      </w:hyperlink>
    </w:p>
    <w:p w14:paraId="2E4E6767" w14:textId="3EEE6AC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6" w:history="1">
        <w:r w:rsidR="00193315" w:rsidRPr="00997255">
          <w:rPr>
            <w:rStyle w:val="afffff1"/>
            <w:rFonts w:ascii="Cambria" w:eastAsia="현대체Medium" w:hAnsi="Cambria"/>
          </w:rPr>
          <w:t>6.22.3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61</w:t>
        </w:r>
        <w:r w:rsidR="00193315">
          <w:rPr>
            <w:webHidden/>
          </w:rPr>
          <w:fldChar w:fldCharType="end"/>
        </w:r>
      </w:hyperlink>
    </w:p>
    <w:p w14:paraId="10E19DA2" w14:textId="00A28D4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7" w:history="1">
        <w:r w:rsidR="00193315" w:rsidRPr="00997255">
          <w:rPr>
            <w:rStyle w:val="afffff1"/>
            <w:rFonts w:ascii="Cambria" w:eastAsia="현대체Medium" w:hAnsi="Cambria"/>
          </w:rPr>
          <w:t>6.22.4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61</w:t>
        </w:r>
        <w:r w:rsidR="00193315">
          <w:rPr>
            <w:webHidden/>
          </w:rPr>
          <w:fldChar w:fldCharType="end"/>
        </w:r>
      </w:hyperlink>
    </w:p>
    <w:p w14:paraId="3A6900B5" w14:textId="1933726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8" w:history="1">
        <w:r w:rsidR="00193315" w:rsidRPr="00997255">
          <w:rPr>
            <w:rStyle w:val="afffff1"/>
            <w:rFonts w:ascii="Cambria" w:eastAsia="현대체Medium" w:hAnsi="Cambria"/>
          </w:rPr>
          <w:t>6.22.5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61</w:t>
        </w:r>
        <w:r w:rsidR="00193315">
          <w:rPr>
            <w:webHidden/>
          </w:rPr>
          <w:fldChar w:fldCharType="end"/>
        </w:r>
      </w:hyperlink>
    </w:p>
    <w:p w14:paraId="694CE3B6" w14:textId="11E5E69A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89" w:history="1">
        <w:r w:rsidR="00193315" w:rsidRPr="00997255">
          <w:rPr>
            <w:rStyle w:val="afffff1"/>
            <w:rFonts w:eastAsia="현대체Medium"/>
          </w:rPr>
          <w:t>6.23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[HDF.22] [컨버터 제어전원 이상 신호전달]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_Toc183109589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62</w:t>
        </w:r>
        <w:r w:rsidR="00193315">
          <w:rPr>
            <w:webHidden/>
          </w:rPr>
          <w:fldChar w:fldCharType="end"/>
        </w:r>
      </w:hyperlink>
    </w:p>
    <w:p w14:paraId="45C8B3A7" w14:textId="2923DFD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0" w:history="1">
        <w:r w:rsidR="00193315" w:rsidRPr="00997255">
          <w:rPr>
            <w:rStyle w:val="afffff1"/>
            <w:rFonts w:ascii="Cambria" w:eastAsia="현대체Medium" w:hAnsi="Cambria"/>
          </w:rPr>
          <w:t>6.23.1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62</w:t>
        </w:r>
        <w:r w:rsidR="00193315">
          <w:rPr>
            <w:webHidden/>
          </w:rPr>
          <w:fldChar w:fldCharType="end"/>
        </w:r>
      </w:hyperlink>
    </w:p>
    <w:p w14:paraId="3FA0F525" w14:textId="50B049F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1" w:history="1">
        <w:r w:rsidR="00193315" w:rsidRPr="00997255">
          <w:rPr>
            <w:rStyle w:val="afffff1"/>
            <w:rFonts w:ascii="Cambria" w:eastAsia="현대체Medium" w:hAnsi="Cambria"/>
          </w:rPr>
          <w:t>6.23.2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62</w:t>
        </w:r>
        <w:r w:rsidR="00193315">
          <w:rPr>
            <w:webHidden/>
          </w:rPr>
          <w:fldChar w:fldCharType="end"/>
        </w:r>
      </w:hyperlink>
    </w:p>
    <w:p w14:paraId="1CE9605D" w14:textId="4A0E887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2" w:history="1">
        <w:r w:rsidR="00193315" w:rsidRPr="00997255">
          <w:rPr>
            <w:rStyle w:val="afffff1"/>
            <w:rFonts w:ascii="Cambria" w:eastAsia="현대체Medium" w:hAnsi="Cambria"/>
          </w:rPr>
          <w:t>6.23.3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62</w:t>
        </w:r>
        <w:r w:rsidR="00193315">
          <w:rPr>
            <w:webHidden/>
          </w:rPr>
          <w:fldChar w:fldCharType="end"/>
        </w:r>
      </w:hyperlink>
    </w:p>
    <w:p w14:paraId="4022940C" w14:textId="030A520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3" w:history="1">
        <w:r w:rsidR="00193315" w:rsidRPr="00997255">
          <w:rPr>
            <w:rStyle w:val="afffff1"/>
            <w:rFonts w:ascii="Cambria" w:eastAsia="현대체Medium" w:hAnsi="Cambria"/>
          </w:rPr>
          <w:t>6.23.4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62</w:t>
        </w:r>
        <w:r w:rsidR="00193315">
          <w:rPr>
            <w:webHidden/>
          </w:rPr>
          <w:fldChar w:fldCharType="end"/>
        </w:r>
      </w:hyperlink>
    </w:p>
    <w:p w14:paraId="0996560C" w14:textId="39FCF20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4" w:history="1">
        <w:r w:rsidR="00193315" w:rsidRPr="00997255">
          <w:rPr>
            <w:rStyle w:val="afffff1"/>
            <w:rFonts w:ascii="Cambria" w:eastAsia="현대체Medium" w:hAnsi="Cambria"/>
          </w:rPr>
          <w:t>6.23.5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62</w:t>
        </w:r>
        <w:r w:rsidR="00193315">
          <w:rPr>
            <w:webHidden/>
          </w:rPr>
          <w:fldChar w:fldCharType="end"/>
        </w:r>
      </w:hyperlink>
    </w:p>
    <w:p w14:paraId="676FBAFC" w14:textId="4766FD55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5" w:history="1">
        <w:r w:rsidR="00193315" w:rsidRPr="00997255">
          <w:rPr>
            <w:rStyle w:val="afffff1"/>
            <w:rFonts w:eastAsia="현대체Medium"/>
          </w:rPr>
          <w:t>6.24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[HDF.23] [Frame Ground 접지 연결]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63</w:t>
        </w:r>
        <w:r w:rsidR="00193315">
          <w:rPr>
            <w:webHidden/>
          </w:rPr>
          <w:fldChar w:fldCharType="end"/>
        </w:r>
      </w:hyperlink>
    </w:p>
    <w:p w14:paraId="44655154" w14:textId="1D3D91E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6" w:history="1">
        <w:r w:rsidR="00193315" w:rsidRPr="00997255">
          <w:rPr>
            <w:rStyle w:val="afffff1"/>
            <w:rFonts w:ascii="Cambria" w:eastAsia="현대체Medium" w:hAnsi="Cambria"/>
          </w:rPr>
          <w:t>6.24.1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63</w:t>
        </w:r>
        <w:r w:rsidR="00193315">
          <w:rPr>
            <w:webHidden/>
          </w:rPr>
          <w:fldChar w:fldCharType="end"/>
        </w:r>
      </w:hyperlink>
    </w:p>
    <w:p w14:paraId="7DEDE00C" w14:textId="36BCCC0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7" w:history="1">
        <w:r w:rsidR="00193315" w:rsidRPr="00997255">
          <w:rPr>
            <w:rStyle w:val="afffff1"/>
            <w:rFonts w:ascii="Cambria" w:eastAsia="현대체Medium" w:hAnsi="Cambria"/>
          </w:rPr>
          <w:t>6.24.2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63</w:t>
        </w:r>
        <w:r w:rsidR="00193315">
          <w:rPr>
            <w:webHidden/>
          </w:rPr>
          <w:fldChar w:fldCharType="end"/>
        </w:r>
      </w:hyperlink>
    </w:p>
    <w:p w14:paraId="29B93914" w14:textId="3A1FF7B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8" w:history="1">
        <w:r w:rsidR="00193315" w:rsidRPr="00997255">
          <w:rPr>
            <w:rStyle w:val="afffff1"/>
            <w:rFonts w:ascii="Cambria" w:eastAsia="현대체Medium" w:hAnsi="Cambria"/>
          </w:rPr>
          <w:t>6.24.3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63</w:t>
        </w:r>
        <w:r w:rsidR="00193315">
          <w:rPr>
            <w:webHidden/>
          </w:rPr>
          <w:fldChar w:fldCharType="end"/>
        </w:r>
      </w:hyperlink>
    </w:p>
    <w:p w14:paraId="41CF6C89" w14:textId="06033DA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599" w:history="1">
        <w:r w:rsidR="00193315" w:rsidRPr="00997255">
          <w:rPr>
            <w:rStyle w:val="afffff1"/>
            <w:rFonts w:ascii="Cambria" w:eastAsia="현대체Medium" w:hAnsi="Cambria"/>
          </w:rPr>
          <w:t>6.24.4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_Toc183109599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63</w:t>
        </w:r>
        <w:r w:rsidR="00193315">
          <w:rPr>
            <w:webHidden/>
          </w:rPr>
          <w:fldChar w:fldCharType="end"/>
        </w:r>
      </w:hyperlink>
    </w:p>
    <w:p w14:paraId="4D83AD6B" w14:textId="3ECC34C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0" w:history="1">
        <w:r w:rsidR="00193315" w:rsidRPr="00997255">
          <w:rPr>
            <w:rStyle w:val="afffff1"/>
            <w:rFonts w:ascii="Cambria" w:eastAsia="현대체Medium" w:hAnsi="Cambria"/>
          </w:rPr>
          <w:t>6.24.5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63</w:t>
        </w:r>
        <w:r w:rsidR="00193315">
          <w:rPr>
            <w:webHidden/>
          </w:rPr>
          <w:fldChar w:fldCharType="end"/>
        </w:r>
      </w:hyperlink>
    </w:p>
    <w:p w14:paraId="4FA0C00E" w14:textId="35478D22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1" w:history="1">
        <w:r w:rsidR="00193315" w:rsidRPr="00997255">
          <w:rPr>
            <w:rStyle w:val="afffff1"/>
            <w:rFonts w:eastAsia="현대체Medium"/>
          </w:rPr>
          <w:t>6.25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[HDF.24] [파워단 노이즈유입 보호절연]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65</w:t>
        </w:r>
        <w:r w:rsidR="00193315">
          <w:rPr>
            <w:webHidden/>
          </w:rPr>
          <w:fldChar w:fldCharType="end"/>
        </w:r>
      </w:hyperlink>
    </w:p>
    <w:p w14:paraId="64F4BF49" w14:textId="732566F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2" w:history="1">
        <w:r w:rsidR="00193315" w:rsidRPr="00997255">
          <w:rPr>
            <w:rStyle w:val="afffff1"/>
            <w:rFonts w:ascii="Cambria" w:eastAsia="현대체Medium" w:hAnsi="Cambria"/>
          </w:rPr>
          <w:t>6.25.1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65</w:t>
        </w:r>
        <w:r w:rsidR="00193315">
          <w:rPr>
            <w:webHidden/>
          </w:rPr>
          <w:fldChar w:fldCharType="end"/>
        </w:r>
      </w:hyperlink>
    </w:p>
    <w:p w14:paraId="1C5B4A6F" w14:textId="2BEB6BC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3" w:history="1">
        <w:r w:rsidR="00193315" w:rsidRPr="00997255">
          <w:rPr>
            <w:rStyle w:val="afffff1"/>
            <w:rFonts w:ascii="Cambria" w:eastAsia="현대체Medium" w:hAnsi="Cambria"/>
          </w:rPr>
          <w:t>6.25.2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65</w:t>
        </w:r>
        <w:r w:rsidR="00193315">
          <w:rPr>
            <w:webHidden/>
          </w:rPr>
          <w:fldChar w:fldCharType="end"/>
        </w:r>
      </w:hyperlink>
    </w:p>
    <w:p w14:paraId="754341EA" w14:textId="70B3893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4" w:history="1">
        <w:r w:rsidR="00193315" w:rsidRPr="00997255">
          <w:rPr>
            <w:rStyle w:val="afffff1"/>
            <w:rFonts w:ascii="Cambria" w:eastAsia="현대체Medium" w:hAnsi="Cambria"/>
          </w:rPr>
          <w:t>6.25.3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65</w:t>
        </w:r>
        <w:r w:rsidR="00193315">
          <w:rPr>
            <w:webHidden/>
          </w:rPr>
          <w:fldChar w:fldCharType="end"/>
        </w:r>
      </w:hyperlink>
    </w:p>
    <w:p w14:paraId="304493B0" w14:textId="4B17A0C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5" w:history="1">
        <w:r w:rsidR="00193315" w:rsidRPr="00997255">
          <w:rPr>
            <w:rStyle w:val="afffff1"/>
            <w:rFonts w:ascii="Cambria" w:eastAsia="현대체Medium" w:hAnsi="Cambria"/>
          </w:rPr>
          <w:t>6.25.4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65</w:t>
        </w:r>
        <w:r w:rsidR="00193315">
          <w:rPr>
            <w:webHidden/>
          </w:rPr>
          <w:fldChar w:fldCharType="end"/>
        </w:r>
      </w:hyperlink>
    </w:p>
    <w:p w14:paraId="51E28D25" w14:textId="7A36238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6" w:history="1">
        <w:r w:rsidR="00193315" w:rsidRPr="00997255">
          <w:rPr>
            <w:rStyle w:val="afffff1"/>
            <w:rFonts w:ascii="Cambria" w:eastAsia="현대체Medium" w:hAnsi="Cambria"/>
          </w:rPr>
          <w:t>6.25.5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65</w:t>
        </w:r>
        <w:r w:rsidR="00193315">
          <w:rPr>
            <w:webHidden/>
          </w:rPr>
          <w:fldChar w:fldCharType="end"/>
        </w:r>
      </w:hyperlink>
    </w:p>
    <w:p w14:paraId="7B4DA5D8" w14:textId="5B57A69F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7" w:history="1">
        <w:r w:rsidR="00193315" w:rsidRPr="00997255">
          <w:rPr>
            <w:rStyle w:val="afffff1"/>
            <w:rFonts w:eastAsia="현대체Medium"/>
          </w:rPr>
          <w:t>6.26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[HDF.25] [전력변환부 도체 간 공간거리 최소 허용범주]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67</w:t>
        </w:r>
        <w:r w:rsidR="00193315">
          <w:rPr>
            <w:webHidden/>
          </w:rPr>
          <w:fldChar w:fldCharType="end"/>
        </w:r>
      </w:hyperlink>
    </w:p>
    <w:p w14:paraId="6CE054C4" w14:textId="32921CF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8" w:history="1">
        <w:r w:rsidR="00193315" w:rsidRPr="00997255">
          <w:rPr>
            <w:rStyle w:val="afffff1"/>
            <w:rFonts w:ascii="Cambria" w:eastAsia="현대체Medium" w:hAnsi="Cambria"/>
          </w:rPr>
          <w:t>6.26.1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67</w:t>
        </w:r>
        <w:r w:rsidR="00193315">
          <w:rPr>
            <w:webHidden/>
          </w:rPr>
          <w:fldChar w:fldCharType="end"/>
        </w:r>
      </w:hyperlink>
    </w:p>
    <w:p w14:paraId="7520C26F" w14:textId="4558CAB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09" w:history="1">
        <w:r w:rsidR="00193315" w:rsidRPr="00997255">
          <w:rPr>
            <w:rStyle w:val="afffff1"/>
            <w:rFonts w:ascii="Cambria" w:eastAsia="현대체Medium" w:hAnsi="Cambria"/>
          </w:rPr>
          <w:t>6.26.2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_Toc183109609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67</w:t>
        </w:r>
        <w:r w:rsidR="00193315">
          <w:rPr>
            <w:webHidden/>
          </w:rPr>
          <w:fldChar w:fldCharType="end"/>
        </w:r>
      </w:hyperlink>
    </w:p>
    <w:p w14:paraId="04D0176F" w14:textId="2802CE75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0" w:history="1">
        <w:r w:rsidR="00193315" w:rsidRPr="00997255">
          <w:rPr>
            <w:rStyle w:val="afffff1"/>
            <w:rFonts w:ascii="Cambria" w:eastAsia="현대체Medium" w:hAnsi="Cambria"/>
          </w:rPr>
          <w:t>6.26.3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68</w:t>
        </w:r>
        <w:r w:rsidR="00193315">
          <w:rPr>
            <w:webHidden/>
          </w:rPr>
          <w:fldChar w:fldCharType="end"/>
        </w:r>
      </w:hyperlink>
    </w:p>
    <w:p w14:paraId="3E1FC196" w14:textId="20EBD3D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1" w:history="1">
        <w:r w:rsidR="00193315" w:rsidRPr="00997255">
          <w:rPr>
            <w:rStyle w:val="afffff1"/>
            <w:rFonts w:ascii="Cambria" w:eastAsia="현대체Medium" w:hAnsi="Cambria"/>
          </w:rPr>
          <w:t>6.26.4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69</w:t>
        </w:r>
        <w:r w:rsidR="00193315">
          <w:rPr>
            <w:webHidden/>
          </w:rPr>
          <w:fldChar w:fldCharType="end"/>
        </w:r>
      </w:hyperlink>
    </w:p>
    <w:p w14:paraId="63525D2C" w14:textId="08291A1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2" w:history="1">
        <w:r w:rsidR="00193315" w:rsidRPr="00997255">
          <w:rPr>
            <w:rStyle w:val="afffff1"/>
            <w:rFonts w:ascii="Cambria" w:eastAsia="현대체Medium" w:hAnsi="Cambria"/>
          </w:rPr>
          <w:t>6.26.5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69</w:t>
        </w:r>
        <w:r w:rsidR="00193315">
          <w:rPr>
            <w:webHidden/>
          </w:rPr>
          <w:fldChar w:fldCharType="end"/>
        </w:r>
      </w:hyperlink>
    </w:p>
    <w:p w14:paraId="69CD5E56" w14:textId="6A6A229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3" w:history="1">
        <w:r w:rsidR="00193315" w:rsidRPr="00997255">
          <w:rPr>
            <w:rStyle w:val="afffff1"/>
            <w:rFonts w:eastAsia="현대체Medium"/>
          </w:rPr>
          <w:t>6.27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[HDF.26] [포토커플러 공간거리 허용범주]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70</w:t>
        </w:r>
        <w:r w:rsidR="00193315">
          <w:rPr>
            <w:webHidden/>
          </w:rPr>
          <w:fldChar w:fldCharType="end"/>
        </w:r>
      </w:hyperlink>
    </w:p>
    <w:p w14:paraId="06A90507" w14:textId="6BCCFD3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4" w:history="1">
        <w:r w:rsidR="00193315" w:rsidRPr="00997255">
          <w:rPr>
            <w:rStyle w:val="afffff1"/>
            <w:rFonts w:ascii="Cambria" w:eastAsia="현대체Medium" w:hAnsi="Cambria"/>
          </w:rPr>
          <w:t>6.27.1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70</w:t>
        </w:r>
        <w:r w:rsidR="00193315">
          <w:rPr>
            <w:webHidden/>
          </w:rPr>
          <w:fldChar w:fldCharType="end"/>
        </w:r>
      </w:hyperlink>
    </w:p>
    <w:p w14:paraId="1D3293B8" w14:textId="6473A9C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5" w:history="1">
        <w:r w:rsidR="00193315" w:rsidRPr="00997255">
          <w:rPr>
            <w:rStyle w:val="afffff1"/>
            <w:rFonts w:ascii="Cambria" w:eastAsia="현대체Medium" w:hAnsi="Cambria"/>
          </w:rPr>
          <w:t>6.27.2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70</w:t>
        </w:r>
        <w:r w:rsidR="00193315">
          <w:rPr>
            <w:webHidden/>
          </w:rPr>
          <w:fldChar w:fldCharType="end"/>
        </w:r>
      </w:hyperlink>
    </w:p>
    <w:p w14:paraId="3859B9D5" w14:textId="339BF931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6" w:history="1">
        <w:r w:rsidR="00193315" w:rsidRPr="00997255">
          <w:rPr>
            <w:rStyle w:val="afffff1"/>
            <w:rFonts w:ascii="Cambria" w:eastAsia="현대체Medium" w:hAnsi="Cambria"/>
          </w:rPr>
          <w:t>6.27.3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71</w:t>
        </w:r>
        <w:r w:rsidR="00193315">
          <w:rPr>
            <w:webHidden/>
          </w:rPr>
          <w:fldChar w:fldCharType="end"/>
        </w:r>
      </w:hyperlink>
    </w:p>
    <w:p w14:paraId="653AFEDD" w14:textId="60FBF68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7" w:history="1">
        <w:r w:rsidR="00193315" w:rsidRPr="00997255">
          <w:rPr>
            <w:rStyle w:val="afffff1"/>
            <w:rFonts w:ascii="Cambria" w:eastAsia="현대체Medium" w:hAnsi="Cambria"/>
          </w:rPr>
          <w:t>6.27.4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71</w:t>
        </w:r>
        <w:r w:rsidR="00193315">
          <w:rPr>
            <w:webHidden/>
          </w:rPr>
          <w:fldChar w:fldCharType="end"/>
        </w:r>
      </w:hyperlink>
    </w:p>
    <w:p w14:paraId="23504000" w14:textId="3DAA2C7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8" w:history="1">
        <w:r w:rsidR="00193315" w:rsidRPr="00997255">
          <w:rPr>
            <w:rStyle w:val="afffff1"/>
            <w:rFonts w:ascii="Cambria" w:eastAsia="현대체Medium" w:hAnsi="Cambria"/>
          </w:rPr>
          <w:t>6.27.5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71</w:t>
        </w:r>
        <w:r w:rsidR="00193315">
          <w:rPr>
            <w:webHidden/>
          </w:rPr>
          <w:fldChar w:fldCharType="end"/>
        </w:r>
      </w:hyperlink>
    </w:p>
    <w:p w14:paraId="58B40010" w14:textId="4FE94DCF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19" w:history="1">
        <w:r w:rsidR="00193315" w:rsidRPr="00997255">
          <w:rPr>
            <w:rStyle w:val="afffff1"/>
            <w:rFonts w:eastAsia="현대체Medium"/>
          </w:rPr>
          <w:t>6.28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[HDF.27] [PCB 제작물]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_Toc183109619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72</w:t>
        </w:r>
        <w:r w:rsidR="00193315">
          <w:rPr>
            <w:webHidden/>
          </w:rPr>
          <w:fldChar w:fldCharType="end"/>
        </w:r>
      </w:hyperlink>
    </w:p>
    <w:p w14:paraId="0C734B45" w14:textId="6B445322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0" w:history="1">
        <w:r w:rsidR="00193315" w:rsidRPr="00997255">
          <w:rPr>
            <w:rStyle w:val="afffff1"/>
            <w:rFonts w:ascii="Cambria" w:eastAsia="현대체Medium" w:hAnsi="Cambria"/>
          </w:rPr>
          <w:t>6.28.1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72</w:t>
        </w:r>
        <w:r w:rsidR="00193315">
          <w:rPr>
            <w:webHidden/>
          </w:rPr>
          <w:fldChar w:fldCharType="end"/>
        </w:r>
      </w:hyperlink>
    </w:p>
    <w:p w14:paraId="3E1B474B" w14:textId="3251747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1" w:history="1">
        <w:r w:rsidR="00193315" w:rsidRPr="00997255">
          <w:rPr>
            <w:rStyle w:val="afffff1"/>
            <w:rFonts w:ascii="Cambria" w:eastAsia="현대체Medium" w:hAnsi="Cambria"/>
          </w:rPr>
          <w:t>6.28.2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72</w:t>
        </w:r>
        <w:r w:rsidR="00193315">
          <w:rPr>
            <w:webHidden/>
          </w:rPr>
          <w:fldChar w:fldCharType="end"/>
        </w:r>
      </w:hyperlink>
    </w:p>
    <w:p w14:paraId="378AEF0C" w14:textId="2CD3DB4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2" w:history="1">
        <w:r w:rsidR="00193315" w:rsidRPr="00997255">
          <w:rPr>
            <w:rStyle w:val="afffff1"/>
            <w:rFonts w:ascii="Cambria" w:eastAsia="현대체Medium" w:hAnsi="Cambria"/>
          </w:rPr>
          <w:t>6.28.3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72</w:t>
        </w:r>
        <w:r w:rsidR="00193315">
          <w:rPr>
            <w:webHidden/>
          </w:rPr>
          <w:fldChar w:fldCharType="end"/>
        </w:r>
      </w:hyperlink>
    </w:p>
    <w:p w14:paraId="6801814A" w14:textId="5B0B5D4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3" w:history="1">
        <w:r w:rsidR="00193315" w:rsidRPr="00997255">
          <w:rPr>
            <w:rStyle w:val="afffff1"/>
            <w:rFonts w:ascii="Cambria" w:eastAsia="현대체Medium" w:hAnsi="Cambria"/>
          </w:rPr>
          <w:t>6.28.4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72</w:t>
        </w:r>
        <w:r w:rsidR="00193315">
          <w:rPr>
            <w:webHidden/>
          </w:rPr>
          <w:fldChar w:fldCharType="end"/>
        </w:r>
      </w:hyperlink>
    </w:p>
    <w:p w14:paraId="1CC9DD3C" w14:textId="61CE1DC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4" w:history="1">
        <w:r w:rsidR="00193315" w:rsidRPr="00997255">
          <w:rPr>
            <w:rStyle w:val="afffff1"/>
            <w:rFonts w:ascii="Cambria" w:eastAsia="현대체Medium" w:hAnsi="Cambria"/>
          </w:rPr>
          <w:t>6.28.5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72</w:t>
        </w:r>
        <w:r w:rsidR="00193315">
          <w:rPr>
            <w:webHidden/>
          </w:rPr>
          <w:fldChar w:fldCharType="end"/>
        </w:r>
      </w:hyperlink>
    </w:p>
    <w:p w14:paraId="0739091D" w14:textId="73142F6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5" w:history="1">
        <w:r w:rsidR="00193315" w:rsidRPr="00997255">
          <w:rPr>
            <w:rStyle w:val="afffff1"/>
            <w:rFonts w:eastAsia="현대체Medium"/>
          </w:rPr>
          <w:t>6.29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[HDF.28] [PCB 아트웍]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73</w:t>
        </w:r>
        <w:r w:rsidR="00193315">
          <w:rPr>
            <w:webHidden/>
          </w:rPr>
          <w:fldChar w:fldCharType="end"/>
        </w:r>
      </w:hyperlink>
    </w:p>
    <w:p w14:paraId="321F477F" w14:textId="646F572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6" w:history="1">
        <w:r w:rsidR="00193315" w:rsidRPr="00997255">
          <w:rPr>
            <w:rStyle w:val="afffff1"/>
            <w:rFonts w:ascii="Cambria" w:eastAsia="현대체Medium" w:hAnsi="Cambria"/>
          </w:rPr>
          <w:t>6.29.1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73</w:t>
        </w:r>
        <w:r w:rsidR="00193315">
          <w:rPr>
            <w:webHidden/>
          </w:rPr>
          <w:fldChar w:fldCharType="end"/>
        </w:r>
      </w:hyperlink>
    </w:p>
    <w:p w14:paraId="7506A22F" w14:textId="5D3B61E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7" w:history="1">
        <w:r w:rsidR="00193315" w:rsidRPr="00997255">
          <w:rPr>
            <w:rStyle w:val="afffff1"/>
            <w:rFonts w:ascii="Cambria" w:eastAsia="현대체Medium" w:hAnsi="Cambria"/>
          </w:rPr>
          <w:t>6.29.2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73</w:t>
        </w:r>
        <w:r w:rsidR="00193315">
          <w:rPr>
            <w:webHidden/>
          </w:rPr>
          <w:fldChar w:fldCharType="end"/>
        </w:r>
      </w:hyperlink>
    </w:p>
    <w:p w14:paraId="1A88D71E" w14:textId="17D1A10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8" w:history="1">
        <w:r w:rsidR="00193315" w:rsidRPr="00997255">
          <w:rPr>
            <w:rStyle w:val="afffff1"/>
            <w:rFonts w:ascii="Cambria" w:eastAsia="현대체Medium" w:hAnsi="Cambria"/>
          </w:rPr>
          <w:t>6.29.3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76</w:t>
        </w:r>
        <w:r w:rsidR="00193315">
          <w:rPr>
            <w:webHidden/>
          </w:rPr>
          <w:fldChar w:fldCharType="end"/>
        </w:r>
      </w:hyperlink>
    </w:p>
    <w:p w14:paraId="0EB15F10" w14:textId="3813CCED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29" w:history="1">
        <w:r w:rsidR="00193315" w:rsidRPr="00997255">
          <w:rPr>
            <w:rStyle w:val="afffff1"/>
            <w:rFonts w:ascii="Cambria" w:eastAsia="현대체Medium" w:hAnsi="Cambria"/>
          </w:rPr>
          <w:t>6.29.4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_Toc183109629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76</w:t>
        </w:r>
        <w:r w:rsidR="00193315">
          <w:rPr>
            <w:webHidden/>
          </w:rPr>
          <w:fldChar w:fldCharType="end"/>
        </w:r>
      </w:hyperlink>
    </w:p>
    <w:p w14:paraId="45988F07" w14:textId="006A7860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0" w:history="1">
        <w:r w:rsidR="00193315" w:rsidRPr="00997255">
          <w:rPr>
            <w:rStyle w:val="afffff1"/>
            <w:rFonts w:ascii="Cambria" w:eastAsia="현대체Medium" w:hAnsi="Cambria"/>
          </w:rPr>
          <w:t>6.29.5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76</w:t>
        </w:r>
        <w:r w:rsidR="00193315">
          <w:rPr>
            <w:webHidden/>
          </w:rPr>
          <w:fldChar w:fldCharType="end"/>
        </w:r>
      </w:hyperlink>
    </w:p>
    <w:p w14:paraId="08B3CB73" w14:textId="6F73E3B8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1" w:history="1">
        <w:r w:rsidR="00193315" w:rsidRPr="00997255">
          <w:rPr>
            <w:rStyle w:val="afffff1"/>
            <w:rFonts w:eastAsia="현대체Medium"/>
          </w:rPr>
          <w:t>6.30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[HDF.29] [PCB - 부품배치]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77</w:t>
        </w:r>
        <w:r w:rsidR="00193315">
          <w:rPr>
            <w:webHidden/>
          </w:rPr>
          <w:fldChar w:fldCharType="end"/>
        </w:r>
      </w:hyperlink>
    </w:p>
    <w:p w14:paraId="7490AE53" w14:textId="6AC3C08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2" w:history="1">
        <w:r w:rsidR="00193315" w:rsidRPr="00997255">
          <w:rPr>
            <w:rStyle w:val="afffff1"/>
            <w:rFonts w:ascii="Cambria" w:eastAsia="현대체Medium" w:hAnsi="Cambria"/>
          </w:rPr>
          <w:t>6.30.1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77</w:t>
        </w:r>
        <w:r w:rsidR="00193315">
          <w:rPr>
            <w:webHidden/>
          </w:rPr>
          <w:fldChar w:fldCharType="end"/>
        </w:r>
      </w:hyperlink>
    </w:p>
    <w:p w14:paraId="6D7CA527" w14:textId="245010E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3" w:history="1">
        <w:r w:rsidR="00193315" w:rsidRPr="00997255">
          <w:rPr>
            <w:rStyle w:val="afffff1"/>
            <w:rFonts w:ascii="Cambria" w:eastAsia="현대체Medium" w:hAnsi="Cambria"/>
          </w:rPr>
          <w:t>6.30.2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77</w:t>
        </w:r>
        <w:r w:rsidR="00193315">
          <w:rPr>
            <w:webHidden/>
          </w:rPr>
          <w:fldChar w:fldCharType="end"/>
        </w:r>
      </w:hyperlink>
    </w:p>
    <w:p w14:paraId="61D8C4DF" w14:textId="3A370B1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4" w:history="1">
        <w:r w:rsidR="00193315" w:rsidRPr="00997255">
          <w:rPr>
            <w:rStyle w:val="afffff1"/>
            <w:rFonts w:ascii="Cambria" w:eastAsia="현대체Medium" w:hAnsi="Cambria"/>
          </w:rPr>
          <w:t>6.30.3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77</w:t>
        </w:r>
        <w:r w:rsidR="00193315">
          <w:rPr>
            <w:webHidden/>
          </w:rPr>
          <w:fldChar w:fldCharType="end"/>
        </w:r>
      </w:hyperlink>
    </w:p>
    <w:p w14:paraId="54059B04" w14:textId="7496C4F9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5" w:history="1">
        <w:r w:rsidR="00193315" w:rsidRPr="00997255">
          <w:rPr>
            <w:rStyle w:val="afffff1"/>
            <w:rFonts w:ascii="Cambria" w:eastAsia="현대체Medium" w:hAnsi="Cambria"/>
          </w:rPr>
          <w:t>6.30.4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78</w:t>
        </w:r>
        <w:r w:rsidR="00193315">
          <w:rPr>
            <w:webHidden/>
          </w:rPr>
          <w:fldChar w:fldCharType="end"/>
        </w:r>
      </w:hyperlink>
    </w:p>
    <w:p w14:paraId="7618D9E4" w14:textId="065EBBC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6" w:history="1">
        <w:r w:rsidR="00193315" w:rsidRPr="00997255">
          <w:rPr>
            <w:rStyle w:val="afffff1"/>
            <w:rFonts w:ascii="Cambria" w:eastAsia="현대체Medium" w:hAnsi="Cambria"/>
          </w:rPr>
          <w:t>6.30.5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78</w:t>
        </w:r>
        <w:r w:rsidR="00193315">
          <w:rPr>
            <w:webHidden/>
          </w:rPr>
          <w:fldChar w:fldCharType="end"/>
        </w:r>
      </w:hyperlink>
    </w:p>
    <w:p w14:paraId="326C002E" w14:textId="66CC4E73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7" w:history="1">
        <w:r w:rsidR="00193315" w:rsidRPr="00997255">
          <w:rPr>
            <w:rStyle w:val="afffff1"/>
            <w:rFonts w:eastAsia="현대체Medium"/>
          </w:rPr>
          <w:t>6.31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[HDF.30] [기구부 - 방열판]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79</w:t>
        </w:r>
        <w:r w:rsidR="00193315">
          <w:rPr>
            <w:webHidden/>
          </w:rPr>
          <w:fldChar w:fldCharType="end"/>
        </w:r>
      </w:hyperlink>
    </w:p>
    <w:p w14:paraId="744FC464" w14:textId="2B998DC7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8" w:history="1">
        <w:r w:rsidR="00193315" w:rsidRPr="00997255">
          <w:rPr>
            <w:rStyle w:val="afffff1"/>
            <w:rFonts w:ascii="Cambria" w:eastAsia="현대체Medium" w:hAnsi="Cambria"/>
          </w:rPr>
          <w:t>6.31.1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79</w:t>
        </w:r>
        <w:r w:rsidR="00193315">
          <w:rPr>
            <w:webHidden/>
          </w:rPr>
          <w:fldChar w:fldCharType="end"/>
        </w:r>
      </w:hyperlink>
    </w:p>
    <w:p w14:paraId="332E2ECF" w14:textId="179E3F3D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39" w:history="1">
        <w:r w:rsidR="00193315" w:rsidRPr="00997255">
          <w:rPr>
            <w:rStyle w:val="afffff1"/>
            <w:rFonts w:ascii="Cambria" w:eastAsia="현대체Medium" w:hAnsi="Cambria"/>
          </w:rPr>
          <w:t>6.31.2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_Toc183109639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79</w:t>
        </w:r>
        <w:r w:rsidR="00193315">
          <w:rPr>
            <w:webHidden/>
          </w:rPr>
          <w:fldChar w:fldCharType="end"/>
        </w:r>
      </w:hyperlink>
    </w:p>
    <w:p w14:paraId="0DC6860E" w14:textId="11228C7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0" w:history="1">
        <w:r w:rsidR="00193315" w:rsidRPr="00997255">
          <w:rPr>
            <w:rStyle w:val="afffff1"/>
            <w:rFonts w:ascii="Cambria" w:eastAsia="현대체Medium" w:hAnsi="Cambria"/>
          </w:rPr>
          <w:t>6.31.3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80</w:t>
        </w:r>
        <w:r w:rsidR="00193315">
          <w:rPr>
            <w:webHidden/>
          </w:rPr>
          <w:fldChar w:fldCharType="end"/>
        </w:r>
      </w:hyperlink>
    </w:p>
    <w:p w14:paraId="14118C2C" w14:textId="1117DFA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1" w:history="1">
        <w:r w:rsidR="00193315" w:rsidRPr="00997255">
          <w:rPr>
            <w:rStyle w:val="afffff1"/>
            <w:rFonts w:ascii="Cambria" w:eastAsia="현대체Medium" w:hAnsi="Cambria"/>
          </w:rPr>
          <w:t>6.31.4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80</w:t>
        </w:r>
        <w:r w:rsidR="00193315">
          <w:rPr>
            <w:webHidden/>
          </w:rPr>
          <w:fldChar w:fldCharType="end"/>
        </w:r>
      </w:hyperlink>
    </w:p>
    <w:p w14:paraId="003B3999" w14:textId="28F9147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2" w:history="1">
        <w:r w:rsidR="00193315" w:rsidRPr="00997255">
          <w:rPr>
            <w:rStyle w:val="afffff1"/>
            <w:rFonts w:ascii="Cambria" w:eastAsia="현대체Medium" w:hAnsi="Cambria"/>
          </w:rPr>
          <w:t>6.31.5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80</w:t>
        </w:r>
        <w:r w:rsidR="00193315">
          <w:rPr>
            <w:webHidden/>
          </w:rPr>
          <w:fldChar w:fldCharType="end"/>
        </w:r>
      </w:hyperlink>
    </w:p>
    <w:p w14:paraId="7B1D4C3D" w14:textId="02216192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3" w:history="1">
        <w:r w:rsidR="00193315" w:rsidRPr="00997255">
          <w:rPr>
            <w:rStyle w:val="afffff1"/>
            <w:rFonts w:eastAsia="현대체Medium"/>
          </w:rPr>
          <w:t>6.32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[HDF.31] [기구부 - 서멀구리스]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81</w:t>
        </w:r>
        <w:r w:rsidR="00193315">
          <w:rPr>
            <w:webHidden/>
          </w:rPr>
          <w:fldChar w:fldCharType="end"/>
        </w:r>
      </w:hyperlink>
    </w:p>
    <w:p w14:paraId="2E02C011" w14:textId="4AC4EC3F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4" w:history="1">
        <w:r w:rsidR="00193315" w:rsidRPr="00997255">
          <w:rPr>
            <w:rStyle w:val="afffff1"/>
            <w:rFonts w:ascii="Cambria" w:eastAsia="현대체Medium" w:hAnsi="Cambria"/>
          </w:rPr>
          <w:t>6.32.1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81</w:t>
        </w:r>
        <w:r w:rsidR="00193315">
          <w:rPr>
            <w:webHidden/>
          </w:rPr>
          <w:fldChar w:fldCharType="end"/>
        </w:r>
      </w:hyperlink>
    </w:p>
    <w:p w14:paraId="3A8F1070" w14:textId="6A36D4D6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5" w:history="1">
        <w:r w:rsidR="00193315" w:rsidRPr="00997255">
          <w:rPr>
            <w:rStyle w:val="afffff1"/>
            <w:rFonts w:ascii="Cambria" w:eastAsia="현대체Medium" w:hAnsi="Cambria"/>
          </w:rPr>
          <w:t>6.32.2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81</w:t>
        </w:r>
        <w:r w:rsidR="00193315">
          <w:rPr>
            <w:webHidden/>
          </w:rPr>
          <w:fldChar w:fldCharType="end"/>
        </w:r>
      </w:hyperlink>
    </w:p>
    <w:p w14:paraId="1D765E60" w14:textId="363F3B3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6" w:history="1">
        <w:r w:rsidR="00193315" w:rsidRPr="00997255">
          <w:rPr>
            <w:rStyle w:val="afffff1"/>
            <w:rFonts w:ascii="Cambria" w:eastAsia="현대체Medium" w:hAnsi="Cambria"/>
          </w:rPr>
          <w:t>6.32.3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81</w:t>
        </w:r>
        <w:r w:rsidR="00193315">
          <w:rPr>
            <w:webHidden/>
          </w:rPr>
          <w:fldChar w:fldCharType="end"/>
        </w:r>
      </w:hyperlink>
    </w:p>
    <w:p w14:paraId="610F3980" w14:textId="05DD7208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7" w:history="1">
        <w:r w:rsidR="00193315" w:rsidRPr="00997255">
          <w:rPr>
            <w:rStyle w:val="afffff1"/>
            <w:rFonts w:ascii="Cambria" w:eastAsia="현대체Medium" w:hAnsi="Cambria"/>
          </w:rPr>
          <w:t>6.32.4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82</w:t>
        </w:r>
        <w:r w:rsidR="00193315">
          <w:rPr>
            <w:webHidden/>
          </w:rPr>
          <w:fldChar w:fldCharType="end"/>
        </w:r>
      </w:hyperlink>
    </w:p>
    <w:p w14:paraId="201DDF49" w14:textId="24F8956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8" w:history="1">
        <w:r w:rsidR="00193315" w:rsidRPr="00997255">
          <w:rPr>
            <w:rStyle w:val="afffff1"/>
            <w:rFonts w:ascii="Cambria" w:eastAsia="현대체Medium" w:hAnsi="Cambria"/>
          </w:rPr>
          <w:t>6.32.5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82</w:t>
        </w:r>
        <w:r w:rsidR="00193315">
          <w:rPr>
            <w:webHidden/>
          </w:rPr>
          <w:fldChar w:fldCharType="end"/>
        </w:r>
      </w:hyperlink>
    </w:p>
    <w:p w14:paraId="350BA9B2" w14:textId="6D535706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49" w:history="1">
        <w:r w:rsidR="00193315" w:rsidRPr="00997255">
          <w:rPr>
            <w:rStyle w:val="afffff1"/>
            <w:rFonts w:eastAsia="현대체Medium"/>
          </w:rPr>
          <w:t>6.33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[HDF.32] [기구부 </w:t>
        </w:r>
        <w:r w:rsidR="00193315" w:rsidRPr="00997255">
          <w:rPr>
            <w:rStyle w:val="afffff1"/>
            <w:rFonts w:ascii="바탕" w:eastAsia="바탕" w:hAnsi="바탕" w:cs="바탕"/>
          </w:rPr>
          <w:t>–</w:t>
        </w:r>
        <w:r w:rsidR="00193315" w:rsidRPr="00997255">
          <w:rPr>
            <w:rStyle w:val="afffff1"/>
            <w:rFonts w:ascii="현대체Light" w:eastAsia="현대체Light" w:hAnsi="현대체Light"/>
          </w:rPr>
          <w:t xml:space="preserve"> 고전압부 감전 보호대책]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_Toc183109649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83</w:t>
        </w:r>
        <w:r w:rsidR="00193315">
          <w:rPr>
            <w:webHidden/>
          </w:rPr>
          <w:fldChar w:fldCharType="end"/>
        </w:r>
      </w:hyperlink>
    </w:p>
    <w:p w14:paraId="1B79D1A8" w14:textId="437DFACD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0" w:history="1">
        <w:r w:rsidR="00193315" w:rsidRPr="00997255">
          <w:rPr>
            <w:rStyle w:val="afffff1"/>
            <w:rFonts w:ascii="Cambria" w:eastAsia="현대체Medium" w:hAnsi="Cambria"/>
          </w:rPr>
          <w:t>6.33.1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_Toc183109650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83</w:t>
        </w:r>
        <w:r w:rsidR="00193315">
          <w:rPr>
            <w:webHidden/>
          </w:rPr>
          <w:fldChar w:fldCharType="end"/>
        </w:r>
      </w:hyperlink>
    </w:p>
    <w:p w14:paraId="2B6CD227" w14:textId="75F1CFC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1" w:history="1">
        <w:r w:rsidR="00193315" w:rsidRPr="00997255">
          <w:rPr>
            <w:rStyle w:val="afffff1"/>
            <w:rFonts w:ascii="Cambria" w:eastAsia="현대체Medium" w:hAnsi="Cambria"/>
          </w:rPr>
          <w:t>6.33.2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구성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동작원리</w:t>
        </w:r>
        <w:r w:rsidR="00193315" w:rsidRPr="00997255">
          <w:rPr>
            <w:rStyle w:val="afffff1"/>
          </w:rPr>
          <w:t>(Configuration and operation principle)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_Toc183109651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83</w:t>
        </w:r>
        <w:r w:rsidR="00193315">
          <w:rPr>
            <w:webHidden/>
          </w:rPr>
          <w:fldChar w:fldCharType="end"/>
        </w:r>
      </w:hyperlink>
    </w:p>
    <w:p w14:paraId="08C6FDE2" w14:textId="7C990CA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2" w:history="1">
        <w:r w:rsidR="00193315" w:rsidRPr="00997255">
          <w:rPr>
            <w:rStyle w:val="afffff1"/>
            <w:rFonts w:ascii="Cambria" w:eastAsia="현대체Medium" w:hAnsi="Cambria"/>
          </w:rPr>
          <w:t>6.33.3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_Toc183109652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83</w:t>
        </w:r>
        <w:r w:rsidR="00193315">
          <w:rPr>
            <w:webHidden/>
          </w:rPr>
          <w:fldChar w:fldCharType="end"/>
        </w:r>
      </w:hyperlink>
    </w:p>
    <w:p w14:paraId="5506872A" w14:textId="0A9A2DAC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3" w:history="1">
        <w:r w:rsidR="00193315" w:rsidRPr="00997255">
          <w:rPr>
            <w:rStyle w:val="afffff1"/>
            <w:rFonts w:ascii="Cambria" w:eastAsia="현대체Medium" w:hAnsi="Cambria"/>
          </w:rPr>
          <w:t>6.33.4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대체</w:t>
        </w:r>
        <w:r w:rsidR="00193315" w:rsidRPr="00997255">
          <w:rPr>
            <w:rStyle w:val="afffff1"/>
          </w:rPr>
          <w:t xml:space="preserve">,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확장성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향후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확장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가능성</w:t>
        </w:r>
        <w:r w:rsidR="00193315" w:rsidRPr="00997255">
          <w:rPr>
            <w:rStyle w:val="afffff1"/>
          </w:rPr>
          <w:t>(Substitute, extendability and potential for future extendability)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_Toc183109653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84</w:t>
        </w:r>
        <w:r w:rsidR="00193315">
          <w:rPr>
            <w:webHidden/>
          </w:rPr>
          <w:fldChar w:fldCharType="end"/>
        </w:r>
      </w:hyperlink>
    </w:p>
    <w:p w14:paraId="767C3BB5" w14:textId="6531B284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4" w:history="1">
        <w:r w:rsidR="00193315" w:rsidRPr="00997255">
          <w:rPr>
            <w:rStyle w:val="afffff1"/>
            <w:rFonts w:ascii="Cambria" w:eastAsia="현대체Medium" w:hAnsi="Cambria"/>
          </w:rPr>
          <w:t>6.33.5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검증방법</w:t>
        </w:r>
        <w:r w:rsidR="00193315" w:rsidRPr="00997255">
          <w:rPr>
            <w:rStyle w:val="afffff1"/>
          </w:rPr>
          <w:t>(Verification method)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_Toc183109654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84</w:t>
        </w:r>
        <w:r w:rsidR="00193315">
          <w:rPr>
            <w:webHidden/>
          </w:rPr>
          <w:fldChar w:fldCharType="end"/>
        </w:r>
      </w:hyperlink>
    </w:p>
    <w:p w14:paraId="170B8CB6" w14:textId="4137D276" w:rsidR="00193315" w:rsidRDefault="00C40A67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5" w:history="1">
        <w:r w:rsidR="00193315" w:rsidRPr="00997255">
          <w:rPr>
            <w:rStyle w:val="afffff1"/>
            <w:rFonts w:eastAsia="현대체Medium"/>
          </w:rPr>
          <w:t>6.34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현대체Light" w:eastAsia="현대체Light" w:hAnsi="현대체Light"/>
          </w:rPr>
          <w:t>[HDF.33] 신뢰성(Reliability)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_Toc183109655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85</w:t>
        </w:r>
        <w:r w:rsidR="00193315">
          <w:rPr>
            <w:webHidden/>
          </w:rPr>
          <w:fldChar w:fldCharType="end"/>
        </w:r>
      </w:hyperlink>
    </w:p>
    <w:p w14:paraId="3121E2A2" w14:textId="14AC6E2E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6" w:history="1">
        <w:r w:rsidR="00193315" w:rsidRPr="00997255">
          <w:rPr>
            <w:rStyle w:val="afffff1"/>
            <w:rFonts w:ascii="Cambria" w:eastAsia="현대체Medium" w:hAnsi="Cambria"/>
          </w:rPr>
          <w:t>6.34.1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일반사항</w:t>
        </w:r>
        <w:r w:rsidR="00193315" w:rsidRPr="00997255">
          <w:rPr>
            <w:rStyle w:val="afffff1"/>
          </w:rPr>
          <w:t>(General)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_Toc183109656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85</w:t>
        </w:r>
        <w:r w:rsidR="00193315">
          <w:rPr>
            <w:webHidden/>
          </w:rPr>
          <w:fldChar w:fldCharType="end"/>
        </w:r>
      </w:hyperlink>
    </w:p>
    <w:p w14:paraId="7C002362" w14:textId="779953BB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7" w:history="1">
        <w:r w:rsidR="00193315" w:rsidRPr="00997255">
          <w:rPr>
            <w:rStyle w:val="afffff1"/>
            <w:rFonts w:ascii="Cambria" w:eastAsia="현대체Medium" w:hAnsi="Cambria"/>
          </w:rPr>
          <w:t>6.34.2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</w:rPr>
          <w:t xml:space="preserve">MTBF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및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고장률</w:t>
        </w:r>
        <w:r w:rsidR="00193315" w:rsidRPr="00997255">
          <w:rPr>
            <w:rStyle w:val="afffff1"/>
          </w:rPr>
          <w:t>(Failure rate)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_Toc183109657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85</w:t>
        </w:r>
        <w:r w:rsidR="00193315">
          <w:rPr>
            <w:webHidden/>
          </w:rPr>
          <w:fldChar w:fldCharType="end"/>
        </w:r>
      </w:hyperlink>
    </w:p>
    <w:p w14:paraId="2C5A7232" w14:textId="16330D4A" w:rsidR="00193315" w:rsidRDefault="00C40A67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8" w:history="1">
        <w:r w:rsidR="00193315" w:rsidRPr="00997255">
          <w:rPr>
            <w:rStyle w:val="afffff1"/>
            <w:rFonts w:ascii="Cambria" w:eastAsia="현대체Medium" w:hAnsi="Cambria"/>
          </w:rPr>
          <w:t>6.34.3</w:t>
        </w:r>
        <w:r w:rsidR="00193315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기능별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요구사양</w:t>
        </w:r>
        <w:r w:rsidR="00193315" w:rsidRPr="00997255">
          <w:rPr>
            <w:rStyle w:val="afffff1"/>
          </w:rPr>
          <w:t xml:space="preserve"> </w:t>
        </w:r>
        <w:r w:rsidR="00193315" w:rsidRPr="00997255">
          <w:rPr>
            <w:rStyle w:val="afffff1"/>
            <w:rFonts w:ascii="맑은 고딕" w:eastAsia="맑은 고딕" w:hAnsi="맑은 고딕" w:cs="맑은 고딕" w:hint="eastAsia"/>
          </w:rPr>
          <w:t>하위분류</w:t>
        </w:r>
        <w:r w:rsidR="00193315" w:rsidRPr="00997255">
          <w:rPr>
            <w:rStyle w:val="afffff1"/>
          </w:rPr>
          <w:t xml:space="preserve"> (Sub-class)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_Toc183109658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85</w:t>
        </w:r>
        <w:r w:rsidR="00193315">
          <w:rPr>
            <w:webHidden/>
          </w:rPr>
          <w:fldChar w:fldCharType="end"/>
        </w:r>
      </w:hyperlink>
    </w:p>
    <w:p w14:paraId="24DBAAED" w14:textId="4F18332F" w:rsidR="00193315" w:rsidRDefault="00C40A67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3109659" w:history="1">
        <w:r w:rsidR="00193315" w:rsidRPr="00997255">
          <w:rPr>
            <w:rStyle w:val="afffff1"/>
            <w:rFonts w:ascii="현대체Light" w:eastAsia="현대체Light" w:hAnsi="현대체Light"/>
            <w:b/>
          </w:rPr>
          <w:t>변경이력(Revision History)</w:t>
        </w:r>
        <w:r w:rsidR="00193315">
          <w:rPr>
            <w:webHidden/>
          </w:rPr>
          <w:tab/>
        </w:r>
        <w:r w:rsidR="00193315">
          <w:rPr>
            <w:webHidden/>
          </w:rPr>
          <w:fldChar w:fldCharType="begin"/>
        </w:r>
        <w:r w:rsidR="00193315">
          <w:rPr>
            <w:webHidden/>
          </w:rPr>
          <w:instrText xml:space="preserve"> PAGEREF _Toc183109659 \h </w:instrText>
        </w:r>
        <w:r w:rsidR="00193315">
          <w:rPr>
            <w:webHidden/>
          </w:rPr>
        </w:r>
        <w:r w:rsidR="00193315">
          <w:rPr>
            <w:webHidden/>
          </w:rPr>
          <w:fldChar w:fldCharType="separate"/>
        </w:r>
        <w:r w:rsidR="003636BD">
          <w:rPr>
            <w:webHidden/>
          </w:rPr>
          <w:t>86</w:t>
        </w:r>
        <w:r w:rsidR="00193315">
          <w:rPr>
            <w:webHidden/>
          </w:rPr>
          <w:fldChar w:fldCharType="end"/>
        </w:r>
      </w:hyperlink>
    </w:p>
    <w:p w14:paraId="4496EB5B" w14:textId="49761F0C" w:rsidR="00F86EB4" w:rsidRPr="00C17E2B" w:rsidRDefault="009D1D9B" w:rsidP="009B1A7F">
      <w:pPr>
        <w:pStyle w:val="E"/>
        <w:ind w:left="200" w:right="200"/>
        <w:rPr>
          <w:rFonts w:ascii="현대체Light" w:eastAsia="현대체Light" w:hAnsi="현대체Light"/>
        </w:rPr>
        <w:sectPr w:rsidR="00F86EB4" w:rsidRPr="00C17E2B" w:rsidSect="001E4C79">
          <w:headerReference w:type="default" r:id="rId14"/>
          <w:footerReference w:type="default" r:id="rId15"/>
          <w:headerReference w:type="first" r:id="rId16"/>
          <w:pgSz w:w="11907" w:h="16839" w:code="9"/>
          <w:pgMar w:top="567" w:right="1077" w:bottom="567" w:left="1077" w:header="680" w:footer="510" w:gutter="0"/>
          <w:pgNumType w:fmt="lowerRoman" w:start="1"/>
          <w:cols w:space="720"/>
          <w:noEndnote/>
          <w:docGrid w:linePitch="272"/>
        </w:sectPr>
      </w:pPr>
      <w:r w:rsidRPr="00C17E2B">
        <w:rPr>
          <w:rFonts w:ascii="현대체Light" w:eastAsia="현대체Light" w:hAnsi="현대체Light"/>
        </w:rPr>
        <w:fldChar w:fldCharType="end"/>
      </w:r>
    </w:p>
    <w:p w14:paraId="186DFA22" w14:textId="6F5506A6" w:rsidR="0069470F" w:rsidRPr="00C17E2B" w:rsidRDefault="004E66A6" w:rsidP="00577C4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9" w:name="_Toc183109437"/>
      <w:r w:rsidRPr="00C17E2B">
        <w:rPr>
          <w:rFonts w:ascii="현대체Light" w:eastAsia="현대체Light" w:hAnsi="현대체Light"/>
          <w:b/>
        </w:rPr>
        <w:lastRenderedPageBreak/>
        <w:t>개요 및 적용범위(Introduction and Scope)</w:t>
      </w:r>
      <w:bookmarkEnd w:id="9"/>
    </w:p>
    <w:p w14:paraId="0191E96F" w14:textId="40D6805F" w:rsidR="003B123A" w:rsidRPr="00C17E2B" w:rsidRDefault="003B123A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0F070FC8" w14:textId="0932C3D4" w:rsidR="00100C1A" w:rsidRDefault="00100C1A" w:rsidP="0017708C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 w:rsidRPr="00C17E2B">
        <w:rPr>
          <w:rFonts w:ascii="현대체Light" w:eastAsia="현대체Light" w:hAnsi="현대체Light"/>
          <w:noProof/>
        </w:rPr>
        <w:drawing>
          <wp:anchor distT="0" distB="0" distL="114300" distR="114300" simplePos="0" relativeHeight="251661312" behindDoc="0" locked="0" layoutInCell="1" allowOverlap="1" wp14:anchorId="6FD64B93" wp14:editId="554C0D3C">
            <wp:simplePos x="0" y="0"/>
            <wp:positionH relativeFrom="column">
              <wp:posOffset>539750</wp:posOffset>
            </wp:positionH>
            <wp:positionV relativeFrom="paragraph">
              <wp:posOffset>289560</wp:posOffset>
            </wp:positionV>
            <wp:extent cx="5731510" cy="1172845"/>
            <wp:effectExtent l="0" t="0" r="2540" b="8255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B6429" w14:textId="0A4C2611" w:rsidR="0017708C" w:rsidRPr="00C17E2B" w:rsidRDefault="0017708C" w:rsidP="0017708C">
      <w:pPr>
        <w:pStyle w:val="E"/>
        <w:ind w:left="848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표.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로봇제어기 전력변환 토폴로지</w:t>
      </w:r>
    </w:p>
    <w:p w14:paraId="1CF519E4" w14:textId="3B56B86F" w:rsidR="00100C1A" w:rsidRPr="0017708C" w:rsidRDefault="00100C1A" w:rsidP="00100C1A">
      <w:pPr>
        <w:pStyle w:val="E"/>
        <w:rPr>
          <w:rFonts w:ascii="현대체Light" w:eastAsia="현대체Light" w:hAnsi="현대체Light"/>
        </w:rPr>
      </w:pPr>
    </w:p>
    <w:p w14:paraId="58947500" w14:textId="66769517" w:rsidR="00EC1E08" w:rsidRDefault="00EC1E08" w:rsidP="0017708C">
      <w:pPr>
        <w:pStyle w:val="E"/>
        <w:numPr>
          <w:ilvl w:val="0"/>
          <w:numId w:val="16"/>
        </w:numPr>
        <w:rPr>
          <w:rFonts w:ascii="현대체Light" w:eastAsia="현대체Light" w:hAnsi="현대체Light"/>
          <w:sz w:val="20"/>
          <w:szCs w:val="20"/>
        </w:rPr>
      </w:pPr>
      <w:r w:rsidRPr="00EC1E08">
        <w:rPr>
          <w:rFonts w:ascii="현대체Light" w:eastAsia="현대체Light" w:hAnsi="현대체Light" w:hint="eastAsia"/>
          <w:sz w:val="20"/>
          <w:szCs w:val="20"/>
        </w:rPr>
        <w:t>상기 그림은 제어기에 3상 교류전원 에너지를 공급받아 변압기 및 전장을 거친 3상 교류전원은 전력변환,</w:t>
      </w:r>
      <w:r w:rsidRPr="00EC1E08">
        <w:rPr>
          <w:rFonts w:ascii="현대체Light" w:eastAsia="현대체Light" w:hAnsi="현대체Light"/>
          <w:sz w:val="20"/>
          <w:szCs w:val="20"/>
        </w:rPr>
        <w:t xml:space="preserve"> </w:t>
      </w:r>
      <w:r w:rsidRPr="00EC1E08">
        <w:rPr>
          <w:rFonts w:ascii="현대체Light" w:eastAsia="현대체Light" w:hAnsi="현대체Light" w:hint="eastAsia"/>
          <w:sz w:val="20"/>
          <w:szCs w:val="20"/>
        </w:rPr>
        <w:t>직류배전을 통해 변환된 에너지를 서보모터 제어를 통해 로봇부하를 구동시키는 일련의 과정</w:t>
      </w:r>
      <w:r>
        <w:rPr>
          <w:rFonts w:ascii="현대체Light" w:eastAsia="현대체Light" w:hAnsi="현대체Light" w:hint="eastAsia"/>
          <w:sz w:val="20"/>
          <w:szCs w:val="20"/>
        </w:rPr>
        <w:t>을 나타낸다.</w:t>
      </w:r>
    </w:p>
    <w:p w14:paraId="6E429162" w14:textId="77777777" w:rsidR="00476511" w:rsidRPr="00EC1E08" w:rsidRDefault="00476511" w:rsidP="00476511">
      <w:pPr>
        <w:pStyle w:val="E"/>
        <w:ind w:left="848"/>
        <w:rPr>
          <w:rFonts w:ascii="현대체Light" w:eastAsia="현대체Light" w:hAnsi="현대체Light"/>
          <w:sz w:val="20"/>
          <w:szCs w:val="20"/>
        </w:rPr>
      </w:pPr>
    </w:p>
    <w:p w14:paraId="4E509202" w14:textId="2B75A3AB" w:rsidR="003B1069" w:rsidRPr="0017708C" w:rsidRDefault="00C70297" w:rsidP="0017708C">
      <w:pPr>
        <w:pStyle w:val="E"/>
        <w:numPr>
          <w:ilvl w:val="0"/>
          <w:numId w:val="16"/>
        </w:numPr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본 문서는 </w:t>
      </w:r>
      <w:r w:rsidR="00EC1E08">
        <w:rPr>
          <w:rFonts w:ascii="현대체Light" w:eastAsia="현대체Light" w:hAnsi="현대체Light" w:hint="eastAsia"/>
          <w:color w:val="000000" w:themeColor="text1"/>
          <w:sz w:val="20"/>
        </w:rPr>
        <w:t>상용 교류전원을 입력받아</w:t>
      </w:r>
      <w:r w:rsidR="00100C1A" w:rsidRPr="00C17E2B">
        <w:rPr>
          <w:rFonts w:ascii="현대체Light" w:eastAsia="현대체Light" w:hAnsi="현대체Light"/>
          <w:color w:val="000000" w:themeColor="text1"/>
          <w:sz w:val="20"/>
        </w:rPr>
        <w:t xml:space="preserve"> DC</w:t>
      </w:r>
      <w:r w:rsidR="00EC1E08">
        <w:rPr>
          <w:rFonts w:ascii="현대체Light" w:eastAsia="현대체Light" w:hAnsi="현대체Light" w:hint="eastAsia"/>
          <w:color w:val="000000" w:themeColor="text1"/>
          <w:sz w:val="20"/>
        </w:rPr>
        <w:t>전압을</w:t>
      </w:r>
      <w:r w:rsidR="002A4C12">
        <w:rPr>
          <w:rFonts w:ascii="현대체Light" w:eastAsia="현대체Light" w:hAnsi="현대체Light" w:hint="eastAsia"/>
          <w:color w:val="000000" w:themeColor="text1"/>
          <w:sz w:val="20"/>
        </w:rPr>
        <w:t xml:space="preserve"> 생</w:t>
      </w:r>
      <w:r w:rsidR="002A4C12">
        <w:rPr>
          <w:rFonts w:ascii="현대체Light" w:eastAsia="현대체Light" w:hAnsi="현대체Light"/>
          <w:color w:val="000000" w:themeColor="text1"/>
          <w:sz w:val="20"/>
        </w:rPr>
        <w:t>성하는</w:t>
      </w:r>
      <w:r w:rsidR="002A4C12">
        <w:rPr>
          <w:rFonts w:ascii="현대체Light" w:eastAsia="현대체Light" w:hAnsi="현대체Light" w:hint="eastAsia"/>
          <w:color w:val="000000" w:themeColor="text1"/>
          <w:sz w:val="20"/>
        </w:rPr>
        <w:t xml:space="preserve"> </w:t>
      </w:r>
      <w:r w:rsidR="00EC1E08" w:rsidRPr="00EC1E08">
        <w:rPr>
          <w:rFonts w:ascii="현대체Light" w:eastAsia="현대체Light" w:hAnsi="현대체Light"/>
          <w:b/>
          <w:color w:val="000000" w:themeColor="text1"/>
          <w:sz w:val="20"/>
        </w:rPr>
        <w:t>‘</w:t>
      </w:r>
      <w:r w:rsidR="00EC1E08" w:rsidRPr="00EC1E08">
        <w:rPr>
          <w:rFonts w:ascii="현대체Light" w:eastAsia="현대체Light" w:hAnsi="현대체Light" w:hint="eastAsia"/>
          <w:b/>
          <w:color w:val="000000" w:themeColor="text1"/>
          <w:sz w:val="20"/>
        </w:rPr>
        <w:t>AC-DC 변환기</w:t>
      </w:r>
      <w:r w:rsidR="00EC1E08" w:rsidRPr="00EC1E08">
        <w:rPr>
          <w:rFonts w:ascii="현대체Light" w:eastAsia="현대체Light" w:hAnsi="현대체Light"/>
          <w:b/>
          <w:color w:val="000000" w:themeColor="text1"/>
          <w:sz w:val="20"/>
        </w:rPr>
        <w:t>’</w:t>
      </w:r>
      <w:r w:rsidR="00EC1E08">
        <w:rPr>
          <w:rFonts w:ascii="현대체Light" w:eastAsia="현대체Light" w:hAnsi="현대체Light" w:hint="eastAsia"/>
          <w:b/>
          <w:color w:val="000000" w:themeColor="text1"/>
          <w:sz w:val="20"/>
        </w:rPr>
        <w:t>의 컨버터와</w:t>
      </w:r>
      <w:r w:rsidR="00100C1A" w:rsidRPr="00C17E2B"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 w:rsidR="00EC1E08">
        <w:rPr>
          <w:rFonts w:ascii="현대체Light" w:eastAsia="현대체Light" w:hAnsi="현대체Light" w:hint="eastAsia"/>
          <w:color w:val="000000" w:themeColor="text1"/>
          <w:sz w:val="20"/>
        </w:rPr>
        <w:t xml:space="preserve">서보모터 제어에 필요한 </w:t>
      </w:r>
      <w:r w:rsidR="00EC1E08" w:rsidRPr="00EC1E08">
        <w:rPr>
          <w:rFonts w:ascii="현대체Light" w:eastAsia="현대체Light" w:hAnsi="현대체Light"/>
          <w:b/>
          <w:color w:val="000000" w:themeColor="text1"/>
          <w:sz w:val="20"/>
        </w:rPr>
        <w:t>‘</w:t>
      </w:r>
      <w:r w:rsidR="00EC1E08" w:rsidRPr="00EC1E08">
        <w:rPr>
          <w:rFonts w:ascii="현대체Light" w:eastAsia="현대체Light" w:hAnsi="현대체Light" w:hint="eastAsia"/>
          <w:b/>
          <w:color w:val="000000" w:themeColor="text1"/>
          <w:sz w:val="20"/>
        </w:rPr>
        <w:t>서보제어모듈</w:t>
      </w:r>
      <w:r w:rsidR="00EC1E08">
        <w:rPr>
          <w:rFonts w:ascii="현대체Light" w:eastAsia="현대체Light" w:hAnsi="현대체Light"/>
          <w:b/>
          <w:color w:val="000000" w:themeColor="text1"/>
          <w:sz w:val="20"/>
        </w:rPr>
        <w:t>’</w:t>
      </w:r>
      <w:r w:rsidR="00EC1E08" w:rsidRPr="00EC1E08">
        <w:rPr>
          <w:rFonts w:ascii="현대체Light" w:eastAsia="현대체Light" w:hAnsi="현대체Light" w:hint="eastAsia"/>
          <w:b/>
          <w:color w:val="000000" w:themeColor="text1"/>
          <w:sz w:val="20"/>
        </w:rPr>
        <w:t xml:space="preserve">의 </w:t>
      </w:r>
      <w:r w:rsidR="00EC1E08" w:rsidRPr="00EC1E08">
        <w:rPr>
          <w:rFonts w:ascii="현대체Light" w:eastAsia="현대체Light" w:hAnsi="현대체Light"/>
          <w:b/>
          <w:color w:val="000000" w:themeColor="text1"/>
          <w:sz w:val="20"/>
        </w:rPr>
        <w:t>6</w:t>
      </w:r>
      <w:r w:rsidR="00EC1E08" w:rsidRPr="00EC1E08">
        <w:rPr>
          <w:rFonts w:ascii="현대체Light" w:eastAsia="현대체Light" w:hAnsi="현대체Light" w:hint="eastAsia"/>
          <w:b/>
          <w:color w:val="000000" w:themeColor="text1"/>
          <w:sz w:val="20"/>
        </w:rPr>
        <w:t xml:space="preserve">축 </w:t>
      </w:r>
      <w:r w:rsidR="00100C1A" w:rsidRPr="00EC1E08">
        <w:rPr>
          <w:rFonts w:ascii="현대체Light" w:eastAsia="현대체Light" w:hAnsi="현대체Light"/>
          <w:b/>
          <w:color w:val="000000" w:themeColor="text1"/>
          <w:sz w:val="20"/>
        </w:rPr>
        <w:t>인버터</w:t>
      </w:r>
      <w:r w:rsidR="00EC1E08">
        <w:rPr>
          <w:rFonts w:ascii="현대체Light" w:eastAsia="현대체Light" w:hAnsi="현대체Light" w:hint="eastAsia"/>
          <w:color w:val="000000" w:themeColor="text1"/>
          <w:sz w:val="20"/>
        </w:rPr>
        <w:t>의 H</w:t>
      </w:r>
      <w:r w:rsidR="00EC1E08">
        <w:rPr>
          <w:rFonts w:ascii="현대체Light" w:eastAsia="현대체Light" w:hAnsi="현대체Light"/>
          <w:color w:val="000000" w:themeColor="text1"/>
          <w:sz w:val="20"/>
        </w:rPr>
        <w:t>ardware</w:t>
      </w:r>
      <w:r w:rsidR="0017708C">
        <w:rPr>
          <w:rFonts w:ascii="현대체Light" w:eastAsia="현대체Light" w:hAnsi="현대체Light" w:hint="eastAsia"/>
          <w:color w:val="000000" w:themeColor="text1"/>
          <w:sz w:val="20"/>
        </w:rPr>
        <w:t>에 대한 내용을 다룬다.</w:t>
      </w:r>
    </w:p>
    <w:p w14:paraId="5C9D931F" w14:textId="77777777" w:rsidR="004E66A6" w:rsidRPr="00C17E2B" w:rsidRDefault="004E66A6" w:rsidP="004E66A6">
      <w:pPr>
        <w:pStyle w:val="E"/>
        <w:ind w:left="200" w:right="200"/>
        <w:rPr>
          <w:rFonts w:ascii="현대체Light" w:eastAsia="현대체Light" w:hAnsi="현대체Light"/>
        </w:rPr>
      </w:pPr>
    </w:p>
    <w:p w14:paraId="22F1C571" w14:textId="4A83489E" w:rsidR="003F55BE" w:rsidRPr="00C17E2B" w:rsidRDefault="004E66A6" w:rsidP="00577C4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10" w:name="_Toc183109438"/>
      <w:r w:rsidRPr="00C17E2B">
        <w:rPr>
          <w:rFonts w:ascii="현대체Light" w:eastAsia="현대체Light" w:hAnsi="현대체Light"/>
          <w:b/>
        </w:rPr>
        <w:lastRenderedPageBreak/>
        <w:t>적용 기준(Applied References)</w:t>
      </w:r>
      <w:bookmarkEnd w:id="10"/>
    </w:p>
    <w:p w14:paraId="717D607C" w14:textId="10A356CA" w:rsidR="003F55BE" w:rsidRPr="00C17E2B" w:rsidRDefault="003F55BE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22EA89F8" w14:textId="6F17CADA" w:rsidR="00D71A63" w:rsidRPr="00C17E2B" w:rsidRDefault="004E66A6" w:rsidP="00577C48">
      <w:pPr>
        <w:pStyle w:val="21"/>
        <w:tabs>
          <w:tab w:val="clear" w:pos="1650"/>
          <w:tab w:val="num" w:pos="1418"/>
        </w:tabs>
        <w:ind w:left="567" w:hanging="567"/>
        <w:rPr>
          <w:rFonts w:ascii="현대체Light" w:eastAsia="현대체Light" w:hAnsi="현대체Light"/>
        </w:rPr>
      </w:pPr>
      <w:bookmarkStart w:id="11" w:name="_Toc183109439"/>
      <w:r w:rsidRPr="00C17E2B">
        <w:rPr>
          <w:rFonts w:ascii="현대체Light" w:eastAsia="현대체Light" w:hAnsi="현대체Light"/>
        </w:rPr>
        <w:t>인용</w:t>
      </w:r>
      <w:r w:rsidR="003B2066" w:rsidRPr="00C17E2B">
        <w:rPr>
          <w:rFonts w:ascii="현대체Light" w:eastAsia="현대체Light" w:hAnsi="현대체Light"/>
        </w:rPr>
        <w:t xml:space="preserve"> </w:t>
      </w:r>
      <w:r w:rsidRPr="00C17E2B">
        <w:rPr>
          <w:rFonts w:ascii="현대체Light" w:eastAsia="현대체Light" w:hAnsi="현대체Light"/>
        </w:rPr>
        <w:t>표준(Normative References)</w:t>
      </w:r>
      <w:bookmarkEnd w:id="11"/>
    </w:p>
    <w:p w14:paraId="344EBA37" w14:textId="0579AC8F" w:rsidR="00437265" w:rsidRPr="00C17E2B" w:rsidRDefault="00437265" w:rsidP="00437265">
      <w:pPr>
        <w:pStyle w:val="a5"/>
        <w:rPr>
          <w:rFonts w:ascii="현대체Light" w:eastAsia="현대체Light" w:hAnsi="현대체Light"/>
          <w:color w:val="0000FF"/>
          <w:lang w:eastAsia="ko-KR"/>
        </w:rPr>
      </w:pPr>
    </w:p>
    <w:p w14:paraId="1051E9D8" w14:textId="3686E7B4" w:rsidR="003F55BE" w:rsidRPr="00C17E2B" w:rsidRDefault="003F55BE" w:rsidP="00FB3188">
      <w:pPr>
        <w:pStyle w:val="aff4"/>
        <w:rPr>
          <w:rFonts w:ascii="현대체Light" w:eastAsia="현대체Light" w:hAnsi="현대체Light"/>
          <w:sz w:val="22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2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r w:rsidR="00F95E99" w:rsidRPr="00C17E2B">
        <w:rPr>
          <w:rFonts w:ascii="현대체Light" w:eastAsia="현대체Light" w:hAnsi="현대체Light"/>
          <w:sz w:val="22"/>
        </w:rPr>
        <w:t>.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1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r w:rsidR="00185CEA" w:rsidRPr="00C17E2B">
        <w:rPr>
          <w:rFonts w:ascii="현대체Light" w:eastAsia="현대체Light" w:hAnsi="현대체Light"/>
          <w:sz w:val="22"/>
        </w:rPr>
        <w:t xml:space="preserve"> </w:t>
      </w:r>
      <w:r w:rsidR="003B2066" w:rsidRPr="00C17E2B">
        <w:rPr>
          <w:rFonts w:ascii="현대체Light" w:eastAsia="현대체Light" w:hAnsi="현대체Light"/>
          <w:sz w:val="22"/>
          <w:lang w:eastAsia="ko-KR"/>
        </w:rPr>
        <w:t>인용 표준(</w:t>
      </w:r>
      <w:r w:rsidR="00185CEA" w:rsidRPr="00C17E2B">
        <w:rPr>
          <w:rFonts w:ascii="현대체Light" w:eastAsia="현대체Light" w:hAnsi="현대체Light" w:cs="바탕체"/>
          <w:sz w:val="22"/>
          <w:lang w:eastAsia="ko-KR"/>
        </w:rPr>
        <w:t>Normative Referecnes</w:t>
      </w:r>
      <w:r w:rsidR="003B2066" w:rsidRPr="00C17E2B">
        <w:rPr>
          <w:rFonts w:ascii="현대체Light" w:eastAsia="현대체Light" w:hAnsi="현대체Light" w:cs="바탕체"/>
          <w:sz w:val="22"/>
          <w:lang w:eastAsia="ko-KR"/>
        </w:rPr>
        <w:t>)</w:t>
      </w:r>
    </w:p>
    <w:tbl>
      <w:tblPr>
        <w:tblW w:w="869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5"/>
        <w:gridCol w:w="6715"/>
      </w:tblGrid>
      <w:tr w:rsidR="003F55BE" w:rsidRPr="00C17E2B" w14:paraId="5579C39F" w14:textId="77777777" w:rsidTr="00C439A8">
        <w:trPr>
          <w:cantSplit/>
          <w:trHeight w:val="353"/>
          <w:tblHeader/>
          <w:jc w:val="center"/>
        </w:trPr>
        <w:tc>
          <w:tcPr>
            <w:tcW w:w="1975" w:type="dxa"/>
            <w:tcBorders>
              <w:top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D5D25AD" w14:textId="2F25EBF7" w:rsidR="003B2066" w:rsidRPr="00C17E2B" w:rsidRDefault="003B2066" w:rsidP="009E3F4F">
            <w:pPr>
              <w:pStyle w:val="af5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표준 번호</w:t>
            </w:r>
          </w:p>
          <w:p w14:paraId="053A96D3" w14:textId="5F81B081" w:rsidR="003F55BE" w:rsidRPr="00C17E2B" w:rsidRDefault="003F55BE" w:rsidP="009E3F4F">
            <w:pPr>
              <w:pStyle w:val="af5"/>
              <w:rPr>
                <w:rFonts w:ascii="현대체Light" w:eastAsia="현대체Light" w:hAnsi="현대체Light" w:cs="Arial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 xml:space="preserve">Standard </w:t>
            </w:r>
            <w:r w:rsidR="009E3F4F" w:rsidRPr="00C17E2B">
              <w:rPr>
                <w:rFonts w:ascii="현대체Light" w:eastAsia="현대체Light" w:hAnsi="현대체Light" w:cs="Arial"/>
                <w:sz w:val="20"/>
              </w:rPr>
              <w:t>Number</w:t>
            </w:r>
          </w:p>
        </w:tc>
        <w:tc>
          <w:tcPr>
            <w:tcW w:w="6715" w:type="dxa"/>
            <w:tcBorders>
              <w:top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C279483" w14:textId="77777777" w:rsidR="003B2066" w:rsidRPr="00C17E2B" w:rsidRDefault="003B2066" w:rsidP="003F45F1">
            <w:pPr>
              <w:pStyle w:val="af5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표준명</w:t>
            </w:r>
          </w:p>
          <w:p w14:paraId="33B8D96C" w14:textId="568A8BF2" w:rsidR="003F55BE" w:rsidRPr="00C17E2B" w:rsidRDefault="003F55BE" w:rsidP="003F45F1">
            <w:pPr>
              <w:pStyle w:val="af5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Title</w:t>
            </w:r>
          </w:p>
        </w:tc>
      </w:tr>
      <w:tr w:rsidR="00400745" w:rsidRPr="00C17E2B" w14:paraId="0824560A" w14:textId="77777777" w:rsidTr="002A0358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EA49A" w14:textId="42B80E1C" w:rsidR="00100C1A" w:rsidRPr="00C17E2B" w:rsidRDefault="00100C1A" w:rsidP="00100C1A">
            <w:pPr>
              <w:pStyle w:val="E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sz w:val="20"/>
              </w:rPr>
              <w:t>IEC 61800-5-1 : 2016</w:t>
            </w:r>
          </w:p>
          <w:p w14:paraId="06B45C1D" w14:textId="19821663" w:rsidR="00400745" w:rsidRPr="00C17E2B" w:rsidRDefault="00400745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978BE02" w14:textId="00DB0FA1" w:rsidR="00400745" w:rsidRPr="00C17E2B" w:rsidRDefault="00100C1A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Adjustable speed electrical power drive system </w:t>
            </w:r>
            <w:r w:rsidRPr="00C17E2B">
              <w:rPr>
                <w:rFonts w:ascii="바탕" w:eastAsia="바탕" w:hAnsi="바탕" w:cs="바탕" w:hint="eastAsia"/>
                <w:sz w:val="20"/>
                <w:lang w:eastAsia="ko-KR"/>
              </w:rPr>
              <w:t>–</w:t>
            </w:r>
          </w:p>
          <w:p w14:paraId="503E7BE8" w14:textId="45438D2E" w:rsidR="00100C1A" w:rsidRPr="00C17E2B" w:rsidRDefault="00100C1A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Part 5-1 : Safety requirements </w:t>
            </w:r>
            <w:r w:rsidRPr="00C17E2B">
              <w:rPr>
                <w:rFonts w:ascii="바탕" w:eastAsia="바탕" w:hAnsi="바탕" w:cs="바탕" w:hint="eastAsia"/>
                <w:sz w:val="20"/>
                <w:lang w:eastAsia="ko-KR"/>
              </w:rPr>
              <w:t>–</w:t>
            </w: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 Electrical, thermal and energy </w:t>
            </w:r>
          </w:p>
        </w:tc>
      </w:tr>
      <w:tr w:rsidR="00400745" w:rsidRPr="00C17E2B" w14:paraId="6864B626" w14:textId="77777777" w:rsidTr="002A0358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8D53E" w14:textId="3059F6F2" w:rsidR="00400745" w:rsidRPr="00C17E2B" w:rsidRDefault="00100C1A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IEC 60664-1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F970AE" w14:textId="27546F35" w:rsidR="00400745" w:rsidRPr="00C17E2B" w:rsidRDefault="00100C1A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Insulation coordination for equipment within low-voltage supply systems - Part 1: Principles, requirements and tests</w:t>
            </w:r>
          </w:p>
        </w:tc>
      </w:tr>
      <w:tr w:rsidR="00400745" w:rsidRPr="00C17E2B" w14:paraId="4BAB5BB6" w14:textId="77777777" w:rsidTr="002A0358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E73B3" w14:textId="11E29B8B" w:rsidR="00400745" w:rsidRPr="00C17E2B" w:rsidRDefault="00100C1A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IPC-2221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296243" w14:textId="7C6468D8" w:rsidR="00400745" w:rsidRPr="00C17E2B" w:rsidRDefault="00100C1A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Generic Standard on Printed Board Design</w:t>
            </w:r>
          </w:p>
        </w:tc>
      </w:tr>
      <w:tr w:rsidR="00400745" w:rsidRPr="00C17E2B" w14:paraId="0FC7008E" w14:textId="77777777" w:rsidTr="002A0358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D54A1" w14:textId="5A0F3DC3" w:rsidR="00400745" w:rsidRPr="00C17E2B" w:rsidRDefault="00100C1A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IPC-9592B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B473AF" w14:textId="640D47FC" w:rsidR="00400745" w:rsidRPr="00C17E2B" w:rsidRDefault="00100C1A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Requirements for Power Conversion Devices for the Computer and Telecommunications Industries</w:t>
            </w:r>
          </w:p>
        </w:tc>
      </w:tr>
      <w:tr w:rsidR="00400745" w:rsidRPr="00C17E2B" w14:paraId="6FD19FF5" w14:textId="77777777" w:rsidTr="002A0358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90884" w14:textId="172FAA9A" w:rsidR="00400745" w:rsidRPr="00C17E2B" w:rsidRDefault="00400745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088B37" w14:textId="6346336C" w:rsidR="00400745" w:rsidRPr="00C17E2B" w:rsidRDefault="00400745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</w:tr>
      <w:tr w:rsidR="00400745" w:rsidRPr="00C17E2B" w14:paraId="7643BC5C" w14:textId="77777777" w:rsidTr="002A0358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FF1A5" w14:textId="02162017" w:rsidR="00400745" w:rsidRPr="00C17E2B" w:rsidRDefault="00400745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A63B75" w14:textId="1AB08CCC" w:rsidR="00400745" w:rsidRPr="00C17E2B" w:rsidRDefault="00400745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</w:rPr>
            </w:pPr>
          </w:p>
        </w:tc>
      </w:tr>
      <w:tr w:rsidR="00400745" w:rsidRPr="00C17E2B" w14:paraId="36C1E4F8" w14:textId="77777777" w:rsidTr="00EF6E1A">
        <w:trPr>
          <w:cantSplit/>
          <w:trHeight w:val="425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070D614" w14:textId="2F6A63D6" w:rsidR="00400745" w:rsidRPr="00C17E2B" w:rsidRDefault="00400745" w:rsidP="00400745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 w:val="20"/>
              </w:rPr>
            </w:pP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D17D55" w14:textId="25D9CBC1" w:rsidR="00400745" w:rsidRPr="00C17E2B" w:rsidRDefault="00400745" w:rsidP="00400745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 w:val="20"/>
              </w:rPr>
            </w:pPr>
          </w:p>
        </w:tc>
      </w:tr>
    </w:tbl>
    <w:p w14:paraId="160ED6C5" w14:textId="4A896DF1" w:rsidR="009E3F4F" w:rsidRPr="00C17E2B" w:rsidRDefault="009E3F4F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4E905C67" w14:textId="77777777" w:rsidR="00D4712A" w:rsidRPr="00C17E2B" w:rsidRDefault="00D4712A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5251F578" w14:textId="059A066D" w:rsidR="009E3F4F" w:rsidRPr="00C17E2B" w:rsidRDefault="003B2066" w:rsidP="00577C48">
      <w:pPr>
        <w:pStyle w:val="21"/>
        <w:tabs>
          <w:tab w:val="clear" w:pos="1650"/>
          <w:tab w:val="num" w:pos="1418"/>
        </w:tabs>
        <w:ind w:left="567" w:hanging="567"/>
        <w:rPr>
          <w:rFonts w:ascii="현대체Light" w:eastAsia="현대체Light" w:hAnsi="현대체Light"/>
        </w:rPr>
      </w:pPr>
      <w:bookmarkStart w:id="12" w:name="_Toc183109440"/>
      <w:r w:rsidRPr="00C17E2B">
        <w:rPr>
          <w:rFonts w:ascii="현대체Light" w:eastAsia="현대체Light" w:hAnsi="현대체Light"/>
        </w:rPr>
        <w:t>참고 문서(Reference Documents)</w:t>
      </w:r>
      <w:bookmarkEnd w:id="12"/>
    </w:p>
    <w:p w14:paraId="69AE83E4" w14:textId="29DFB2CE" w:rsidR="00FB3188" w:rsidRPr="00C17E2B" w:rsidRDefault="00FB3188" w:rsidP="00FB3188">
      <w:pPr>
        <w:pStyle w:val="a5"/>
        <w:rPr>
          <w:rFonts w:ascii="현대체Light" w:eastAsia="현대체Light" w:hAnsi="현대체Light"/>
          <w:color w:val="0000FF"/>
          <w:lang w:eastAsia="ko-KR"/>
        </w:rPr>
      </w:pPr>
    </w:p>
    <w:p w14:paraId="5796128E" w14:textId="284C0F40" w:rsidR="009E3F4F" w:rsidRPr="00C17E2B" w:rsidRDefault="009E3F4F" w:rsidP="00FB3188">
      <w:pPr>
        <w:pStyle w:val="aff4"/>
        <w:rPr>
          <w:rFonts w:ascii="현대체Light" w:eastAsia="현대체Light" w:hAnsi="현대체Light"/>
          <w:sz w:val="22"/>
          <w:lang w:eastAsia="ko-KR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2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r w:rsidR="00F95E99" w:rsidRPr="00C17E2B">
        <w:rPr>
          <w:rFonts w:ascii="현대체Light" w:eastAsia="현대체Light" w:hAnsi="현대체Light"/>
          <w:sz w:val="22"/>
        </w:rPr>
        <w:t>.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2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  <w:lang w:eastAsia="ko-KR"/>
        </w:rPr>
        <w:t xml:space="preserve"> </w:t>
      </w:r>
      <w:r w:rsidR="003B2066" w:rsidRPr="00C17E2B">
        <w:rPr>
          <w:rFonts w:ascii="현대체Light" w:eastAsia="현대체Light" w:hAnsi="현대체Light"/>
          <w:sz w:val="22"/>
          <w:lang w:eastAsia="ko-KR"/>
        </w:rPr>
        <w:t>참고 문서(</w:t>
      </w:r>
      <w:r w:rsidRPr="00C17E2B">
        <w:rPr>
          <w:rFonts w:ascii="현대체Light" w:eastAsia="현대체Light" w:hAnsi="현대체Light"/>
          <w:sz w:val="22"/>
        </w:rPr>
        <w:t>Reference Documents</w:t>
      </w:r>
      <w:r w:rsidR="003B2066" w:rsidRPr="00C17E2B">
        <w:rPr>
          <w:rFonts w:ascii="현대체Light" w:eastAsia="현대체Light" w:hAnsi="현대체Light"/>
          <w:sz w:val="22"/>
        </w:rPr>
        <w:t>)</w:t>
      </w:r>
    </w:p>
    <w:tbl>
      <w:tblPr>
        <w:tblW w:w="869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79"/>
        <w:gridCol w:w="6412"/>
      </w:tblGrid>
      <w:tr w:rsidR="009E3F4F" w:rsidRPr="00C17E2B" w14:paraId="40D6BEF8" w14:textId="77777777" w:rsidTr="003B2066">
        <w:trPr>
          <w:cantSplit/>
          <w:trHeight w:val="259"/>
          <w:tblHeader/>
          <w:jc w:val="center"/>
        </w:trPr>
        <w:tc>
          <w:tcPr>
            <w:tcW w:w="2279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A5E83" w14:textId="743B3136" w:rsidR="003B2066" w:rsidRPr="00C17E2B" w:rsidRDefault="003B2066" w:rsidP="009E3F4F">
            <w:pPr>
              <w:pStyle w:val="af5"/>
              <w:rPr>
                <w:rFonts w:ascii="현대체Light" w:eastAsia="현대체Light" w:hAnsi="현대체Light" w:cs="Arial"/>
                <w:sz w:val="22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2"/>
                <w:lang w:eastAsia="ko-KR"/>
              </w:rPr>
              <w:t>문서 번호</w:t>
            </w:r>
          </w:p>
          <w:p w14:paraId="3352C101" w14:textId="790BDD6C" w:rsidR="009E3F4F" w:rsidRPr="00C17E2B" w:rsidRDefault="009E3F4F" w:rsidP="009E3F4F">
            <w:pPr>
              <w:pStyle w:val="af5"/>
              <w:rPr>
                <w:rFonts w:ascii="현대체Light" w:eastAsia="현대체Light" w:hAnsi="현대체Light" w:cs="Arial"/>
                <w:sz w:val="22"/>
              </w:rPr>
            </w:pPr>
            <w:r w:rsidRPr="00C17E2B">
              <w:rPr>
                <w:rFonts w:ascii="현대체Light" w:eastAsia="현대체Light" w:hAnsi="현대체Light" w:cs="Arial"/>
                <w:sz w:val="22"/>
              </w:rPr>
              <w:t>Document Number</w:t>
            </w:r>
          </w:p>
        </w:tc>
        <w:tc>
          <w:tcPr>
            <w:tcW w:w="6412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0A697" w14:textId="77777777" w:rsidR="003B2066" w:rsidRPr="00C17E2B" w:rsidRDefault="003B2066" w:rsidP="003F45F1">
            <w:pPr>
              <w:pStyle w:val="af5"/>
              <w:rPr>
                <w:rFonts w:ascii="현대체Light" w:eastAsia="현대체Light" w:hAnsi="현대체Light" w:cs="Arial"/>
                <w:sz w:val="22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2"/>
                <w:lang w:eastAsia="ko-KR"/>
              </w:rPr>
              <w:t>문서명</w:t>
            </w:r>
          </w:p>
          <w:p w14:paraId="08C32107" w14:textId="720AB639" w:rsidR="009E3F4F" w:rsidRPr="00C17E2B" w:rsidRDefault="009E3F4F" w:rsidP="003F45F1">
            <w:pPr>
              <w:pStyle w:val="af5"/>
              <w:rPr>
                <w:rFonts w:ascii="현대체Light" w:eastAsia="현대체Light" w:hAnsi="현대체Light" w:cs="Arial"/>
                <w:sz w:val="22"/>
              </w:rPr>
            </w:pPr>
            <w:r w:rsidRPr="00C17E2B">
              <w:rPr>
                <w:rFonts w:ascii="현대체Light" w:eastAsia="현대체Light" w:hAnsi="현대체Light" w:cs="Arial"/>
                <w:sz w:val="22"/>
                <w:lang w:eastAsia="ko-KR"/>
              </w:rPr>
              <w:t>Tilte</w:t>
            </w:r>
          </w:p>
        </w:tc>
      </w:tr>
      <w:tr w:rsidR="009E3F4F" w:rsidRPr="00C17E2B" w14:paraId="7B7D5C79" w14:textId="77777777" w:rsidTr="003B2066">
        <w:trPr>
          <w:cantSplit/>
          <w:trHeight w:val="437"/>
          <w:jc w:val="center"/>
        </w:trPr>
        <w:tc>
          <w:tcPr>
            <w:tcW w:w="2279" w:type="dxa"/>
            <w:tcBorders>
              <w:top w:val="sing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EF9C9D1" w14:textId="67DCDCFE" w:rsidR="009E3F4F" w:rsidRPr="00C17E2B" w:rsidRDefault="00C70337" w:rsidP="00E21CA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sz w:val="22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2"/>
                <w:lang w:eastAsia="ko-KR"/>
              </w:rPr>
              <w:t>CMH-11697-A</w:t>
            </w:r>
          </w:p>
        </w:tc>
        <w:tc>
          <w:tcPr>
            <w:tcW w:w="6412" w:type="dxa"/>
            <w:tcBorders>
              <w:top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B43FBE" w14:textId="77777777" w:rsidR="009E3F4F" w:rsidRPr="00C17E2B" w:rsidRDefault="00C70337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2"/>
                <w:lang w:eastAsia="ko-KR"/>
              </w:rPr>
              <w:t>IPM G1-series Application Note</w:t>
            </w:r>
          </w:p>
          <w:p w14:paraId="2FC03350" w14:textId="0A3FE6C1" w:rsidR="00C70337" w:rsidRPr="00C17E2B" w:rsidRDefault="00C70337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2"/>
                <w:lang w:eastAsia="ko-KR"/>
              </w:rPr>
              <w:t>https://www.mitsubishielectric.com/semiconductors/powerdevices/application_notes/ipm_g1_note_e.pdf</w:t>
            </w:r>
          </w:p>
        </w:tc>
      </w:tr>
      <w:tr w:rsidR="009E3F4F" w:rsidRPr="00C17E2B" w14:paraId="2BBA7522" w14:textId="77777777" w:rsidTr="003B2066">
        <w:trPr>
          <w:cantSplit/>
          <w:trHeight w:val="437"/>
          <w:jc w:val="center"/>
        </w:trPr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3519B0D" w14:textId="075D6593" w:rsidR="009E3F4F" w:rsidRPr="00C17E2B" w:rsidRDefault="009E3F4F" w:rsidP="003F45F1">
            <w:pPr>
              <w:pStyle w:val="af6"/>
              <w:spacing w:line="240" w:lineRule="auto"/>
              <w:rPr>
                <w:rFonts w:ascii="현대체Light" w:eastAsia="현대체Light" w:hAnsi="현대체Light" w:cs="Arial"/>
                <w:sz w:val="22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CB5F666" w14:textId="577D922B" w:rsidR="009E3F4F" w:rsidRPr="00C17E2B" w:rsidRDefault="009E3F4F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</w:rPr>
            </w:pPr>
          </w:p>
        </w:tc>
      </w:tr>
      <w:tr w:rsidR="00064A85" w:rsidRPr="00C17E2B" w14:paraId="4BFD6598" w14:textId="77777777" w:rsidTr="003B2066">
        <w:trPr>
          <w:cantSplit/>
          <w:trHeight w:val="437"/>
          <w:jc w:val="center"/>
        </w:trPr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BC80EF9" w14:textId="77777777" w:rsidR="00064A85" w:rsidRPr="00C17E2B" w:rsidRDefault="00064A85" w:rsidP="003F45F1">
            <w:pPr>
              <w:pStyle w:val="af6"/>
              <w:spacing w:line="240" w:lineRule="auto"/>
              <w:rPr>
                <w:rFonts w:ascii="현대체Light" w:eastAsia="현대체Light" w:hAnsi="현대체Light" w:cs="Arial"/>
                <w:sz w:val="22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4F311C5" w14:textId="77777777" w:rsidR="00064A85" w:rsidRPr="00C17E2B" w:rsidRDefault="00064A85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</w:rPr>
            </w:pPr>
          </w:p>
        </w:tc>
      </w:tr>
      <w:tr w:rsidR="00BD7D3F" w:rsidRPr="00C17E2B" w14:paraId="2693D2B8" w14:textId="77777777" w:rsidTr="003B2066">
        <w:trPr>
          <w:cantSplit/>
          <w:trHeight w:val="437"/>
          <w:jc w:val="center"/>
        </w:trPr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4D74A5B" w14:textId="77777777" w:rsidR="00BD7D3F" w:rsidRPr="00C17E2B" w:rsidRDefault="00BD7D3F" w:rsidP="003F45F1">
            <w:pPr>
              <w:pStyle w:val="af6"/>
              <w:spacing w:line="240" w:lineRule="auto"/>
              <w:rPr>
                <w:rFonts w:ascii="현대체Light" w:eastAsia="현대체Light" w:hAnsi="현대체Light" w:cs="Arial"/>
                <w:sz w:val="22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4C5CDF" w14:textId="77777777" w:rsidR="00BD7D3F" w:rsidRPr="00C17E2B" w:rsidRDefault="00BD7D3F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</w:rPr>
            </w:pPr>
          </w:p>
        </w:tc>
      </w:tr>
      <w:tr w:rsidR="00BD7D3F" w:rsidRPr="00C17E2B" w14:paraId="0013236B" w14:textId="77777777" w:rsidTr="003B2066">
        <w:trPr>
          <w:cantSplit/>
          <w:trHeight w:val="437"/>
          <w:jc w:val="center"/>
        </w:trPr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70A9347" w14:textId="77777777" w:rsidR="00BD7D3F" w:rsidRPr="00C17E2B" w:rsidRDefault="00BD7D3F" w:rsidP="003F45F1">
            <w:pPr>
              <w:pStyle w:val="af6"/>
              <w:spacing w:line="240" w:lineRule="auto"/>
              <w:rPr>
                <w:rFonts w:ascii="현대체Light" w:eastAsia="현대체Light" w:hAnsi="현대체Light" w:cs="Arial"/>
                <w:sz w:val="22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BC0D760" w14:textId="77777777" w:rsidR="00BD7D3F" w:rsidRPr="00C17E2B" w:rsidRDefault="00BD7D3F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</w:rPr>
            </w:pPr>
          </w:p>
        </w:tc>
      </w:tr>
      <w:tr w:rsidR="00BD7D3F" w:rsidRPr="00C17E2B" w14:paraId="0FC0F858" w14:textId="77777777" w:rsidTr="003B2066">
        <w:trPr>
          <w:cantSplit/>
          <w:trHeight w:val="437"/>
          <w:jc w:val="center"/>
        </w:trPr>
        <w:tc>
          <w:tcPr>
            <w:tcW w:w="2279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B2D9353" w14:textId="77777777" w:rsidR="00BD7D3F" w:rsidRPr="00C17E2B" w:rsidRDefault="00BD7D3F" w:rsidP="003F45F1">
            <w:pPr>
              <w:pStyle w:val="af6"/>
              <w:spacing w:line="240" w:lineRule="auto"/>
              <w:rPr>
                <w:rFonts w:ascii="현대체Light" w:eastAsia="현대체Light" w:hAnsi="현대체Light" w:cs="Arial"/>
                <w:sz w:val="22"/>
              </w:rPr>
            </w:pPr>
          </w:p>
        </w:tc>
        <w:tc>
          <w:tcPr>
            <w:tcW w:w="64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E79BFD4" w14:textId="77777777" w:rsidR="00BD7D3F" w:rsidRPr="00C17E2B" w:rsidRDefault="00BD7D3F" w:rsidP="003F45F1">
            <w:pPr>
              <w:pStyle w:val="af6"/>
              <w:spacing w:line="240" w:lineRule="auto"/>
              <w:jc w:val="both"/>
              <w:rPr>
                <w:rFonts w:ascii="현대체Light" w:eastAsia="현대체Light" w:hAnsi="현대체Light" w:cs="Arial"/>
                <w:sz w:val="22"/>
              </w:rPr>
            </w:pPr>
          </w:p>
        </w:tc>
      </w:tr>
    </w:tbl>
    <w:p w14:paraId="2B2C572B" w14:textId="77777777" w:rsidR="009E3F4F" w:rsidRPr="00C17E2B" w:rsidRDefault="009E3F4F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13AC7966" w14:textId="7CC4CB6C" w:rsidR="0006764B" w:rsidRPr="00C17E2B" w:rsidRDefault="0006764B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24BCE05A" w14:textId="77777777" w:rsidR="0006764B" w:rsidRPr="00C17E2B" w:rsidRDefault="0006764B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6B59B894" w14:textId="08B48D8E" w:rsidR="00526C0A" w:rsidRPr="00C17E2B" w:rsidRDefault="003B2066" w:rsidP="00577C4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13" w:name="_Toc183109441"/>
      <w:r w:rsidRPr="00C17E2B">
        <w:rPr>
          <w:rFonts w:ascii="현대체Light" w:eastAsia="현대체Light" w:hAnsi="현대체Light"/>
          <w:b/>
        </w:rPr>
        <w:lastRenderedPageBreak/>
        <w:t>용어, 정의 및 약어(Terms, Definitions and Abbreviation)</w:t>
      </w:r>
      <w:bookmarkEnd w:id="13"/>
    </w:p>
    <w:p w14:paraId="4AAF0D7B" w14:textId="77777777" w:rsidR="004232BE" w:rsidRPr="00C17E2B" w:rsidRDefault="004232BE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3354FC99" w14:textId="2218B359" w:rsidR="00706855" w:rsidRPr="00044638" w:rsidRDefault="003B2066" w:rsidP="00044638">
      <w:pPr>
        <w:pStyle w:val="21"/>
        <w:tabs>
          <w:tab w:val="clear" w:pos="1650"/>
          <w:tab w:val="num" w:pos="1418"/>
        </w:tabs>
        <w:ind w:left="709" w:hanging="657"/>
        <w:rPr>
          <w:rFonts w:ascii="현대체Light" w:eastAsia="현대체Light" w:hAnsi="현대체Light"/>
          <w:color w:val="FF0000"/>
        </w:rPr>
      </w:pPr>
      <w:bookmarkStart w:id="14" w:name="_Toc183109442"/>
      <w:r w:rsidRPr="00C17E2B">
        <w:rPr>
          <w:rFonts w:ascii="현대체Light" w:eastAsia="현대체Light" w:hAnsi="현대체Light"/>
        </w:rPr>
        <w:t>용어 정의Terms and Definitions</w:t>
      </w:r>
      <w:bookmarkEnd w:id="14"/>
    </w:p>
    <w:p w14:paraId="73B19C27" w14:textId="70E6AABD" w:rsidR="009D747F" w:rsidRPr="00C17E2B" w:rsidRDefault="009D747F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619C6F30" w14:textId="63CA2A72" w:rsidR="000048F1" w:rsidRPr="00C17E2B" w:rsidRDefault="004D71C1" w:rsidP="00BC40C9">
      <w:pPr>
        <w:pStyle w:val="31"/>
      </w:pPr>
      <w:bookmarkStart w:id="15" w:name="_Toc175922700"/>
      <w:bookmarkStart w:id="16" w:name="_Toc183109443"/>
      <w:r w:rsidRPr="00C17E2B">
        <w:t>IPM (Intelligent Power Module)</w:t>
      </w:r>
      <w:bookmarkEnd w:id="15"/>
      <w:bookmarkEnd w:id="16"/>
    </w:p>
    <w:p w14:paraId="5DCB4AE1" w14:textId="77777777" w:rsidR="00D13787" w:rsidRPr="00C17E2B" w:rsidRDefault="00D13787" w:rsidP="00D13787">
      <w:pPr>
        <w:pStyle w:val="E"/>
        <w:rPr>
          <w:rFonts w:ascii="현대체Light" w:eastAsia="현대체Light" w:hAnsi="현대체Light"/>
        </w:rPr>
      </w:pPr>
    </w:p>
    <w:p w14:paraId="3CD1C561" w14:textId="425E6A0B" w:rsidR="004D71C1" w:rsidRPr="00C17E2B" w:rsidRDefault="004D71C1" w:rsidP="004D71C1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 xml:space="preserve">IPM은 IGBT나 MOSFET와 같은 소자 단품 (디스크리트)과 구동회로나 보호회로 등이 통합된 모듈의 </w:t>
      </w:r>
      <w:r w:rsidR="00DA5F87" w:rsidRPr="00C17E2B">
        <w:rPr>
          <w:rFonts w:ascii="현대체Light" w:eastAsia="현대체Light" w:hAnsi="현대체Light"/>
          <w:color w:val="000000" w:themeColor="text1"/>
        </w:rPr>
        <w:t>총칭이다</w:t>
      </w:r>
      <w:r w:rsidRPr="00C17E2B">
        <w:rPr>
          <w:rFonts w:ascii="현대체Light" w:eastAsia="현대체Light" w:hAnsi="현대체Light"/>
          <w:color w:val="000000" w:themeColor="text1"/>
        </w:rPr>
        <w:t xml:space="preserve">. 탑재된 파워 디바이스에 따라 구동 조건이나 보호 기능이 최적화되어, 사용이 편리하기 때문에 Intelligent한 Power Module이라는 의미로 IPM이라는 명칭을 </w:t>
      </w:r>
      <w:r w:rsidR="00DA5F87" w:rsidRPr="00C17E2B">
        <w:rPr>
          <w:rFonts w:ascii="현대체Light" w:eastAsia="현대체Light" w:hAnsi="현대체Light"/>
          <w:color w:val="000000" w:themeColor="text1"/>
        </w:rPr>
        <w:t>사용한다</w:t>
      </w:r>
      <w:r w:rsidRPr="00C17E2B">
        <w:rPr>
          <w:rFonts w:ascii="현대체Light" w:eastAsia="현대체Light" w:hAnsi="현대체Light"/>
          <w:color w:val="000000" w:themeColor="text1"/>
        </w:rPr>
        <w:t>.</w:t>
      </w:r>
    </w:p>
    <w:p w14:paraId="568DE4F1" w14:textId="77777777" w:rsidR="004D71C1" w:rsidRPr="00C17E2B" w:rsidRDefault="004D71C1" w:rsidP="004D71C1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</w:p>
    <w:p w14:paraId="3D8642BA" w14:textId="77777777" w:rsidR="000048F1" w:rsidRPr="00C17E2B" w:rsidRDefault="000048F1" w:rsidP="00044638">
      <w:pPr>
        <w:pStyle w:val="E"/>
        <w:ind w:right="200"/>
        <w:rPr>
          <w:rFonts w:ascii="현대체Light" w:eastAsia="현대체Light" w:hAnsi="현대체Light"/>
          <w:color w:val="0000FF"/>
        </w:rPr>
      </w:pPr>
    </w:p>
    <w:p w14:paraId="6E990445" w14:textId="644B78AC" w:rsidR="00C940D6" w:rsidRPr="00C17E2B" w:rsidRDefault="00B20E71" w:rsidP="00BC40C9">
      <w:pPr>
        <w:pStyle w:val="31"/>
      </w:pPr>
      <w:bookmarkStart w:id="17" w:name="_Toc175922701"/>
      <w:bookmarkStart w:id="18" w:name="_Toc183109444"/>
      <w:r w:rsidRPr="00C17E2B">
        <w:t>DMIGBT (Bridge Rectifier Diode Module</w:t>
      </w:r>
      <w:bookmarkEnd w:id="17"/>
      <w:r w:rsidRPr="00C17E2B">
        <w:t>s and IGBT)</w:t>
      </w:r>
      <w:bookmarkEnd w:id="18"/>
    </w:p>
    <w:p w14:paraId="7990BC6D" w14:textId="2B8D67A3" w:rsidR="004D71C1" w:rsidRPr="00C17E2B" w:rsidRDefault="004D71C1" w:rsidP="00B20E71">
      <w:pPr>
        <w:pStyle w:val="E"/>
        <w:ind w:right="200"/>
        <w:rPr>
          <w:rFonts w:ascii="현대체Light" w:eastAsia="현대체Light" w:hAnsi="현대체Light"/>
          <w:color w:val="0000FF"/>
        </w:rPr>
      </w:pPr>
    </w:p>
    <w:p w14:paraId="31A7C77D" w14:textId="4A3CAEC0" w:rsidR="00B20E71" w:rsidRPr="00C17E2B" w:rsidRDefault="00B20E71" w:rsidP="00B20E71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 xml:space="preserve">브리지 정류기에는 단일 소형 패키지에 정류기 회로 구성 요소가 포함되어 </w:t>
      </w:r>
      <w:r w:rsidR="00DA5F87" w:rsidRPr="00C17E2B">
        <w:rPr>
          <w:rFonts w:ascii="현대체Light" w:eastAsia="현대체Light" w:hAnsi="현대체Light"/>
          <w:color w:val="000000" w:themeColor="text1"/>
        </w:rPr>
        <w:t>있다</w:t>
      </w:r>
      <w:r w:rsidRPr="00C17E2B">
        <w:rPr>
          <w:rFonts w:ascii="현대체Light" w:eastAsia="현대체Light" w:hAnsi="현대체Light"/>
          <w:color w:val="000000" w:themeColor="text1"/>
        </w:rPr>
        <w:t xml:space="preserve">. 브리지 정류기는 다양한 패키지 유형으로 몇 암페어부터 수백 암페어의 공칭 전류까지 사용할 수 </w:t>
      </w:r>
      <w:r w:rsidR="00DA5F87" w:rsidRPr="00C17E2B">
        <w:rPr>
          <w:rFonts w:ascii="현대체Light" w:eastAsia="현대체Light" w:hAnsi="현대체Light"/>
          <w:color w:val="000000" w:themeColor="text1"/>
        </w:rPr>
        <w:t>있다</w:t>
      </w:r>
      <w:r w:rsidRPr="00C17E2B">
        <w:rPr>
          <w:rFonts w:ascii="현대체Light" w:eastAsia="현대체Light" w:hAnsi="현대체Light"/>
          <w:color w:val="000000" w:themeColor="text1"/>
        </w:rPr>
        <w:t>.</w:t>
      </w:r>
    </w:p>
    <w:p w14:paraId="1B87B0E5" w14:textId="693A162B" w:rsidR="00B20E71" w:rsidRPr="00C17E2B" w:rsidRDefault="00B20E71" w:rsidP="00B20E71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 xml:space="preserve">DMIGBT에는 IGBT 또한 내장되어 </w:t>
      </w:r>
      <w:r w:rsidR="00DA5F87" w:rsidRPr="00C17E2B">
        <w:rPr>
          <w:rFonts w:ascii="현대체Light" w:eastAsia="현대체Light" w:hAnsi="현대체Light"/>
          <w:color w:val="000000" w:themeColor="text1"/>
        </w:rPr>
        <w:t>있다</w:t>
      </w:r>
      <w:r w:rsidRPr="00C17E2B">
        <w:rPr>
          <w:rFonts w:ascii="현대체Light" w:eastAsia="현대체Light" w:hAnsi="현대체Light"/>
          <w:color w:val="000000" w:themeColor="text1"/>
        </w:rPr>
        <w:t xml:space="preserve">. </w:t>
      </w:r>
    </w:p>
    <w:p w14:paraId="769ADE79" w14:textId="23E06897" w:rsidR="00B20E71" w:rsidRPr="00C17E2B" w:rsidRDefault="00B20E71" w:rsidP="00C940D6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</w:p>
    <w:p w14:paraId="0E996249" w14:textId="69E03623" w:rsidR="009F2496" w:rsidRPr="00C17E2B" w:rsidRDefault="009F2496" w:rsidP="00BC40C9">
      <w:pPr>
        <w:pStyle w:val="31"/>
      </w:pPr>
      <w:bookmarkStart w:id="19" w:name="_Toc183109445"/>
      <w:r w:rsidRPr="00C17E2B">
        <w:t xml:space="preserve">P-N </w:t>
      </w:r>
      <w:r w:rsidR="003F502C" w:rsidRPr="00C17E2B">
        <w:t>커패시터</w:t>
      </w:r>
      <w:r w:rsidRPr="00C17E2B">
        <w:t xml:space="preserve"> (Positive </w:t>
      </w:r>
      <w:r w:rsidRPr="00C17E2B">
        <w:rPr>
          <w:rFonts w:ascii="바탕" w:eastAsia="바탕" w:hAnsi="바탕" w:cs="바탕" w:hint="eastAsia"/>
        </w:rPr>
        <w:t>–</w:t>
      </w:r>
      <w:r w:rsidRPr="00C17E2B">
        <w:t xml:space="preserve"> Negative Capacitor)</w:t>
      </w:r>
      <w:bookmarkEnd w:id="19"/>
    </w:p>
    <w:p w14:paraId="2D5C3FF2" w14:textId="77777777" w:rsidR="009F2496" w:rsidRPr="00C17E2B" w:rsidRDefault="009F2496" w:rsidP="009F2496">
      <w:pPr>
        <w:pStyle w:val="E"/>
        <w:ind w:right="200"/>
        <w:rPr>
          <w:rFonts w:ascii="현대체Light" w:eastAsia="현대체Light" w:hAnsi="현대체Light"/>
          <w:color w:val="0000FF"/>
        </w:rPr>
      </w:pPr>
    </w:p>
    <w:p w14:paraId="7E277A64" w14:textId="28D6BFD6" w:rsidR="009F2496" w:rsidRPr="00C17E2B" w:rsidRDefault="009F2496" w:rsidP="00E25F6D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 xml:space="preserve">브리지 </w:t>
      </w:r>
      <w:r w:rsidR="00E25F6D" w:rsidRPr="00C17E2B">
        <w:rPr>
          <w:rFonts w:ascii="현대체Light" w:eastAsia="현대체Light" w:hAnsi="현대체Light"/>
          <w:color w:val="000000" w:themeColor="text1"/>
        </w:rPr>
        <w:t>정류기를 거쳐 전파정류된 전력에너지를 저장하는 커패시터를 뜻한다.</w:t>
      </w:r>
    </w:p>
    <w:p w14:paraId="4FFE448B" w14:textId="5672BC23" w:rsidR="003F502C" w:rsidRPr="00C17E2B" w:rsidRDefault="003F502C" w:rsidP="00BC40C9">
      <w:pPr>
        <w:pStyle w:val="31"/>
      </w:pPr>
      <w:bookmarkStart w:id="20" w:name="_Toc183109446"/>
      <w:r w:rsidRPr="00C17E2B">
        <w:t>홀센서 (Hall effect Current sensor)</w:t>
      </w:r>
      <w:bookmarkEnd w:id="20"/>
    </w:p>
    <w:p w14:paraId="689873DE" w14:textId="77777777" w:rsidR="003F502C" w:rsidRPr="00C17E2B" w:rsidRDefault="003F502C" w:rsidP="003F502C">
      <w:pPr>
        <w:pStyle w:val="E"/>
        <w:ind w:right="200"/>
        <w:rPr>
          <w:rFonts w:ascii="현대체Light" w:eastAsia="현대체Light" w:hAnsi="현대체Light"/>
          <w:color w:val="0000FF"/>
        </w:rPr>
      </w:pPr>
    </w:p>
    <w:p w14:paraId="3BA1F0A7" w14:textId="03B86550" w:rsidR="003F502C" w:rsidRPr="00C17E2B" w:rsidRDefault="003F502C" w:rsidP="003F502C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 xml:space="preserve">홀센서 내부에 인덕터에 직류전류를 인가하였을 때, 자성체 철심인 </w:t>
      </w:r>
      <w:r w:rsidR="001C25B3" w:rsidRPr="00C17E2B">
        <w:rPr>
          <w:rFonts w:ascii="현대체Light" w:eastAsia="현대체Light" w:hAnsi="현대체Light"/>
          <w:color w:val="000000" w:themeColor="text1"/>
        </w:rPr>
        <w:t>전자석</w:t>
      </w:r>
      <w:r w:rsidR="001C25B3" w:rsidRPr="00C17E2B">
        <w:rPr>
          <w:rFonts w:ascii="현대체Light" w:eastAsia="현대체Light" w:hAnsi="현대체Light" w:hint="eastAsia"/>
          <w:color w:val="000000" w:themeColor="text1"/>
        </w:rPr>
        <w:t>을</w:t>
      </w:r>
      <w:r w:rsidR="001C25B3" w:rsidRPr="00C17E2B">
        <w:rPr>
          <w:rFonts w:ascii="현대체Light" w:eastAsia="현대체Light" w:hAnsi="현대체Light"/>
          <w:color w:val="000000" w:themeColor="text1"/>
        </w:rPr>
        <w:t xml:space="preserve"> 활용하여 자기회로를 형성하게 하고</w:t>
      </w:r>
      <w:r w:rsidR="001C25B3" w:rsidRPr="00C17E2B">
        <w:rPr>
          <w:rFonts w:ascii="현대체Light" w:eastAsia="현대체Light" w:hAnsi="현대체Light" w:hint="eastAsia"/>
          <w:color w:val="000000" w:themeColor="text1"/>
        </w:rPr>
        <w:t xml:space="preserve"> 기전력을 발생시키는 특수반도체 단면에 홀 효과가 발생한다.</w:t>
      </w:r>
      <w:r w:rsidRPr="00C17E2B">
        <w:rPr>
          <w:rFonts w:ascii="현대체Light" w:eastAsia="현대체Light" w:hAnsi="현대체Light"/>
          <w:color w:val="000000" w:themeColor="text1"/>
        </w:rPr>
        <w:t xml:space="preserve"> 이를 센싱하여 전압값으로 </w:t>
      </w:r>
      <w:r w:rsidR="00927231" w:rsidRPr="00C17E2B">
        <w:rPr>
          <w:rFonts w:ascii="현대체Light" w:eastAsia="현대체Light" w:hAnsi="현대체Light"/>
          <w:color w:val="000000" w:themeColor="text1"/>
        </w:rPr>
        <w:t>출력</w:t>
      </w:r>
      <w:r w:rsidR="004530D0" w:rsidRPr="00C17E2B">
        <w:rPr>
          <w:rFonts w:ascii="현대체Light" w:eastAsia="현대체Light" w:hAnsi="현대체Light"/>
          <w:color w:val="000000" w:themeColor="text1"/>
        </w:rPr>
        <w:t>하는 센서이다</w:t>
      </w:r>
      <w:r w:rsidRPr="00C17E2B">
        <w:rPr>
          <w:rFonts w:ascii="현대체Light" w:eastAsia="현대체Light" w:hAnsi="현대체Light"/>
          <w:color w:val="000000" w:themeColor="text1"/>
        </w:rPr>
        <w:t>.</w:t>
      </w:r>
    </w:p>
    <w:p w14:paraId="6325BC1E" w14:textId="58F3F4EC" w:rsidR="003F502C" w:rsidRPr="00C17E2B" w:rsidRDefault="003F502C" w:rsidP="00E25F6D">
      <w:pPr>
        <w:pStyle w:val="E"/>
        <w:ind w:right="200"/>
        <w:rPr>
          <w:rFonts w:ascii="현대체Light" w:eastAsia="현대체Light" w:hAnsi="현대체Light"/>
          <w:color w:val="0000FF"/>
        </w:rPr>
      </w:pPr>
    </w:p>
    <w:p w14:paraId="4A84E958" w14:textId="238928FC" w:rsidR="00106E04" w:rsidRPr="00C17E2B" w:rsidRDefault="00D13787" w:rsidP="00BC40C9">
      <w:pPr>
        <w:pStyle w:val="31"/>
      </w:pPr>
      <w:bookmarkStart w:id="21" w:name="_Toc175922702"/>
      <w:bookmarkStart w:id="22" w:name="_Toc183109447"/>
      <w:r w:rsidRPr="00C17E2B">
        <w:t>Axis</w:t>
      </w:r>
      <w:bookmarkEnd w:id="21"/>
      <w:bookmarkEnd w:id="22"/>
    </w:p>
    <w:p w14:paraId="6AB5E55C" w14:textId="40EA15FB" w:rsidR="00106E04" w:rsidRPr="00C17E2B" w:rsidRDefault="00106E04" w:rsidP="00106E04">
      <w:pPr>
        <w:pStyle w:val="E"/>
        <w:ind w:left="200" w:right="200"/>
        <w:rPr>
          <w:rFonts w:ascii="현대체Light" w:eastAsia="현대체Light" w:hAnsi="현대체Light"/>
          <w:color w:val="0000FF"/>
        </w:rPr>
      </w:pPr>
    </w:p>
    <w:p w14:paraId="6F5A085C" w14:textId="28994098" w:rsidR="00D13787" w:rsidRPr="00C17E2B" w:rsidRDefault="00D13787" w:rsidP="00106E04">
      <w:pPr>
        <w:pStyle w:val="E"/>
        <w:ind w:left="200" w:right="200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 xml:space="preserve">Drive Board는 로봇의 기본 6축을 구동하도록 설계된다. 각 축에 해당하는 정보를 1Axis ~6Axis로 표현하고, 로봇별로 모터정보 / 모터구동용 출력커넥터 / IPM의 정보가 Axis별로 구성된다. </w:t>
      </w:r>
    </w:p>
    <w:p w14:paraId="440611F3" w14:textId="32A9C0DC" w:rsidR="00E04BCE" w:rsidRPr="00C17E2B" w:rsidRDefault="00E04BCE" w:rsidP="00044638">
      <w:pPr>
        <w:pStyle w:val="E"/>
        <w:ind w:right="200"/>
        <w:rPr>
          <w:rFonts w:ascii="현대체Light" w:eastAsia="현대체Light" w:hAnsi="현대체Light"/>
          <w:color w:val="000000" w:themeColor="text1"/>
        </w:rPr>
      </w:pPr>
    </w:p>
    <w:p w14:paraId="05293B23" w14:textId="2A730284" w:rsidR="00345B60" w:rsidRDefault="00044638" w:rsidP="00BC40C9">
      <w:pPr>
        <w:pStyle w:val="31"/>
      </w:pPr>
      <w:bookmarkStart w:id="23" w:name="_Toc162273496"/>
      <w:bookmarkStart w:id="24" w:name="_Toc183109448"/>
      <w:r w:rsidRPr="00C17E2B">
        <w:t>F</w:t>
      </w:r>
      <w:r w:rsidR="00345B60" w:rsidRPr="00C17E2B">
        <w:t>ault</w:t>
      </w:r>
      <w:bookmarkEnd w:id="23"/>
      <w:bookmarkEnd w:id="24"/>
    </w:p>
    <w:p w14:paraId="63BBA1C8" w14:textId="77777777" w:rsidR="00044638" w:rsidRPr="00044638" w:rsidRDefault="00044638" w:rsidP="00044638">
      <w:pPr>
        <w:pStyle w:val="E"/>
        <w:rPr>
          <w:rFonts w:eastAsia="맑은 고딕"/>
        </w:rPr>
      </w:pPr>
    </w:p>
    <w:p w14:paraId="19CE6397" w14:textId="77777777" w:rsidR="00345B60" w:rsidRPr="00C17E2B" w:rsidRDefault="00345B60" w:rsidP="00345B60">
      <w:pPr>
        <w:pStyle w:val="E"/>
        <w:ind w:left="200" w:right="200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/>
        </w:rPr>
        <w:t>abnormal condition that may cause a reduction in, or loss of, the capability of a functional unit to perform a required function</w:t>
      </w:r>
    </w:p>
    <w:p w14:paraId="424756EE" w14:textId="7F4C70CF" w:rsidR="000F7832" w:rsidRPr="00C17E2B" w:rsidRDefault="000F7832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position w:val="2"/>
          <w:sz w:val="22"/>
          <w:szCs w:val="22"/>
          <w:lang w:eastAsia="ko-KR"/>
        </w:rPr>
      </w:pPr>
    </w:p>
    <w:p w14:paraId="43070412" w14:textId="77777777" w:rsidR="000F7832" w:rsidRPr="00C17E2B" w:rsidRDefault="000F7832" w:rsidP="0001019E">
      <w:pPr>
        <w:pStyle w:val="E"/>
        <w:ind w:left="200" w:right="200"/>
        <w:rPr>
          <w:rFonts w:ascii="현대체Light" w:eastAsia="현대체Light" w:hAnsi="현대체Light"/>
        </w:rPr>
      </w:pPr>
    </w:p>
    <w:p w14:paraId="5831F387" w14:textId="2F5DA2D2" w:rsidR="00526C0A" w:rsidRPr="00C17E2B" w:rsidRDefault="003B2066" w:rsidP="00577C48">
      <w:pPr>
        <w:pStyle w:val="21"/>
        <w:tabs>
          <w:tab w:val="clear" w:pos="1650"/>
        </w:tabs>
        <w:ind w:left="709" w:hanging="657"/>
        <w:rPr>
          <w:rFonts w:ascii="현대체Light" w:eastAsia="현대체Light" w:hAnsi="현대체Light"/>
        </w:rPr>
      </w:pPr>
      <w:bookmarkStart w:id="25" w:name="_Toc183109449"/>
      <w:r w:rsidRPr="00C17E2B">
        <w:rPr>
          <w:rFonts w:ascii="현대체Light" w:eastAsia="현대체Light" w:hAnsi="현대체Light"/>
        </w:rPr>
        <w:lastRenderedPageBreak/>
        <w:t>약어(Abbreviations)</w:t>
      </w:r>
      <w:bookmarkEnd w:id="25"/>
    </w:p>
    <w:p w14:paraId="79801D25" w14:textId="77777777" w:rsidR="00B73E46" w:rsidRPr="00C17E2B" w:rsidRDefault="00B73E46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1DBAB309" w14:textId="45EC25B7" w:rsidR="0080626D" w:rsidRPr="00C17E2B" w:rsidRDefault="0080626D" w:rsidP="00FB3188">
      <w:pPr>
        <w:pStyle w:val="aff4"/>
        <w:rPr>
          <w:rFonts w:ascii="현대체Light" w:eastAsia="현대체Light" w:hAnsi="현대체Light"/>
          <w:sz w:val="22"/>
          <w:lang w:eastAsia="ko-KR"/>
        </w:rPr>
      </w:pPr>
      <w:bookmarkStart w:id="26" w:name="_Ref524371952"/>
      <w:r w:rsidRPr="00C17E2B">
        <w:rPr>
          <w:rFonts w:ascii="현대체Light" w:eastAsia="현대체Light" w:hAnsi="현대체Light"/>
          <w:sz w:val="22"/>
        </w:rPr>
        <w:t xml:space="preserve">Table 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3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r w:rsidR="00F95E99" w:rsidRPr="00C17E2B">
        <w:rPr>
          <w:rFonts w:ascii="현대체Light" w:eastAsia="현대체Light" w:hAnsi="현대체Light"/>
          <w:sz w:val="22"/>
        </w:rPr>
        <w:t>.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1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bookmarkEnd w:id="26"/>
      <w:r w:rsidR="00605D9D" w:rsidRPr="00C17E2B">
        <w:rPr>
          <w:rFonts w:ascii="현대체Light" w:eastAsia="현대체Light" w:hAnsi="현대체Light" w:cs="맑은 고딕"/>
          <w:sz w:val="22"/>
          <w:lang w:eastAsia="ko-KR"/>
        </w:rPr>
        <w:t xml:space="preserve"> </w:t>
      </w:r>
      <w:r w:rsidR="003B2066" w:rsidRPr="00C17E2B">
        <w:rPr>
          <w:rFonts w:ascii="현대체Light" w:eastAsia="현대체Light" w:hAnsi="현대체Light" w:cs="맑은 고딕"/>
          <w:sz w:val="22"/>
          <w:lang w:eastAsia="ko-KR"/>
        </w:rPr>
        <w:t>약어 목록(</w:t>
      </w:r>
      <w:r w:rsidR="0082592C" w:rsidRPr="00C17E2B">
        <w:rPr>
          <w:rFonts w:ascii="현대체Light" w:eastAsia="현대체Light" w:hAnsi="현대체Light"/>
          <w:sz w:val="22"/>
          <w:lang w:eastAsia="ko-KR"/>
        </w:rPr>
        <w:t>List of a</w:t>
      </w:r>
      <w:r w:rsidR="004232BE" w:rsidRPr="00C17E2B">
        <w:rPr>
          <w:rFonts w:ascii="현대체Light" w:eastAsia="현대체Light" w:hAnsi="현대체Light"/>
          <w:sz w:val="22"/>
          <w:lang w:eastAsia="ko-KR"/>
        </w:rPr>
        <w:t>bbreviation</w:t>
      </w:r>
      <w:r w:rsidR="00605D9D" w:rsidRPr="00C17E2B">
        <w:rPr>
          <w:rFonts w:ascii="현대체Light" w:eastAsia="현대체Light" w:hAnsi="현대체Light"/>
          <w:sz w:val="22"/>
          <w:lang w:eastAsia="ko-KR"/>
        </w:rPr>
        <w:t>s</w:t>
      </w:r>
      <w:r w:rsidR="003B2066" w:rsidRPr="00C17E2B">
        <w:rPr>
          <w:rFonts w:ascii="현대체Light" w:eastAsia="현대체Light" w:hAnsi="현대체Light"/>
          <w:sz w:val="22"/>
          <w:lang w:eastAsia="ko-KR"/>
        </w:rPr>
        <w:t>)</w:t>
      </w:r>
    </w:p>
    <w:tbl>
      <w:tblPr>
        <w:tblW w:w="864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2"/>
        <w:gridCol w:w="6804"/>
      </w:tblGrid>
      <w:tr w:rsidR="0080626D" w:rsidRPr="00C17E2B" w14:paraId="6CFF49D3" w14:textId="77777777" w:rsidTr="00885FC5">
        <w:trPr>
          <w:cantSplit/>
          <w:tblHeader/>
          <w:jc w:val="center"/>
        </w:trPr>
        <w:tc>
          <w:tcPr>
            <w:tcW w:w="1842" w:type="dxa"/>
            <w:tcBorders>
              <w:top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6C1914" w14:textId="77777777" w:rsidR="003B2066" w:rsidRPr="00C17E2B" w:rsidRDefault="003B2066" w:rsidP="0082592C">
            <w:pPr>
              <w:pStyle w:val="af5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약어</w:t>
            </w:r>
          </w:p>
          <w:p w14:paraId="1E731CAA" w14:textId="5512985D" w:rsidR="0080626D" w:rsidRPr="00C17E2B" w:rsidRDefault="0082592C" w:rsidP="0082592C">
            <w:pPr>
              <w:pStyle w:val="af5"/>
              <w:rPr>
                <w:rFonts w:ascii="현대체Light" w:eastAsia="현대체Light" w:hAnsi="현대체Light" w:cs="Arial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Abbreviation</w:t>
            </w:r>
          </w:p>
        </w:tc>
        <w:tc>
          <w:tcPr>
            <w:tcW w:w="6804" w:type="dxa"/>
            <w:tcBorders>
              <w:top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BB66152" w14:textId="77777777" w:rsidR="003B2066" w:rsidRPr="00C17E2B" w:rsidRDefault="003B2066" w:rsidP="00A93760">
            <w:pPr>
              <w:pStyle w:val="af5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설명</w:t>
            </w:r>
          </w:p>
          <w:p w14:paraId="411F68AB" w14:textId="01086FD1" w:rsidR="0080626D" w:rsidRPr="00C17E2B" w:rsidRDefault="0080626D" w:rsidP="00A93760">
            <w:pPr>
              <w:pStyle w:val="af5"/>
              <w:rPr>
                <w:rFonts w:ascii="현대체Light" w:eastAsia="현대체Light" w:hAnsi="현대체Light" w:cs="Arial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Description</w:t>
            </w:r>
          </w:p>
        </w:tc>
      </w:tr>
      <w:tr w:rsidR="00CA3172" w:rsidRPr="00C17E2B" w14:paraId="7370D90F" w14:textId="77777777" w:rsidTr="00885FC5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C994BC7" w14:textId="46478C47" w:rsidR="00CA3172" w:rsidRPr="00C17E2B" w:rsidRDefault="00CA3172" w:rsidP="00CA3172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PR</w:t>
            </w:r>
          </w:p>
        </w:tc>
        <w:tc>
          <w:tcPr>
            <w:tcW w:w="680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FFCE1D8" w14:textId="0A82749F" w:rsidR="00CA3172" w:rsidRPr="00C17E2B" w:rsidRDefault="00CA3172" w:rsidP="00CA3172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제품 목표사양으로 선정된 제품요구사양(Product Requirement specification</w:t>
            </w:r>
            <w:r w:rsidR="00345125"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s</w:t>
            </w: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)</w:t>
            </w:r>
          </w:p>
        </w:tc>
      </w:tr>
      <w:tr w:rsidR="00CA3172" w:rsidRPr="00C17E2B" w14:paraId="0D13110C" w14:textId="77777777" w:rsidTr="00885FC5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EEBCE5A" w14:textId="1CADBDF1" w:rsidR="00CA3172" w:rsidRPr="00C17E2B" w:rsidRDefault="00CA3172" w:rsidP="00CA3172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P</w:t>
            </w:r>
            <w:r w:rsidRPr="00C17E2B">
              <w:rPr>
                <w:rFonts w:ascii="현대체Light" w:eastAsia="현대체Light" w:hAnsi="현대체Light"/>
                <w:sz w:val="20"/>
              </w:rPr>
              <w:t>P</w:t>
            </w:r>
          </w:p>
        </w:tc>
        <w:tc>
          <w:tcPr>
            <w:tcW w:w="680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7582F14" w14:textId="314B8FC8" w:rsidR="00CA3172" w:rsidRPr="00C17E2B" w:rsidRDefault="00CA3172" w:rsidP="00345125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제품성능</w:t>
            </w:r>
            <w:r w:rsidR="00345125" w:rsidRPr="00C17E2B">
              <w:rPr>
                <w:rFonts w:ascii="현대체Light" w:eastAsia="현대체Light" w:hAnsi="현대체Light"/>
                <w:sz w:val="20"/>
                <w:lang w:eastAsia="ko-KR"/>
              </w:rPr>
              <w:t>의 식별번호</w:t>
            </w: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(</w:t>
            </w:r>
            <w:r w:rsidR="00345125" w:rsidRPr="00C17E2B">
              <w:rPr>
                <w:rFonts w:ascii="현대체Light" w:eastAsia="현대체Light" w:hAnsi="현대체Light"/>
                <w:sz w:val="20"/>
                <w:lang w:eastAsia="ko-KR"/>
              </w:rPr>
              <w:t>ID number of p</w:t>
            </w: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roduct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 xml:space="preserve"> p</w:t>
            </w:r>
            <w:r w:rsidRPr="00C17E2B">
              <w:rPr>
                <w:rFonts w:ascii="현대체Light" w:eastAsia="현대체Light" w:hAnsi="현대체Light"/>
                <w:sz w:val="20"/>
              </w:rPr>
              <w:t>erformance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s</w:t>
            </w:r>
            <w:r w:rsidRPr="00C17E2B">
              <w:rPr>
                <w:rFonts w:ascii="현대체Light" w:eastAsia="현대체Light" w:hAnsi="현대체Light"/>
                <w:sz w:val="20"/>
              </w:rPr>
              <w:t>)</w:t>
            </w:r>
          </w:p>
        </w:tc>
      </w:tr>
      <w:tr w:rsidR="00CA3172" w:rsidRPr="00C17E2B" w14:paraId="618C1AAA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3099E2F" w14:textId="08EFD721" w:rsidR="00CA3172" w:rsidRPr="00C17E2B" w:rsidRDefault="00CA3172" w:rsidP="00CA3172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S</w:t>
            </w:r>
            <w:r w:rsidRPr="00C17E2B">
              <w:rPr>
                <w:rFonts w:ascii="현대체Light" w:eastAsia="현대체Light" w:hAnsi="현대체Light"/>
                <w:sz w:val="20"/>
              </w:rPr>
              <w:t>P</w:t>
            </w:r>
          </w:p>
        </w:tc>
        <w:tc>
          <w:tcPr>
            <w:tcW w:w="6804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3063E2D" w14:textId="05026800" w:rsidR="00CA3172" w:rsidRPr="00C17E2B" w:rsidRDefault="00CA3172" w:rsidP="00345125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안전제품의 경우, 안전성능</w:t>
            </w:r>
            <w:r w:rsidR="00345125" w:rsidRPr="00C17E2B">
              <w:rPr>
                <w:rFonts w:ascii="현대체Light" w:eastAsia="현대체Light" w:hAnsi="현대체Light"/>
                <w:sz w:val="20"/>
                <w:lang w:eastAsia="ko-KR"/>
              </w:rPr>
              <w:t>의 식별번호</w:t>
            </w: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(</w:t>
            </w:r>
            <w:r w:rsidR="00345125" w:rsidRPr="00C17E2B">
              <w:rPr>
                <w:rFonts w:ascii="현대체Light" w:eastAsia="현대체Light" w:hAnsi="현대체Light"/>
                <w:sz w:val="20"/>
                <w:lang w:eastAsia="ko-KR"/>
              </w:rPr>
              <w:t>ID number of s</w:t>
            </w: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afety</w:t>
            </w:r>
            <w:r w:rsidRPr="00C17E2B">
              <w:rPr>
                <w:rFonts w:ascii="현대체Light" w:eastAsia="현대체Light" w:hAnsi="현대체Light"/>
                <w:sz w:val="20"/>
              </w:rPr>
              <w:t xml:space="preserve"> 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p</w:t>
            </w:r>
            <w:r w:rsidRPr="00C17E2B">
              <w:rPr>
                <w:rFonts w:ascii="현대체Light" w:eastAsia="현대체Light" w:hAnsi="현대체Light"/>
                <w:sz w:val="20"/>
              </w:rPr>
              <w:t>erformance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s</w:t>
            </w:r>
            <w:r w:rsidRPr="00C17E2B">
              <w:rPr>
                <w:rFonts w:ascii="현대체Light" w:eastAsia="현대체Light" w:hAnsi="현대체Light"/>
                <w:sz w:val="20"/>
              </w:rPr>
              <w:t>)</w:t>
            </w:r>
          </w:p>
        </w:tc>
      </w:tr>
      <w:tr w:rsidR="00CA3172" w:rsidRPr="00C17E2B" w14:paraId="0F360450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07D5B" w14:textId="0EEADD14" w:rsidR="00CA3172" w:rsidRPr="00C17E2B" w:rsidRDefault="00CA3172" w:rsidP="00CA3172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P</w:t>
            </w:r>
            <w:r w:rsidRPr="00C17E2B">
              <w:rPr>
                <w:rFonts w:ascii="현대체Light" w:eastAsia="현대체Light" w:hAnsi="현대체Light"/>
                <w:sz w:val="20"/>
              </w:rPr>
              <w:t>F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E160E78" w14:textId="715A56AC" w:rsidR="00CA3172" w:rsidRPr="00C17E2B" w:rsidRDefault="00CA3172" w:rsidP="00345125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제품기능</w:t>
            </w:r>
            <w:r w:rsidR="00345125" w:rsidRPr="00C17E2B">
              <w:rPr>
                <w:rFonts w:ascii="현대체Light" w:eastAsia="현대체Light" w:hAnsi="현대체Light"/>
                <w:sz w:val="20"/>
                <w:lang w:eastAsia="ko-KR"/>
              </w:rPr>
              <w:t>의 식별번호(ID number of p</w:t>
            </w:r>
            <w:r w:rsidRPr="00C17E2B">
              <w:rPr>
                <w:rFonts w:ascii="현대체Light" w:eastAsia="현대체Light" w:hAnsi="현대체Light"/>
                <w:sz w:val="20"/>
              </w:rPr>
              <w:t xml:space="preserve">roduct 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f</w:t>
            </w:r>
            <w:r w:rsidRPr="00C17E2B">
              <w:rPr>
                <w:rFonts w:ascii="현대체Light" w:eastAsia="현대체Light" w:hAnsi="현대체Light"/>
                <w:sz w:val="20"/>
              </w:rPr>
              <w:t>unction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s</w:t>
            </w:r>
            <w:r w:rsidRPr="00C17E2B">
              <w:rPr>
                <w:rFonts w:ascii="현대체Light" w:eastAsia="현대체Light" w:hAnsi="현대체Light"/>
                <w:sz w:val="20"/>
              </w:rPr>
              <w:t>)</w:t>
            </w:r>
          </w:p>
        </w:tc>
      </w:tr>
      <w:tr w:rsidR="00CA3172" w:rsidRPr="00C17E2B" w14:paraId="4694855B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66326" w14:textId="41DC8513" w:rsidR="00CA3172" w:rsidRPr="00C17E2B" w:rsidRDefault="00CA3172" w:rsidP="00CA3172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>S</w:t>
            </w:r>
            <w:r w:rsidRPr="00C17E2B">
              <w:rPr>
                <w:rFonts w:ascii="현대체Light" w:eastAsia="현대체Light" w:hAnsi="현대체Light"/>
                <w:sz w:val="20"/>
              </w:rPr>
              <w:t>F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CC682CB" w14:textId="518DF91F" w:rsidR="00CA3172" w:rsidRPr="00C17E2B" w:rsidRDefault="00CA3172" w:rsidP="00345125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 w:val="20"/>
                <w:lang w:eastAsia="ko-KR"/>
              </w:rPr>
              <w:t xml:space="preserve">안전제품의 경우, 안전기능의 </w:t>
            </w:r>
            <w:r w:rsidR="00A870C9" w:rsidRPr="00C17E2B">
              <w:rPr>
                <w:rFonts w:ascii="현대체Light" w:eastAsia="현대체Light" w:hAnsi="현대체Light"/>
                <w:sz w:val="20"/>
                <w:lang w:eastAsia="ko-KR"/>
              </w:rPr>
              <w:t>식별번호(</w:t>
            </w:r>
            <w:r w:rsidR="00345125" w:rsidRPr="00C17E2B">
              <w:rPr>
                <w:rFonts w:ascii="현대체Light" w:eastAsia="현대체Light" w:hAnsi="현대체Light"/>
                <w:sz w:val="20"/>
                <w:lang w:eastAsia="ko-KR"/>
              </w:rPr>
              <w:t>ID number of s</w:t>
            </w:r>
            <w:r w:rsidR="00A870C9" w:rsidRPr="00C17E2B">
              <w:rPr>
                <w:rFonts w:ascii="현대체Light" w:eastAsia="현대체Light" w:hAnsi="현대체Light"/>
                <w:sz w:val="20"/>
              </w:rPr>
              <w:t xml:space="preserve">afety 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f</w:t>
            </w:r>
            <w:r w:rsidR="00A870C9" w:rsidRPr="00C17E2B">
              <w:rPr>
                <w:rFonts w:ascii="현대체Light" w:eastAsia="현대체Light" w:hAnsi="현대체Light"/>
                <w:sz w:val="20"/>
              </w:rPr>
              <w:t>unction</w:t>
            </w:r>
            <w:r w:rsidR="00345125" w:rsidRPr="00C17E2B">
              <w:rPr>
                <w:rFonts w:ascii="현대체Light" w:eastAsia="현대체Light" w:hAnsi="현대체Light"/>
                <w:sz w:val="20"/>
              </w:rPr>
              <w:t>s</w:t>
            </w:r>
            <w:r w:rsidR="00A870C9" w:rsidRPr="00C17E2B">
              <w:rPr>
                <w:rFonts w:ascii="현대체Light" w:eastAsia="현대체Light" w:hAnsi="현대체Light"/>
                <w:sz w:val="20"/>
              </w:rPr>
              <w:t>)</w:t>
            </w:r>
          </w:p>
        </w:tc>
      </w:tr>
      <w:tr w:rsidR="005F3F9D" w:rsidRPr="00C17E2B" w14:paraId="008D3E8C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0FF87" w14:textId="3489AB43" w:rsidR="005F3F9D" w:rsidRPr="00C17E2B" w:rsidRDefault="005F3F9D" w:rsidP="005F3F9D">
            <w:pPr>
              <w:pStyle w:val="af6"/>
              <w:ind w:left="284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ER.xx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D7D181" w14:textId="256051E2" w:rsidR="005F3F9D" w:rsidRPr="00C17E2B" w:rsidRDefault="005F3F9D" w:rsidP="00345125">
            <w:pPr>
              <w:pStyle w:val="af6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환경요구</w:t>
            </w:r>
            <w:r w:rsidR="00A870C9"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의 식별번호</w:t>
            </w: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(</w:t>
            </w:r>
            <w:r w:rsidR="00345125"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ID number of e</w:t>
            </w: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 xml:space="preserve">nvironmental </w:t>
            </w:r>
            <w:r w:rsidR="00345125"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r</w:t>
            </w: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equirement</w:t>
            </w:r>
            <w:r w:rsidR="00345125"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s</w:t>
            </w:r>
            <w:r w:rsidRPr="00C17E2B">
              <w:rPr>
                <w:rFonts w:ascii="현대체Light" w:eastAsia="현대체Light" w:hAnsi="현대체Light" w:cs="바탕체"/>
                <w:sz w:val="20"/>
                <w:lang w:eastAsia="ko-KR"/>
              </w:rPr>
              <w:t>)</w:t>
            </w:r>
          </w:p>
        </w:tc>
      </w:tr>
      <w:tr w:rsidR="00DD6D5E" w:rsidRPr="00C17E2B" w14:paraId="4B2C04C2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48C22" w14:textId="77690375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HDF.xx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AA0F035" w14:textId="05FE1EE7" w:rsidR="00DD6D5E" w:rsidRPr="00C17E2B" w:rsidRDefault="00DD6D5E" w:rsidP="00DD6D5E">
            <w:pPr>
              <w:pStyle w:val="af6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하드웨어 기능 식별번호(ID number of hardware design fucntions)</w:t>
            </w:r>
          </w:p>
        </w:tc>
      </w:tr>
      <w:tr w:rsidR="00DD6D5E" w:rsidRPr="00C17E2B" w14:paraId="5B300031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D94EF" w14:textId="1F6F117F" w:rsidR="00DD6D5E" w:rsidRPr="00C17E2B" w:rsidRDefault="009E30DB" w:rsidP="00DD6D5E">
            <w:pPr>
              <w:pStyle w:val="af6"/>
              <w:ind w:left="284"/>
              <w:rPr>
                <w:rFonts w:ascii="현대체Light" w:eastAsia="현대체Light" w:hAnsi="현대체Light"/>
                <w:sz w:val="20"/>
                <w:lang w:eastAsia="ko-KR"/>
              </w:rPr>
            </w:pPr>
            <w:r>
              <w:rPr>
                <w:rFonts w:ascii="현대체Light" w:eastAsia="현대체Light" w:hAnsi="현대체Light" w:cs="Arial"/>
                <w:sz w:val="20"/>
                <w:lang w:eastAsia="ko-KR"/>
              </w:rPr>
              <w:t>HDR</w:t>
            </w:r>
            <w:r w:rsidR="00DD6D5E"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.xx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EA781EB" w14:textId="39D009EA" w:rsidR="00DD6D5E" w:rsidRPr="00C17E2B" w:rsidRDefault="00DD6D5E" w:rsidP="00DD6D5E">
            <w:pPr>
              <w:pStyle w:val="af6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하드웨어 설계 요구 사항의 식별번호(ID number of hardware design specifications)</w:t>
            </w:r>
          </w:p>
        </w:tc>
      </w:tr>
      <w:tr w:rsidR="00DD6D5E" w:rsidRPr="00C17E2B" w14:paraId="3F137F75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DDE8A" w14:textId="201C682B" w:rsidR="00DD6D5E" w:rsidRPr="00C17E2B" w:rsidRDefault="00345125" w:rsidP="00345125">
            <w:pPr>
              <w:pStyle w:val="af6"/>
              <w:ind w:left="284"/>
              <w:rPr>
                <w:rFonts w:ascii="현대체Light" w:eastAsia="현대체Light" w:hAnsi="현대체Light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HFD</w:t>
            </w:r>
            <w:r w:rsidR="00DD6D5E"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.xx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28F5097" w14:textId="3CB2A261" w:rsidR="00DD6D5E" w:rsidRPr="00C17E2B" w:rsidRDefault="00DD6D5E" w:rsidP="00345125">
            <w:pPr>
              <w:pStyle w:val="af6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하드웨어 </w:t>
            </w:r>
            <w:r w:rsidR="00345125"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결함 및 고장 검출</w:t>
            </w: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의 식별번호(ID number of hardware</w:t>
            </w:r>
            <w:r w:rsidR="00345125"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 xml:space="preserve"> fault and failure detection</w:t>
            </w: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)</w:t>
            </w:r>
          </w:p>
        </w:tc>
      </w:tr>
      <w:tr w:rsidR="00DD6D5E" w:rsidRPr="00C17E2B" w14:paraId="30773BD2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1250C" w14:textId="69F8F9F6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SS.xx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D66EBF7" w14:textId="0F9A5160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안전한 상태의 식별번호(ID number of safe states)</w:t>
            </w:r>
          </w:p>
        </w:tc>
      </w:tr>
      <w:tr w:rsidR="00DD6D5E" w:rsidRPr="00C17E2B" w14:paraId="26566DC0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40185" w14:textId="5378D750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 xml:space="preserve">H/W </w:t>
            </w: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or HW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71B1DE3" w14:textId="4F695C00" w:rsidR="00DD6D5E" w:rsidRPr="00C17E2B" w:rsidRDefault="00DD6D5E" w:rsidP="00DD6D5E">
            <w:pPr>
              <w:pStyle w:val="af6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Hardware</w:t>
            </w:r>
          </w:p>
        </w:tc>
      </w:tr>
      <w:tr w:rsidR="00DD6D5E" w:rsidRPr="00C17E2B" w14:paraId="73723A14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55A3F" w14:textId="1D3A6036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</w:rPr>
              <w:t>S/W or SW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AB3EC04" w14:textId="36556849" w:rsidR="00DD6D5E" w:rsidRPr="00C17E2B" w:rsidRDefault="00DD6D5E" w:rsidP="00DD6D5E">
            <w:pPr>
              <w:pStyle w:val="af6"/>
              <w:rPr>
                <w:rFonts w:ascii="현대체Light" w:eastAsia="현대체Light" w:hAnsi="현대체Light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Software</w:t>
            </w:r>
          </w:p>
        </w:tc>
      </w:tr>
      <w:tr w:rsidR="00DD6D5E" w:rsidRPr="00C17E2B" w14:paraId="75018B85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C4398" w14:textId="46A086FA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E/E/PE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089E420" w14:textId="6607E245" w:rsidR="00DD6D5E" w:rsidRPr="00C17E2B" w:rsidRDefault="00DD6D5E" w:rsidP="00DD6D5E">
            <w:pPr>
              <w:pStyle w:val="af6"/>
              <w:rPr>
                <w:rFonts w:ascii="현대체Light" w:eastAsia="현대체Light" w:hAnsi="현대체Light"/>
                <w:sz w:val="20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Electrical/Electronic/Programmable Electronic</w:t>
            </w:r>
          </w:p>
        </w:tc>
      </w:tr>
      <w:tr w:rsidR="00DD6D5E" w:rsidRPr="00C17E2B" w14:paraId="0252065A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879AA" w14:textId="34BD8BD7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SRP/CS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890491F" w14:textId="0B4C48AD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sz w:val="20"/>
                <w:lang w:eastAsia="ko-KR"/>
              </w:rPr>
              <w:t>Safety-related part of a control system</w:t>
            </w:r>
          </w:p>
        </w:tc>
      </w:tr>
      <w:tr w:rsidR="00345125" w:rsidRPr="00C17E2B" w14:paraId="7DC481BA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F1FBC" w14:textId="53EED4C0" w:rsidR="00DD6D5E" w:rsidRPr="007B2038" w:rsidRDefault="0017708C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</w:pPr>
            <w:r w:rsidRPr="007B2038">
              <w:rPr>
                <w:rFonts w:ascii="현대체Light" w:eastAsia="현대체Light" w:hAnsi="현대체Light" w:cs="Arial" w:hint="eastAsia"/>
                <w:color w:val="000000" w:themeColor="text1"/>
                <w:sz w:val="20"/>
                <w:lang w:eastAsia="ko-KR"/>
              </w:rPr>
              <w:t>IPM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3715487" w14:textId="154D3455" w:rsidR="00DD6D5E" w:rsidRPr="007B2038" w:rsidRDefault="0017708C" w:rsidP="00DD6D5E">
            <w:pPr>
              <w:pStyle w:val="af6"/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</w:pPr>
            <w:r w:rsidRPr="007B2038">
              <w:rPr>
                <w:rFonts w:ascii="현대체Light" w:eastAsia="현대체Light" w:hAnsi="현대체Light" w:cs="Arial" w:hint="eastAsia"/>
                <w:color w:val="000000" w:themeColor="text1"/>
                <w:sz w:val="20"/>
                <w:lang w:eastAsia="ko-KR"/>
              </w:rPr>
              <w:t>Intelligent</w:t>
            </w: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 xml:space="preserve"> Power Module</w:t>
            </w:r>
          </w:p>
        </w:tc>
      </w:tr>
      <w:tr w:rsidR="00345125" w:rsidRPr="00C17E2B" w14:paraId="0C03315B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4DB5B" w14:textId="3FB9E350" w:rsidR="00DD6D5E" w:rsidRPr="007B2038" w:rsidRDefault="0017708C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</w:pP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>DMIGBT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1BFF413" w14:textId="7DEDB814" w:rsidR="00DD6D5E" w:rsidRPr="007B2038" w:rsidRDefault="0017708C" w:rsidP="00DD6D5E">
            <w:pPr>
              <w:pStyle w:val="af6"/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</w:pPr>
            <w:r w:rsidRPr="007B2038">
              <w:rPr>
                <w:rFonts w:ascii="현대체Light" w:eastAsia="현대체Light" w:hAnsi="현대체Light" w:cs="Arial" w:hint="eastAsia"/>
                <w:color w:val="000000" w:themeColor="text1"/>
                <w:sz w:val="20"/>
                <w:lang w:eastAsia="ko-KR"/>
              </w:rPr>
              <w:t>Diode module &amp; IGBT</w:t>
            </w:r>
          </w:p>
        </w:tc>
      </w:tr>
      <w:tr w:rsidR="00345125" w:rsidRPr="00C17E2B" w14:paraId="0CCEA671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3ADE8" w14:textId="277012DC" w:rsidR="00DD6D5E" w:rsidRPr="007B2038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</w:pP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>PCB</w:t>
            </w: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0E358B3" w14:textId="11905A31" w:rsidR="00DD6D5E" w:rsidRPr="007B2038" w:rsidRDefault="00DD6D5E" w:rsidP="00DD6D5E">
            <w:pPr>
              <w:pStyle w:val="af6"/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</w:pPr>
            <w:r w:rsidRPr="007B2038">
              <w:rPr>
                <w:rFonts w:ascii="현대체Light" w:eastAsia="현대체Light" w:hAnsi="현대체Light" w:cs="Arial"/>
                <w:color w:val="000000" w:themeColor="text1"/>
                <w:sz w:val="20"/>
                <w:lang w:eastAsia="ko-KR"/>
              </w:rPr>
              <w:t>Printed Circuit Board</w:t>
            </w:r>
          </w:p>
        </w:tc>
      </w:tr>
      <w:tr w:rsidR="00345125" w:rsidRPr="00C17E2B" w14:paraId="526F235E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FCDED" w14:textId="6F1AE4CF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6BD8F5" w14:textId="4C807DF6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</w:tr>
      <w:tr w:rsidR="00345125" w:rsidRPr="00C17E2B" w14:paraId="586D30BA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0C95" w14:textId="339B561B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19B9342" w14:textId="2B8717A9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</w:tr>
      <w:tr w:rsidR="00345125" w:rsidRPr="00C17E2B" w14:paraId="64B70385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70116" w14:textId="13D13E00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6018E25" w14:textId="77FC1512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</w:tr>
      <w:tr w:rsidR="00345125" w:rsidRPr="00C17E2B" w14:paraId="5848E03C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E3610" w14:textId="65DA77AE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20D036A" w14:textId="646159F1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</w:tr>
      <w:tr w:rsidR="00345125" w:rsidRPr="00C17E2B" w14:paraId="2AFC6263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DA39" w14:textId="395A2632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AA79B45" w14:textId="25282FE9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color w:val="0000FF"/>
                <w:sz w:val="20"/>
                <w:lang w:eastAsia="ko-KR"/>
              </w:rPr>
            </w:pPr>
          </w:p>
        </w:tc>
      </w:tr>
      <w:tr w:rsidR="00DD6D5E" w:rsidRPr="00C17E2B" w14:paraId="4EC8A35F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B314F" w14:textId="77777777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50F80AF" w14:textId="77777777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</w:tr>
      <w:tr w:rsidR="00DD6D5E" w:rsidRPr="00C17E2B" w14:paraId="4DD6379E" w14:textId="77777777" w:rsidTr="005F3F9D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FEE16" w14:textId="77777777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3BDA7AB" w14:textId="77777777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</w:tr>
      <w:tr w:rsidR="00DD6D5E" w:rsidRPr="00C17E2B" w14:paraId="425AA24E" w14:textId="77777777" w:rsidTr="000F7832">
        <w:trPr>
          <w:cantSplit/>
          <w:jc w:val="center"/>
        </w:trPr>
        <w:tc>
          <w:tcPr>
            <w:tcW w:w="1842" w:type="dxa"/>
            <w:tcBorders>
              <w:top w:val="single" w:sz="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1EC86" w14:textId="77777777" w:rsidR="00DD6D5E" w:rsidRPr="00C17E2B" w:rsidRDefault="00DD6D5E" w:rsidP="00DD6D5E">
            <w:pPr>
              <w:pStyle w:val="af6"/>
              <w:ind w:left="284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  <w:tc>
          <w:tcPr>
            <w:tcW w:w="6804" w:type="dxa"/>
            <w:tcBorders>
              <w:top w:val="single" w:sz="2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1DBA520" w14:textId="77777777" w:rsidR="00DD6D5E" w:rsidRPr="00C17E2B" w:rsidRDefault="00DD6D5E" w:rsidP="00DD6D5E">
            <w:pPr>
              <w:pStyle w:val="af6"/>
              <w:rPr>
                <w:rFonts w:ascii="현대체Light" w:eastAsia="현대체Light" w:hAnsi="현대체Light" w:cs="Arial"/>
                <w:sz w:val="20"/>
                <w:lang w:eastAsia="ko-KR"/>
              </w:rPr>
            </w:pPr>
          </w:p>
        </w:tc>
      </w:tr>
    </w:tbl>
    <w:p w14:paraId="0FD901DE" w14:textId="2A223694" w:rsidR="00415F70" w:rsidRPr="00C17E2B" w:rsidRDefault="00415F70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6AD27486" w14:textId="433D5402" w:rsidR="00843B3D" w:rsidRPr="00C17E2B" w:rsidRDefault="00523D3B" w:rsidP="00577C4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27" w:name="_Toc183109450"/>
      <w:r w:rsidRPr="00C17E2B">
        <w:rPr>
          <w:rFonts w:ascii="현대체Light" w:eastAsia="현대체Light" w:hAnsi="현대체Light"/>
          <w:b/>
        </w:rPr>
        <w:lastRenderedPageBreak/>
        <w:t>환경적 제한 사항(Environmental Limitation</w:t>
      </w:r>
      <w:r w:rsidR="00E05E8E" w:rsidRPr="00C17E2B">
        <w:rPr>
          <w:rFonts w:ascii="현대체Light" w:eastAsia="현대체Light" w:hAnsi="현대체Light"/>
          <w:b/>
        </w:rPr>
        <w:t>)</w:t>
      </w:r>
      <w:bookmarkEnd w:id="27"/>
    </w:p>
    <w:p w14:paraId="25D8B585" w14:textId="77777777" w:rsidR="00E05E8E" w:rsidRPr="00C17E2B" w:rsidRDefault="00E05E8E" w:rsidP="00E05E8E">
      <w:pPr>
        <w:pStyle w:val="E"/>
        <w:rPr>
          <w:rFonts w:ascii="현대체Light" w:eastAsia="현대체Light" w:hAnsi="현대체Light"/>
          <w:sz w:val="20"/>
        </w:rPr>
      </w:pPr>
    </w:p>
    <w:p w14:paraId="1E7C7B2C" w14:textId="5DAC28FB" w:rsidR="00E05E8E" w:rsidRPr="00956BCD" w:rsidRDefault="00E05E8E" w:rsidP="00E05E8E">
      <w:pPr>
        <w:pStyle w:val="21"/>
        <w:tabs>
          <w:tab w:val="clear" w:pos="1650"/>
        </w:tabs>
        <w:ind w:left="709" w:hanging="657"/>
        <w:rPr>
          <w:rFonts w:ascii="현대체Light" w:eastAsia="현대체Light" w:hAnsi="현대체Light"/>
        </w:rPr>
      </w:pPr>
      <w:bookmarkStart w:id="28" w:name="_Toc87461465"/>
      <w:bookmarkStart w:id="29" w:name="_Toc183109451"/>
      <w:r w:rsidRPr="00C17E2B">
        <w:rPr>
          <w:rFonts w:ascii="현대체Light" w:eastAsia="현대체Light" w:hAnsi="현대체Light" w:cs="맑은 고딕"/>
        </w:rPr>
        <w:t>수명</w:t>
      </w:r>
      <w:r w:rsidRPr="00C17E2B">
        <w:rPr>
          <w:rFonts w:ascii="현대체Light" w:eastAsia="현대체Light" w:hAnsi="현대체Light"/>
        </w:rPr>
        <w:t>(Lifetime)</w:t>
      </w:r>
      <w:bookmarkEnd w:id="28"/>
      <w:bookmarkEnd w:id="29"/>
      <w:r w:rsidR="00346286" w:rsidRPr="00C17E2B">
        <w:rPr>
          <w:rFonts w:ascii="현대체Light" w:eastAsia="현대체Light" w:hAnsi="현대체Light"/>
        </w:rPr>
        <w:t xml:space="preserve"> </w:t>
      </w:r>
    </w:p>
    <w:p w14:paraId="288E0673" w14:textId="38DCF1AB" w:rsidR="00E05E8E" w:rsidRPr="00C17E2B" w:rsidRDefault="00E05E8E" w:rsidP="00E05E8E">
      <w:pPr>
        <w:pStyle w:val="aff4"/>
        <w:rPr>
          <w:rFonts w:ascii="현대체Light" w:eastAsia="현대체Light" w:hAnsi="현대체Light"/>
          <w:sz w:val="22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4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>.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1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 xml:space="preserve">  외부환경 (수명) 목록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5"/>
        <w:gridCol w:w="880"/>
        <w:gridCol w:w="2328"/>
        <w:gridCol w:w="2214"/>
        <w:gridCol w:w="1339"/>
        <w:gridCol w:w="1286"/>
      </w:tblGrid>
      <w:tr w:rsidR="00E05E8E" w:rsidRPr="00C17E2B" w14:paraId="14C2C6B0" w14:textId="77777777" w:rsidTr="00956BCD">
        <w:trPr>
          <w:jc w:val="center"/>
        </w:trPr>
        <w:tc>
          <w:tcPr>
            <w:tcW w:w="1050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  <w:hideMark/>
          </w:tcPr>
          <w:p w14:paraId="4B9EF03A" w14:textId="77777777" w:rsidR="0021287A" w:rsidRPr="00C17E2B" w:rsidRDefault="0021287A" w:rsidP="005F3F9D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식별번호</w:t>
            </w:r>
          </w:p>
          <w:p w14:paraId="6B9A3DD8" w14:textId="44238922" w:rsidR="00E05E8E" w:rsidRPr="00C17E2B" w:rsidRDefault="00E05E8E" w:rsidP="005F3F9D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</w:rPr>
              <w:t>ID</w:t>
            </w:r>
            <w:r w:rsidR="0021287A" w:rsidRPr="00C17E2B">
              <w:rPr>
                <w:rFonts w:ascii="현대체Light" w:eastAsia="현대체Light" w:hAnsi="현대체Light"/>
              </w:rPr>
              <w:t xml:space="preserve"> </w:t>
            </w:r>
            <w:r w:rsidR="0021287A" w:rsidRPr="00C17E2B">
              <w:rPr>
                <w:rFonts w:ascii="현대체Light" w:eastAsia="현대체Light" w:hAnsi="현대체Light"/>
                <w:lang w:eastAsia="ko-KR"/>
              </w:rPr>
              <w:t>No.</w:t>
            </w:r>
          </w:p>
        </w:tc>
        <w:tc>
          <w:tcPr>
            <w:tcW w:w="2503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7438008" w14:textId="637B0CC8" w:rsidR="00E05E8E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설명(Description)</w:t>
            </w:r>
          </w:p>
        </w:tc>
        <w:tc>
          <w:tcPr>
            <w:tcW w:w="738" w:type="pct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59977" w14:textId="77777777" w:rsidR="00E05E8E" w:rsidRPr="00C17E2B" w:rsidRDefault="005F3F9D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상위</w:t>
            </w:r>
            <w:r w:rsidR="0021287A" w:rsidRPr="00C17E2B">
              <w:rPr>
                <w:rFonts w:ascii="현대체Light" w:eastAsia="현대체Light" w:hAnsi="현대체Light"/>
                <w:lang w:eastAsia="ko-KR"/>
              </w:rPr>
              <w:t>요</w:t>
            </w:r>
            <w:r w:rsidRPr="00C17E2B">
              <w:rPr>
                <w:rFonts w:ascii="현대체Light" w:eastAsia="현대체Light" w:hAnsi="현대체Light"/>
                <w:lang w:eastAsia="ko-KR"/>
              </w:rPr>
              <w:t>구사항</w:t>
            </w:r>
            <w:r w:rsidR="00E05E8E" w:rsidRPr="00C17E2B">
              <w:rPr>
                <w:rFonts w:ascii="현대체Light" w:eastAsia="현대체Light" w:hAnsi="현대체Light"/>
                <w:lang w:eastAsia="ko-KR"/>
              </w:rPr>
              <w:t>ID</w:t>
            </w:r>
            <w:r w:rsidRPr="00C17E2B">
              <w:rPr>
                <w:rFonts w:ascii="현대체Light" w:eastAsia="현대체Light" w:hAnsi="현대체Light"/>
                <w:lang w:eastAsia="ko-KR"/>
              </w:rPr>
              <w:t>*</w:t>
            </w:r>
          </w:p>
          <w:p w14:paraId="1393706D" w14:textId="33FD27E0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Parent requirement ID</w:t>
            </w:r>
          </w:p>
        </w:tc>
        <w:tc>
          <w:tcPr>
            <w:tcW w:w="709" w:type="pct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CBDF2" w14:textId="77777777" w:rsidR="00E05E8E" w:rsidRPr="00C17E2B" w:rsidRDefault="00E05E8E" w:rsidP="005F3F9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달성방법</w:t>
            </w:r>
          </w:p>
          <w:p w14:paraId="409A6B9F" w14:textId="77777777" w:rsidR="00E05E8E" w:rsidRPr="00C17E2B" w:rsidRDefault="00E05E8E" w:rsidP="005F3F9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또는 참조</w:t>
            </w:r>
          </w:p>
          <w:p w14:paraId="11D040C9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How to achieve it</w:t>
            </w:r>
          </w:p>
          <w:p w14:paraId="0D1FB72C" w14:textId="7D521D82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or reference</w:t>
            </w:r>
          </w:p>
        </w:tc>
      </w:tr>
      <w:tr w:rsidR="00E05E8E" w:rsidRPr="00C17E2B" w14:paraId="08A48A3C" w14:textId="77777777" w:rsidTr="00956BCD">
        <w:trPr>
          <w:jc w:val="center"/>
        </w:trPr>
        <w:tc>
          <w:tcPr>
            <w:tcW w:w="1050" w:type="pct"/>
            <w:gridSpan w:val="2"/>
            <w:vMerge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F4D0E28" w14:textId="77777777" w:rsidR="00E05E8E" w:rsidRPr="00C17E2B" w:rsidRDefault="00E05E8E" w:rsidP="005F3F9D">
            <w:pPr>
              <w:pStyle w:val="af5"/>
              <w:rPr>
                <w:rFonts w:ascii="현대체Light" w:eastAsia="현대체Light" w:hAnsi="현대체Light"/>
              </w:rPr>
            </w:pPr>
          </w:p>
        </w:tc>
        <w:tc>
          <w:tcPr>
            <w:tcW w:w="1283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EF100DA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항목</w:t>
            </w:r>
          </w:p>
          <w:p w14:paraId="1A24BB32" w14:textId="7C804B85" w:rsidR="00E05E8E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Item</w:t>
            </w:r>
          </w:p>
        </w:tc>
        <w:tc>
          <w:tcPr>
            <w:tcW w:w="1220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3DE763" w14:textId="3C1D4477" w:rsidR="00E05E8E" w:rsidRPr="00C17E2B" w:rsidRDefault="00E05E8E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 xml:space="preserve">수준 및 </w:t>
            </w:r>
            <w:r w:rsidR="0021287A" w:rsidRPr="00C17E2B">
              <w:rPr>
                <w:rFonts w:ascii="현대체Light" w:eastAsia="현대체Light" w:hAnsi="현대체Light"/>
                <w:lang w:eastAsia="ko-KR"/>
              </w:rPr>
              <w:t>제한</w:t>
            </w:r>
          </w:p>
          <w:p w14:paraId="0E2E3C84" w14:textId="26F6172B" w:rsidR="0021287A" w:rsidRPr="00C17E2B" w:rsidRDefault="0021287A" w:rsidP="0021287A">
            <w:pPr>
              <w:pStyle w:val="af6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Level and limitation</w:t>
            </w:r>
          </w:p>
        </w:tc>
        <w:tc>
          <w:tcPr>
            <w:tcW w:w="738" w:type="pct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5525" w14:textId="77777777" w:rsidR="00E05E8E" w:rsidRPr="00C17E2B" w:rsidRDefault="00E05E8E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709" w:type="pct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320F7" w14:textId="77777777" w:rsidR="00E05E8E" w:rsidRPr="00C17E2B" w:rsidRDefault="00E05E8E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FB5E34" w:rsidRPr="00C17E2B" w14:paraId="1286A128" w14:textId="77777777" w:rsidTr="00956BCD">
        <w:trPr>
          <w:jc w:val="center"/>
        </w:trPr>
        <w:tc>
          <w:tcPr>
            <w:tcW w:w="565" w:type="pct"/>
            <w:vMerge w:val="restart"/>
            <w:tcBorders>
              <w:top w:val="doub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7E5DB" w14:textId="77777777" w:rsidR="00FB5E34" w:rsidRPr="00C17E2B" w:rsidRDefault="00FB5E34" w:rsidP="00FB5E34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외부환경</w:t>
            </w:r>
          </w:p>
          <w:p w14:paraId="6619D607" w14:textId="77777777" w:rsidR="00FB5E34" w:rsidRPr="00C17E2B" w:rsidRDefault="00FB5E34" w:rsidP="00FB5E34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(수명)</w:t>
            </w:r>
          </w:p>
        </w:tc>
        <w:tc>
          <w:tcPr>
            <w:tcW w:w="485" w:type="pct"/>
            <w:tcBorders>
              <w:top w:val="doub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34B1B9" w14:textId="77777777" w:rsidR="00FB5E34" w:rsidRPr="00C17E2B" w:rsidRDefault="00FB5E34" w:rsidP="00FB5E34">
            <w:pPr>
              <w:pStyle w:val="af6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ER.1</w:t>
            </w:r>
          </w:p>
        </w:tc>
        <w:tc>
          <w:tcPr>
            <w:tcW w:w="1283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892BE40" w14:textId="75C438BF" w:rsidR="00FB5E34" w:rsidRPr="00364969" w:rsidRDefault="00FB5E34" w:rsidP="00FB5E3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</w:rPr>
            </w:pPr>
            <w:r w:rsidRPr="00364969">
              <w:rPr>
                <w:rFonts w:ascii="현대체Light" w:eastAsia="현대체Light" w:hAnsi="현대체Light"/>
                <w:color w:val="000000" w:themeColor="text1"/>
              </w:rPr>
              <w:t>Life time</w:t>
            </w:r>
          </w:p>
        </w:tc>
        <w:tc>
          <w:tcPr>
            <w:tcW w:w="1220" w:type="pct"/>
            <w:tcBorders>
              <w:top w:val="double" w:sz="4" w:space="0" w:color="auto"/>
            </w:tcBorders>
            <w:vAlign w:val="center"/>
          </w:tcPr>
          <w:p w14:paraId="6099985B" w14:textId="10DEE2F9" w:rsidR="00FB5E34" w:rsidRPr="00364969" w:rsidRDefault="00FB5E34" w:rsidP="00FB5E3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364969">
              <w:rPr>
                <w:rFonts w:ascii="현대체Light" w:eastAsia="현대체Light" w:hAnsi="현대체Light"/>
                <w:color w:val="000000" w:themeColor="text1"/>
                <w:sz w:val="20"/>
                <w:lang w:eastAsia="ko-KR"/>
              </w:rPr>
              <w:t>10 years</w:t>
            </w:r>
          </w:p>
        </w:tc>
        <w:tc>
          <w:tcPr>
            <w:tcW w:w="738" w:type="pct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6C59A" w14:textId="0DE1B1B0" w:rsidR="00FB5E34" w:rsidRPr="00C17E2B" w:rsidRDefault="00956BCD" w:rsidP="00FB5E34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709" w:type="pc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87B064" w14:textId="1B8AF763" w:rsidR="00FB5E34" w:rsidRPr="00C17E2B" w:rsidRDefault="00956BCD" w:rsidP="00956BC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>
              <w:rPr>
                <w:rFonts w:ascii="현대체Light" w:eastAsia="현대체Light" w:hAnsi="현대체Light" w:hint="eastAsia"/>
                <w:lang w:eastAsia="ko-KR"/>
              </w:rPr>
              <w:t>MTBF</w:t>
            </w:r>
            <w:r>
              <w:rPr>
                <w:rFonts w:ascii="현대체Light" w:eastAsia="현대체Light" w:hAnsi="현대체Light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lang w:eastAsia="ko-KR"/>
              </w:rPr>
              <w:t>결과</w:t>
            </w:r>
          </w:p>
        </w:tc>
      </w:tr>
      <w:tr w:rsidR="00FB5E34" w:rsidRPr="00C17E2B" w14:paraId="04AC6DD1" w14:textId="77777777" w:rsidTr="00956BCD">
        <w:trPr>
          <w:jc w:val="center"/>
        </w:trPr>
        <w:tc>
          <w:tcPr>
            <w:tcW w:w="565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1312E" w14:textId="77777777" w:rsidR="00FB5E34" w:rsidRPr="00C17E2B" w:rsidRDefault="00FB5E34" w:rsidP="00FB5E34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48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288DA6" w14:textId="77777777" w:rsidR="00FB5E34" w:rsidRPr="00C17E2B" w:rsidRDefault="00FB5E34" w:rsidP="00FB5E34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ER.2</w:t>
            </w:r>
          </w:p>
        </w:tc>
        <w:tc>
          <w:tcPr>
            <w:tcW w:w="1283" w:type="pct"/>
            <w:shd w:val="clear" w:color="auto" w:fill="auto"/>
            <w:vAlign w:val="center"/>
          </w:tcPr>
          <w:p w14:paraId="15129062" w14:textId="77777777" w:rsidR="00FB5E34" w:rsidRDefault="00FB5E34" w:rsidP="00FB5E34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364969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Maximum switching cycle</w:t>
            </w:r>
          </w:p>
          <w:p w14:paraId="79CEEE45" w14:textId="308BB492" w:rsidR="00956BCD" w:rsidRPr="00364969" w:rsidRDefault="00956BCD" w:rsidP="00FB5E34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(about IPM)</w:t>
            </w:r>
          </w:p>
        </w:tc>
        <w:tc>
          <w:tcPr>
            <w:tcW w:w="1220" w:type="pct"/>
            <w:vAlign w:val="center"/>
          </w:tcPr>
          <w:p w14:paraId="5348BBA6" w14:textId="32A62A7E" w:rsidR="00580D4C" w:rsidRPr="00956BCD" w:rsidRDefault="00580D4C" w:rsidP="00AF1FAE">
            <w:pPr>
              <w:pStyle w:val="af6"/>
              <w:numPr>
                <w:ilvl w:val="0"/>
                <w:numId w:val="22"/>
              </w:numPr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3</w:t>
            </w:r>
            <w:r w:rsidR="00FB5E34"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0,000 switching cycles</w:t>
            </w: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/ at 100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도</w:t>
            </w:r>
          </w:p>
          <w:p w14:paraId="0014DFA6" w14:textId="6416283E" w:rsidR="00956BCD" w:rsidRPr="00956BCD" w:rsidRDefault="00580D4C" w:rsidP="00AF1FAE">
            <w:pPr>
              <w:pStyle w:val="af6"/>
              <w:numPr>
                <w:ilvl w:val="0"/>
                <w:numId w:val="22"/>
              </w:numPr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40,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0</w:t>
            </w: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000,000 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s</w:t>
            </w: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witching cycle / at 20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도</w:t>
            </w:r>
          </w:p>
          <w:p w14:paraId="1297CC86" w14:textId="7112073D" w:rsidR="00580D4C" w:rsidRPr="00956BCD" w:rsidDel="009D64B1" w:rsidRDefault="00580D4C" w:rsidP="00AF1FAE">
            <w:pPr>
              <w:pStyle w:val="af6"/>
              <w:numPr>
                <w:ilvl w:val="0"/>
                <w:numId w:val="22"/>
              </w:numPr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2,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0</w:t>
            </w: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000,000 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s</w:t>
            </w:r>
            <w:r w:rsidRP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witching cycle / at 40</w:t>
            </w:r>
            <w:r w:rsidRP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도</w:t>
            </w:r>
          </w:p>
        </w:tc>
        <w:tc>
          <w:tcPr>
            <w:tcW w:w="738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DE31B" w14:textId="4E815E43" w:rsidR="00FB5E34" w:rsidRPr="00C17E2B" w:rsidRDefault="00956BCD" w:rsidP="00FB5E3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709" w:type="pct"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4E6604" w14:textId="0EAC9C36" w:rsidR="00FB5E34" w:rsidRPr="00C17E2B" w:rsidRDefault="00956BCD" w:rsidP="00FB5E34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>
              <w:rPr>
                <w:rFonts w:ascii="현대체Light" w:eastAsia="현대체Light" w:hAnsi="현대체Light" w:hint="eastAsia"/>
                <w:lang w:eastAsia="ko-KR"/>
              </w:rPr>
              <w:t>IPM</w:t>
            </w:r>
            <w:r>
              <w:rPr>
                <w:rFonts w:ascii="현대체Light" w:eastAsia="현대체Light" w:hAnsi="현대체Light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lang w:eastAsia="ko-KR"/>
              </w:rPr>
              <w:t>수명자료 확인</w:t>
            </w:r>
          </w:p>
        </w:tc>
      </w:tr>
    </w:tbl>
    <w:p w14:paraId="6F0CA0DC" w14:textId="68E2DA87" w:rsidR="00E05E8E" w:rsidRPr="00C17E2B" w:rsidRDefault="005F3F9D" w:rsidP="005F3F9D">
      <w:pPr>
        <w:pStyle w:val="E"/>
        <w:ind w:firstLineChars="300" w:firstLine="440"/>
        <w:rPr>
          <w:rFonts w:ascii="현대체Light" w:eastAsia="현대체Light" w:hAnsi="현대체Light"/>
          <w:color w:val="000000" w:themeColor="text1"/>
          <w:sz w:val="18"/>
        </w:rPr>
      </w:pPr>
      <w:r w:rsidRPr="00C17E2B">
        <w:rPr>
          <w:rFonts w:ascii="현대체Light" w:eastAsia="현대체Light" w:hAnsi="현대체Light"/>
          <w:color w:val="000000" w:themeColor="text1"/>
          <w:sz w:val="18"/>
        </w:rPr>
        <w:t>* 상위 요구사항 ID: PR.[xx], PF.[xx], SF.[xx], PP.[xx], SP.[xx] 등</w:t>
      </w:r>
    </w:p>
    <w:p w14:paraId="16C022B3" w14:textId="171A5374" w:rsidR="0021287A" w:rsidRPr="00C17E2B" w:rsidRDefault="0021287A" w:rsidP="0021287A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2E17928C" w14:textId="475109C5" w:rsidR="00E05E8E" w:rsidRDefault="00E05E8E" w:rsidP="00E05E8E">
      <w:pPr>
        <w:pStyle w:val="21"/>
        <w:tabs>
          <w:tab w:val="clear" w:pos="1650"/>
        </w:tabs>
        <w:ind w:left="709" w:hanging="657"/>
        <w:rPr>
          <w:rFonts w:ascii="현대체Light" w:eastAsia="현대체Light" w:hAnsi="현대체Light" w:cs="맑은 고딕"/>
        </w:rPr>
      </w:pPr>
      <w:bookmarkStart w:id="30" w:name="_Toc87461466"/>
      <w:bookmarkStart w:id="31" w:name="_Toc183109452"/>
      <w:r w:rsidRPr="00C17E2B">
        <w:rPr>
          <w:rFonts w:ascii="현대체Light" w:eastAsia="현대체Light" w:hAnsi="현대체Light" w:cs="맑은 고딕"/>
        </w:rPr>
        <w:t>환경조건(Environmental Conditions)</w:t>
      </w:r>
      <w:bookmarkEnd w:id="30"/>
      <w:bookmarkEnd w:id="31"/>
      <w:r w:rsidR="00346286" w:rsidRPr="00C17E2B">
        <w:rPr>
          <w:rFonts w:ascii="현대체Light" w:eastAsia="현대체Light" w:hAnsi="현대체Light" w:cs="맑은 고딕"/>
        </w:rPr>
        <w:t xml:space="preserve"> </w:t>
      </w:r>
    </w:p>
    <w:p w14:paraId="0AF0B724" w14:textId="77777777" w:rsidR="00927388" w:rsidRPr="00927388" w:rsidRDefault="00927388" w:rsidP="00927388">
      <w:pPr>
        <w:pStyle w:val="E"/>
        <w:rPr>
          <w:rFonts w:eastAsia="맑은 고딕"/>
        </w:rPr>
      </w:pPr>
    </w:p>
    <w:p w14:paraId="595DCC57" w14:textId="16B8A309" w:rsidR="00E05E8E" w:rsidRPr="00C17E2B" w:rsidRDefault="00E05E8E" w:rsidP="00E05E8E">
      <w:pPr>
        <w:pStyle w:val="aff4"/>
        <w:rPr>
          <w:rFonts w:ascii="현대체Light" w:eastAsia="현대체Light" w:hAnsi="현대체Light"/>
          <w:sz w:val="22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4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>.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2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 xml:space="preserve">  외부환경 (환경조건) 목록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0"/>
        <w:gridCol w:w="954"/>
        <w:gridCol w:w="2402"/>
        <w:gridCol w:w="2116"/>
        <w:gridCol w:w="1277"/>
        <w:gridCol w:w="1223"/>
      </w:tblGrid>
      <w:tr w:rsidR="0021287A" w:rsidRPr="00C17E2B" w14:paraId="2558BBED" w14:textId="77777777" w:rsidTr="00956BCD">
        <w:trPr>
          <w:jc w:val="center"/>
        </w:trPr>
        <w:tc>
          <w:tcPr>
            <w:tcW w:w="1132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  <w:hideMark/>
          </w:tcPr>
          <w:p w14:paraId="2C95FA56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식별번호</w:t>
            </w:r>
          </w:p>
          <w:p w14:paraId="7E750A61" w14:textId="10B16E91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</w:rPr>
              <w:t xml:space="preserve">ID </w:t>
            </w:r>
            <w:r w:rsidRPr="00C17E2B">
              <w:rPr>
                <w:rFonts w:ascii="현대체Light" w:eastAsia="현대체Light" w:hAnsi="현대체Light"/>
                <w:lang w:eastAsia="ko-KR"/>
              </w:rPr>
              <w:t>No.</w:t>
            </w:r>
          </w:p>
        </w:tc>
        <w:tc>
          <w:tcPr>
            <w:tcW w:w="2490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B1C3734" w14:textId="3E2BE0D1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설명(Description)</w:t>
            </w:r>
          </w:p>
        </w:tc>
        <w:tc>
          <w:tcPr>
            <w:tcW w:w="704" w:type="pct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E8AB3" w14:textId="77777777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상위요구사항ID*</w:t>
            </w:r>
          </w:p>
          <w:p w14:paraId="347EAB6B" w14:textId="122BE25A" w:rsidR="0021287A" w:rsidRPr="00C17E2B" w:rsidRDefault="0021287A" w:rsidP="0021287A">
            <w:pPr>
              <w:pStyle w:val="af5"/>
              <w:spacing w:line="240" w:lineRule="auto"/>
              <w:contextualSpacing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Parent requirement ID</w:t>
            </w:r>
          </w:p>
        </w:tc>
        <w:tc>
          <w:tcPr>
            <w:tcW w:w="674" w:type="pct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196AC1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달성방법</w:t>
            </w:r>
          </w:p>
          <w:p w14:paraId="2D212AA8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또는 참조</w:t>
            </w:r>
          </w:p>
          <w:p w14:paraId="6C6E3FE0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How to achieve it</w:t>
            </w:r>
          </w:p>
          <w:p w14:paraId="0F9D6C84" w14:textId="5C957434" w:rsidR="0021287A" w:rsidRPr="00C17E2B" w:rsidRDefault="0021287A" w:rsidP="0021287A">
            <w:pPr>
              <w:pStyle w:val="af5"/>
              <w:spacing w:line="240" w:lineRule="auto"/>
              <w:contextualSpacing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or reference</w:t>
            </w:r>
          </w:p>
        </w:tc>
      </w:tr>
      <w:tr w:rsidR="0021287A" w:rsidRPr="00C17E2B" w14:paraId="3546E736" w14:textId="77777777" w:rsidTr="00956BCD">
        <w:trPr>
          <w:jc w:val="center"/>
        </w:trPr>
        <w:tc>
          <w:tcPr>
            <w:tcW w:w="1132" w:type="pct"/>
            <w:gridSpan w:val="2"/>
            <w:vMerge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2E40DF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</w:p>
        </w:tc>
        <w:tc>
          <w:tcPr>
            <w:tcW w:w="1324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550075E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항목</w:t>
            </w:r>
          </w:p>
          <w:p w14:paraId="017B99AF" w14:textId="3A376569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Item</w:t>
            </w:r>
          </w:p>
        </w:tc>
        <w:tc>
          <w:tcPr>
            <w:tcW w:w="1166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5BCC602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수준 및 제한</w:t>
            </w:r>
          </w:p>
          <w:p w14:paraId="7DC38CE9" w14:textId="56051038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Level and limitation</w:t>
            </w:r>
          </w:p>
        </w:tc>
        <w:tc>
          <w:tcPr>
            <w:tcW w:w="704" w:type="pct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1CBA5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674" w:type="pct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E47D8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5F3F9D" w:rsidRPr="00C17E2B" w14:paraId="678F52FA" w14:textId="77777777" w:rsidTr="00956BCD">
        <w:trPr>
          <w:jc w:val="center"/>
        </w:trPr>
        <w:tc>
          <w:tcPr>
            <w:tcW w:w="606" w:type="pct"/>
            <w:vMerge w:val="restart"/>
            <w:tcBorders>
              <w:top w:val="doub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0CFDD" w14:textId="77777777" w:rsidR="005F3F9D" w:rsidRPr="00C17E2B" w:rsidRDefault="005F3F9D" w:rsidP="005F3F9D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외부환경</w:t>
            </w:r>
          </w:p>
          <w:p w14:paraId="11D35BE8" w14:textId="77777777" w:rsidR="005F3F9D" w:rsidRPr="00C17E2B" w:rsidRDefault="005F3F9D" w:rsidP="005F3F9D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(환경조건)</w:t>
            </w:r>
          </w:p>
        </w:tc>
        <w:tc>
          <w:tcPr>
            <w:tcW w:w="526" w:type="pct"/>
            <w:tcBorders>
              <w:top w:val="doub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798841" w14:textId="77777777" w:rsidR="005F3F9D" w:rsidRPr="00C17E2B" w:rsidRDefault="005F3F9D" w:rsidP="005F3F9D">
            <w:pPr>
              <w:pStyle w:val="af6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ER.3</w:t>
            </w:r>
          </w:p>
        </w:tc>
        <w:tc>
          <w:tcPr>
            <w:tcW w:w="1324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56D0F8F" w14:textId="77777777" w:rsidR="005F3F9D" w:rsidRPr="00C14855" w:rsidRDefault="005F3F9D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Air temperature range during operation</w:t>
            </w:r>
          </w:p>
        </w:tc>
        <w:tc>
          <w:tcPr>
            <w:tcW w:w="1166" w:type="pct"/>
            <w:tcBorders>
              <w:top w:val="double" w:sz="4" w:space="0" w:color="auto"/>
            </w:tcBorders>
            <w:vAlign w:val="center"/>
          </w:tcPr>
          <w:p w14:paraId="73FADB28" w14:textId="36E6208E" w:rsidR="005F3F9D" w:rsidRPr="00C14855" w:rsidRDefault="00B50C36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-10~50</w:t>
            </w:r>
            <w:r w:rsidR="005F3F9D" w:rsidRPr="00C14855">
              <w:rPr>
                <w:rFonts w:ascii="현대체Light" w:eastAsia="현대체Light" w:hAnsi="현대체Light" w:cs="바탕" w:hint="eastAsia"/>
                <w:color w:val="000000" w:themeColor="text1"/>
                <w:lang w:eastAsia="ko-KR"/>
              </w:rPr>
              <w:t>℃</w:t>
            </w:r>
          </w:p>
        </w:tc>
        <w:tc>
          <w:tcPr>
            <w:tcW w:w="704" w:type="pct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79B67142" w14:textId="43E98EC0" w:rsidR="005F3F9D" w:rsidRPr="00C17E2B" w:rsidRDefault="00956BCD" w:rsidP="005F3F9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4" w:type="pc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723E82F" w14:textId="091AE4EF" w:rsidR="005F3F9D" w:rsidRPr="00C17E2B" w:rsidRDefault="00B50C36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>
              <w:rPr>
                <w:rFonts w:ascii="현대체Light" w:eastAsia="현대체Light" w:hAnsi="현대체Light" w:hint="eastAsia"/>
                <w:lang w:eastAsia="ko-KR"/>
              </w:rPr>
              <w:t>제어기 동작온도 참고</w:t>
            </w:r>
          </w:p>
        </w:tc>
      </w:tr>
      <w:tr w:rsidR="005F3F9D" w:rsidRPr="00C17E2B" w14:paraId="62450681" w14:textId="77777777" w:rsidTr="00956BCD">
        <w:trPr>
          <w:jc w:val="center"/>
        </w:trPr>
        <w:tc>
          <w:tcPr>
            <w:tcW w:w="606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F1CFC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2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B7B30F" w14:textId="77777777" w:rsidR="005F3F9D" w:rsidRPr="00C17E2B" w:rsidRDefault="005F3F9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ER.4</w:t>
            </w:r>
          </w:p>
        </w:tc>
        <w:tc>
          <w:tcPr>
            <w:tcW w:w="1324" w:type="pct"/>
            <w:shd w:val="clear" w:color="auto" w:fill="auto"/>
            <w:vAlign w:val="center"/>
          </w:tcPr>
          <w:p w14:paraId="3F5D132D" w14:textId="77777777" w:rsidR="005F3F9D" w:rsidRPr="00C14855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Air temperature range during storage</w:t>
            </w:r>
          </w:p>
        </w:tc>
        <w:tc>
          <w:tcPr>
            <w:tcW w:w="1166" w:type="pct"/>
            <w:vAlign w:val="center"/>
          </w:tcPr>
          <w:p w14:paraId="70B58AA6" w14:textId="55F417A7" w:rsidR="005F3F9D" w:rsidRPr="00C14855" w:rsidDel="009D64B1" w:rsidRDefault="00B50C36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-15~55</w:t>
            </w:r>
            <w:r w:rsidR="005F3F9D" w:rsidRPr="00C14855">
              <w:rPr>
                <w:rFonts w:ascii="현대체Light" w:eastAsia="현대체Light" w:hAnsi="현대체Light" w:cs="바탕" w:hint="eastAsia"/>
                <w:color w:val="000000" w:themeColor="text1"/>
                <w:lang w:eastAsia="ko-KR"/>
              </w:rPr>
              <w:t>℃</w:t>
            </w:r>
            <w:r w:rsidR="00956BCD">
              <w:rPr>
                <w:rFonts w:ascii="현대체Light" w:eastAsia="현대체Light" w:hAnsi="현대체Light" w:cs="바탕" w:hint="eastAsia"/>
                <w:color w:val="000000" w:themeColor="text1"/>
                <w:lang w:eastAsia="ko-KR"/>
              </w:rPr>
              <w:t xml:space="preserve"> 수준</w:t>
            </w:r>
          </w:p>
        </w:tc>
        <w:tc>
          <w:tcPr>
            <w:tcW w:w="704" w:type="pct"/>
            <w:tcBorders>
              <w:right w:val="single" w:sz="4" w:space="0" w:color="auto"/>
            </w:tcBorders>
            <w:vAlign w:val="center"/>
          </w:tcPr>
          <w:p w14:paraId="7F94F252" w14:textId="1C5571FE" w:rsidR="005F3F9D" w:rsidRPr="00C17E2B" w:rsidRDefault="00956BCD" w:rsidP="005F3F9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2122E9" w14:textId="4801964A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5F3F9D" w:rsidRPr="00C17E2B" w14:paraId="046BCA30" w14:textId="77777777" w:rsidTr="00956BCD">
        <w:trPr>
          <w:jc w:val="center"/>
        </w:trPr>
        <w:tc>
          <w:tcPr>
            <w:tcW w:w="606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7761B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2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1AAB38" w14:textId="77777777" w:rsidR="005F3F9D" w:rsidRPr="00C17E2B" w:rsidRDefault="005F3F9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ER.5</w:t>
            </w:r>
          </w:p>
        </w:tc>
        <w:tc>
          <w:tcPr>
            <w:tcW w:w="1324" w:type="pct"/>
            <w:shd w:val="clear" w:color="auto" w:fill="auto"/>
            <w:vAlign w:val="center"/>
          </w:tcPr>
          <w:p w14:paraId="12277324" w14:textId="77777777" w:rsidR="005F3F9D" w:rsidRPr="00C14855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Humidity limit</w:t>
            </w:r>
          </w:p>
        </w:tc>
        <w:tc>
          <w:tcPr>
            <w:tcW w:w="1166" w:type="pct"/>
            <w:vAlign w:val="center"/>
          </w:tcPr>
          <w:p w14:paraId="0E78DFDB" w14:textId="68CE5C07" w:rsidR="005F3F9D" w:rsidRPr="00C14855" w:rsidDel="009D64B1" w:rsidRDefault="00956BC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85</w:t>
            </w:r>
            <w:r w:rsidR="00580D4C" w:rsidRPr="00C14855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% 이하</w:t>
            </w:r>
            <w:r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 수준</w:t>
            </w:r>
          </w:p>
        </w:tc>
        <w:tc>
          <w:tcPr>
            <w:tcW w:w="704" w:type="pct"/>
            <w:tcBorders>
              <w:right w:val="single" w:sz="4" w:space="0" w:color="auto"/>
            </w:tcBorders>
            <w:vAlign w:val="center"/>
          </w:tcPr>
          <w:p w14:paraId="4E309BBD" w14:textId="2AA92D83" w:rsidR="005F3F9D" w:rsidRPr="00C17E2B" w:rsidRDefault="00956BCD" w:rsidP="005F3F9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D390EE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5F3F9D" w:rsidRPr="00C17E2B" w14:paraId="538D6B7C" w14:textId="77777777" w:rsidTr="00956BCD">
        <w:trPr>
          <w:jc w:val="center"/>
        </w:trPr>
        <w:tc>
          <w:tcPr>
            <w:tcW w:w="606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41237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2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FBC1F6" w14:textId="46D9A430" w:rsidR="005F3F9D" w:rsidRPr="00C17E2B" w:rsidRDefault="005F3F9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ER.</w:t>
            </w:r>
            <w:r w:rsidR="00956BCD">
              <w:rPr>
                <w:rFonts w:ascii="현대체Light" w:eastAsia="현대체Light" w:hAnsi="현대체Light"/>
                <w:lang w:eastAsia="ko-KR"/>
              </w:rPr>
              <w:t>6</w:t>
            </w:r>
          </w:p>
        </w:tc>
        <w:tc>
          <w:tcPr>
            <w:tcW w:w="1324" w:type="pct"/>
            <w:shd w:val="clear" w:color="auto" w:fill="auto"/>
            <w:vAlign w:val="center"/>
          </w:tcPr>
          <w:p w14:paraId="624CEF7A" w14:textId="77777777" w:rsidR="005F3F9D" w:rsidRPr="00C14855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Altitude limit</w:t>
            </w:r>
          </w:p>
        </w:tc>
        <w:tc>
          <w:tcPr>
            <w:tcW w:w="1166" w:type="pct"/>
            <w:vAlign w:val="center"/>
          </w:tcPr>
          <w:p w14:paraId="3C8C17ED" w14:textId="078A4E9A" w:rsidR="005F3F9D" w:rsidRPr="00C14855" w:rsidRDefault="007F7650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2000m</w:t>
            </w:r>
            <w:r w:rsidR="00956BCD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="00956BCD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이하 수준</w:t>
            </w:r>
          </w:p>
        </w:tc>
        <w:tc>
          <w:tcPr>
            <w:tcW w:w="704" w:type="pct"/>
            <w:tcBorders>
              <w:right w:val="single" w:sz="4" w:space="0" w:color="auto"/>
            </w:tcBorders>
            <w:vAlign w:val="center"/>
          </w:tcPr>
          <w:p w14:paraId="657EBB8F" w14:textId="3C0132E0" w:rsidR="005F3F9D" w:rsidRPr="00C17E2B" w:rsidRDefault="00956BCD" w:rsidP="005F3F9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4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EE3C55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</w:tbl>
    <w:p w14:paraId="3B88DD73" w14:textId="77777777" w:rsidR="005F3F9D" w:rsidRPr="00C17E2B" w:rsidRDefault="005F3F9D" w:rsidP="005F3F9D">
      <w:pPr>
        <w:pStyle w:val="E"/>
        <w:ind w:firstLineChars="300" w:firstLine="440"/>
        <w:rPr>
          <w:rFonts w:ascii="현대체Light" w:eastAsia="현대체Light" w:hAnsi="현대체Light"/>
          <w:color w:val="000000" w:themeColor="text1"/>
          <w:sz w:val="18"/>
        </w:rPr>
      </w:pPr>
      <w:r w:rsidRPr="00C17E2B">
        <w:rPr>
          <w:rFonts w:ascii="현대체Light" w:eastAsia="현대체Light" w:hAnsi="현대체Light"/>
          <w:color w:val="000000" w:themeColor="text1"/>
          <w:sz w:val="18"/>
        </w:rPr>
        <w:t>* 상위 요구사항 ID: PR.[xx], PF.[xx], SF.[xx], PP.[xx], SP.[xx] 등</w:t>
      </w:r>
    </w:p>
    <w:p w14:paraId="643AE5D0" w14:textId="77777777" w:rsidR="00E05E8E" w:rsidRPr="00C17E2B" w:rsidRDefault="00E05E8E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28F48C2" w14:textId="3547C25E" w:rsidR="00E05E8E" w:rsidRPr="00C17E2B" w:rsidRDefault="00E05E8E" w:rsidP="00E05E8E">
      <w:pPr>
        <w:pStyle w:val="21"/>
        <w:tabs>
          <w:tab w:val="clear" w:pos="1650"/>
        </w:tabs>
        <w:ind w:left="709" w:hanging="657"/>
        <w:rPr>
          <w:rFonts w:ascii="현대체Light" w:eastAsia="현대체Light" w:hAnsi="현대체Light" w:cs="맑은 고딕"/>
        </w:rPr>
      </w:pPr>
      <w:bookmarkStart w:id="32" w:name="_Toc87461467"/>
      <w:bookmarkStart w:id="33" w:name="_Toc183109453"/>
      <w:r w:rsidRPr="00C17E2B">
        <w:rPr>
          <w:rFonts w:ascii="현대체Light" w:eastAsia="현대체Light" w:hAnsi="현대체Light" w:cs="맑은 고딕"/>
        </w:rPr>
        <w:t>전자파적합성(EMC)</w:t>
      </w:r>
      <w:bookmarkEnd w:id="32"/>
      <w:bookmarkEnd w:id="33"/>
      <w:r w:rsidR="00346286" w:rsidRPr="00C17E2B">
        <w:rPr>
          <w:rFonts w:ascii="현대체Light" w:eastAsia="현대체Light" w:hAnsi="현대체Light" w:cs="맑은 고딕"/>
        </w:rPr>
        <w:t xml:space="preserve"> </w:t>
      </w:r>
    </w:p>
    <w:p w14:paraId="76ACA5F4" w14:textId="77777777" w:rsidR="00E05E8E" w:rsidRPr="00C17E2B" w:rsidRDefault="00E05E8E" w:rsidP="00E05E8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867854A" w14:textId="148E3322" w:rsidR="00E05E8E" w:rsidRPr="00C17E2B" w:rsidRDefault="00E05E8E" w:rsidP="00E05E8E">
      <w:pPr>
        <w:pStyle w:val="aff4"/>
        <w:rPr>
          <w:rFonts w:ascii="현대체Light" w:eastAsia="현대체Light" w:hAnsi="현대체Light"/>
          <w:sz w:val="22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4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>.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3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 xml:space="preserve">  외부환경 (EMC) 목록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6"/>
        <w:gridCol w:w="942"/>
        <w:gridCol w:w="2390"/>
        <w:gridCol w:w="2105"/>
        <w:gridCol w:w="1339"/>
        <w:gridCol w:w="1210"/>
      </w:tblGrid>
      <w:tr w:rsidR="00A86BE2" w:rsidRPr="00C17E2B" w14:paraId="62C70059" w14:textId="77777777" w:rsidTr="0021287A">
        <w:trPr>
          <w:jc w:val="center"/>
        </w:trPr>
        <w:tc>
          <w:tcPr>
            <w:tcW w:w="1118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  <w:hideMark/>
          </w:tcPr>
          <w:p w14:paraId="30360D06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식별번호</w:t>
            </w:r>
          </w:p>
          <w:p w14:paraId="16714745" w14:textId="249E640A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</w:rPr>
              <w:t xml:space="preserve">ID </w:t>
            </w:r>
            <w:r w:rsidRPr="00C17E2B">
              <w:rPr>
                <w:rFonts w:ascii="현대체Light" w:eastAsia="현대체Light" w:hAnsi="현대체Light"/>
                <w:lang w:eastAsia="ko-KR"/>
              </w:rPr>
              <w:t>No.</w:t>
            </w:r>
          </w:p>
        </w:tc>
        <w:tc>
          <w:tcPr>
            <w:tcW w:w="2477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2C7DE50" w14:textId="5C51716A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설명(Description)</w:t>
            </w:r>
          </w:p>
        </w:tc>
        <w:tc>
          <w:tcPr>
            <w:tcW w:w="738" w:type="pct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6F55" w14:textId="77777777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상위요구사항ID*</w:t>
            </w:r>
          </w:p>
          <w:p w14:paraId="18A8580A" w14:textId="4A72498B" w:rsidR="0021287A" w:rsidRPr="00C17E2B" w:rsidRDefault="0021287A" w:rsidP="00AB3193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Parent requirement ID</w:t>
            </w:r>
            <w:r w:rsidR="00346286" w:rsidRPr="00C17E2B">
              <w:rPr>
                <w:rFonts w:ascii="현대체Light" w:eastAsia="현대체Light" w:hAnsi="현대체Light"/>
                <w:lang w:eastAsia="ko-KR"/>
              </w:rPr>
              <w:t xml:space="preserve"> </w:t>
            </w:r>
          </w:p>
        </w:tc>
        <w:tc>
          <w:tcPr>
            <w:tcW w:w="667" w:type="pct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445AB6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달성방법</w:t>
            </w:r>
          </w:p>
          <w:p w14:paraId="7C590414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또는 참조</w:t>
            </w:r>
          </w:p>
          <w:p w14:paraId="7DFE7F27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How to achieve it</w:t>
            </w:r>
          </w:p>
          <w:p w14:paraId="5A5AA70A" w14:textId="2761002B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or reference</w:t>
            </w:r>
          </w:p>
        </w:tc>
      </w:tr>
      <w:tr w:rsidR="00A86BE2" w:rsidRPr="00C17E2B" w14:paraId="524C7F91" w14:textId="77777777" w:rsidTr="0021287A">
        <w:trPr>
          <w:jc w:val="center"/>
        </w:trPr>
        <w:tc>
          <w:tcPr>
            <w:tcW w:w="1118" w:type="pct"/>
            <w:gridSpan w:val="2"/>
            <w:vMerge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7654EBF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</w:p>
        </w:tc>
        <w:tc>
          <w:tcPr>
            <w:tcW w:w="1317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30D6656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항목</w:t>
            </w:r>
          </w:p>
          <w:p w14:paraId="548AA4E4" w14:textId="441BD353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Item</w:t>
            </w:r>
          </w:p>
        </w:tc>
        <w:tc>
          <w:tcPr>
            <w:tcW w:w="1160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4820156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수준 및 제한</w:t>
            </w:r>
          </w:p>
          <w:p w14:paraId="65E49ECF" w14:textId="2A7A1164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Level and limitation</w:t>
            </w:r>
          </w:p>
        </w:tc>
        <w:tc>
          <w:tcPr>
            <w:tcW w:w="738" w:type="pct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D5F31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667" w:type="pct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29952C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A86BE2" w:rsidRPr="00C17E2B" w14:paraId="75D12851" w14:textId="77777777" w:rsidTr="0021287A">
        <w:trPr>
          <w:jc w:val="center"/>
        </w:trPr>
        <w:tc>
          <w:tcPr>
            <w:tcW w:w="599" w:type="pct"/>
            <w:vMerge w:val="restart"/>
            <w:tcBorders>
              <w:top w:val="doub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6BB8F" w14:textId="77777777" w:rsidR="005F3F9D" w:rsidRPr="00C17E2B" w:rsidRDefault="005F3F9D" w:rsidP="005F3F9D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외부환경</w:t>
            </w:r>
          </w:p>
          <w:p w14:paraId="72164DA3" w14:textId="77777777" w:rsidR="005F3F9D" w:rsidRPr="00C17E2B" w:rsidRDefault="005F3F9D" w:rsidP="005F3F9D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lastRenderedPageBreak/>
              <w:t>(EMC)</w:t>
            </w:r>
          </w:p>
        </w:tc>
        <w:tc>
          <w:tcPr>
            <w:tcW w:w="519" w:type="pct"/>
            <w:tcBorders>
              <w:top w:val="doub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AD6D9C" w14:textId="774015A7" w:rsidR="005F3F9D" w:rsidRPr="00C17E2B" w:rsidRDefault="005F3F9D" w:rsidP="005F3F9D">
            <w:pPr>
              <w:pStyle w:val="af6"/>
              <w:jc w:val="center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lastRenderedPageBreak/>
              <w:t>ER.</w:t>
            </w:r>
            <w:r w:rsidR="004E0EBD">
              <w:rPr>
                <w:rFonts w:ascii="현대체Light" w:eastAsia="현대체Light" w:hAnsi="현대체Light"/>
                <w:lang w:eastAsia="ko-KR"/>
              </w:rPr>
              <w:t>7</w:t>
            </w:r>
          </w:p>
        </w:tc>
        <w:tc>
          <w:tcPr>
            <w:tcW w:w="1317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452DC35" w14:textId="77777777" w:rsidR="005F3F9D" w:rsidRPr="00C14855" w:rsidRDefault="005F3F9D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Applied standards</w:t>
            </w:r>
          </w:p>
        </w:tc>
        <w:tc>
          <w:tcPr>
            <w:tcW w:w="1160" w:type="pct"/>
            <w:tcBorders>
              <w:top w:val="double" w:sz="4" w:space="0" w:color="auto"/>
            </w:tcBorders>
            <w:vAlign w:val="center"/>
          </w:tcPr>
          <w:p w14:paraId="79D68B42" w14:textId="4CECDFCD" w:rsidR="004E0EBD" w:rsidRPr="00C14855" w:rsidRDefault="005F3F9D" w:rsidP="008E64E7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IEC 61800-5-2, IEC </w:t>
            </w: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lastRenderedPageBreak/>
              <w:t>61800-3, IEC61326 3-1</w:t>
            </w:r>
          </w:p>
        </w:tc>
        <w:tc>
          <w:tcPr>
            <w:tcW w:w="738" w:type="pct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36A9510C" w14:textId="4500C5FD" w:rsidR="005F3F9D" w:rsidRPr="00C17E2B" w:rsidRDefault="00956BCD" w:rsidP="005F3F9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lastRenderedPageBreak/>
              <w:t>향후 기재</w:t>
            </w:r>
          </w:p>
        </w:tc>
        <w:tc>
          <w:tcPr>
            <w:tcW w:w="667" w:type="pc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0A55D9EC" w14:textId="4336D427" w:rsidR="00A86BE2" w:rsidRPr="00A86BE2" w:rsidRDefault="00A86BE2" w:rsidP="00A86BE2">
            <w:pPr>
              <w:pStyle w:val="af6"/>
              <w:spacing w:line="240" w:lineRule="auto"/>
              <w:ind w:left="130" w:hangingChars="100" w:hanging="130"/>
              <w:rPr>
                <w:rFonts w:ascii="현대체Light" w:eastAsia="현대체Light" w:hAnsi="현대체Light"/>
                <w:sz w:val="16"/>
                <w:lang w:eastAsia="ko-KR"/>
              </w:rPr>
            </w:pPr>
            <w:r w:rsidRPr="00A86BE2">
              <w:rPr>
                <w:rFonts w:ascii="현대체Light" w:eastAsia="현대체Light" w:hAnsi="현대체Light"/>
                <w:color w:val="000000" w:themeColor="text1"/>
                <w:sz w:val="16"/>
                <w:lang w:eastAsia="ko-KR"/>
              </w:rPr>
              <w:t xml:space="preserve">- </w:t>
            </w:r>
            <w:r w:rsidRPr="00A86BE2"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t>제어기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t xml:space="preserve"> EMC</w:t>
            </w:r>
            <w:r w:rsidRPr="00A86BE2"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t xml:space="preserve"> 시험조건 적용</w:t>
            </w:r>
          </w:p>
          <w:p w14:paraId="69E095E1" w14:textId="77777777" w:rsidR="005F3F9D" w:rsidRDefault="00A86BE2" w:rsidP="00A86BE2">
            <w:pPr>
              <w:pStyle w:val="af6"/>
              <w:spacing w:line="240" w:lineRule="auto"/>
              <w:ind w:left="130" w:hangingChars="100" w:hanging="130"/>
              <w:rPr>
                <w:rFonts w:ascii="현대체Light" w:eastAsia="현대체Light" w:hAnsi="현대체Light"/>
                <w:color w:val="000000" w:themeColor="text1"/>
                <w:sz w:val="16"/>
                <w:lang w:eastAsia="ko-KR"/>
              </w:rPr>
            </w:pPr>
            <w:r w:rsidRPr="00A86BE2"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lastRenderedPageBreak/>
              <w:t>- 제어기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t xml:space="preserve"> EMC</w:t>
            </w:r>
            <w:r w:rsidRPr="00A86BE2"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t xml:space="preserve"> 시험으로 달성여부 판단</w:t>
            </w:r>
          </w:p>
          <w:p w14:paraId="18970CC2" w14:textId="0CD2F432" w:rsidR="00491A85" w:rsidRPr="00C17E2B" w:rsidRDefault="00491A85" w:rsidP="00A86BE2">
            <w:pPr>
              <w:pStyle w:val="af6"/>
              <w:spacing w:line="240" w:lineRule="auto"/>
              <w:ind w:left="130" w:hangingChars="100" w:hanging="130"/>
              <w:rPr>
                <w:rFonts w:ascii="현대체Light" w:eastAsia="현대체Light" w:hAnsi="현대체Light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6"/>
                <w:lang w:eastAsia="ko-KR"/>
              </w:rPr>
              <w:t>- 별도 EMC시험 진행하지 않음</w:t>
            </w:r>
          </w:p>
        </w:tc>
      </w:tr>
      <w:tr w:rsidR="00A86BE2" w:rsidRPr="00C17E2B" w14:paraId="36E0DB3D" w14:textId="77777777" w:rsidTr="0021287A">
        <w:trPr>
          <w:jc w:val="center"/>
        </w:trPr>
        <w:tc>
          <w:tcPr>
            <w:tcW w:w="599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F2620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19" w:type="pct"/>
            <w:tcBorders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8667437" w14:textId="77777777" w:rsidR="005F3F9D" w:rsidRPr="00A86BE2" w:rsidRDefault="005F3F9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</w:rPr>
            </w:pPr>
          </w:p>
        </w:tc>
        <w:tc>
          <w:tcPr>
            <w:tcW w:w="1317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D852C9C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</w:p>
        </w:tc>
        <w:tc>
          <w:tcPr>
            <w:tcW w:w="1160" w:type="pct"/>
            <w:tcBorders>
              <w:bottom w:val="single" w:sz="8" w:space="0" w:color="auto"/>
            </w:tcBorders>
            <w:vAlign w:val="center"/>
          </w:tcPr>
          <w:p w14:paraId="690D3336" w14:textId="77777777" w:rsidR="005F3F9D" w:rsidRPr="00C17E2B" w:rsidDel="009D64B1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</w:p>
        </w:tc>
        <w:tc>
          <w:tcPr>
            <w:tcW w:w="738" w:type="pct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3A7296F4" w14:textId="6E3D2402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667" w:type="pct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15DD8A" w14:textId="77777777" w:rsidR="005F3F9D" w:rsidRPr="00A86BE2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</w:tbl>
    <w:p w14:paraId="66A0F9A6" w14:textId="77777777" w:rsidR="005F3F9D" w:rsidRPr="00C17E2B" w:rsidRDefault="005F3F9D" w:rsidP="005F3F9D">
      <w:pPr>
        <w:pStyle w:val="E"/>
        <w:ind w:firstLineChars="300" w:firstLine="440"/>
        <w:rPr>
          <w:rFonts w:ascii="현대체Light" w:eastAsia="현대체Light" w:hAnsi="현대체Light"/>
          <w:color w:val="000000" w:themeColor="text1"/>
          <w:sz w:val="18"/>
        </w:rPr>
      </w:pPr>
      <w:r w:rsidRPr="00C17E2B">
        <w:rPr>
          <w:rFonts w:ascii="현대체Light" w:eastAsia="현대체Light" w:hAnsi="현대체Light"/>
          <w:color w:val="000000" w:themeColor="text1"/>
          <w:sz w:val="18"/>
        </w:rPr>
        <w:t>* 상위 요구사항 ID: PR.[xx], PF.[xx], SF.[xx], PP.[xx], SP.[xx] 등</w:t>
      </w:r>
    </w:p>
    <w:p w14:paraId="1EF5F4A1" w14:textId="3D46B716" w:rsidR="00F95934" w:rsidRPr="00C17E2B" w:rsidRDefault="00F95934" w:rsidP="007B2038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64A4307" w14:textId="451EDB9D" w:rsidR="00F95934" w:rsidRPr="00C17E2B" w:rsidRDefault="00F95934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31162066" w14:textId="4B4AFE27" w:rsidR="00E05E8E" w:rsidRPr="00C17E2B" w:rsidRDefault="00E05E8E" w:rsidP="00E05E8E">
      <w:pPr>
        <w:pStyle w:val="21"/>
        <w:tabs>
          <w:tab w:val="clear" w:pos="1650"/>
        </w:tabs>
        <w:ind w:left="709" w:hanging="657"/>
        <w:rPr>
          <w:rFonts w:ascii="현대체Light" w:eastAsia="현대체Light" w:hAnsi="현대체Light" w:cs="맑은 고딕"/>
        </w:rPr>
      </w:pPr>
      <w:bookmarkStart w:id="34" w:name="_Toc87461468"/>
      <w:bookmarkStart w:id="35" w:name="_Toc183109454"/>
      <w:r w:rsidRPr="00C17E2B">
        <w:rPr>
          <w:rFonts w:ascii="현대체Light" w:eastAsia="현대체Light" w:hAnsi="현대체Light" w:cs="맑은 고딕"/>
        </w:rPr>
        <w:t>기타 환경조건(Further Environmental Conditions)</w:t>
      </w:r>
      <w:bookmarkEnd w:id="34"/>
      <w:bookmarkEnd w:id="35"/>
      <w:r w:rsidR="00346286" w:rsidRPr="00C17E2B">
        <w:rPr>
          <w:rFonts w:ascii="현대체Light" w:eastAsia="현대체Light" w:hAnsi="현대체Light" w:cs="맑은 고딕"/>
        </w:rPr>
        <w:t xml:space="preserve"> </w:t>
      </w:r>
    </w:p>
    <w:p w14:paraId="61AC1A46" w14:textId="77777777" w:rsidR="00E05E8E" w:rsidRPr="00C17E2B" w:rsidRDefault="00E05E8E" w:rsidP="00E05E8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278E97D" w14:textId="04853618" w:rsidR="00E05E8E" w:rsidRPr="00C17E2B" w:rsidRDefault="00E05E8E" w:rsidP="00E05E8E">
      <w:pPr>
        <w:pStyle w:val="aff4"/>
        <w:rPr>
          <w:rFonts w:ascii="현대체Light" w:eastAsia="현대체Light" w:hAnsi="현대체Light"/>
          <w:sz w:val="22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4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>.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4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 xml:space="preserve">  외부환경 (기타) 목록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0"/>
        <w:gridCol w:w="953"/>
        <w:gridCol w:w="2402"/>
        <w:gridCol w:w="2116"/>
        <w:gridCol w:w="1277"/>
        <w:gridCol w:w="1224"/>
      </w:tblGrid>
      <w:tr w:rsidR="0021287A" w:rsidRPr="00C17E2B" w14:paraId="76DA8266" w14:textId="77777777" w:rsidTr="00646CA6">
        <w:trPr>
          <w:jc w:val="center"/>
        </w:trPr>
        <w:tc>
          <w:tcPr>
            <w:tcW w:w="1141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  <w:hideMark/>
          </w:tcPr>
          <w:p w14:paraId="777C33EF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식별번호</w:t>
            </w:r>
          </w:p>
          <w:p w14:paraId="13A23622" w14:textId="72E15660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</w:rPr>
              <w:t xml:space="preserve">ID </w:t>
            </w:r>
            <w:r w:rsidRPr="00C17E2B">
              <w:rPr>
                <w:rFonts w:ascii="현대체Light" w:eastAsia="현대체Light" w:hAnsi="현대체Light"/>
                <w:lang w:eastAsia="ko-KR"/>
              </w:rPr>
              <w:t>No.</w:t>
            </w:r>
          </w:p>
        </w:tc>
        <w:tc>
          <w:tcPr>
            <w:tcW w:w="2500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1036209" w14:textId="3CEE9BB9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설명(Description)</w:t>
            </w:r>
          </w:p>
        </w:tc>
        <w:tc>
          <w:tcPr>
            <w:tcW w:w="680" w:type="pct"/>
            <w:vMerge w:val="restart"/>
            <w:tcBorders>
              <w:top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83564" w14:textId="77777777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상위요구사항ID*</w:t>
            </w:r>
          </w:p>
          <w:p w14:paraId="09D4C924" w14:textId="2184FF1E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Parent requirement ID</w:t>
            </w:r>
          </w:p>
        </w:tc>
        <w:tc>
          <w:tcPr>
            <w:tcW w:w="679" w:type="pct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8B5BC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달성방법</w:t>
            </w:r>
          </w:p>
          <w:p w14:paraId="71A0B659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또는 참조</w:t>
            </w:r>
          </w:p>
          <w:p w14:paraId="3D80785B" w14:textId="77777777" w:rsidR="0021287A" w:rsidRPr="00C17E2B" w:rsidRDefault="0021287A" w:rsidP="0021287A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How to achieve it</w:t>
            </w:r>
          </w:p>
          <w:p w14:paraId="68A757A7" w14:textId="04961700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or reference</w:t>
            </w:r>
          </w:p>
        </w:tc>
      </w:tr>
      <w:tr w:rsidR="0021287A" w:rsidRPr="00C17E2B" w14:paraId="56C654C2" w14:textId="77777777" w:rsidTr="00646CA6">
        <w:trPr>
          <w:jc w:val="center"/>
        </w:trPr>
        <w:tc>
          <w:tcPr>
            <w:tcW w:w="1141" w:type="pct"/>
            <w:gridSpan w:val="2"/>
            <w:vMerge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7C97000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</w:rPr>
            </w:pPr>
          </w:p>
        </w:tc>
        <w:tc>
          <w:tcPr>
            <w:tcW w:w="1329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2665866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항목</w:t>
            </w:r>
          </w:p>
          <w:p w14:paraId="45DA8E09" w14:textId="0B5A19C6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Item</w:t>
            </w:r>
          </w:p>
        </w:tc>
        <w:tc>
          <w:tcPr>
            <w:tcW w:w="1171" w:type="pct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9298750" w14:textId="77777777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수준 및 제한</w:t>
            </w:r>
          </w:p>
          <w:p w14:paraId="6C87C788" w14:textId="2938F708" w:rsidR="0021287A" w:rsidRPr="00C17E2B" w:rsidRDefault="0021287A" w:rsidP="0021287A">
            <w:pPr>
              <w:pStyle w:val="af5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Level and limitation</w:t>
            </w:r>
          </w:p>
        </w:tc>
        <w:tc>
          <w:tcPr>
            <w:tcW w:w="680" w:type="pct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EAB90" w14:textId="77777777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679" w:type="pct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08703A" w14:textId="77777777" w:rsidR="0021287A" w:rsidRPr="00C17E2B" w:rsidRDefault="0021287A" w:rsidP="0021287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5F3F9D" w:rsidRPr="00C17E2B" w14:paraId="503DF094" w14:textId="77777777" w:rsidTr="00646CA6">
        <w:trPr>
          <w:jc w:val="center"/>
        </w:trPr>
        <w:tc>
          <w:tcPr>
            <w:tcW w:w="611" w:type="pct"/>
            <w:vMerge w:val="restart"/>
            <w:tcBorders>
              <w:top w:val="doub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E81B4" w14:textId="77777777" w:rsidR="005F3F9D" w:rsidRPr="00C17E2B" w:rsidRDefault="005F3F9D" w:rsidP="005F3F9D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외부환경</w:t>
            </w:r>
          </w:p>
          <w:p w14:paraId="6EB28717" w14:textId="77777777" w:rsidR="005F3F9D" w:rsidRPr="00C17E2B" w:rsidRDefault="005F3F9D" w:rsidP="005F3F9D">
            <w:pPr>
              <w:pStyle w:val="af6"/>
              <w:overflowPunct w:val="0"/>
              <w:ind w:left="0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C17E2B">
              <w:rPr>
                <w:rFonts w:ascii="현대체Light" w:eastAsia="현대체Light" w:hAnsi="현대체Light"/>
                <w:lang w:eastAsia="ko-KR"/>
              </w:rPr>
              <w:t>(기타)</w:t>
            </w:r>
          </w:p>
        </w:tc>
        <w:tc>
          <w:tcPr>
            <w:tcW w:w="530" w:type="pct"/>
            <w:tcBorders>
              <w:top w:val="doub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F5801B" w14:textId="5022114D" w:rsidR="005F3F9D" w:rsidRPr="00C17E2B" w:rsidRDefault="004E0EBD" w:rsidP="005F3F9D">
            <w:pPr>
              <w:pStyle w:val="af6"/>
              <w:jc w:val="center"/>
              <w:rPr>
                <w:rFonts w:ascii="현대체Light" w:eastAsia="현대체Light" w:hAnsi="현대체Light"/>
              </w:rPr>
            </w:pPr>
            <w:r>
              <w:rPr>
                <w:rFonts w:ascii="현대체Light" w:eastAsia="현대체Light" w:hAnsi="현대체Light"/>
                <w:lang w:eastAsia="ko-KR"/>
              </w:rPr>
              <w:t>ER.8</w:t>
            </w:r>
          </w:p>
        </w:tc>
        <w:tc>
          <w:tcPr>
            <w:tcW w:w="1329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240644C" w14:textId="77777777" w:rsidR="005F3F9D" w:rsidRPr="00C14855" w:rsidRDefault="005F3F9D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보호등급 (</w:t>
            </w:r>
            <w:r w:rsidRPr="00C14855">
              <w:rPr>
                <w:rFonts w:ascii="현대체Light" w:eastAsia="현대체Light" w:hAnsi="현대체Light"/>
                <w:color w:val="000000" w:themeColor="text1"/>
                <w:szCs w:val="22"/>
              </w:rPr>
              <w:t>IP-protection</w:t>
            </w: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)</w:t>
            </w:r>
          </w:p>
        </w:tc>
        <w:tc>
          <w:tcPr>
            <w:tcW w:w="1171" w:type="pct"/>
            <w:tcBorders>
              <w:top w:val="double" w:sz="4" w:space="0" w:color="auto"/>
            </w:tcBorders>
            <w:vAlign w:val="center"/>
          </w:tcPr>
          <w:p w14:paraId="0B54A54F" w14:textId="0DA018E2" w:rsidR="005F3F9D" w:rsidRPr="00C14855" w:rsidRDefault="005F3F9D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IP20</w:t>
            </w:r>
            <w:r w:rsidR="00E6123E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="00E6123E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동등수준</w:t>
            </w:r>
          </w:p>
        </w:tc>
        <w:tc>
          <w:tcPr>
            <w:tcW w:w="680" w:type="pct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956782D" w14:textId="7B0CF683" w:rsidR="005F3F9D" w:rsidRPr="00C17E2B" w:rsidRDefault="00B829EB" w:rsidP="005F3F9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9" w:type="pc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54D4432" w14:textId="2A5F6C9B" w:rsidR="005F3F9D" w:rsidRPr="00C17E2B" w:rsidRDefault="005F3F9D" w:rsidP="005F3F9D">
            <w:pPr>
              <w:pStyle w:val="af6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5F3F9D" w:rsidRPr="00C17E2B" w14:paraId="77BF6633" w14:textId="77777777" w:rsidTr="00646CA6">
        <w:trPr>
          <w:jc w:val="center"/>
        </w:trPr>
        <w:tc>
          <w:tcPr>
            <w:tcW w:w="61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3435E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3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7C52AC" w14:textId="0C0024C3" w:rsidR="005F3F9D" w:rsidRPr="00C17E2B" w:rsidRDefault="004E0EB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  <w:lang w:eastAsia="ko-KR"/>
              </w:rPr>
            </w:pPr>
            <w:r>
              <w:rPr>
                <w:rFonts w:ascii="현대체Light" w:eastAsia="현대체Light" w:hAnsi="현대체Light"/>
                <w:lang w:eastAsia="ko-KR"/>
              </w:rPr>
              <w:t>ER.9</w:t>
            </w:r>
          </w:p>
        </w:tc>
        <w:tc>
          <w:tcPr>
            <w:tcW w:w="1329" w:type="pct"/>
            <w:shd w:val="clear" w:color="auto" w:fill="auto"/>
            <w:vAlign w:val="center"/>
          </w:tcPr>
          <w:p w14:paraId="1A7C957C" w14:textId="77777777" w:rsidR="005F3F9D" w:rsidRPr="00C14855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진동 및 충격 (</w:t>
            </w:r>
            <w:r w:rsidRPr="00C14855">
              <w:rPr>
                <w:rFonts w:ascii="현대체Light" w:eastAsia="현대체Light" w:hAnsi="현대체Light"/>
                <w:color w:val="000000" w:themeColor="text1"/>
                <w:szCs w:val="22"/>
              </w:rPr>
              <w:t>Vibration and shock)</w:t>
            </w:r>
          </w:p>
        </w:tc>
        <w:tc>
          <w:tcPr>
            <w:tcW w:w="1171" w:type="pct"/>
            <w:vAlign w:val="center"/>
          </w:tcPr>
          <w:p w14:paraId="387F7968" w14:textId="567EA0AF" w:rsidR="005F3F9D" w:rsidRPr="00C14855" w:rsidDel="009D64B1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2G</w:t>
            </w:r>
            <w:r w:rsidR="00E6123E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="00E6123E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수준</w:t>
            </w:r>
          </w:p>
        </w:tc>
        <w:tc>
          <w:tcPr>
            <w:tcW w:w="680" w:type="pct"/>
            <w:tcBorders>
              <w:right w:val="single" w:sz="4" w:space="0" w:color="auto"/>
            </w:tcBorders>
            <w:vAlign w:val="center"/>
          </w:tcPr>
          <w:p w14:paraId="0D616FF0" w14:textId="0B2616FC" w:rsidR="005F3F9D" w:rsidRPr="00C17E2B" w:rsidRDefault="00B829EB" w:rsidP="005F3F9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1005E7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5F3F9D" w:rsidRPr="00C17E2B" w14:paraId="31245D6A" w14:textId="77777777" w:rsidTr="00646CA6">
        <w:trPr>
          <w:jc w:val="center"/>
        </w:trPr>
        <w:tc>
          <w:tcPr>
            <w:tcW w:w="61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0B954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30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92764C" w14:textId="5D841BC0" w:rsidR="005F3F9D" w:rsidRPr="00C17E2B" w:rsidRDefault="004E0EB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  <w:lang w:eastAsia="ko-KR"/>
              </w:rPr>
            </w:pPr>
            <w:r>
              <w:rPr>
                <w:rFonts w:ascii="현대체Light" w:eastAsia="현대체Light" w:hAnsi="현대체Light"/>
                <w:lang w:eastAsia="ko-KR"/>
              </w:rPr>
              <w:t>ER.10</w:t>
            </w:r>
          </w:p>
        </w:tc>
        <w:tc>
          <w:tcPr>
            <w:tcW w:w="1329" w:type="pct"/>
            <w:shd w:val="clear" w:color="auto" w:fill="auto"/>
            <w:vAlign w:val="center"/>
          </w:tcPr>
          <w:p w14:paraId="3DD136F3" w14:textId="77777777" w:rsidR="005F3F9D" w:rsidRPr="00C14855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C14855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전기 보호 (</w:t>
            </w:r>
            <w:r w:rsidRPr="00C14855">
              <w:rPr>
                <w:rFonts w:ascii="현대체Light" w:eastAsia="현대체Light" w:hAnsi="현대체Light"/>
                <w:color w:val="000000" w:themeColor="text1"/>
                <w:szCs w:val="22"/>
              </w:rPr>
              <w:t>Electric protection)</w:t>
            </w:r>
          </w:p>
        </w:tc>
        <w:tc>
          <w:tcPr>
            <w:tcW w:w="1171" w:type="pct"/>
            <w:vAlign w:val="center"/>
          </w:tcPr>
          <w:p w14:paraId="1E35CD24" w14:textId="183A0AFB" w:rsidR="005F3F9D" w:rsidRPr="00C14855" w:rsidDel="009D64B1" w:rsidRDefault="00C66652" w:rsidP="00C66652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잔여전력이 남아있는 상태에서 제어기 전원을 오프 후 모듈 분해 시, 감전가능성</w:t>
            </w:r>
            <w:r w:rsidR="00690288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 </w:t>
            </w:r>
            <w:r w:rsidR="007455B5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유무</w:t>
            </w:r>
          </w:p>
        </w:tc>
        <w:tc>
          <w:tcPr>
            <w:tcW w:w="680" w:type="pct"/>
            <w:tcBorders>
              <w:right w:val="single" w:sz="4" w:space="0" w:color="auto"/>
            </w:tcBorders>
            <w:vAlign w:val="center"/>
          </w:tcPr>
          <w:p w14:paraId="110B8EC9" w14:textId="21DDA778" w:rsidR="005F3F9D" w:rsidRPr="00C17E2B" w:rsidRDefault="00B829EB" w:rsidP="005F3F9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</w:rPr>
            </w:pPr>
            <w:r w:rsidRPr="00956BCD">
              <w:rPr>
                <w:rFonts w:ascii="현대체Light" w:eastAsia="현대체Light" w:hAnsi="현대체Light" w:hint="eastAsia"/>
                <w:color w:val="BFBFBF" w:themeColor="background1" w:themeShade="BF"/>
                <w:lang w:eastAsia="ko-KR"/>
              </w:rPr>
              <w:t>향후 기재</w:t>
            </w:r>
          </w:p>
        </w:tc>
        <w:tc>
          <w:tcPr>
            <w:tcW w:w="67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3716B0C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5F3F9D" w:rsidRPr="00C17E2B" w14:paraId="3A062992" w14:textId="77777777" w:rsidTr="00251F2D">
        <w:trPr>
          <w:trHeight w:val="337"/>
          <w:jc w:val="center"/>
        </w:trPr>
        <w:tc>
          <w:tcPr>
            <w:tcW w:w="611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06BDF" w14:textId="77777777" w:rsidR="005F3F9D" w:rsidRPr="00C17E2B" w:rsidRDefault="005F3F9D" w:rsidP="005F3F9D">
            <w:pPr>
              <w:pStyle w:val="af6"/>
              <w:overflowPunct w:val="0"/>
              <w:rPr>
                <w:rFonts w:ascii="현대체Light" w:eastAsia="현대체Light" w:hAnsi="현대체Light"/>
              </w:rPr>
            </w:pPr>
          </w:p>
        </w:tc>
        <w:tc>
          <w:tcPr>
            <w:tcW w:w="530" w:type="pct"/>
            <w:tcBorders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5D724FB" w14:textId="77777777" w:rsidR="005F3F9D" w:rsidRPr="00C17E2B" w:rsidRDefault="005F3F9D" w:rsidP="005F3F9D">
            <w:pPr>
              <w:pStyle w:val="af6"/>
              <w:overflowPunct w:val="0"/>
              <w:jc w:val="center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329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9B251EE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</w:p>
        </w:tc>
        <w:tc>
          <w:tcPr>
            <w:tcW w:w="1171" w:type="pct"/>
            <w:tcBorders>
              <w:bottom w:val="single" w:sz="8" w:space="0" w:color="auto"/>
            </w:tcBorders>
            <w:vAlign w:val="center"/>
          </w:tcPr>
          <w:p w14:paraId="38FDD966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</w:p>
        </w:tc>
        <w:tc>
          <w:tcPr>
            <w:tcW w:w="680" w:type="pct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7D89F1E5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679" w:type="pct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1E836" w14:textId="77777777" w:rsidR="005F3F9D" w:rsidRPr="00C17E2B" w:rsidRDefault="005F3F9D" w:rsidP="005F3F9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</w:tbl>
    <w:p w14:paraId="47EEC35A" w14:textId="77777777" w:rsidR="005F3F9D" w:rsidRPr="00C17E2B" w:rsidRDefault="005F3F9D" w:rsidP="005F3F9D">
      <w:pPr>
        <w:pStyle w:val="E"/>
        <w:ind w:firstLineChars="300" w:firstLine="440"/>
        <w:rPr>
          <w:rFonts w:ascii="현대체Light" w:eastAsia="현대체Light" w:hAnsi="현대체Light"/>
          <w:color w:val="000000" w:themeColor="text1"/>
          <w:sz w:val="18"/>
        </w:rPr>
      </w:pPr>
      <w:r w:rsidRPr="00C17E2B">
        <w:rPr>
          <w:rFonts w:ascii="현대체Light" w:eastAsia="현대체Light" w:hAnsi="현대체Light"/>
          <w:color w:val="000000" w:themeColor="text1"/>
          <w:sz w:val="18"/>
        </w:rPr>
        <w:t>* 상위 요구사항 ID: PR.[xx], PF.[xx], SF.[xx], PP.[xx], SP.[xx] 등</w:t>
      </w:r>
    </w:p>
    <w:p w14:paraId="1975AA98" w14:textId="77777777" w:rsidR="00E05E8E" w:rsidRPr="00C17E2B" w:rsidRDefault="00E05E8E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B05958F" w14:textId="1D0D76D4" w:rsidR="00A37DCB" w:rsidRPr="00C17E2B" w:rsidRDefault="00523D3B" w:rsidP="00577C4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36" w:name="_Toc183109455"/>
      <w:r w:rsidRPr="00C17E2B">
        <w:rPr>
          <w:rFonts w:ascii="현대체Light" w:eastAsia="현대체Light" w:hAnsi="현대체Light"/>
          <w:b/>
        </w:rPr>
        <w:lastRenderedPageBreak/>
        <w:t>하드웨어 아키텍쳐</w:t>
      </w:r>
      <w:r w:rsidR="00D916B5" w:rsidRPr="00C17E2B">
        <w:rPr>
          <w:rFonts w:ascii="현대체Light" w:eastAsia="현대체Light" w:hAnsi="현대체Light"/>
          <w:b/>
        </w:rPr>
        <w:t>(</w:t>
      </w:r>
      <w:r w:rsidRPr="00C17E2B">
        <w:rPr>
          <w:rFonts w:ascii="현대체Light" w:eastAsia="현대체Light" w:hAnsi="현대체Light"/>
          <w:b/>
        </w:rPr>
        <w:t>Hardware Architecture</w:t>
      </w:r>
      <w:r w:rsidR="00D916B5" w:rsidRPr="00C17E2B">
        <w:rPr>
          <w:rFonts w:ascii="현대체Light" w:eastAsia="현대체Light" w:hAnsi="현대체Light"/>
          <w:b/>
        </w:rPr>
        <w:t>)</w:t>
      </w:r>
      <w:bookmarkEnd w:id="36"/>
    </w:p>
    <w:p w14:paraId="0F07C98B" w14:textId="5ED4D742" w:rsidR="00E9248E" w:rsidRPr="00C17E2B" w:rsidRDefault="00E9248E" w:rsidP="00437265">
      <w:pPr>
        <w:pStyle w:val="E"/>
        <w:ind w:left="200" w:right="200"/>
        <w:rPr>
          <w:rFonts w:ascii="현대체Light" w:eastAsia="현대체Light" w:hAnsi="현대체Light"/>
          <w:sz w:val="20"/>
        </w:rPr>
      </w:pPr>
    </w:p>
    <w:p w14:paraId="3B53BC54" w14:textId="3067B3B5" w:rsidR="001B35DE" w:rsidRPr="00C17E2B" w:rsidRDefault="00D916B5" w:rsidP="00577C48">
      <w:pPr>
        <w:pStyle w:val="21"/>
        <w:ind w:left="567" w:hanging="567"/>
        <w:rPr>
          <w:rFonts w:ascii="현대체Light" w:eastAsia="현대체Light" w:hAnsi="현대체Light"/>
        </w:rPr>
      </w:pPr>
      <w:bookmarkStart w:id="37" w:name="_Toc183109456"/>
      <w:r w:rsidRPr="00C17E2B">
        <w:rPr>
          <w:rFonts w:ascii="현대체Light" w:eastAsia="현대체Light" w:hAnsi="현대체Light"/>
        </w:rPr>
        <w:t>일반사항(General)</w:t>
      </w:r>
      <w:bookmarkEnd w:id="37"/>
    </w:p>
    <w:p w14:paraId="00C35230" w14:textId="668D0F0B" w:rsidR="00A840B0" w:rsidRPr="00C17E2B" w:rsidRDefault="00A840B0" w:rsidP="00445F23">
      <w:pPr>
        <w:pStyle w:val="E"/>
        <w:rPr>
          <w:rFonts w:ascii="현대체Light" w:eastAsia="현대체Light" w:hAnsi="현대체Light"/>
        </w:rPr>
      </w:pPr>
    </w:p>
    <w:p w14:paraId="4097A2FE" w14:textId="08985022" w:rsidR="00A87AB7" w:rsidRPr="00A6184C" w:rsidRDefault="00A87AB7" w:rsidP="00445F23">
      <w:pPr>
        <w:pStyle w:val="41"/>
        <w:widowControl w:val="0"/>
        <w:tabs>
          <w:tab w:val="clear" w:pos="2392"/>
          <w:tab w:val="num" w:pos="864"/>
        </w:tabs>
        <w:overflowPunct w:val="0"/>
        <w:autoSpaceDE w:val="0"/>
        <w:autoSpaceDN w:val="0"/>
        <w:adjustRightInd w:val="0"/>
        <w:spacing w:before="240" w:after="60" w:line="240" w:lineRule="auto"/>
        <w:ind w:left="864" w:rightChars="0" w:right="200" w:hanging="864"/>
        <w:textAlignment w:val="baseline"/>
        <w:rPr>
          <w:rFonts w:ascii="현대체Light" w:eastAsia="현대체Light" w:hAnsi="현대체Light"/>
          <w:b/>
          <w:color w:val="000000" w:themeColor="text1"/>
          <w:sz w:val="20"/>
          <w:lang w:val="de-DE" w:eastAsia="ko-KR"/>
        </w:rPr>
      </w:pPr>
      <w:r w:rsidRPr="00A6184C">
        <w:rPr>
          <w:rFonts w:ascii="현대체Light" w:eastAsia="현대체Light" w:hAnsi="현대체Light"/>
          <w:b/>
          <w:color w:val="000000" w:themeColor="text1"/>
          <w:sz w:val="20"/>
          <w:lang w:val="de-DE" w:eastAsia="ko-KR"/>
        </w:rPr>
        <w:t xml:space="preserve">드라이브모듈 </w:t>
      </w:r>
      <w:r w:rsidRPr="00A6184C">
        <w:rPr>
          <w:rFonts w:ascii="현대체Light" w:eastAsia="현대체Light" w:hAnsi="현대체Light" w:hint="eastAsia"/>
          <w:b/>
          <w:color w:val="000000" w:themeColor="text1"/>
          <w:sz w:val="20"/>
          <w:lang w:val="de-DE" w:eastAsia="ko-KR"/>
        </w:rPr>
        <w:t>기능 요약설명</w:t>
      </w:r>
    </w:p>
    <w:p w14:paraId="5646DA1B" w14:textId="12009B43" w:rsidR="00A87AB7" w:rsidRPr="00C17E2B" w:rsidRDefault="00A87AB7" w:rsidP="00A87AB7">
      <w:pPr>
        <w:pStyle w:val="E"/>
        <w:rPr>
          <w:rFonts w:ascii="현대체Light" w:eastAsia="현대체Light" w:hAnsi="현대체Light"/>
          <w:lang w:val="de-DE"/>
        </w:rPr>
      </w:pPr>
    </w:p>
    <w:p w14:paraId="0F47D407" w14:textId="3EAC63E5" w:rsidR="00A87AB7" w:rsidRPr="00705F42" w:rsidRDefault="00A87AB7" w:rsidP="00AF1FAE">
      <w:pPr>
        <w:pStyle w:val="afffffb"/>
        <w:widowControl/>
        <w:numPr>
          <w:ilvl w:val="0"/>
          <w:numId w:val="17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705F42">
        <w:rPr>
          <w:rFonts w:ascii="현대체Light" w:eastAsia="현대체Light" w:hAnsi="현대체Light"/>
        </w:rPr>
        <w:t xml:space="preserve">Hi6a </w:t>
      </w:r>
      <w:r w:rsidRPr="00705F42">
        <w:rPr>
          <w:rFonts w:ascii="현대체Light" w:eastAsia="현대체Light" w:hAnsi="현대체Light" w:hint="eastAsia"/>
        </w:rPr>
        <w:t>제어기의</w:t>
      </w:r>
      <w:r w:rsidRPr="00705F42">
        <w:rPr>
          <w:rFonts w:ascii="현대체Light" w:eastAsia="현대체Light" w:hAnsi="현대체Light"/>
        </w:rPr>
        <w:t xml:space="preserve"> </w:t>
      </w:r>
      <w:r w:rsidRPr="00705F42">
        <w:rPr>
          <w:rFonts w:ascii="현대체Light" w:eastAsia="현대체Light" w:hAnsi="현대체Light" w:hint="eastAsia"/>
        </w:rPr>
        <w:t>드라이브모듈</w:t>
      </w:r>
      <w:r w:rsidR="00314D41">
        <w:rPr>
          <w:rFonts w:ascii="현대체Light" w:eastAsia="현대체Light" w:hAnsi="현대체Light"/>
        </w:rPr>
        <w:t>(H6D6X, H6D6A</w:t>
      </w:r>
      <w:r w:rsidRPr="00705F42">
        <w:rPr>
          <w:rFonts w:ascii="현대체Light" w:eastAsia="현대체Light" w:hAnsi="현대체Light"/>
        </w:rPr>
        <w:t>)</w:t>
      </w:r>
      <w:r w:rsidRPr="00705F42">
        <w:rPr>
          <w:rFonts w:ascii="현대체Light" w:eastAsia="현대체Light" w:hAnsi="현대체Light" w:hint="eastAsia"/>
        </w:rPr>
        <w:t>은</w:t>
      </w:r>
      <w:r w:rsidRPr="00705F42">
        <w:rPr>
          <w:rFonts w:ascii="현대체Light" w:eastAsia="현대체Light" w:hAnsi="현대체Light"/>
        </w:rPr>
        <w:t xml:space="preserve"> 6</w:t>
      </w:r>
      <w:r w:rsidRPr="00705F42">
        <w:rPr>
          <w:rFonts w:ascii="현대체Light" w:eastAsia="현대체Light" w:hAnsi="현대체Light" w:hint="eastAsia"/>
        </w:rPr>
        <w:t>축</w:t>
      </w:r>
      <w:r w:rsidRPr="00705F42">
        <w:rPr>
          <w:rFonts w:ascii="현대체Light" w:eastAsia="현대체Light" w:hAnsi="현대체Light"/>
        </w:rPr>
        <w:t xml:space="preserve"> </w:t>
      </w:r>
      <w:r w:rsidRPr="00705F42">
        <w:rPr>
          <w:rFonts w:ascii="현대체Light" w:eastAsia="현대체Light" w:hAnsi="현대체Light" w:hint="eastAsia"/>
        </w:rPr>
        <w:t>일체형</w:t>
      </w:r>
      <w:r w:rsidRPr="00705F42">
        <w:rPr>
          <w:rFonts w:ascii="현대체Light" w:eastAsia="현대체Light" w:hAnsi="현대체Light"/>
        </w:rPr>
        <w:t xml:space="preserve"> </w:t>
      </w:r>
      <w:r w:rsidRPr="00705F42">
        <w:rPr>
          <w:rFonts w:ascii="현대체Light" w:eastAsia="현대체Light" w:hAnsi="현대체Light" w:hint="eastAsia"/>
        </w:rPr>
        <w:t>드라이브모듈</w:t>
      </w:r>
      <w:r w:rsidR="004219ED">
        <w:rPr>
          <w:rFonts w:ascii="현대체Light" w:eastAsia="현대체Light" w:hAnsi="현대체Light" w:hint="eastAsia"/>
          <w:lang w:eastAsia="ko-KR"/>
        </w:rPr>
        <w:t>이다.</w:t>
      </w:r>
    </w:p>
    <w:p w14:paraId="1D8AD956" w14:textId="70E7EA3F" w:rsidR="00314D41" w:rsidRPr="00314D41" w:rsidRDefault="00314D41" w:rsidP="00AF1FAE">
      <w:pPr>
        <w:pStyle w:val="E"/>
        <w:numPr>
          <w:ilvl w:val="0"/>
          <w:numId w:val="17"/>
        </w:numPr>
        <w:rPr>
          <w:rFonts w:ascii="현대체Light" w:eastAsia="현대체Light" w:hAnsi="현대체Light"/>
          <w:sz w:val="20"/>
        </w:rPr>
      </w:pPr>
      <w:r w:rsidRPr="00314D41">
        <w:rPr>
          <w:rFonts w:ascii="현대체Light" w:eastAsia="현대체Light" w:hAnsi="현대체Light" w:hint="eastAsia"/>
          <w:sz w:val="20"/>
        </w:rPr>
        <w:t>인버터부</w:t>
      </w:r>
    </w:p>
    <w:p w14:paraId="17CDB108" w14:textId="1D08ABA6" w:rsidR="004219ED" w:rsidRPr="004219ED" w:rsidRDefault="004219ED" w:rsidP="00AF1FAE">
      <w:pPr>
        <w:pStyle w:val="E"/>
        <w:numPr>
          <w:ilvl w:val="1"/>
          <w:numId w:val="17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직류전압을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공유하는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독립된</w:t>
      </w:r>
      <w:r w:rsidRPr="00C17E2B">
        <w:rPr>
          <w:rFonts w:ascii="현대체Light" w:eastAsia="현대체Light" w:hAnsi="현대체Light"/>
          <w:sz w:val="20"/>
        </w:rPr>
        <w:t xml:space="preserve"> 6</w:t>
      </w:r>
      <w:r w:rsidRPr="00C17E2B">
        <w:rPr>
          <w:rFonts w:ascii="현대체Light" w:eastAsia="현대체Light" w:hAnsi="현대체Light" w:hint="eastAsia"/>
          <w:sz w:val="20"/>
        </w:rPr>
        <w:t>개의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인버터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회로로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구성한다</w:t>
      </w:r>
      <w:r w:rsidRPr="00C17E2B">
        <w:rPr>
          <w:rFonts w:ascii="현대체Light" w:eastAsia="현대체Light" w:hAnsi="현대체Light"/>
          <w:sz w:val="20"/>
        </w:rPr>
        <w:t>.</w:t>
      </w:r>
    </w:p>
    <w:p w14:paraId="456452C2" w14:textId="2196231C" w:rsidR="00705F42" w:rsidRPr="00314D41" w:rsidRDefault="00705F42" w:rsidP="00AF1FAE">
      <w:pPr>
        <w:pStyle w:val="E"/>
        <w:numPr>
          <w:ilvl w:val="1"/>
          <w:numId w:val="17"/>
        </w:numPr>
        <w:rPr>
          <w:rFonts w:ascii="현대체Light" w:eastAsia="현대체Light" w:hAnsi="현대체Light"/>
          <w:sz w:val="18"/>
        </w:rPr>
      </w:pPr>
      <w:r w:rsidRPr="00705F42">
        <w:rPr>
          <w:rFonts w:ascii="현대체Light" w:eastAsia="현대체Light" w:hAnsi="현대체Light" w:hint="eastAsia"/>
          <w:sz w:val="20"/>
        </w:rPr>
        <w:t>인버터부는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서보제어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보드로부터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수신한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전류지령에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따라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모터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각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상에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전류를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흘려주는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전력증폭기능을</w:t>
      </w:r>
      <w:r w:rsidRPr="00705F42">
        <w:rPr>
          <w:rFonts w:ascii="현대체Light" w:eastAsia="현대체Light" w:hAnsi="현대체Light"/>
          <w:sz w:val="20"/>
        </w:rPr>
        <w:t xml:space="preserve"> </w:t>
      </w:r>
      <w:r w:rsidRPr="00705F42">
        <w:rPr>
          <w:rFonts w:ascii="현대체Light" w:eastAsia="현대체Light" w:hAnsi="현대체Light" w:hint="eastAsia"/>
          <w:sz w:val="20"/>
        </w:rPr>
        <w:t>수행한다</w:t>
      </w:r>
      <w:r w:rsidRPr="00705F42">
        <w:rPr>
          <w:rFonts w:ascii="현대체Light" w:eastAsia="현대체Light" w:hAnsi="현대체Light"/>
          <w:sz w:val="20"/>
        </w:rPr>
        <w:t>.</w:t>
      </w:r>
    </w:p>
    <w:p w14:paraId="685801F1" w14:textId="5D3EE184" w:rsidR="00A87AB7" w:rsidRPr="00C17E2B" w:rsidRDefault="00A87AB7" w:rsidP="00AF1FAE">
      <w:pPr>
        <w:pStyle w:val="E"/>
        <w:numPr>
          <w:ilvl w:val="0"/>
          <w:numId w:val="17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컨버터부</w:t>
      </w:r>
    </w:p>
    <w:p w14:paraId="4F854288" w14:textId="44CD4B3C" w:rsidR="00A87AB7" w:rsidRPr="00C17E2B" w:rsidRDefault="00A87AB7" w:rsidP="00AF1FAE">
      <w:pPr>
        <w:pStyle w:val="E"/>
        <w:numPr>
          <w:ilvl w:val="1"/>
          <w:numId w:val="17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로봇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동작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중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모터로부터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유기된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회생전력을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저항으로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방전하는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회로를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포함한다</w:t>
      </w:r>
      <w:r w:rsidRPr="00C17E2B">
        <w:rPr>
          <w:rFonts w:ascii="현대체Light" w:eastAsia="현대체Light" w:hAnsi="현대체Light"/>
          <w:sz w:val="20"/>
        </w:rPr>
        <w:t>.</w:t>
      </w:r>
    </w:p>
    <w:p w14:paraId="12CC039B" w14:textId="086F3982" w:rsidR="00A87AB7" w:rsidRDefault="00A87AB7" w:rsidP="00AF1FAE">
      <w:pPr>
        <w:pStyle w:val="E"/>
        <w:numPr>
          <w:ilvl w:val="1"/>
          <w:numId w:val="17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직류전압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저하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상태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및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초과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상태를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모니터링하도록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한다</w:t>
      </w:r>
      <w:r w:rsidRPr="00C17E2B">
        <w:rPr>
          <w:rFonts w:ascii="현대체Light" w:eastAsia="현대체Light" w:hAnsi="현대체Light"/>
          <w:sz w:val="20"/>
        </w:rPr>
        <w:t>.</w:t>
      </w:r>
    </w:p>
    <w:p w14:paraId="2DFDE188" w14:textId="3D04CE98" w:rsidR="00705F42" w:rsidRPr="00314D41" w:rsidRDefault="00705F42" w:rsidP="00AF1FAE">
      <w:pPr>
        <w:pStyle w:val="afffffb"/>
        <w:widowControl/>
        <w:numPr>
          <w:ilvl w:val="1"/>
          <w:numId w:val="17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 w:hint="eastAsia"/>
        </w:rPr>
        <w:t>컨버터부에서</w:t>
      </w:r>
      <w:r w:rsidRPr="00C17E2B">
        <w:rPr>
          <w:rFonts w:ascii="현대체Light" w:eastAsia="현대체Light" w:hAnsi="현대체Light"/>
        </w:rPr>
        <w:t xml:space="preserve"> 3</w:t>
      </w:r>
      <w:r w:rsidRPr="00C17E2B">
        <w:rPr>
          <w:rFonts w:ascii="현대체Light" w:eastAsia="현대체Light" w:hAnsi="현대체Light" w:hint="eastAsia"/>
        </w:rPr>
        <w:t>상</w:t>
      </w:r>
      <w:r w:rsidRPr="00C17E2B">
        <w:rPr>
          <w:rFonts w:ascii="현대체Light" w:eastAsia="현대체Light" w:hAnsi="현대체Light"/>
        </w:rPr>
        <w:t xml:space="preserve"> 220V </w:t>
      </w:r>
      <w:r w:rsidRPr="00C17E2B">
        <w:rPr>
          <w:rFonts w:ascii="현대체Light" w:eastAsia="현대체Light" w:hAnsi="현대체Light" w:hint="eastAsia"/>
        </w:rPr>
        <w:t>교류전압을</w:t>
      </w:r>
      <w:r w:rsidRPr="00C17E2B">
        <w:rPr>
          <w:rFonts w:ascii="현대체Light" w:eastAsia="현대체Light" w:hAnsi="현대체Light"/>
        </w:rPr>
        <w:t xml:space="preserve"> </w:t>
      </w:r>
      <w:r w:rsidRPr="00C17E2B">
        <w:rPr>
          <w:rFonts w:ascii="현대체Light" w:eastAsia="현대체Light" w:hAnsi="현대체Light" w:hint="eastAsia"/>
        </w:rPr>
        <w:t>입력받아</w:t>
      </w:r>
      <w:r w:rsidRPr="00C17E2B">
        <w:rPr>
          <w:rFonts w:ascii="현대체Light" w:eastAsia="현대체Light" w:hAnsi="현대체Light"/>
        </w:rPr>
        <w:t xml:space="preserve"> </w:t>
      </w:r>
      <w:r w:rsidRPr="00C17E2B">
        <w:rPr>
          <w:rFonts w:ascii="현대체Light" w:eastAsia="현대체Light" w:hAnsi="현대체Light" w:hint="eastAsia"/>
        </w:rPr>
        <w:t>정류하여</w:t>
      </w:r>
      <w:r w:rsidRPr="00C17E2B">
        <w:rPr>
          <w:rFonts w:ascii="현대체Light" w:eastAsia="현대체Light" w:hAnsi="현대체Light"/>
        </w:rPr>
        <w:t xml:space="preserve"> </w:t>
      </w:r>
      <w:r w:rsidRPr="00C17E2B">
        <w:rPr>
          <w:rFonts w:ascii="현대체Light" w:eastAsia="현대체Light" w:hAnsi="현대체Light" w:hint="eastAsia"/>
        </w:rPr>
        <w:t>직류전압으로</w:t>
      </w:r>
      <w:r w:rsidRPr="00C17E2B">
        <w:rPr>
          <w:rFonts w:ascii="현대체Light" w:eastAsia="현대체Light" w:hAnsi="현대체Light"/>
        </w:rPr>
        <w:t xml:space="preserve"> </w:t>
      </w:r>
      <w:r>
        <w:rPr>
          <w:rFonts w:ascii="현대체Light" w:eastAsia="현대체Light" w:hAnsi="현대체Light" w:hint="eastAsia"/>
        </w:rPr>
        <w:t>변환</w:t>
      </w:r>
      <w:r>
        <w:rPr>
          <w:rFonts w:ascii="현대체Light" w:eastAsia="현대체Light" w:hAnsi="현대체Light" w:hint="eastAsia"/>
          <w:lang w:eastAsia="ko-KR"/>
        </w:rPr>
        <w:t>한다.</w:t>
      </w:r>
    </w:p>
    <w:p w14:paraId="7CF447F1" w14:textId="76910FB9" w:rsidR="00705F42" w:rsidRPr="00314D41" w:rsidRDefault="00A87AB7" w:rsidP="00AF1FAE">
      <w:pPr>
        <w:pStyle w:val="E"/>
        <w:numPr>
          <w:ilvl w:val="1"/>
          <w:numId w:val="17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외부에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부착된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저항과</w:t>
      </w:r>
      <w:r w:rsidRPr="00C17E2B">
        <w:rPr>
          <w:rFonts w:ascii="현대체Light" w:eastAsia="현대체Light" w:hAnsi="현대체Light"/>
          <w:sz w:val="20"/>
        </w:rPr>
        <w:t xml:space="preserve"> IGBT</w:t>
      </w:r>
      <w:r w:rsidRPr="00C17E2B">
        <w:rPr>
          <w:rFonts w:ascii="현대체Light" w:eastAsia="현대체Light" w:hAnsi="현대체Light" w:hint="eastAsia"/>
          <w:sz w:val="20"/>
        </w:rPr>
        <w:t>를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통해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이루어지며</w:t>
      </w:r>
      <w:r w:rsidRPr="00C17E2B">
        <w:rPr>
          <w:rFonts w:ascii="현대체Light" w:eastAsia="현대체Light" w:hAnsi="현대체Light"/>
          <w:sz w:val="20"/>
        </w:rPr>
        <w:t xml:space="preserve">, </w:t>
      </w:r>
      <w:r w:rsidRPr="00C17E2B">
        <w:rPr>
          <w:rFonts w:ascii="현대체Light" w:eastAsia="현대체Light" w:hAnsi="현대체Light" w:hint="eastAsia"/>
          <w:sz w:val="20"/>
        </w:rPr>
        <w:t>저항에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부착된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과열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검지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센서로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상태를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모니터링하도록</w:t>
      </w:r>
      <w:r w:rsidRPr="00C17E2B">
        <w:rPr>
          <w:rFonts w:ascii="현대체Light" w:eastAsia="현대체Light" w:hAnsi="현대체Light"/>
          <w:sz w:val="20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</w:rPr>
        <w:t>한다</w:t>
      </w:r>
      <w:r w:rsidRPr="00C17E2B">
        <w:rPr>
          <w:rFonts w:ascii="현대체Light" w:eastAsia="현대체Light" w:hAnsi="현대체Light"/>
          <w:sz w:val="20"/>
        </w:rPr>
        <w:t>.</w:t>
      </w:r>
    </w:p>
    <w:p w14:paraId="64513F88" w14:textId="38983B49" w:rsidR="00886254" w:rsidRDefault="00886254" w:rsidP="00886254">
      <w:pPr>
        <w:pStyle w:val="E"/>
        <w:rPr>
          <w:rFonts w:ascii="현대체Light" w:eastAsia="현대체Light" w:hAnsi="현대체Light"/>
          <w:sz w:val="20"/>
        </w:rPr>
      </w:pPr>
    </w:p>
    <w:p w14:paraId="057066B3" w14:textId="701C7493" w:rsidR="00373916" w:rsidRPr="00C17E2B" w:rsidRDefault="000B258D" w:rsidP="00373916">
      <w:pPr>
        <w:pStyle w:val="E"/>
        <w:spacing w:line="240" w:lineRule="auto"/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noProof/>
        </w:rPr>
        <w:drawing>
          <wp:inline distT="0" distB="0" distL="0" distR="0" wp14:anchorId="0EB12BE8" wp14:editId="4E33F2FE">
            <wp:extent cx="6193155" cy="439039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83F0" w14:textId="4CF2D10E" w:rsidR="00373916" w:rsidRPr="0058187B" w:rsidRDefault="00373916" w:rsidP="00373916">
      <w:pPr>
        <w:pStyle w:val="aff4"/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</w:pP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5</w: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1</w: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기능구성도(Functional block diagram</w:t>
      </w:r>
      <w:r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>)</w:t>
      </w:r>
    </w:p>
    <w:p w14:paraId="52C4C4F2" w14:textId="7B01387F" w:rsidR="00523D3B" w:rsidRPr="00C17E2B" w:rsidRDefault="004744A5" w:rsidP="00523D3B">
      <w:pPr>
        <w:pStyle w:val="21"/>
        <w:ind w:left="567" w:hanging="567"/>
        <w:rPr>
          <w:rFonts w:ascii="현대체Light" w:eastAsia="현대체Light" w:hAnsi="현대체Light"/>
        </w:rPr>
      </w:pPr>
      <w:bookmarkStart w:id="38" w:name="_Toc183109457"/>
      <w:r w:rsidRPr="00C17E2B">
        <w:rPr>
          <w:rFonts w:ascii="현대체Light" w:eastAsia="현대체Light" w:hAnsi="현대체Light"/>
        </w:rPr>
        <w:lastRenderedPageBreak/>
        <w:t>추적성(Traceability)</w:t>
      </w:r>
      <w:bookmarkEnd w:id="38"/>
    </w:p>
    <w:p w14:paraId="486F0842" w14:textId="77777777" w:rsidR="00DF490D" w:rsidRPr="00C17E2B" w:rsidRDefault="00DF490D" w:rsidP="00DF490D">
      <w:pPr>
        <w:pStyle w:val="E"/>
        <w:rPr>
          <w:rFonts w:ascii="현대체Light" w:eastAsia="현대체Light" w:hAnsi="현대체Light"/>
        </w:rPr>
      </w:pPr>
    </w:p>
    <w:p w14:paraId="5795CCCB" w14:textId="4FF1FD78" w:rsidR="00523D3B" w:rsidRPr="00C17E2B" w:rsidRDefault="00523D3B" w:rsidP="00AC4D7D">
      <w:pPr>
        <w:pStyle w:val="aff4"/>
        <w:rPr>
          <w:rFonts w:ascii="현대체Light" w:eastAsia="현대체Light" w:hAnsi="현대체Light"/>
          <w:sz w:val="22"/>
        </w:rPr>
      </w:pPr>
      <w:r w:rsidRPr="00C17E2B">
        <w:rPr>
          <w:rFonts w:ascii="현대체Light" w:eastAsia="현대체Light" w:hAnsi="현대체Light"/>
          <w:sz w:val="22"/>
        </w:rPr>
        <w:t xml:space="preserve">Table 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5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>.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1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="00A71D74" w:rsidRPr="00C17E2B">
        <w:rPr>
          <w:rFonts w:ascii="현대체Light" w:eastAsia="현대체Light" w:hAnsi="현대체Light"/>
          <w:sz w:val="22"/>
        </w:rPr>
        <w:t xml:space="preserve"> </w:t>
      </w:r>
      <w:r w:rsidR="00AC4D7D" w:rsidRPr="00C17E2B">
        <w:rPr>
          <w:rFonts w:ascii="현대체Light" w:eastAsia="현대체Light" w:hAnsi="현대체Light"/>
          <w:sz w:val="22"/>
          <w:lang w:eastAsia="ko-KR"/>
        </w:rPr>
        <w:t>하드웨어 추적성(Traceability of hardware requirements</w:t>
      </w:r>
      <w:r w:rsidR="00AC4D7D" w:rsidRPr="00C17E2B">
        <w:rPr>
          <w:rFonts w:ascii="현대체Light" w:eastAsia="현대체Light" w:hAnsi="현대체Light"/>
          <w:sz w:val="22"/>
        </w:rPr>
        <w:t>)</w:t>
      </w:r>
    </w:p>
    <w:tbl>
      <w:tblPr>
        <w:tblW w:w="9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7"/>
        <w:gridCol w:w="1475"/>
        <w:gridCol w:w="2113"/>
        <w:gridCol w:w="1938"/>
        <w:gridCol w:w="909"/>
        <w:gridCol w:w="1088"/>
        <w:gridCol w:w="933"/>
      </w:tblGrid>
      <w:tr w:rsidR="004479EA" w:rsidRPr="00C17E2B" w14:paraId="09114017" w14:textId="77777777" w:rsidTr="00CE603C">
        <w:trPr>
          <w:trHeight w:val="909"/>
          <w:tblHeader/>
          <w:jc w:val="center"/>
        </w:trPr>
        <w:tc>
          <w:tcPr>
            <w:tcW w:w="656" w:type="pc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0536E287" w14:textId="77777777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Cs w:val="18"/>
                <w:lang w:eastAsia="ko-KR"/>
              </w:rPr>
              <w:t>상위요구사항ID*</w:t>
            </w:r>
          </w:p>
          <w:p w14:paraId="28DE6F39" w14:textId="259CF770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</w:rPr>
            </w:pPr>
            <w:r w:rsidRPr="00C17E2B">
              <w:rPr>
                <w:rFonts w:ascii="현대체Light" w:eastAsia="현대체Light" w:hAnsi="현대체Light"/>
                <w:szCs w:val="18"/>
                <w:lang w:eastAsia="ko-KR"/>
              </w:rPr>
              <w:t>Parent requirement ID</w:t>
            </w:r>
          </w:p>
        </w:tc>
        <w:tc>
          <w:tcPr>
            <w:tcW w:w="773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4E1E7D" w14:textId="77777777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  <w:t>항목</w:t>
            </w:r>
          </w:p>
          <w:p w14:paraId="785DB1A0" w14:textId="43C0D23C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  <w:t>Item</w:t>
            </w:r>
          </w:p>
        </w:tc>
        <w:tc>
          <w:tcPr>
            <w:tcW w:w="1101" w:type="pct"/>
            <w:tcBorders>
              <w:top w:val="single" w:sz="8" w:space="0" w:color="auto"/>
            </w:tcBorders>
            <w:vAlign w:val="center"/>
          </w:tcPr>
          <w:p w14:paraId="5179943E" w14:textId="02383898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  <w:t>설명/요구사항</w:t>
            </w:r>
          </w:p>
          <w:p w14:paraId="311D2A49" w14:textId="038078A5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  <w:t>Description/Requirement</w:t>
            </w:r>
          </w:p>
        </w:tc>
        <w:tc>
          <w:tcPr>
            <w:tcW w:w="1011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5327C55" w14:textId="720DB6FF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  <w:t>요구 성능 수준</w:t>
            </w:r>
          </w:p>
          <w:p w14:paraId="2DA55882" w14:textId="6626A081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</w:rPr>
            </w:pPr>
            <w:r w:rsidRPr="00C17E2B"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  <w:t>Requried performance level</w:t>
            </w:r>
          </w:p>
        </w:tc>
        <w:tc>
          <w:tcPr>
            <w:tcW w:w="482" w:type="pct"/>
            <w:tcBorders>
              <w:top w:val="single" w:sz="8" w:space="0" w:color="auto"/>
            </w:tcBorders>
            <w:vAlign w:val="center"/>
          </w:tcPr>
          <w:p w14:paraId="59C19919" w14:textId="4A11745A" w:rsidR="00CE603C" w:rsidRDefault="00CE603C" w:rsidP="00CE603C">
            <w:pPr>
              <w:pStyle w:val="af5"/>
              <w:spacing w:line="240" w:lineRule="auto"/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bCs/>
                <w:szCs w:val="18"/>
                <w:lang w:eastAsia="ko-KR"/>
              </w:rPr>
              <w:t>모듈 형번</w:t>
            </w:r>
          </w:p>
        </w:tc>
        <w:tc>
          <w:tcPr>
            <w:tcW w:w="482" w:type="pct"/>
            <w:tcBorders>
              <w:top w:val="single" w:sz="8" w:space="0" w:color="auto"/>
            </w:tcBorders>
            <w:vAlign w:val="center"/>
          </w:tcPr>
          <w:p w14:paraId="71553B37" w14:textId="0586DC4B" w:rsidR="00CE603C" w:rsidRPr="00C17E2B" w:rsidRDefault="00CE603C" w:rsidP="004479EA">
            <w:pPr>
              <w:pStyle w:val="af5"/>
              <w:spacing w:line="240" w:lineRule="auto"/>
              <w:jc w:val="left"/>
              <w:rPr>
                <w:rFonts w:ascii="현대체Light" w:eastAsia="현대체Light" w:hAnsi="현대체Light" w:cs="Arial"/>
                <w:bCs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bCs/>
                <w:szCs w:val="18"/>
                <w:lang w:eastAsia="ko-KR"/>
              </w:rPr>
              <w:t>포함 보드명</w:t>
            </w:r>
          </w:p>
        </w:tc>
        <w:tc>
          <w:tcPr>
            <w:tcW w:w="494" w:type="pc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5189D" w14:textId="168A1B9B" w:rsidR="00CE603C" w:rsidRPr="00C17E2B" w:rsidRDefault="00CE603C" w:rsidP="00DF490D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Cs w:val="18"/>
                <w:lang w:eastAsia="ko-KR"/>
              </w:rPr>
              <w:t>하드웨어 기능 ID**</w:t>
            </w:r>
          </w:p>
          <w:p w14:paraId="53D46FBC" w14:textId="552803E7" w:rsidR="00CE603C" w:rsidRPr="00B44707" w:rsidRDefault="00CE603C" w:rsidP="00B44707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szCs w:val="18"/>
                <w:lang w:eastAsia="ko-KR"/>
              </w:rPr>
              <w:t>Hardware function ID</w:t>
            </w:r>
          </w:p>
        </w:tc>
      </w:tr>
      <w:tr w:rsidR="004479EA" w:rsidRPr="00C17E2B" w14:paraId="23C1A5DC" w14:textId="77777777" w:rsidTr="00CE603C">
        <w:trPr>
          <w:trHeight w:val="442"/>
          <w:jc w:val="center"/>
        </w:trPr>
        <w:tc>
          <w:tcPr>
            <w:tcW w:w="656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1F8AF46" w14:textId="2BC46D72" w:rsidR="00CE603C" w:rsidRPr="00C17E2B" w:rsidRDefault="00CE603C" w:rsidP="00DF490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PF.1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0C68C209" w14:textId="5AC9944C" w:rsidR="00CE603C" w:rsidRPr="00C17E2B" w:rsidRDefault="00CE603C" w:rsidP="00886254">
            <w:pPr>
              <w:pStyle w:val="afffffe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중형드라이브</w:t>
            </w:r>
            <w:r w:rsidR="00136266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-</w:t>
            </w:r>
            <w:r w:rsidR="00136266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1</w:t>
            </w:r>
          </w:p>
        </w:tc>
        <w:tc>
          <w:tcPr>
            <w:tcW w:w="1101" w:type="pct"/>
            <w:vAlign w:val="center"/>
          </w:tcPr>
          <w:p w14:paraId="76D9F406" w14:textId="22AD3E70" w:rsidR="00CE603C" w:rsidRPr="00C17E2B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HS160L, HS180, HS220, US220, HS210E,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HH130SL, HH150L, HH220S, HS200L, HS260, HH300, HX300L, HX400, HX400L, HX400S, HX500, HX500L, HX500S, HX600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중형로봇 호환</w:t>
            </w:r>
          </w:p>
        </w:tc>
        <w:tc>
          <w:tcPr>
            <w:tcW w:w="1011" w:type="pct"/>
            <w:vAlign w:val="center"/>
          </w:tcPr>
          <w:p w14:paraId="12707288" w14:textId="77777777" w:rsidR="00CE603C" w:rsidRPr="008937F3" w:rsidRDefault="00CE603C" w:rsidP="00DD2FCE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주축 전류출력 </w:t>
            </w:r>
            <w:r w:rsidRPr="008937F3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 100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63E625AF" w14:textId="77777777" w:rsidR="00CE603C" w:rsidRDefault="00CE603C" w:rsidP="00DD2FCE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수축 전류출력 </w:t>
            </w:r>
            <w:r w:rsidRPr="008937F3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: 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75A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3D4A317B" w14:textId="77777777" w:rsidR="00CE603C" w:rsidRDefault="00CE603C" w:rsidP="00DD2FCE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출력전압 : 600V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6C0E92E2" w14:textId="5E7EB09C" w:rsidR="00CE603C" w:rsidRDefault="00CE603C" w:rsidP="00DD2FCE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전류센서 출력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</w:t>
            </w:r>
          </w:p>
          <w:p w14:paraId="686268BE" w14:textId="77777777" w:rsidR="00CE603C" w:rsidRDefault="00CE603C" w:rsidP="00DD2FCE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DD2FCE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주축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50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기준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4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  <w:p w14:paraId="29E89030" w14:textId="535E746C" w:rsidR="00CE603C" w:rsidRPr="00DD2FCE" w:rsidRDefault="00CE603C" w:rsidP="00DD2FCE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 수축 50A 기준 4V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</w:tc>
        <w:tc>
          <w:tcPr>
            <w:tcW w:w="482" w:type="pct"/>
            <w:vAlign w:val="center"/>
          </w:tcPr>
          <w:p w14:paraId="17D5BC3C" w14:textId="77777777" w:rsidR="00CE603C" w:rsidRDefault="00CE603C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H6D6X</w:t>
            </w:r>
          </w:p>
          <w:p w14:paraId="788EDC6F" w14:textId="5C547BF7" w:rsidR="004479EA" w:rsidRDefault="004479EA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</w:t>
            </w:r>
            <w:r w:rsidR="00DE21EE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류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방열판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기구물)</w:t>
            </w:r>
          </w:p>
        </w:tc>
        <w:tc>
          <w:tcPr>
            <w:tcW w:w="482" w:type="pct"/>
            <w:vAlign w:val="center"/>
          </w:tcPr>
          <w:p w14:paraId="65485C61" w14:textId="53983B0A" w:rsidR="00CE603C" w:rsidRDefault="00CE603C" w:rsidP="00DF490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BD651</w:t>
            </w:r>
            <w:r w:rsidR="004479E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(AMP</w:t>
            </w:r>
            <w:r w:rsidR="004479EA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 w:rsidR="004479E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보드)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,</w:t>
            </w:r>
          </w:p>
          <w:p w14:paraId="695C92DA" w14:textId="13D1CD6F" w:rsidR="00CE603C" w:rsidRPr="00C17E2B" w:rsidRDefault="00CE603C" w:rsidP="00DF490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BD652</w:t>
            </w:r>
            <w:r w:rsidR="004479EA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(AMP </w:t>
            </w:r>
            <w:r w:rsidR="004479E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인터페이스 보드)</w:t>
            </w:r>
          </w:p>
        </w:tc>
        <w:tc>
          <w:tcPr>
            <w:tcW w:w="494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44F3C64" w14:textId="77777777" w:rsidR="00CE603C" w:rsidRPr="00886254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86254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HDF</w:t>
            </w:r>
            <w:r w:rsidRPr="00886254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x.1</w:t>
            </w:r>
          </w:p>
          <w:p w14:paraId="73F98EE0" w14:textId="495F0E15" w:rsidR="00CE603C" w:rsidRPr="00C17E2B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886254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Where x=1 to </w:t>
            </w:r>
            <w:r w:rsidR="00505220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32</w:t>
            </w:r>
          </w:p>
        </w:tc>
      </w:tr>
      <w:tr w:rsidR="004479EA" w:rsidRPr="00C17E2B" w14:paraId="0787EDB0" w14:textId="77777777" w:rsidTr="00CE603C">
        <w:trPr>
          <w:trHeight w:val="489"/>
          <w:jc w:val="center"/>
        </w:trPr>
        <w:tc>
          <w:tcPr>
            <w:tcW w:w="656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2B5066F" w14:textId="2BC00C17" w:rsidR="00CE603C" w:rsidRPr="00C17E2B" w:rsidRDefault="00CE603C" w:rsidP="00DF490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PF.2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75C470C4" w14:textId="7C7CA841" w:rsidR="00CE603C" w:rsidRPr="00C17E2B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중형드라이브</w:t>
            </w:r>
            <w:r w:rsidR="00136266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-</w:t>
            </w:r>
            <w:r w:rsidR="00136266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2</w:t>
            </w:r>
          </w:p>
        </w:tc>
        <w:tc>
          <w:tcPr>
            <w:tcW w:w="1101" w:type="pct"/>
            <w:vAlign w:val="center"/>
          </w:tcPr>
          <w:p w14:paraId="0096F6FD" w14:textId="0DABE9FE" w:rsidR="00CE603C" w:rsidRPr="00C17E2B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szCs w:val="18"/>
                <w:lang w:eastAsia="ko-KR"/>
              </w:rPr>
              <w:t xml:space="preserve">HH030L, HH050, YS080, YS080L, UH035, </w:t>
            </w: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H</w:t>
            </w:r>
            <w:r>
              <w:rPr>
                <w:rFonts w:ascii="현대체Light" w:eastAsia="현대체Light" w:hAnsi="현대체Light" w:cs="Arial"/>
                <w:szCs w:val="18"/>
                <w:lang w:eastAsia="ko-KR"/>
              </w:rPr>
              <w:t xml:space="preserve">H100SL, HH130L, HP130, YS140, YS140D, HP160 </w:t>
            </w: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중형로봇 호환</w:t>
            </w:r>
          </w:p>
        </w:tc>
        <w:tc>
          <w:tcPr>
            <w:tcW w:w="1011" w:type="pct"/>
            <w:vAlign w:val="center"/>
          </w:tcPr>
          <w:p w14:paraId="7563E968" w14:textId="77777777" w:rsidR="00CE603C" w:rsidRPr="008937F3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주축 전류출력 </w:t>
            </w:r>
            <w:r w:rsidRPr="008937F3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 100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14FE3657" w14:textId="77777777" w:rsidR="00CE603C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수축 전류출력 </w:t>
            </w:r>
            <w:r w:rsidRPr="008937F3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: 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75A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77776F4F" w14:textId="77777777" w:rsidR="00CE603C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출력전압 : 600V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3BF62362" w14:textId="77777777" w:rsidR="00CE603C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전류센서 출력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</w:t>
            </w:r>
          </w:p>
          <w:p w14:paraId="6CB83FD7" w14:textId="77777777" w:rsidR="00CE603C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DD2FCE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주축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50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기준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4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  <w:p w14:paraId="0C270200" w14:textId="44110DD5" w:rsidR="00CE603C" w:rsidRPr="00C17E2B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 수축 25A 기준 4V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</w:tc>
        <w:tc>
          <w:tcPr>
            <w:tcW w:w="482" w:type="pct"/>
            <w:vAlign w:val="center"/>
          </w:tcPr>
          <w:p w14:paraId="5D2A0891" w14:textId="77777777" w:rsidR="00CE603C" w:rsidRDefault="00CE603C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H6D6X</w:t>
            </w:r>
          </w:p>
          <w:p w14:paraId="1C79C5F8" w14:textId="34BC6F9D" w:rsidR="004479EA" w:rsidRDefault="004479EA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</w:t>
            </w:r>
            <w:r w:rsidR="00DE21EE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류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방열판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기구물)</w:t>
            </w:r>
          </w:p>
        </w:tc>
        <w:tc>
          <w:tcPr>
            <w:tcW w:w="482" w:type="pct"/>
            <w:vAlign w:val="center"/>
          </w:tcPr>
          <w:p w14:paraId="69E6D742" w14:textId="77777777" w:rsidR="004479EA" w:rsidRDefault="004479EA" w:rsidP="004479E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BD651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(AMP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보드)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,</w:t>
            </w:r>
          </w:p>
          <w:p w14:paraId="3CAE53DB" w14:textId="57DCEA46" w:rsidR="00CE603C" w:rsidRPr="00C17E2B" w:rsidRDefault="004479EA" w:rsidP="004479E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BD652(AMP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인터페이스 보드)</w:t>
            </w:r>
          </w:p>
        </w:tc>
        <w:tc>
          <w:tcPr>
            <w:tcW w:w="494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47E6A20" w14:textId="63C7D2D1" w:rsidR="00CE603C" w:rsidRPr="00886254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86254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HDF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x.2</w:t>
            </w:r>
          </w:p>
          <w:p w14:paraId="080D1AAA" w14:textId="0CBDB8E7" w:rsidR="00CE603C" w:rsidRPr="00C17E2B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886254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Where</w:t>
            </w:r>
            <w:r w:rsidR="00505220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x=1 to 32</w:t>
            </w:r>
          </w:p>
        </w:tc>
      </w:tr>
      <w:tr w:rsidR="004479EA" w:rsidRPr="00C17E2B" w14:paraId="2FBB3DC0" w14:textId="77777777" w:rsidTr="00CE603C">
        <w:trPr>
          <w:trHeight w:val="489"/>
          <w:jc w:val="center"/>
        </w:trPr>
        <w:tc>
          <w:tcPr>
            <w:tcW w:w="656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2674A8E" w14:textId="3380617C" w:rsidR="00CE603C" w:rsidRDefault="00CE603C" w:rsidP="00DF490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PF.3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2FA40D2B" w14:textId="21A425EE" w:rsidR="00CE603C" w:rsidRPr="00C17E2B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중형드라이브</w:t>
            </w:r>
            <w:r w:rsidR="00136266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-</w:t>
            </w:r>
            <w:r w:rsidR="00136266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3</w:t>
            </w:r>
          </w:p>
        </w:tc>
        <w:tc>
          <w:tcPr>
            <w:tcW w:w="1101" w:type="pct"/>
            <w:vAlign w:val="center"/>
          </w:tcPr>
          <w:p w14:paraId="4399ED75" w14:textId="456491BF" w:rsidR="00CE603C" w:rsidRPr="00C17E2B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H</w:t>
            </w:r>
            <w:r>
              <w:rPr>
                <w:rFonts w:ascii="현대체Light" w:eastAsia="현대체Light" w:hAnsi="현대체Light" w:cs="Arial"/>
                <w:szCs w:val="18"/>
                <w:lang w:eastAsia="ko-KR"/>
              </w:rPr>
              <w:t xml:space="preserve">H020L </w:t>
            </w: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중형로봇 호환</w:t>
            </w:r>
          </w:p>
        </w:tc>
        <w:tc>
          <w:tcPr>
            <w:tcW w:w="1011" w:type="pct"/>
            <w:vAlign w:val="center"/>
          </w:tcPr>
          <w:p w14:paraId="54F86E3E" w14:textId="77777777" w:rsidR="00CE603C" w:rsidRPr="008937F3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주축 전류출력 </w:t>
            </w:r>
            <w:r w:rsidRPr="008937F3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 100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59AA20A8" w14:textId="77777777" w:rsidR="00CE603C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수축 전류출력 </w:t>
            </w:r>
            <w:r w:rsidRPr="008937F3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: 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75A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6EB3A897" w14:textId="77777777" w:rsidR="00CE603C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출력전압 : 600V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8937F3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7D57A7B5" w14:textId="77777777" w:rsidR="00CE603C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전류센서 출력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</w:t>
            </w:r>
          </w:p>
          <w:p w14:paraId="26C9B887" w14:textId="02F8C544" w:rsidR="00CE603C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DD2FCE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1~2축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50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기준 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4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  <w:p w14:paraId="6A788062" w14:textId="77777777" w:rsidR="00CE603C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- 3축 25A 기준 4V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  <w:p w14:paraId="4C789B8E" w14:textId="77777777" w:rsidR="00CE603C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- 4축 15A 기준 4V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  <w:p w14:paraId="03377C3F" w14:textId="22A86F12" w:rsidR="00CE603C" w:rsidRPr="00C17E2B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- 5~6축 5A 기준 4V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</w:tc>
        <w:tc>
          <w:tcPr>
            <w:tcW w:w="482" w:type="pct"/>
            <w:vAlign w:val="center"/>
          </w:tcPr>
          <w:p w14:paraId="5A18866D" w14:textId="77777777" w:rsidR="00CE603C" w:rsidRDefault="00CE603C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H6D6X</w:t>
            </w:r>
          </w:p>
          <w:p w14:paraId="2256AEFA" w14:textId="63C10F21" w:rsidR="004479EA" w:rsidRDefault="004479EA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</w:t>
            </w:r>
            <w:r w:rsidR="00DE21EE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류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방열판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기구물)</w:t>
            </w:r>
          </w:p>
        </w:tc>
        <w:tc>
          <w:tcPr>
            <w:tcW w:w="482" w:type="pct"/>
            <w:vAlign w:val="center"/>
          </w:tcPr>
          <w:p w14:paraId="53A86DD6" w14:textId="77777777" w:rsidR="004479EA" w:rsidRDefault="004479EA" w:rsidP="004479E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BD651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(AMP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보드)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,</w:t>
            </w:r>
          </w:p>
          <w:p w14:paraId="02A62F18" w14:textId="7F8A9EA7" w:rsidR="00CE603C" w:rsidRPr="00C17E2B" w:rsidRDefault="004479EA" w:rsidP="004479E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BD652(AMP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인터페이스 보드)</w:t>
            </w:r>
          </w:p>
        </w:tc>
        <w:tc>
          <w:tcPr>
            <w:tcW w:w="494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64D2181" w14:textId="789C2E78" w:rsidR="00CE603C" w:rsidRPr="00886254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86254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HDF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x.3</w:t>
            </w:r>
          </w:p>
          <w:p w14:paraId="3C6953A9" w14:textId="7977FE2F" w:rsidR="00CE603C" w:rsidRPr="00C17E2B" w:rsidRDefault="00505220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Where x=1 to 32</w:t>
            </w:r>
          </w:p>
        </w:tc>
      </w:tr>
      <w:tr w:rsidR="004479EA" w:rsidRPr="00C17E2B" w14:paraId="1649C2AB" w14:textId="77777777" w:rsidTr="00CE603C">
        <w:trPr>
          <w:trHeight w:val="489"/>
          <w:jc w:val="center"/>
        </w:trPr>
        <w:tc>
          <w:tcPr>
            <w:tcW w:w="656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10C3C60" w14:textId="2294894D" w:rsidR="00CE603C" w:rsidRPr="00B44707" w:rsidRDefault="00CE603C" w:rsidP="00DF490D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PF.4</w:t>
            </w:r>
          </w:p>
        </w:tc>
        <w:tc>
          <w:tcPr>
            <w:tcW w:w="77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D74ED4A" w14:textId="78B9A454" w:rsidR="00CE603C" w:rsidRPr="00B44707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소형드라이브</w:t>
            </w:r>
            <w:r w:rsidR="00136266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-</w:t>
            </w:r>
            <w:r w:rsidR="00136266">
              <w:rPr>
                <w:rFonts w:ascii="현대체Light" w:eastAsia="현대체Light" w:hAnsi="현대체Light" w:cs="Arial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1</w:t>
            </w:r>
          </w:p>
        </w:tc>
        <w:tc>
          <w:tcPr>
            <w:tcW w:w="1101" w:type="pct"/>
            <w:tcBorders>
              <w:bottom w:val="single" w:sz="8" w:space="0" w:color="auto"/>
            </w:tcBorders>
            <w:vAlign w:val="center"/>
          </w:tcPr>
          <w:p w14:paraId="49C0157C" w14:textId="78733C98" w:rsidR="00CE603C" w:rsidRPr="00B44707" w:rsidRDefault="00CE603C" w:rsidP="00DF490D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H</w:t>
            </w:r>
            <w:r w:rsidRPr="00B44707">
              <w:rPr>
                <w:rFonts w:ascii="현대체Light" w:eastAsia="현대체Light" w:hAnsi="현대체Light" w:cs="Arial"/>
                <w:szCs w:val="18"/>
                <w:lang w:eastAsia="ko-KR"/>
              </w:rPr>
              <w:t xml:space="preserve">A006B, HA006L, UA006, HH012, HH010L, HH020, UH020 </w:t>
            </w:r>
            <w:r w:rsidRPr="00B44707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소형로봇 호환</w:t>
            </w:r>
          </w:p>
        </w:tc>
        <w:tc>
          <w:tcPr>
            <w:tcW w:w="1011" w:type="pct"/>
            <w:tcBorders>
              <w:bottom w:val="single" w:sz="8" w:space="0" w:color="auto"/>
            </w:tcBorders>
            <w:vAlign w:val="center"/>
          </w:tcPr>
          <w:p w14:paraId="5B936A32" w14:textId="11C1C258" w:rsidR="00CE603C" w:rsidRPr="00B44707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주축 전류출력 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 50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415DF25B" w14:textId="0DC0805D" w:rsidR="00CE603C" w:rsidRPr="00B44707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수축 전류출력 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: 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20A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4C276001" w14:textId="77777777" w:rsidR="00CE603C" w:rsidRPr="00B44707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출력전압 : 600V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6"/>
                <w:szCs w:val="18"/>
                <w:lang w:eastAsia="ko-KR"/>
              </w:rPr>
              <w:t>PEAK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 이하</w:t>
            </w:r>
          </w:p>
          <w:p w14:paraId="1D9AE320" w14:textId="77777777" w:rsidR="00CE603C" w:rsidRPr="00B44707" w:rsidRDefault="00CE603C" w:rsidP="006966A7">
            <w:pPr>
              <w:pStyle w:val="af6"/>
              <w:overflowPunct w:val="0"/>
              <w:spacing w:line="240" w:lineRule="auto"/>
              <w:ind w:left="0" w:firstLineChars="100" w:firstLine="130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전류센서 출력 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:</w:t>
            </w:r>
          </w:p>
          <w:p w14:paraId="5A081784" w14:textId="02C60FB3" w:rsidR="00CE603C" w:rsidRPr="00B44707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- 주축 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15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A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 xml:space="preserve">기준 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4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V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  <w:p w14:paraId="69051B93" w14:textId="641C4A40" w:rsidR="00CE603C" w:rsidRPr="00B44707" w:rsidRDefault="00CE603C" w:rsidP="006966A7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- 수축 5A 기준 4V</w:t>
            </w:r>
            <w:r w:rsidRPr="00B44707"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 xml:space="preserve"> </w:t>
            </w:r>
            <w:r w:rsidRPr="00B44707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출력</w:t>
            </w:r>
          </w:p>
        </w:tc>
        <w:tc>
          <w:tcPr>
            <w:tcW w:w="482" w:type="pct"/>
            <w:tcBorders>
              <w:bottom w:val="single" w:sz="8" w:space="0" w:color="auto"/>
            </w:tcBorders>
            <w:vAlign w:val="center"/>
          </w:tcPr>
          <w:p w14:paraId="1938396B" w14:textId="77777777" w:rsidR="00CE603C" w:rsidRDefault="00CE603C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H6D6A</w:t>
            </w:r>
          </w:p>
          <w:p w14:paraId="3895CCCE" w14:textId="1AE5BA4A" w:rsidR="004479EA" w:rsidRDefault="004479EA" w:rsidP="00CE603C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</w:t>
            </w:r>
            <w:r w:rsidR="00DE21EE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류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방열판 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+ </w:t>
            </w:r>
            <w:r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기구물)</w:t>
            </w:r>
          </w:p>
        </w:tc>
        <w:tc>
          <w:tcPr>
            <w:tcW w:w="482" w:type="pct"/>
            <w:tcBorders>
              <w:bottom w:val="single" w:sz="8" w:space="0" w:color="auto"/>
            </w:tcBorders>
            <w:vAlign w:val="center"/>
          </w:tcPr>
          <w:p w14:paraId="669E5475" w14:textId="755ED719" w:rsidR="00CE603C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BD653</w:t>
            </w:r>
            <w:r w:rsidR="004479E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(AMP</w:t>
            </w:r>
            <w:r w:rsidR="004479EA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 w:rsidR="004479E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보드)</w:t>
            </w: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,</w:t>
            </w:r>
          </w:p>
          <w:p w14:paraId="03FFB4F7" w14:textId="2F6182B4" w:rsidR="00CE603C" w:rsidRPr="00B44707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BD654</w:t>
            </w:r>
            <w:r w:rsidR="004479EA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(AMP </w:t>
            </w:r>
            <w:r w:rsidR="004479E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인터페이스 보드)</w:t>
            </w:r>
          </w:p>
        </w:tc>
        <w:tc>
          <w:tcPr>
            <w:tcW w:w="49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E0F76C" w14:textId="1915BCAD" w:rsidR="00CE603C" w:rsidRPr="00886254" w:rsidRDefault="00CE603C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</w:pPr>
            <w:r w:rsidRPr="00886254">
              <w:rPr>
                <w:rFonts w:ascii="현대체Light" w:eastAsia="현대체Light" w:hAnsi="현대체Light" w:cs="Arial" w:hint="eastAsia"/>
                <w:color w:val="000000" w:themeColor="text1"/>
                <w:sz w:val="16"/>
                <w:szCs w:val="18"/>
                <w:lang w:eastAsia="ko-KR"/>
              </w:rPr>
              <w:t>HDF</w:t>
            </w: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x.4</w:t>
            </w:r>
          </w:p>
          <w:p w14:paraId="03CE240D" w14:textId="26B8C489" w:rsidR="00CE603C" w:rsidRPr="00B44707" w:rsidRDefault="00505220" w:rsidP="00886254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>
              <w:rPr>
                <w:rFonts w:ascii="현대체Light" w:eastAsia="현대체Light" w:hAnsi="현대체Light" w:cs="Arial"/>
                <w:color w:val="000000" w:themeColor="text1"/>
                <w:sz w:val="16"/>
                <w:szCs w:val="18"/>
                <w:lang w:eastAsia="ko-KR"/>
              </w:rPr>
              <w:t>Where x=1 to 32</w:t>
            </w:r>
          </w:p>
        </w:tc>
      </w:tr>
    </w:tbl>
    <w:p w14:paraId="7699CFFF" w14:textId="73F3A6C7" w:rsidR="00523D3B" w:rsidRPr="00C17E2B" w:rsidRDefault="00523D3B" w:rsidP="00DF490D">
      <w:pPr>
        <w:pStyle w:val="E"/>
        <w:rPr>
          <w:rFonts w:ascii="현대체Light" w:eastAsia="현대체Light" w:hAnsi="현대체Light"/>
          <w:color w:val="000000" w:themeColor="text1"/>
          <w:sz w:val="18"/>
        </w:rPr>
      </w:pPr>
      <w:r w:rsidRPr="00C17E2B">
        <w:rPr>
          <w:rFonts w:ascii="현대체Light" w:eastAsia="현대체Light" w:hAnsi="현대체Light"/>
          <w:color w:val="000000" w:themeColor="text1"/>
          <w:sz w:val="18"/>
        </w:rPr>
        <w:t>* 상위 요구사항 ID: PR.[xx], PF.[xx], SF.[xx], PP.[xx], SP.[xx] 등</w:t>
      </w:r>
    </w:p>
    <w:p w14:paraId="655221C4" w14:textId="4C2D22F5" w:rsidR="00C95640" w:rsidRPr="00C17E2B" w:rsidRDefault="00C95640" w:rsidP="00DF490D">
      <w:pPr>
        <w:pStyle w:val="E"/>
        <w:rPr>
          <w:rFonts w:ascii="현대체Light" w:eastAsia="현대체Light" w:hAnsi="현대체Light"/>
          <w:color w:val="000000" w:themeColor="text1"/>
          <w:sz w:val="18"/>
        </w:rPr>
      </w:pPr>
      <w:r w:rsidRPr="00C17E2B">
        <w:rPr>
          <w:rFonts w:ascii="현대체Light" w:eastAsia="현대체Light" w:hAnsi="현대체Light"/>
          <w:color w:val="000000" w:themeColor="text1"/>
          <w:sz w:val="18"/>
        </w:rPr>
        <w:t>** 하나의 상위 요구사항 ID에 복수의 하드웨어 기능 ID가 포함될 수 있다.</w:t>
      </w:r>
    </w:p>
    <w:p w14:paraId="302B5FFD" w14:textId="2191A190" w:rsidR="00411459" w:rsidRPr="00C17E2B" w:rsidRDefault="00411459" w:rsidP="004479EA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0756B848" w14:textId="0790B8F1" w:rsidR="004D6173" w:rsidRPr="00373916" w:rsidRDefault="00523D3B" w:rsidP="004D6173">
      <w:pPr>
        <w:pStyle w:val="21"/>
        <w:ind w:left="567" w:hanging="567"/>
        <w:rPr>
          <w:rFonts w:ascii="현대체Light" w:eastAsia="현대체Light" w:hAnsi="현대체Light"/>
        </w:rPr>
      </w:pPr>
      <w:bookmarkStart w:id="39" w:name="_Toc130204917"/>
      <w:bookmarkStart w:id="40" w:name="_Toc183109458"/>
      <w:r w:rsidRPr="00C17E2B">
        <w:rPr>
          <w:rFonts w:ascii="현대체Light" w:eastAsia="현대체Light" w:hAnsi="현대체Light"/>
        </w:rPr>
        <w:t>기능과 구조(Function</w:t>
      </w:r>
      <w:r w:rsidR="004842A7" w:rsidRPr="00C17E2B">
        <w:rPr>
          <w:rFonts w:ascii="현대체Light" w:eastAsia="현대체Light" w:hAnsi="현대체Light"/>
        </w:rPr>
        <w:t xml:space="preserve"> </w:t>
      </w:r>
      <w:r w:rsidRPr="00C17E2B">
        <w:rPr>
          <w:rFonts w:ascii="현대체Light" w:eastAsia="현대체Light" w:hAnsi="현대체Light"/>
        </w:rPr>
        <w:t xml:space="preserve">and </w:t>
      </w:r>
      <w:r w:rsidR="004842A7" w:rsidRPr="00C17E2B">
        <w:rPr>
          <w:rFonts w:ascii="현대체Light" w:eastAsia="현대체Light" w:hAnsi="현대체Light"/>
        </w:rPr>
        <w:t>s</w:t>
      </w:r>
      <w:r w:rsidRPr="00C17E2B">
        <w:rPr>
          <w:rFonts w:ascii="현대체Light" w:eastAsia="현대체Light" w:hAnsi="현대체Light"/>
        </w:rPr>
        <w:t>tructure</w:t>
      </w:r>
      <w:bookmarkEnd w:id="39"/>
      <w:r w:rsidR="00D916B5" w:rsidRPr="00C17E2B">
        <w:rPr>
          <w:rFonts w:ascii="현대체Light" w:eastAsia="현대체Light" w:hAnsi="현대체Light"/>
        </w:rPr>
        <w:t>)</w:t>
      </w:r>
      <w:bookmarkEnd w:id="40"/>
    </w:p>
    <w:p w14:paraId="36AECDF4" w14:textId="77777777" w:rsidR="007D53E6" w:rsidRPr="00C17E2B" w:rsidRDefault="007D53E6" w:rsidP="004D6173">
      <w:pPr>
        <w:pStyle w:val="E"/>
        <w:rPr>
          <w:rFonts w:ascii="현대체Light" w:eastAsia="현대체Light" w:hAnsi="현대체Light"/>
        </w:rPr>
      </w:pPr>
    </w:p>
    <w:p w14:paraId="24E84A65" w14:textId="4B5968FE" w:rsidR="004D6173" w:rsidRPr="0058187B" w:rsidRDefault="004D6173" w:rsidP="00AC4D7D">
      <w:pPr>
        <w:pStyle w:val="aff4"/>
        <w:rPr>
          <w:rFonts w:ascii="현대체Light" w:eastAsia="현대체Light" w:hAnsi="현대체Light"/>
          <w:color w:val="000000" w:themeColor="text1"/>
          <w:sz w:val="22"/>
        </w:rPr>
      </w:pPr>
      <w:r w:rsidRPr="0058187B">
        <w:rPr>
          <w:rFonts w:ascii="현대체Light" w:eastAsia="현대체Light" w:hAnsi="현대체Light"/>
          <w:color w:val="000000" w:themeColor="text1"/>
          <w:sz w:val="22"/>
        </w:rPr>
        <w:t xml:space="preserve">Table </w:t>
      </w:r>
      <w:r w:rsidRPr="0058187B">
        <w:rPr>
          <w:rFonts w:ascii="현대체Light" w:eastAsia="현대체Light" w:hAnsi="현대체Light"/>
          <w:color w:val="000000" w:themeColor="text1"/>
          <w:sz w:val="22"/>
        </w:rPr>
        <w:fldChar w:fldCharType="begin"/>
      </w:r>
      <w:r w:rsidRPr="0058187B">
        <w:rPr>
          <w:rFonts w:ascii="현대체Light" w:eastAsia="현대체Light" w:hAnsi="현대체Light"/>
          <w:color w:val="000000" w:themeColor="text1"/>
          <w:sz w:val="22"/>
        </w:rPr>
        <w:instrText xml:space="preserve"> STYLEREF 1 \s </w:instrText>
      </w:r>
      <w:r w:rsidRPr="0058187B">
        <w:rPr>
          <w:rFonts w:ascii="현대체Light" w:eastAsia="현대체Light" w:hAnsi="현대체Light"/>
          <w:color w:val="000000" w:themeColor="text1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</w:rPr>
        <w:t>5</w:t>
      </w:r>
      <w:r w:rsidRPr="0058187B">
        <w:rPr>
          <w:rFonts w:ascii="현대체Light" w:eastAsia="현대체Light" w:hAnsi="현대체Light"/>
          <w:color w:val="000000" w:themeColor="text1"/>
          <w:sz w:val="22"/>
        </w:rPr>
        <w:fldChar w:fldCharType="end"/>
      </w:r>
      <w:r w:rsidRPr="0058187B">
        <w:rPr>
          <w:rFonts w:ascii="현대체Light" w:eastAsia="현대체Light" w:hAnsi="현대체Light"/>
          <w:color w:val="000000" w:themeColor="text1"/>
          <w:sz w:val="22"/>
        </w:rPr>
        <w:t>.</w:t>
      </w:r>
      <w:r w:rsidRPr="0058187B">
        <w:rPr>
          <w:rFonts w:ascii="현대체Light" w:eastAsia="현대체Light" w:hAnsi="현대체Light"/>
          <w:color w:val="000000" w:themeColor="text1"/>
          <w:sz w:val="22"/>
        </w:rPr>
        <w:fldChar w:fldCharType="begin"/>
      </w:r>
      <w:r w:rsidRPr="0058187B">
        <w:rPr>
          <w:rFonts w:ascii="현대체Light" w:eastAsia="현대체Light" w:hAnsi="현대체Light"/>
          <w:color w:val="000000" w:themeColor="text1"/>
          <w:sz w:val="22"/>
        </w:rPr>
        <w:instrText xml:space="preserve"> SEQ Table \* ARABIC \s 1 </w:instrText>
      </w:r>
      <w:r w:rsidRPr="0058187B">
        <w:rPr>
          <w:rFonts w:ascii="현대체Light" w:eastAsia="현대체Light" w:hAnsi="현대체Light"/>
          <w:color w:val="000000" w:themeColor="text1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</w:rPr>
        <w:t>2</w:t>
      </w:r>
      <w:r w:rsidRPr="0058187B">
        <w:rPr>
          <w:rFonts w:ascii="현대체Light" w:eastAsia="현대체Light" w:hAnsi="현대체Light"/>
          <w:color w:val="000000" w:themeColor="text1"/>
          <w:sz w:val="22"/>
        </w:rPr>
        <w:fldChar w:fldCharType="end"/>
      </w:r>
      <w:r w:rsidRPr="0058187B">
        <w:rPr>
          <w:rFonts w:ascii="현대체Light" w:eastAsia="현대체Light" w:hAnsi="현대체Light"/>
          <w:color w:val="000000" w:themeColor="text1"/>
          <w:sz w:val="22"/>
        </w:rPr>
        <w:t xml:space="preserve"> </w:t>
      </w:r>
      <w:r w:rsidR="00AC4D7D" w:rsidRPr="0058187B">
        <w:rPr>
          <w:rFonts w:ascii="현대체Light" w:eastAsia="현대체Light" w:hAnsi="현대체Light"/>
          <w:color w:val="000000" w:themeColor="text1"/>
          <w:sz w:val="22"/>
        </w:rPr>
        <w:t>하드웨어 기능(H</w:t>
      </w:r>
      <w:r w:rsidR="00DD6D5E" w:rsidRPr="0058187B">
        <w:rPr>
          <w:rFonts w:ascii="현대체Light" w:eastAsia="현대체Light" w:hAnsi="현대체Light"/>
          <w:color w:val="000000" w:themeColor="text1"/>
          <w:sz w:val="22"/>
        </w:rPr>
        <w:t>ardware</w:t>
      </w:r>
      <w:r w:rsidRPr="0058187B">
        <w:rPr>
          <w:rFonts w:ascii="현대체Light" w:eastAsia="현대체Light" w:hAnsi="현대체Light"/>
          <w:color w:val="000000" w:themeColor="text1"/>
          <w:sz w:val="22"/>
        </w:rPr>
        <w:t xml:space="preserve"> func</w:t>
      </w:r>
      <w:r w:rsidR="00DD6D5E" w:rsidRPr="0058187B">
        <w:rPr>
          <w:rFonts w:ascii="현대체Light" w:eastAsia="현대체Light" w:hAnsi="현대체Light"/>
          <w:color w:val="000000" w:themeColor="text1"/>
          <w:sz w:val="22"/>
        </w:rPr>
        <w:t>tions</w:t>
      </w:r>
      <w:r w:rsidR="00AC4D7D" w:rsidRPr="0058187B">
        <w:rPr>
          <w:rFonts w:ascii="현대체Light" w:eastAsia="현대체Light" w:hAnsi="현대체Light"/>
          <w:color w:val="000000" w:themeColor="text1"/>
          <w:sz w:val="22"/>
        </w:rPr>
        <w:t>)</w:t>
      </w:r>
    </w:p>
    <w:tbl>
      <w:tblPr>
        <w:tblW w:w="9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36"/>
        <w:gridCol w:w="1353"/>
        <w:gridCol w:w="1353"/>
        <w:gridCol w:w="1353"/>
        <w:gridCol w:w="3393"/>
        <w:gridCol w:w="1345"/>
      </w:tblGrid>
      <w:tr w:rsidR="006649DA" w:rsidRPr="00C17E2B" w14:paraId="59D0951A" w14:textId="77777777" w:rsidTr="00DD392D">
        <w:trPr>
          <w:trHeight w:val="917"/>
          <w:tblHeader/>
          <w:jc w:val="center"/>
        </w:trPr>
        <w:tc>
          <w:tcPr>
            <w:tcW w:w="481" w:type="pc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E7ACCEB" w14:textId="51D45EDB" w:rsidR="006649DA" w:rsidRPr="001700D5" w:rsidRDefault="006649DA" w:rsidP="00DD392D">
            <w:pPr>
              <w:pStyle w:val="af5"/>
              <w:spacing w:line="240" w:lineRule="auto"/>
              <w:rPr>
                <w:rFonts w:ascii="현대체 Light" w:eastAsia="현대체 Light" w:hAnsi="현대체 Light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szCs w:val="18"/>
                <w:lang w:eastAsia="ko-KR"/>
              </w:rPr>
              <w:lastRenderedPageBreak/>
              <w:t>하드웨어 기능 ID</w:t>
            </w:r>
          </w:p>
          <w:p w14:paraId="48145778" w14:textId="4824718B" w:rsidR="006649DA" w:rsidRPr="001700D5" w:rsidRDefault="006649DA" w:rsidP="00DD392D">
            <w:pPr>
              <w:pStyle w:val="af5"/>
              <w:spacing w:line="240" w:lineRule="auto"/>
              <w:rPr>
                <w:rFonts w:ascii="현대체 Light" w:eastAsia="현대체 Light" w:hAnsi="현대체 Light" w:cs="Arial"/>
                <w:bCs/>
                <w:szCs w:val="18"/>
              </w:rPr>
            </w:pPr>
            <w:r w:rsidRPr="001700D5">
              <w:rPr>
                <w:rFonts w:ascii="현대체 Light" w:eastAsia="현대체 Light" w:hAnsi="현대체 Light"/>
                <w:szCs w:val="18"/>
                <w:lang w:eastAsia="ko-KR"/>
              </w:rPr>
              <w:t>Hardware function ID</w:t>
            </w:r>
          </w:p>
        </w:tc>
        <w:tc>
          <w:tcPr>
            <w:tcW w:w="695" w:type="pct"/>
            <w:tcBorders>
              <w:top w:val="single" w:sz="8" w:space="0" w:color="auto"/>
            </w:tcBorders>
            <w:vAlign w:val="center"/>
          </w:tcPr>
          <w:p w14:paraId="411989AA" w14:textId="79214C0B" w:rsidR="006649DA" w:rsidRPr="001700D5" w:rsidRDefault="006649DA" w:rsidP="00DD392D">
            <w:pPr>
              <w:pStyle w:val="af5"/>
              <w:spacing w:line="240" w:lineRule="auto"/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bCs/>
                <w:szCs w:val="18"/>
                <w:lang w:eastAsia="ko-KR"/>
              </w:rPr>
              <w:t>기능별</w:t>
            </w:r>
          </w:p>
        </w:tc>
        <w:tc>
          <w:tcPr>
            <w:tcW w:w="695" w:type="pct"/>
            <w:tcBorders>
              <w:top w:val="single" w:sz="8" w:space="0" w:color="auto"/>
            </w:tcBorders>
            <w:vAlign w:val="center"/>
          </w:tcPr>
          <w:p w14:paraId="4BB82A28" w14:textId="4589182B" w:rsidR="006649DA" w:rsidRPr="001700D5" w:rsidRDefault="006649DA" w:rsidP="00DD392D">
            <w:pPr>
              <w:pStyle w:val="af5"/>
              <w:spacing w:line="240" w:lineRule="auto"/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bCs/>
                <w:szCs w:val="18"/>
                <w:lang w:eastAsia="ko-KR"/>
              </w:rPr>
              <w:t>항목 Item</w:t>
            </w:r>
          </w:p>
        </w:tc>
        <w:tc>
          <w:tcPr>
            <w:tcW w:w="695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F7B147B" w14:textId="068C341E" w:rsidR="006649DA" w:rsidRPr="001700D5" w:rsidRDefault="006649DA" w:rsidP="00DD392D">
            <w:pPr>
              <w:pStyle w:val="af5"/>
              <w:spacing w:line="240" w:lineRule="auto"/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  <w:t>항목</w:t>
            </w:r>
            <w:r w:rsidRPr="001700D5">
              <w:rPr>
                <w:rFonts w:ascii="현대체 Light" w:eastAsia="현대체 Light" w:hAnsi="현대체 Light" w:cs="Arial" w:hint="eastAsia"/>
                <w:bCs/>
                <w:szCs w:val="18"/>
                <w:lang w:eastAsia="ko-KR"/>
              </w:rPr>
              <w:t xml:space="preserve"> 세부 </w:t>
            </w:r>
            <w:r w:rsidRPr="001700D5"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  <w:t>Item</w:t>
            </w:r>
          </w:p>
        </w:tc>
        <w:tc>
          <w:tcPr>
            <w:tcW w:w="1743" w:type="pct"/>
            <w:tcBorders>
              <w:top w:val="single" w:sz="8" w:space="0" w:color="auto"/>
            </w:tcBorders>
            <w:vAlign w:val="center"/>
          </w:tcPr>
          <w:p w14:paraId="7FCD69E7" w14:textId="77777777" w:rsidR="006649DA" w:rsidRPr="001700D5" w:rsidRDefault="006649DA" w:rsidP="00FC0704">
            <w:pPr>
              <w:pStyle w:val="af5"/>
              <w:spacing w:line="240" w:lineRule="auto"/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  <w:t>설명/요구사항</w:t>
            </w:r>
          </w:p>
          <w:p w14:paraId="0664BE1B" w14:textId="77777777" w:rsidR="006649DA" w:rsidRPr="001700D5" w:rsidRDefault="006649DA" w:rsidP="00FC0704">
            <w:pPr>
              <w:pStyle w:val="af5"/>
              <w:spacing w:line="240" w:lineRule="auto"/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bCs/>
                <w:szCs w:val="18"/>
                <w:lang w:eastAsia="ko-KR"/>
              </w:rPr>
              <w:t>Description/Requirement</w:t>
            </w:r>
          </w:p>
        </w:tc>
        <w:tc>
          <w:tcPr>
            <w:tcW w:w="691" w:type="pc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C3A2E4" w14:textId="77777777" w:rsidR="006649DA" w:rsidRPr="001700D5" w:rsidRDefault="006649DA" w:rsidP="007D53E6">
            <w:pPr>
              <w:pStyle w:val="af5"/>
              <w:spacing w:line="240" w:lineRule="auto"/>
              <w:rPr>
                <w:rFonts w:ascii="현대체 Light" w:eastAsia="현대체 Light" w:hAnsi="현대체 Light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szCs w:val="18"/>
                <w:lang w:eastAsia="ko-KR"/>
              </w:rPr>
              <w:t>비고</w:t>
            </w:r>
          </w:p>
          <w:p w14:paraId="06DFFBEE" w14:textId="36621CCF" w:rsidR="006649DA" w:rsidRPr="001700D5" w:rsidRDefault="006649DA" w:rsidP="007D53E6">
            <w:pPr>
              <w:pStyle w:val="af5"/>
              <w:spacing w:line="240" w:lineRule="auto"/>
              <w:rPr>
                <w:rFonts w:ascii="현대체 Light" w:eastAsia="현대체 Light" w:hAnsi="현대체 Light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szCs w:val="18"/>
                <w:lang w:eastAsia="ko-KR"/>
              </w:rPr>
              <w:t>Remarks</w:t>
            </w:r>
          </w:p>
        </w:tc>
      </w:tr>
      <w:tr w:rsidR="005161DC" w:rsidRPr="00C17E2B" w14:paraId="71366DB5" w14:textId="77777777" w:rsidTr="00DD392D">
        <w:trPr>
          <w:trHeight w:val="424"/>
          <w:jc w:val="center"/>
        </w:trPr>
        <w:tc>
          <w:tcPr>
            <w:tcW w:w="481" w:type="pct"/>
            <w:tcBorders>
              <w:top w:val="doub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31F4F6C4" w14:textId="3768FEE3" w:rsidR="005161DC" w:rsidRPr="001700D5" w:rsidRDefault="005161DC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</w:t>
            </w:r>
          </w:p>
        </w:tc>
        <w:tc>
          <w:tcPr>
            <w:tcW w:w="695" w:type="pct"/>
            <w:vMerge w:val="restart"/>
            <w:tcBorders>
              <w:top w:val="double" w:sz="4" w:space="0" w:color="auto"/>
            </w:tcBorders>
            <w:vAlign w:val="center"/>
          </w:tcPr>
          <w:p w14:paraId="69E939BE" w14:textId="77777777" w:rsidR="005161DC" w:rsidRDefault="005161DC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Cs w:val="18"/>
                <w:lang w:eastAsia="ko-KR"/>
              </w:rPr>
              <w:t>인버터</w:t>
            </w:r>
          </w:p>
          <w:p w14:paraId="58A45F75" w14:textId="19670916" w:rsidR="00487146" w:rsidRPr="001700D5" w:rsidRDefault="00487146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Cs w:val="18"/>
                <w:lang w:eastAsia="ko-KR"/>
              </w:rPr>
              <w:t>회로부</w:t>
            </w:r>
          </w:p>
        </w:tc>
        <w:tc>
          <w:tcPr>
            <w:tcW w:w="695" w:type="pct"/>
            <w:tcBorders>
              <w:top w:val="double" w:sz="4" w:space="0" w:color="auto"/>
            </w:tcBorders>
            <w:vAlign w:val="center"/>
          </w:tcPr>
          <w:p w14:paraId="7C203161" w14:textId="19D28FF5" w:rsidR="005161DC" w:rsidRPr="001700D5" w:rsidRDefault="007C106E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인버터 제어전원</w:t>
            </w:r>
          </w:p>
        </w:tc>
        <w:tc>
          <w:tcPr>
            <w:tcW w:w="695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CE5957D" w14:textId="5B24CF1D" w:rsidR="007C106E" w:rsidRPr="001700D5" w:rsidRDefault="005161DC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신호전달 및 IPM</w:t>
            </w:r>
            <w:r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  <w:t xml:space="preserve"> </w:t>
            </w: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제어</w:t>
            </w:r>
            <w:r w:rsidR="007C106E"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관련</w:t>
            </w:r>
          </w:p>
          <w:p w14:paraId="1DAB7B65" w14:textId="2FBF672A" w:rsidR="005161DC" w:rsidRPr="001700D5" w:rsidRDefault="007C106E" w:rsidP="00DD392D">
            <w:pPr>
              <w:pStyle w:val="af6"/>
              <w:overflowPunct w:val="0"/>
              <w:spacing w:line="240" w:lineRule="auto"/>
              <w:ind w:left="140" w:hangingChars="100" w:hanging="140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바탕" w:eastAsia="바탕" w:hAnsi="바탕" w:cs="바탕" w:hint="eastAsia"/>
                <w:color w:val="000000" w:themeColor="text1"/>
                <w:sz w:val="14"/>
                <w:szCs w:val="14"/>
                <w:lang w:eastAsia="ko-KR"/>
              </w:rPr>
              <w:t>–</w:t>
            </w:r>
            <w:r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절연형 </w:t>
            </w:r>
            <w:r w:rsidR="005161DC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  <w:t>전원 생성</w:t>
            </w:r>
          </w:p>
        </w:tc>
        <w:tc>
          <w:tcPr>
            <w:tcW w:w="1743" w:type="pct"/>
            <w:tcBorders>
              <w:top w:val="double" w:sz="4" w:space="0" w:color="auto"/>
            </w:tcBorders>
            <w:vAlign w:val="center"/>
          </w:tcPr>
          <w:p w14:paraId="51A3DD9A" w14:textId="27A432CD" w:rsidR="004F362F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I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PM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구동용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제어전원</w:t>
            </w:r>
          </w:p>
          <w:p w14:paraId="56A9A263" w14:textId="3E760B7F" w:rsidR="005161DC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161DC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  <w:t xml:space="preserve">서보보드로부터 15V를 입력받고, 절연형 15V 4채널 IPM 구동전원 </w:t>
            </w:r>
            <w:r w:rsidR="00D965F3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오차범위 내에서 </w:t>
            </w:r>
            <w:r w:rsidR="005161DC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  <w:t>출력</w:t>
            </w:r>
          </w:p>
        </w:tc>
        <w:tc>
          <w:tcPr>
            <w:tcW w:w="691" w:type="pct"/>
            <w:tcBorders>
              <w:top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399C85" w14:textId="25CB5861" w:rsidR="005161DC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5161D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5161DC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F1.1~HDF1.4</w:t>
            </w:r>
            <w:r w:rsidR="005161D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5161D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</w:tc>
      </w:tr>
      <w:tr w:rsidR="007C106E" w:rsidRPr="00C17E2B" w14:paraId="29A7FDF0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CA377C3" w14:textId="3AABFAA5" w:rsidR="007C106E" w:rsidRPr="001700D5" w:rsidRDefault="00311B10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</w:p>
        </w:tc>
        <w:tc>
          <w:tcPr>
            <w:tcW w:w="695" w:type="pct"/>
            <w:vMerge/>
            <w:vAlign w:val="center"/>
          </w:tcPr>
          <w:p w14:paraId="663659D1" w14:textId="77777777" w:rsidR="007C106E" w:rsidRPr="001700D5" w:rsidRDefault="007C106E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 w:val="restart"/>
            <w:vAlign w:val="center"/>
          </w:tcPr>
          <w:p w14:paraId="4E2088EE" w14:textId="134108DD" w:rsidR="007C106E" w:rsidRPr="001700D5" w:rsidRDefault="007C106E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전력소자</w:t>
            </w:r>
            <w:r w:rsidR="00DD392D"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 xml:space="preserve"> 포함 부품선정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513202C7" w14:textId="4D7F7D85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IPM</w:t>
            </w:r>
          </w:p>
        </w:tc>
        <w:tc>
          <w:tcPr>
            <w:tcW w:w="1743" w:type="pct"/>
            <w:vAlign w:val="center"/>
          </w:tcPr>
          <w:p w14:paraId="4786F59A" w14:textId="53DC549D" w:rsidR="004F362F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IGBT + G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ate driver +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보호회로 내장된 </w:t>
            </w:r>
            <w:r w:rsidR="002B1860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모터 구동용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전류증폭 전력소자 모듈</w:t>
            </w:r>
          </w:p>
          <w:p w14:paraId="06A170DA" w14:textId="20FDE6AB" w:rsidR="007C106E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PF</w:t>
            </w:r>
            <w:r w:rsidR="0058187B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.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1~</w:t>
            </w:r>
            <w:r w:rsidR="0058187B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PF4</w:t>
            </w:r>
            <w:r w:rsidR="00D965F3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의 요구사양에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맞는 적절한 IPM </w:t>
            </w:r>
            <w:r w:rsidR="004F362F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선정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BE1A548" w14:textId="1F0E656A" w:rsidR="007C106E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FB0C13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F2.1~HDF2.3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  <w:p w14:paraId="7A730587" w14:textId="049BAA28" w:rsidR="00C7415F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HDF2.4는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7C106E" w:rsidRPr="00C17E2B" w14:paraId="1B88A934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077A92F" w14:textId="1531CDBB" w:rsidR="007C106E" w:rsidRPr="001700D5" w:rsidRDefault="00311B10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HDF.3</w:t>
            </w:r>
          </w:p>
        </w:tc>
        <w:tc>
          <w:tcPr>
            <w:tcW w:w="695" w:type="pct"/>
            <w:vMerge/>
            <w:vAlign w:val="center"/>
          </w:tcPr>
          <w:p w14:paraId="79A24976" w14:textId="77777777" w:rsidR="007C106E" w:rsidRPr="001700D5" w:rsidRDefault="007C106E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61E92874" w14:textId="77777777" w:rsidR="007C106E" w:rsidRPr="001700D5" w:rsidRDefault="007C106E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48C1DC42" w14:textId="041349E0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전류센서</w:t>
            </w:r>
          </w:p>
        </w:tc>
        <w:tc>
          <w:tcPr>
            <w:tcW w:w="1743" w:type="pct"/>
            <w:vAlign w:val="center"/>
          </w:tcPr>
          <w:p w14:paraId="756AC44C" w14:textId="7806AD5C" w:rsidR="004F362F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모터 구동제어용 전류센싱 전력소자</w:t>
            </w:r>
          </w:p>
          <w:p w14:paraId="502B9BF4" w14:textId="32C9C1F8" w:rsidR="007C106E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PF</w:t>
            </w:r>
            <w:r w:rsidR="0058187B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.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1~</w:t>
            </w:r>
            <w:r w:rsidR="0058187B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PF4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에 맞게 </w:t>
            </w:r>
            <w:r w:rsidR="005C5C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선정된 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IPM에 따라 전류센서가 </w:t>
            </w:r>
            <w:r w:rsidR="004F362F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선정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40AC086" w14:textId="41E79240" w:rsidR="007C106E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HDF2.1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~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HDF2.4는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7C106E" w:rsidRPr="00C17E2B" w14:paraId="22972ADD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7314AB0" w14:textId="7ADC913F" w:rsidR="007C106E" w:rsidRPr="001700D5" w:rsidRDefault="00311B10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HDF.4</w:t>
            </w:r>
          </w:p>
        </w:tc>
        <w:tc>
          <w:tcPr>
            <w:tcW w:w="695" w:type="pct"/>
            <w:vMerge/>
            <w:vAlign w:val="center"/>
          </w:tcPr>
          <w:p w14:paraId="590B0F43" w14:textId="77777777" w:rsidR="007C106E" w:rsidRPr="001700D5" w:rsidRDefault="007C106E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18556891" w14:textId="77777777" w:rsidR="007C106E" w:rsidRPr="001700D5" w:rsidRDefault="007C106E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1F993362" w14:textId="4999B131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스너버 커패시터</w:t>
            </w:r>
          </w:p>
        </w:tc>
        <w:tc>
          <w:tcPr>
            <w:tcW w:w="1743" w:type="pct"/>
            <w:vAlign w:val="center"/>
          </w:tcPr>
          <w:p w14:paraId="727AC7A2" w14:textId="7FE6403D" w:rsidR="004F362F" w:rsidRPr="004F362F" w:rsidRDefault="004F362F" w:rsidP="004F362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과도전압성분 억제 전력소자</w:t>
            </w:r>
          </w:p>
          <w:p w14:paraId="5354ECA0" w14:textId="6CC0AB77" w:rsidR="007C106E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8187B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선정된 IPM의 스펙시트에서 recommend하는 사양</w:t>
            </w:r>
            <w:r w:rsidR="00D965F3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4F362F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선정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C068E89" w14:textId="59888CAF" w:rsidR="007C106E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FB0C13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F4.1~HDF4.4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</w:tc>
      </w:tr>
      <w:tr w:rsidR="007C106E" w:rsidRPr="00C17E2B" w14:paraId="3661016F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E013ED7" w14:textId="571C697C" w:rsidR="007C106E" w:rsidRPr="001700D5" w:rsidRDefault="00311B10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HDF.5</w:t>
            </w:r>
          </w:p>
        </w:tc>
        <w:tc>
          <w:tcPr>
            <w:tcW w:w="695" w:type="pct"/>
            <w:vMerge/>
            <w:vAlign w:val="center"/>
          </w:tcPr>
          <w:p w14:paraId="4D28E3E6" w14:textId="0F77B909" w:rsidR="007C106E" w:rsidRPr="001700D5" w:rsidRDefault="007C106E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 w:val="restart"/>
            <w:vAlign w:val="center"/>
          </w:tcPr>
          <w:p w14:paraId="0E04513F" w14:textId="77777777" w:rsidR="007C106E" w:rsidRPr="001700D5" w:rsidRDefault="007C106E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제어신호 전달관련</w:t>
            </w:r>
          </w:p>
          <w:p w14:paraId="54802C6F" w14:textId="56AD969B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8"/>
                <w:lang w:eastAsia="ko-KR"/>
              </w:rPr>
              <w:t>(서보제어 인터페이스)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30D48537" w14:textId="7A136114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</w:rPr>
              <w:t xml:space="preserve">IPM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제어용</w:t>
            </w: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</w:rPr>
              <w:t xml:space="preserve"> PWM 신호 전달</w:t>
            </w:r>
          </w:p>
        </w:tc>
        <w:tc>
          <w:tcPr>
            <w:tcW w:w="1743" w:type="pct"/>
            <w:vAlign w:val="center"/>
          </w:tcPr>
          <w:p w14:paraId="560B4609" w14:textId="5E9C6D8C" w:rsidR="004F362F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I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PM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제어용 PWM신호 전달회로</w:t>
            </w:r>
          </w:p>
          <w:p w14:paraId="59621CF3" w14:textId="23217827" w:rsidR="007C106E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C106E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  <w:t xml:space="preserve">서보보드로부터의 PWM 신호를 포토커플러를 통해서 </w:t>
            </w:r>
            <w:r w:rsidR="00700587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인가받아 </w:t>
            </w:r>
            <w:r w:rsidR="007C106E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</w:rPr>
              <w:t>IPM Gate에 입력</w:t>
            </w:r>
            <w:r w:rsidR="00700587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되는 신호</w:t>
            </w:r>
          </w:p>
          <w:p w14:paraId="640750EA" w14:textId="783C52E3" w:rsidR="00700587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IPM gate 상/하단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Deadtim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e 범주 이내에 들어오는지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5346705" w14:textId="6F5E219D" w:rsidR="007C106E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7C106E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FB0C13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F5.1~HDF5</w:t>
            </w:r>
            <w:r w:rsidR="007C106E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="007C106E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7C106E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</w:tc>
      </w:tr>
      <w:tr w:rsidR="007C106E" w:rsidRPr="00C17E2B" w14:paraId="402E645E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11C0CA0" w14:textId="229FB3F3" w:rsidR="007C106E" w:rsidRPr="001700D5" w:rsidRDefault="007C106E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</w:t>
            </w:r>
            <w:r w:rsidR="00311B10"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6</w:t>
            </w:r>
          </w:p>
        </w:tc>
        <w:tc>
          <w:tcPr>
            <w:tcW w:w="695" w:type="pct"/>
            <w:vMerge/>
            <w:vAlign w:val="center"/>
          </w:tcPr>
          <w:p w14:paraId="21882D70" w14:textId="70D278D5" w:rsidR="007C106E" w:rsidRPr="001700D5" w:rsidRDefault="007C106E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21D6FA5D" w14:textId="77777777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2C1CF692" w14:textId="54357504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전류센서 신호 전달</w:t>
            </w:r>
          </w:p>
        </w:tc>
        <w:tc>
          <w:tcPr>
            <w:tcW w:w="1743" w:type="pct"/>
            <w:vAlign w:val="center"/>
          </w:tcPr>
          <w:p w14:paraId="54C15D13" w14:textId="48EABEDF" w:rsidR="004F362F" w:rsidRDefault="004F362F" w:rsidP="004F362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모터 구동제어용 전류센서 입력에 대한 출력신호</w:t>
            </w:r>
          </w:p>
          <w:p w14:paraId="6E2C0B77" w14:textId="32FFE275" w:rsidR="007C106E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D965F3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모터 상전류의 출력에 따라, 전류센서 신호의 크기 및 주파수가 오차범위 내에서 출력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C0C410" w14:textId="42EB8F23" w:rsidR="007C106E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FB0C13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F6.1~HDF6.4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</w:tc>
      </w:tr>
      <w:tr w:rsidR="007C106E" w:rsidRPr="00C17E2B" w14:paraId="527574BE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822B06A" w14:textId="5A098E57" w:rsidR="007C106E" w:rsidRPr="001700D5" w:rsidRDefault="007C106E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</w:t>
            </w:r>
            <w:r w:rsidR="00311B10"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7</w:t>
            </w:r>
          </w:p>
        </w:tc>
        <w:tc>
          <w:tcPr>
            <w:tcW w:w="695" w:type="pct"/>
            <w:vMerge/>
            <w:vAlign w:val="center"/>
          </w:tcPr>
          <w:p w14:paraId="464CB2CF" w14:textId="4D46C0DA" w:rsidR="007C106E" w:rsidRPr="001700D5" w:rsidRDefault="007C106E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39323BE8" w14:textId="77777777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65D6BBA1" w14:textId="4F4F8871" w:rsidR="007C106E" w:rsidRPr="001700D5" w:rsidRDefault="007C106E" w:rsidP="00DD392D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IPM Fault 신호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 xml:space="preserve"> 전달</w:t>
            </w:r>
          </w:p>
        </w:tc>
        <w:tc>
          <w:tcPr>
            <w:tcW w:w="1743" w:type="pct"/>
            <w:vAlign w:val="center"/>
          </w:tcPr>
          <w:p w14:paraId="77D00963" w14:textId="5E7A4541" w:rsidR="004F362F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I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PM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에서 발생시키는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폴트 신호</w:t>
            </w:r>
          </w:p>
          <w:p w14:paraId="527200FB" w14:textId="025AFE07" w:rsidR="007C106E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C106E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IPM 내부 로직으로 검출한 Fault 신호 검지</w:t>
            </w:r>
          </w:p>
          <w:p w14:paraId="79E909B1" w14:textId="5FB77A0E" w:rsidR="008940BF" w:rsidRPr="001700D5" w:rsidRDefault="008940B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F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ault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신호가 발생하였다고 가정할 때 폴트신호 정상전달유무 및 딜레이시간이 범주 내에 들어오는지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C25D551" w14:textId="33B6A590" w:rsidR="007C106E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7C106E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FB0C13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F7.1~HDF7</w:t>
            </w:r>
            <w:r w:rsidR="007C106E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="007C106E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7C106E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</w:tc>
      </w:tr>
      <w:tr w:rsidR="005161DC" w:rsidRPr="00C17E2B" w14:paraId="66C1517D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0E33A35" w14:textId="3EB8D4EC" w:rsidR="005161DC" w:rsidRPr="001700D5" w:rsidRDefault="00A40429" w:rsidP="00DD392D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</w:t>
            </w:r>
            <w:r w:rsidR="00311B10"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8</w:t>
            </w:r>
          </w:p>
        </w:tc>
        <w:tc>
          <w:tcPr>
            <w:tcW w:w="695" w:type="pct"/>
            <w:vMerge/>
            <w:vAlign w:val="center"/>
          </w:tcPr>
          <w:p w14:paraId="483CC424" w14:textId="2D36D487" w:rsidR="005161DC" w:rsidRPr="001700D5" w:rsidRDefault="005161DC" w:rsidP="00DD392D">
            <w:pPr>
              <w:pStyle w:val="af6"/>
              <w:overflowPunct w:val="0"/>
              <w:spacing w:line="240" w:lineRule="auto"/>
              <w:ind w:left="147" w:hangingChars="100" w:hanging="147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4CD16537" w14:textId="1AB4EA9C" w:rsidR="005161DC" w:rsidRPr="001700D5" w:rsidRDefault="005161DC" w:rsidP="00356FD5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IPM</w:t>
            </w:r>
            <w:r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출력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5E3D7E74" w14:textId="77533D57" w:rsidR="005161DC" w:rsidRPr="001700D5" w:rsidRDefault="00356FD5" w:rsidP="00DD392D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모터</w:t>
            </w:r>
            <w:r w:rsidR="005161DC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9C73CC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U</w:t>
            </w:r>
            <w:r w:rsidR="009C73CC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/V/W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상</w:t>
            </w:r>
            <w:r w:rsidR="005161DC"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전류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5161DC"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출력</w:t>
            </w:r>
          </w:p>
        </w:tc>
        <w:tc>
          <w:tcPr>
            <w:tcW w:w="1743" w:type="pct"/>
            <w:vAlign w:val="center"/>
          </w:tcPr>
          <w:p w14:paraId="68B3042F" w14:textId="3426CF30" w:rsidR="004F362F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I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PM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전류출력 및 모터 전류입력</w:t>
            </w:r>
          </w:p>
          <w:p w14:paraId="78291F20" w14:textId="0E1F7AB4" w:rsidR="005161DC" w:rsidRPr="001700D5" w:rsidRDefault="004F362F" w:rsidP="00FC070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모터의 상전류 출력을</w:t>
            </w:r>
            <w:r w:rsidR="005C5C91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FFT</w:t>
            </w:r>
            <w:r w:rsidR="005C5C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하였을 때 이상주파수대역 유무 확인</w:t>
            </w:r>
            <w:r w:rsidR="009C73CC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(U/V/W </w:t>
            </w:r>
            <w:r w:rsidR="009C73CC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3 </w:t>
            </w:r>
            <w:r w:rsidR="009C73CC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중 하나의 데이터로 FFT 확인)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4C7F773" w14:textId="77777777" w:rsidR="005161DC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FB0C13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F8.1~HDF8.3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는 같은 Function을 </w:t>
            </w:r>
            <w:r w:rsidR="0051082C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적용</w:t>
            </w:r>
            <w:r w:rsidR="00FB0C13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한다.</w:t>
            </w:r>
          </w:p>
          <w:p w14:paraId="5C9BF98C" w14:textId="72881C82" w:rsidR="00C7415F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HDF8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124C363E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672407C" w14:textId="4F342C2F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HDF.9</w:t>
            </w:r>
          </w:p>
        </w:tc>
        <w:tc>
          <w:tcPr>
            <w:tcW w:w="695" w:type="pct"/>
            <w:vMerge w:val="restart"/>
            <w:vAlign w:val="center"/>
          </w:tcPr>
          <w:p w14:paraId="53A07FBE" w14:textId="77777777" w:rsidR="005C5C91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컨버터</w:t>
            </w: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 xml:space="preserve"> </w:t>
            </w:r>
          </w:p>
          <w:p w14:paraId="5820A12C" w14:textId="0C91E23A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회로부</w:t>
            </w:r>
          </w:p>
        </w:tc>
        <w:tc>
          <w:tcPr>
            <w:tcW w:w="695" w:type="pct"/>
            <w:vMerge w:val="restart"/>
            <w:vAlign w:val="center"/>
          </w:tcPr>
          <w:p w14:paraId="5877D818" w14:textId="4529761D" w:rsidR="005C5C91" w:rsidRPr="001700D5" w:rsidRDefault="005C5C91" w:rsidP="005C5C91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전력소자 포함 부품선정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76D403CD" w14:textId="1824D7CF" w:rsidR="005C5C91" w:rsidRPr="001700D5" w:rsidRDefault="005C5C91" w:rsidP="005C5C91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DMIGBT</w:t>
            </w:r>
          </w:p>
        </w:tc>
        <w:tc>
          <w:tcPr>
            <w:tcW w:w="1743" w:type="pct"/>
            <w:vAlign w:val="center"/>
          </w:tcPr>
          <w:p w14:paraId="274D49E4" w14:textId="1CC2EA98" w:rsidR="004F362F" w:rsidRDefault="004F362F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다이오드모듈 및 브레이크초퍼(IGBT) 내장된 전력소자 모듈</w:t>
            </w:r>
          </w:p>
          <w:p w14:paraId="3EA2C21D" w14:textId="7BD4A1BA" w:rsidR="005C5C91" w:rsidRPr="001700D5" w:rsidRDefault="005C5C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PF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.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1~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PF4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의 요구사양에 맞는 적절한 DMIGBT가 선정되었는지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ECA93F5" w14:textId="77777777" w:rsidR="005C5C91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F9.1~HDF9.3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04FDA915" w14:textId="43043BF8" w:rsidR="00C7415F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HDF9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78A24EF8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5855653" w14:textId="282F374D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HDF.10</w:t>
            </w:r>
          </w:p>
        </w:tc>
        <w:tc>
          <w:tcPr>
            <w:tcW w:w="695" w:type="pct"/>
            <w:vMerge/>
            <w:vAlign w:val="center"/>
          </w:tcPr>
          <w:p w14:paraId="274D9734" w14:textId="371A1812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7C7DE040" w14:textId="77777777" w:rsidR="005C5C91" w:rsidRPr="001700D5" w:rsidRDefault="005C5C91" w:rsidP="005C5C91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66AE72B1" w14:textId="08A9FDE5" w:rsidR="005C5C91" w:rsidRPr="001700D5" w:rsidRDefault="005C5C91" w:rsidP="005C5C91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PN</w:t>
            </w:r>
            <w:r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커패시터</w:t>
            </w:r>
          </w:p>
        </w:tc>
        <w:tc>
          <w:tcPr>
            <w:tcW w:w="1743" w:type="pct"/>
            <w:vAlign w:val="center"/>
          </w:tcPr>
          <w:p w14:paraId="56813A8E" w14:textId="16F3B3F9" w:rsidR="002B1860" w:rsidRPr="002B1860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에너지를 저장하는 전해커패시터 전력소자</w:t>
            </w:r>
          </w:p>
          <w:p w14:paraId="12790FE7" w14:textId="2C4B0EBD" w:rsidR="005C5C91" w:rsidRDefault="005C5C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PF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.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1~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PF4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에 맞게 선정된 DMIGBT에 따라</w:t>
            </w:r>
            <w:r w:rsidR="00C7415F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PN커패시터 용량이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C7415F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매칭되어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선정되었는지 확인</w:t>
            </w:r>
          </w:p>
          <w:p w14:paraId="4D72D11C" w14:textId="7A02F6E2" w:rsidR="00C7415F" w:rsidRPr="00C7415F" w:rsidRDefault="00C7415F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커패시터의 수명 및 리플이 허용치 이내 스펙으로 선정되었는지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1BE33FB" w14:textId="64211DC3" w:rsidR="00C7415F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0B6900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F10.1~HDF10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48CCECB9" w14:textId="4D68E0F7" w:rsidR="005C5C91" w:rsidRPr="00C7415F" w:rsidRDefault="00C7415F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0B6900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HDF10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2C8E697A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46E2554" w14:textId="5CCC9954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HDF.11</w:t>
            </w:r>
          </w:p>
        </w:tc>
        <w:tc>
          <w:tcPr>
            <w:tcW w:w="695" w:type="pct"/>
            <w:vMerge/>
            <w:vAlign w:val="center"/>
          </w:tcPr>
          <w:p w14:paraId="709AE33A" w14:textId="6969D8EB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1B845CC9" w14:textId="2E3422FE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8"/>
                <w:lang w:eastAsia="ko-KR"/>
              </w:rPr>
              <w:t>AC to DC 전력변환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010C1C23" w14:textId="041101F2" w:rsidR="005C5C91" w:rsidRPr="001700D5" w:rsidRDefault="005C5C91" w:rsidP="005C5C91">
            <w:pPr>
              <w:pStyle w:val="af6"/>
              <w:overflowPunct w:val="0"/>
              <w:spacing w:line="240" w:lineRule="auto"/>
              <w:ind w:left="114" w:hangingChars="100" w:hanging="114"/>
              <w:jc w:val="center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DC링크 전압 생성</w:t>
            </w:r>
          </w:p>
        </w:tc>
        <w:tc>
          <w:tcPr>
            <w:tcW w:w="1743" w:type="pct"/>
            <w:vAlign w:val="center"/>
          </w:tcPr>
          <w:p w14:paraId="36F3EFDF" w14:textId="34E65AAD" w:rsidR="002B1860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PN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커패시터를 통해 생성된 전압</w:t>
            </w:r>
          </w:p>
          <w:p w14:paraId="48A02C21" w14:textId="2B8C0DA3" w:rsidR="005C5C91" w:rsidRPr="001700D5" w:rsidRDefault="0050522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B274C6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로봇이 구동하지 않는 상태에서 DC링크 전압이 충전되었을 때 리플률이 범주 내에 들어오는지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AB42060" w14:textId="591FBF19" w:rsidR="000B6900" w:rsidRPr="00C7415F" w:rsidRDefault="000B6900" w:rsidP="000B6900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F11.1~HDF11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43C9B76B" w14:textId="11D62F1C" w:rsidR="005C5C91" w:rsidRPr="00C7415F" w:rsidRDefault="000B6900" w:rsidP="000B6900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HDF11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500C8C93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5E724C3" w14:textId="7B8E8072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HDF.12</w:t>
            </w:r>
          </w:p>
        </w:tc>
        <w:tc>
          <w:tcPr>
            <w:tcW w:w="695" w:type="pct"/>
            <w:vMerge/>
            <w:vAlign w:val="center"/>
          </w:tcPr>
          <w:p w14:paraId="1B4A353F" w14:textId="08494AE2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4C72F725" w14:textId="67F6CACB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8"/>
                <w:lang w:eastAsia="ko-KR"/>
              </w:rPr>
              <w:t>컨버터 제어전원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5709396D" w14:textId="2E2A7E7A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신호전달 및 컨버터 제어 관련</w:t>
            </w:r>
          </w:p>
          <w:p w14:paraId="4F7A209C" w14:textId="0EA6AC9D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- 절연 전원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생성</w:t>
            </w:r>
          </w:p>
        </w:tc>
        <w:tc>
          <w:tcPr>
            <w:tcW w:w="1743" w:type="pct"/>
            <w:vAlign w:val="center"/>
          </w:tcPr>
          <w:p w14:paraId="054C2643" w14:textId="56934750" w:rsidR="002B1860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컨버터부 제어전원</w:t>
            </w:r>
          </w:p>
          <w:p w14:paraId="1B41DD5C" w14:textId="4645F81C" w:rsidR="005C5C91" w:rsidRPr="001700D5" w:rsidRDefault="0050522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회생 IGBT 구동용 절연형 2채널 전원 </w:t>
            </w:r>
            <w:r w:rsidR="00336A4E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+15</w:t>
            </w:r>
            <w:r w:rsidR="00336A4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V</w:t>
            </w:r>
            <w:r w:rsidR="00336A4E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, -5V </w:t>
            </w:r>
            <w:r w:rsidR="00336A4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전압이 오차범위 내에서 출력되는지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8D5E059" w14:textId="38CAFF49" w:rsidR="005C5C91" w:rsidRPr="00C7415F" w:rsidRDefault="000B6900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F12.1~HDF12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3641C369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8DCFE47" w14:textId="50E3F005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HDF.13</w:t>
            </w:r>
          </w:p>
        </w:tc>
        <w:tc>
          <w:tcPr>
            <w:tcW w:w="695" w:type="pct"/>
            <w:vMerge/>
            <w:vAlign w:val="center"/>
          </w:tcPr>
          <w:p w14:paraId="006909DA" w14:textId="1DB3642F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 w:val="restart"/>
            <w:vAlign w:val="center"/>
          </w:tcPr>
          <w:p w14:paraId="5A2FA9AA" w14:textId="61D3DFEE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8"/>
                <w:lang w:eastAsia="ko-KR"/>
              </w:rPr>
              <w:t>회생방전</w:t>
            </w: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8"/>
                <w:lang w:eastAsia="ko-KR"/>
              </w:rPr>
              <w:t xml:space="preserve"> 회로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5113D025" w14:textId="71801843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회생방전 제어</w:t>
            </w:r>
          </w:p>
        </w:tc>
        <w:tc>
          <w:tcPr>
            <w:tcW w:w="1743" w:type="pct"/>
            <w:vAlign w:val="center"/>
          </w:tcPr>
          <w:p w14:paraId="536F457F" w14:textId="552A606B" w:rsidR="005C5C91" w:rsidRPr="001700D5" w:rsidRDefault="00F06972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모터로부터 유기된 전력으로 인해 직류전압이 상승 시 저항을 통해 방전시켜 전력소자를 보호</w:t>
            </w:r>
          </w:p>
          <w:p w14:paraId="1FD0F77B" w14:textId="77777777" w:rsidR="005C5C91" w:rsidRDefault="00F06972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가변저항으로 설계된 방전 시작전압과 방전 종료전압을 설정</w:t>
            </w:r>
          </w:p>
          <w:p w14:paraId="3DC9F3A3" w14:textId="77777777" w:rsidR="00F06972" w:rsidRDefault="00F06972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설정된 가변저항값에 따라 로봇의 회생전력 발생 시 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C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링크 전압이 방전 시작전압에 도달하였을 때 회생저항으로 전류가 흐르는지 유무 확인.</w:t>
            </w:r>
          </w:p>
          <w:p w14:paraId="0024FA14" w14:textId="1DA39602" w:rsidR="00F06972" w:rsidRPr="001700D5" w:rsidRDefault="00F06972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DC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링크 전압이 방전 종료전압에 도달하였을 때 회생저항으로 흐르는 전류가 흐르지 않는지 유무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59A948E" w14:textId="1062840F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F13.1~HDF13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68130DFB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52CA4CF" w14:textId="2454A95E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HDF.14</w:t>
            </w:r>
          </w:p>
        </w:tc>
        <w:tc>
          <w:tcPr>
            <w:tcW w:w="695" w:type="pct"/>
            <w:vMerge/>
            <w:vAlign w:val="center"/>
          </w:tcPr>
          <w:p w14:paraId="4D2E3E16" w14:textId="49D1ECB6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415B772E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3CBB627B" w14:textId="718CCB2D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회생방전저항 과열 검지</w:t>
            </w:r>
          </w:p>
        </w:tc>
        <w:tc>
          <w:tcPr>
            <w:tcW w:w="1743" w:type="pct"/>
            <w:vAlign w:val="center"/>
          </w:tcPr>
          <w:p w14:paraId="3B205F87" w14:textId="5BB1BE78" w:rsidR="002B1860" w:rsidRDefault="002B1860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회생방전저항 과열검지 회로</w:t>
            </w:r>
          </w:p>
          <w:p w14:paraId="175C5D01" w14:textId="1E519726" w:rsidR="005C5C91" w:rsidRPr="001700D5" w:rsidRDefault="000A3699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회생방전저항에 부착된 과열 온도센서의 동작 검지</w:t>
            </w:r>
          </w:p>
          <w:p w14:paraId="68DB2DBF" w14:textId="3153285C" w:rsidR="005C5C91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과도한 로봇 동작으로 인해 설계된 시간을 초과하여 연속방전 시 검지</w:t>
            </w:r>
          </w:p>
          <w:p w14:paraId="7BBDD4E2" w14:textId="62BE668F" w:rsidR="000A3699" w:rsidRPr="007306F1" w:rsidRDefault="000A3699" w:rsidP="00C156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온도센서가 과열되어 오픈되었다고 가정할 때, 회생방전저항 과열검지 </w:t>
            </w:r>
            <w:r w:rsidR="00C156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회로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C156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정상동작 </w:t>
            </w:r>
            <w:r w:rsidR="007306F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유무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C9CD7E4" w14:textId="0C78D4B8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F14.1~HDF14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00214DC4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6DAAF6D" w14:textId="2AC3B4ED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HDF.15</w:t>
            </w:r>
          </w:p>
        </w:tc>
        <w:tc>
          <w:tcPr>
            <w:tcW w:w="695" w:type="pct"/>
            <w:vMerge/>
            <w:vAlign w:val="center"/>
          </w:tcPr>
          <w:p w14:paraId="4E88CBBA" w14:textId="1011062E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0232D09F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70FC8452" w14:textId="10909611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회생방전</w:t>
            </w:r>
            <w:r w:rsidR="007306F1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저항 단선검지</w:t>
            </w:r>
          </w:p>
        </w:tc>
        <w:tc>
          <w:tcPr>
            <w:tcW w:w="1743" w:type="pct"/>
            <w:vAlign w:val="center"/>
          </w:tcPr>
          <w:p w14:paraId="650505F3" w14:textId="757D4E35" w:rsidR="002B1860" w:rsidRDefault="002B1860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회생방전저항 단선검지 회로</w:t>
            </w:r>
          </w:p>
          <w:p w14:paraId="226D3141" w14:textId="5BA4A71E" w:rsidR="005C5C91" w:rsidRPr="001700D5" w:rsidRDefault="007306F1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회생방전저항이 오픈되었다고 가정할 때, 회생방전저항 단선검지 </w:t>
            </w:r>
            <w:r w:rsidR="00C156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회로 정상동작 유무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2076101" w14:textId="4DDC726A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F15.1~HDF15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64725DB6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EFD4CBA" w14:textId="779BB31D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HDF.16</w:t>
            </w:r>
          </w:p>
        </w:tc>
        <w:tc>
          <w:tcPr>
            <w:tcW w:w="695" w:type="pct"/>
            <w:vMerge/>
            <w:vAlign w:val="center"/>
          </w:tcPr>
          <w:p w14:paraId="55AB0FE5" w14:textId="3A9E098B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 w:val="restart"/>
            <w:vAlign w:val="center"/>
          </w:tcPr>
          <w:p w14:paraId="4EE06798" w14:textId="50EF71BA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PN전압 모니터링</w:t>
            </w: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 xml:space="preserve"> 회로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36756CB7" w14:textId="727A0A0C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PN 과전압 검지</w:t>
            </w:r>
          </w:p>
        </w:tc>
        <w:tc>
          <w:tcPr>
            <w:tcW w:w="1743" w:type="pct"/>
            <w:vAlign w:val="center"/>
          </w:tcPr>
          <w:p w14:paraId="341273C5" w14:textId="55A0E4F2" w:rsidR="002B1860" w:rsidRDefault="002B1860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과전압검지 회로</w:t>
            </w:r>
          </w:p>
          <w:p w14:paraId="55A40600" w14:textId="0136F2EF" w:rsidR="005C5C91" w:rsidRPr="001700D5" w:rsidRDefault="00784974" w:rsidP="005C5C91">
            <w:pPr>
              <w:pStyle w:val="af6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인버터 구동용 직류전압이 설정값을 초과하는 상태를 검지</w:t>
            </w:r>
          </w:p>
          <w:p w14:paraId="52DAFFDE" w14:textId="77777777" w:rsidR="005C5C91" w:rsidRDefault="00784974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lastRenderedPageBreak/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가변저항으로 설계된 검지 전압 설정</w:t>
            </w:r>
          </w:p>
          <w:p w14:paraId="51D86698" w14:textId="1CF39E5D" w:rsidR="00784974" w:rsidRPr="00784974" w:rsidRDefault="00784974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분압포인트에 과전압레벨로 인식하는 전압을 인가하였을 때 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N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과전압 검지하는 </w:t>
            </w:r>
            <w:r w:rsidR="00C156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회로 정상동작 유무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5E4C54F" w14:textId="666A3A0C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lastRenderedPageBreak/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F16.1~HDF16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4C04A4BB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5F787D7" w14:textId="44DF3C25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HDF.17</w:t>
            </w:r>
          </w:p>
        </w:tc>
        <w:tc>
          <w:tcPr>
            <w:tcW w:w="695" w:type="pct"/>
            <w:vMerge/>
            <w:vAlign w:val="center"/>
          </w:tcPr>
          <w:p w14:paraId="395388D3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36FC8C46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74232602" w14:textId="11F31F18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PN저전압 검지</w:t>
            </w:r>
          </w:p>
        </w:tc>
        <w:tc>
          <w:tcPr>
            <w:tcW w:w="1743" w:type="pct"/>
            <w:vAlign w:val="center"/>
          </w:tcPr>
          <w:p w14:paraId="6D466876" w14:textId="191CAE83" w:rsidR="002B1860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저전압검지 회로</w:t>
            </w:r>
          </w:p>
          <w:p w14:paraId="1A58DA73" w14:textId="1D1943B0" w:rsidR="005C5C91" w:rsidRDefault="00784974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인버터 구동용 직류전압이 설정값 이하로 저하되는 상태를 검지</w:t>
            </w:r>
          </w:p>
          <w:p w14:paraId="037611F1" w14:textId="5CD96CD8" w:rsidR="00784974" w:rsidRPr="001700D5" w:rsidRDefault="00784974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N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분압포인트에 저전압레벨로 인식하는 전압을 인가하였을 때 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N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저전압 검지하는 </w:t>
            </w:r>
            <w:r w:rsidR="00C1569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회로 정상동작 유무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39AFDBA" w14:textId="3CA7182D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F17.1~HDF17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02ED7258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B20C390" w14:textId="26347D0F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HDF.18</w:t>
            </w:r>
          </w:p>
        </w:tc>
        <w:tc>
          <w:tcPr>
            <w:tcW w:w="695" w:type="pct"/>
            <w:vMerge/>
            <w:vAlign w:val="center"/>
          </w:tcPr>
          <w:p w14:paraId="38BF02D6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7B6CC364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72FB3B42" w14:textId="119E27E2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PN전압 방전</w:t>
            </w:r>
          </w:p>
        </w:tc>
        <w:tc>
          <w:tcPr>
            <w:tcW w:w="1743" w:type="pct"/>
            <w:vAlign w:val="center"/>
          </w:tcPr>
          <w:p w14:paraId="62EB7F0A" w14:textId="0F27B27E" w:rsidR="002B1860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서보 오프 시 PN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커패시터에 남아있는 잔여전력을 소모시키는 저항+릴레이 회로</w:t>
            </w:r>
          </w:p>
          <w:p w14:paraId="2B1D4BEA" w14:textId="16F8D40C" w:rsidR="005C5C91" w:rsidRPr="00784974" w:rsidRDefault="00C156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8497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서보 온에서 </w:t>
            </w:r>
            <w:r w:rsidR="005C5C91" w:rsidRPr="001700D5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서보 오프 시</w:t>
            </w:r>
            <w:r w:rsidR="0078497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, 릴레이 동작 및 상태 L</w:t>
            </w:r>
            <w:r w:rsidR="00784974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ED</w:t>
            </w:r>
            <w:r w:rsidR="0078497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로 P</w:t>
            </w:r>
            <w:r w:rsidR="00784974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N</w:t>
            </w:r>
            <w:r w:rsidR="0078497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전압 방전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DF60A14" w14:textId="40E3FBB8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F18.1~HDF18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207CE70F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8A9AD35" w14:textId="3A318DF3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HDF.19</w:t>
            </w:r>
          </w:p>
        </w:tc>
        <w:tc>
          <w:tcPr>
            <w:tcW w:w="695" w:type="pct"/>
            <w:vMerge/>
            <w:vAlign w:val="center"/>
          </w:tcPr>
          <w:p w14:paraId="3066ACDC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 w:val="restart"/>
            <w:vAlign w:val="center"/>
          </w:tcPr>
          <w:p w14:paraId="5470728D" w14:textId="77777777" w:rsidR="005C5C91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컨버터 모니터링신호 전달</w:t>
            </w:r>
          </w:p>
          <w:p w14:paraId="6E024F42" w14:textId="6BE2632D" w:rsidR="00C15691" w:rsidRPr="001700D5" w:rsidRDefault="00C156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8"/>
                <w:lang w:eastAsia="ko-KR"/>
              </w:rPr>
              <w:t>(서보제어 인터페이스)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69A780EC" w14:textId="4241D50A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회생저항 과열 신호전달</w:t>
            </w:r>
          </w:p>
        </w:tc>
        <w:tc>
          <w:tcPr>
            <w:tcW w:w="1743" w:type="pct"/>
            <w:vAlign w:val="center"/>
          </w:tcPr>
          <w:p w14:paraId="055561DD" w14:textId="27828F79" w:rsidR="002B1860" w:rsidRDefault="002B1860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회생저항 과열</w:t>
            </w:r>
            <w:r w:rsidR="005348F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에러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신호전달</w:t>
            </w:r>
            <w:r w:rsidR="005348F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회로</w:t>
            </w:r>
          </w:p>
          <w:p w14:paraId="5A09D7F1" w14:textId="42099993" w:rsidR="005C5C91" w:rsidRPr="001700D5" w:rsidRDefault="00C156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회생저항 과열에 대한 포토커플러의 1차측 신호가 변화하였을 때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2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차측 신호가 허용 딜레이시간 이내에 변화하는지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6AE1C35" w14:textId="1BF04231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F19.1~HDF19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6B5D6C69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0D15F1F" w14:textId="1CE4B535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HDF.20</w:t>
            </w:r>
          </w:p>
        </w:tc>
        <w:tc>
          <w:tcPr>
            <w:tcW w:w="695" w:type="pct"/>
            <w:vMerge/>
            <w:vAlign w:val="center"/>
          </w:tcPr>
          <w:p w14:paraId="2B3B26F8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1752B191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5A72C75D" w14:textId="0CEA9263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PN 과전압 신호전달</w:t>
            </w:r>
          </w:p>
        </w:tc>
        <w:tc>
          <w:tcPr>
            <w:tcW w:w="1743" w:type="pct"/>
            <w:vAlign w:val="center"/>
          </w:tcPr>
          <w:p w14:paraId="17C72582" w14:textId="0D024145" w:rsidR="002B1860" w:rsidRPr="002B1860" w:rsidRDefault="002B1860" w:rsidP="002B1860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348F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PN</w:t>
            </w:r>
            <w:r w:rsidR="005348F1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5348F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과전압에러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신호전달</w:t>
            </w:r>
            <w:r w:rsidR="005348F1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회로</w:t>
            </w:r>
          </w:p>
          <w:p w14:paraId="005723C4" w14:textId="77411B74" w:rsidR="005C5C91" w:rsidRPr="001700D5" w:rsidRDefault="00C156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PN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과전압에 대한 포토커플러의 1차측 신호가 변화하였을 때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2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차측 신호가 허용 딜레이시간 이내에 변화하는지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03B5AD" w14:textId="674A1624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F20.1~HDF20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2943D87A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5996645" w14:textId="38B84F52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HDF.21</w:t>
            </w:r>
          </w:p>
        </w:tc>
        <w:tc>
          <w:tcPr>
            <w:tcW w:w="695" w:type="pct"/>
            <w:vMerge/>
            <w:vAlign w:val="center"/>
          </w:tcPr>
          <w:p w14:paraId="08F52655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3FCC465F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1AB48CE5" w14:textId="262959BA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PN</w:t>
            </w: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저전압 신호전달</w:t>
            </w:r>
          </w:p>
        </w:tc>
        <w:tc>
          <w:tcPr>
            <w:tcW w:w="1743" w:type="pct"/>
            <w:vAlign w:val="center"/>
          </w:tcPr>
          <w:p w14:paraId="162CD928" w14:textId="101592FF" w:rsidR="005348F1" w:rsidRPr="002B1860" w:rsidRDefault="005348F1" w:rsidP="005348F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PN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저전압에러 신호전달 회로</w:t>
            </w:r>
          </w:p>
          <w:p w14:paraId="1B8DF3A0" w14:textId="4732896D" w:rsidR="005C5C91" w:rsidRPr="001700D5" w:rsidRDefault="00C156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PN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저전압에 대한 포토커플러의 1차측 신호가 변화하였을 때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2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차측 신호가 허용 딜레이시간 이내에 변화하는지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FC81113" w14:textId="029C76DB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F21.1~HDF21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29154CC5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459DE10" w14:textId="5880E060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HDF.22</w:t>
            </w:r>
          </w:p>
        </w:tc>
        <w:tc>
          <w:tcPr>
            <w:tcW w:w="695" w:type="pct"/>
            <w:vMerge/>
            <w:vAlign w:val="center"/>
          </w:tcPr>
          <w:p w14:paraId="06A8CB0E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14829741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70F150CF" w14:textId="2827B258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컨버터 제어전원 이상유무 신호전달</w:t>
            </w:r>
          </w:p>
        </w:tc>
        <w:tc>
          <w:tcPr>
            <w:tcW w:w="1743" w:type="pct"/>
            <w:vAlign w:val="center"/>
          </w:tcPr>
          <w:p w14:paraId="0B30C9A0" w14:textId="2B877D31" w:rsidR="005348F1" w:rsidRPr="005348F1" w:rsidRDefault="005348F1" w:rsidP="005348F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컨버터 제어전원이상 신호전달 회로</w:t>
            </w:r>
          </w:p>
          <w:p w14:paraId="74B5F7E0" w14:textId="0DE7A850" w:rsidR="005C5C91" w:rsidRPr="001700D5" w:rsidRDefault="00C15691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컨버터 제어전원 이상유무에 대한 포토커플러의 1차측 신호가 변화하였을 때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2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차측 신호가 허용 딜레이시간 이내에 변화하는지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3F35520" w14:textId="0CD5EDA3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F22.1~HDF22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28CD2524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D7BAC08" w14:textId="068EA4F3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HDF.23</w:t>
            </w:r>
          </w:p>
        </w:tc>
        <w:tc>
          <w:tcPr>
            <w:tcW w:w="695" w:type="pct"/>
            <w:vAlign w:val="center"/>
          </w:tcPr>
          <w:p w14:paraId="3478C5EF" w14:textId="3CEECAF5" w:rsidR="005C5C91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접지</w:t>
            </w:r>
          </w:p>
        </w:tc>
        <w:tc>
          <w:tcPr>
            <w:tcW w:w="695" w:type="pct"/>
            <w:vAlign w:val="center"/>
          </w:tcPr>
          <w:p w14:paraId="4EE18534" w14:textId="6C7B44BC" w:rsidR="005C5C91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Frame Ground 접지 연결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1C8384ED" w14:textId="764687FA" w:rsidR="005C5C91" w:rsidRPr="001700D5" w:rsidRDefault="006124E8" w:rsidP="005C5C91">
            <w:pPr>
              <w:pStyle w:val="afffffe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방열판과 F</w:t>
            </w:r>
            <w:r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>rame Groud</w:t>
            </w: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 xml:space="preserve"> 간 연결</w:t>
            </w:r>
          </w:p>
        </w:tc>
        <w:tc>
          <w:tcPr>
            <w:tcW w:w="1743" w:type="pct"/>
            <w:vAlign w:val="center"/>
          </w:tcPr>
          <w:p w14:paraId="1A0B868A" w14:textId="77777777" w:rsidR="006124E8" w:rsidRDefault="00754F14" w:rsidP="006124E8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모터의 접지선을 A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MP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에 </w:t>
            </w:r>
            <w:r w:rsidR="006124E8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연결되는지 확인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</w:p>
          <w:p w14:paraId="2FB218E2" w14:textId="77777777" w:rsidR="005C5C91" w:rsidRDefault="006124E8" w:rsidP="006124E8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AMP의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접지포인트와 </w:t>
            </w:r>
            <w:r w:rsidR="00754F1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방열판과 전기적으로 연결되어 있는 구조인지 확인</w:t>
            </w:r>
          </w:p>
          <w:p w14:paraId="7C8F3FA7" w14:textId="3282612B" w:rsidR="006124E8" w:rsidRPr="006124E8" w:rsidRDefault="006124E8" w:rsidP="006124E8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방열판이 F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rame Grou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nd와 체결부위 및 접지선으로 연결할 수 있는지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E89D56B" w14:textId="2530082E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5C5C91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F23.1~HDF23</w:t>
            </w:r>
            <w:r w:rsidR="005C5C91"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="005C5C91"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반영한다.</w:t>
            </w:r>
          </w:p>
        </w:tc>
      </w:tr>
      <w:tr w:rsidR="006124E8" w:rsidRPr="00C17E2B" w14:paraId="498DA3D3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21FA05D" w14:textId="637A2051" w:rsidR="006124E8" w:rsidRPr="001700D5" w:rsidRDefault="006124E8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  <w:r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4</w:t>
            </w:r>
          </w:p>
        </w:tc>
        <w:tc>
          <w:tcPr>
            <w:tcW w:w="695" w:type="pct"/>
            <w:vMerge w:val="restart"/>
            <w:vAlign w:val="center"/>
          </w:tcPr>
          <w:p w14:paraId="7257F89B" w14:textId="6084E706" w:rsidR="006124E8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절연</w:t>
            </w:r>
          </w:p>
        </w:tc>
        <w:tc>
          <w:tcPr>
            <w:tcW w:w="695" w:type="pct"/>
            <w:vAlign w:val="center"/>
          </w:tcPr>
          <w:p w14:paraId="33E956EF" w14:textId="17D75DC7" w:rsidR="006124E8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파워</w:t>
            </w:r>
            <w:r w:rsidR="00A76EE7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단 노이즈유입 보호</w:t>
            </w: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절연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19B8D5C9" w14:textId="5EA7E9B4" w:rsidR="006124E8" w:rsidRPr="001700D5" w:rsidRDefault="006124E8" w:rsidP="005C5C91">
            <w:pPr>
              <w:pStyle w:val="afffffe"/>
              <w:rPr>
                <w:rFonts w:ascii="현대체 Light" w:eastAsia="현대체 Light" w:hAnsi="현대체 Light" w:cs="바탕체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Frame ground와</w:t>
            </w:r>
            <w:r w:rsidR="00A76EE7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 xml:space="preserve"> Power</w:t>
            </w:r>
            <w:r w:rsidR="00A76EE7">
              <w:rPr>
                <w:rFonts w:ascii="현대체 Light" w:eastAsia="현대체 Light" w:hAnsi="현대체 Light" w:cs="바탕체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A76EE7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출력 간 보호</w:t>
            </w:r>
            <w:r w:rsidRPr="001700D5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접지</w:t>
            </w:r>
            <w:r w:rsidR="00A76EE7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연결</w:t>
            </w:r>
          </w:p>
        </w:tc>
        <w:tc>
          <w:tcPr>
            <w:tcW w:w="1743" w:type="pct"/>
            <w:vAlign w:val="center"/>
          </w:tcPr>
          <w:p w14:paraId="570A9025" w14:textId="5D94C281" w:rsidR="00555F4B" w:rsidRDefault="00555F4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EMS로 인한 오동작 및 제품보호 대책용 절연소자 </w:t>
            </w:r>
          </w:p>
          <w:p w14:paraId="62EE3405" w14:textId="40960A01" w:rsidR="006124E8" w:rsidRDefault="006124E8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입력 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R/S/T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및 PN전압과 방열판이 커플링 절연하는 고주파 필터용 커패시터 및 서지 보호용 바리스터 보호소자가 장착되는지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74E7FE7" w14:textId="20F6D901" w:rsidR="006124E8" w:rsidRDefault="00CA1C32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F24.1~HDF24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반영한다.</w:t>
            </w:r>
          </w:p>
        </w:tc>
      </w:tr>
      <w:tr w:rsidR="006124E8" w:rsidRPr="00C17E2B" w14:paraId="1F4ADF13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E975CEB" w14:textId="69C284E4" w:rsidR="006124E8" w:rsidRPr="001700D5" w:rsidRDefault="006124E8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  <w:r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5</w:t>
            </w:r>
          </w:p>
        </w:tc>
        <w:tc>
          <w:tcPr>
            <w:tcW w:w="695" w:type="pct"/>
            <w:vMerge/>
            <w:vAlign w:val="center"/>
          </w:tcPr>
          <w:p w14:paraId="1FD482C2" w14:textId="77777777" w:rsidR="006124E8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 w:val="restart"/>
            <w:vAlign w:val="center"/>
          </w:tcPr>
          <w:p w14:paraId="36A908B8" w14:textId="5C85F869" w:rsidR="006124E8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공간거리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0DC0562F" w14:textId="37872A17" w:rsidR="006124E8" w:rsidRPr="001700D5" w:rsidRDefault="006124E8" w:rsidP="005C5C91">
            <w:pPr>
              <w:pStyle w:val="afffffe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전력변환부 도체 간 공간거리 최소 요구사항</w:t>
            </w:r>
          </w:p>
        </w:tc>
        <w:tc>
          <w:tcPr>
            <w:tcW w:w="1743" w:type="pct"/>
            <w:vAlign w:val="center"/>
          </w:tcPr>
          <w:p w14:paraId="4CAF931A" w14:textId="3AF826FF" w:rsidR="00555F4B" w:rsidRDefault="00555F4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고전압 사용에 따른 전력변환부 도체의 공간거리 규격 준수 </w:t>
            </w:r>
          </w:p>
          <w:p w14:paraId="26B70CA9" w14:textId="7EDF0429" w:rsidR="006124E8" w:rsidRPr="001700D5" w:rsidRDefault="00555F4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6124E8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전력변환 파워소자 간 공간거리 최소 허용범주를 침범하지 않는지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780E41B" w14:textId="1C7864B3" w:rsidR="006124E8" w:rsidRPr="00C7415F" w:rsidRDefault="006124E8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A1C32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F25.1~HDF25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576D8317" w14:textId="21EE74E4" w:rsidR="006124E8" w:rsidRPr="00C7415F" w:rsidRDefault="006124E8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CA1C32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HDF25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6124E8" w:rsidRPr="00C17E2B" w14:paraId="635CEF9B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286027A" w14:textId="2B1BC23A" w:rsidR="006124E8" w:rsidRPr="001700D5" w:rsidRDefault="006124E8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  <w:r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6</w:t>
            </w:r>
          </w:p>
        </w:tc>
        <w:tc>
          <w:tcPr>
            <w:tcW w:w="695" w:type="pct"/>
            <w:vMerge/>
            <w:vAlign w:val="center"/>
          </w:tcPr>
          <w:p w14:paraId="1A19FC9B" w14:textId="77777777" w:rsidR="006124E8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Merge/>
            <w:vAlign w:val="center"/>
          </w:tcPr>
          <w:p w14:paraId="71FC8A91" w14:textId="77777777" w:rsidR="006124E8" w:rsidRPr="001700D5" w:rsidRDefault="006124E8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005CC8BA" w14:textId="21246AAD" w:rsidR="006124E8" w:rsidRPr="001700D5" w:rsidRDefault="003E1CCB" w:rsidP="005C5C91">
            <w:pPr>
              <w:pStyle w:val="afffffe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포토커플러</w:t>
            </w:r>
            <w:r w:rsidR="006124E8" w:rsidRPr="001700D5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 xml:space="preserve"> 공간거리 </w:t>
            </w:r>
            <w:r w:rsidR="00A53181">
              <w:rPr>
                <w:rFonts w:ascii="현대체 Light" w:eastAsia="현대체 Light" w:hAnsi="현대체 Light" w:cs="바탕체" w:hint="eastAsia"/>
                <w:color w:val="000000" w:themeColor="text1"/>
                <w:sz w:val="14"/>
                <w:szCs w:val="14"/>
                <w:lang w:eastAsia="ko-KR"/>
              </w:rPr>
              <w:t>허용범주</w:t>
            </w:r>
          </w:p>
        </w:tc>
        <w:tc>
          <w:tcPr>
            <w:tcW w:w="1743" w:type="pct"/>
            <w:vAlign w:val="center"/>
          </w:tcPr>
          <w:p w14:paraId="48AECAE6" w14:textId="3FF4F697" w:rsidR="00555F4B" w:rsidRPr="00555F4B" w:rsidRDefault="00555F4B" w:rsidP="00555F4B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고전압 사용에 따른 포토커플러 공간거리 규칙 준수 </w:t>
            </w:r>
          </w:p>
          <w:p w14:paraId="028D385A" w14:textId="6B236A38" w:rsidR="006124E8" w:rsidRPr="001700D5" w:rsidRDefault="00555F4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C7512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포토커플러 1차측 절연부와</w:t>
            </w:r>
            <w:r w:rsidR="006124E8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C7512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파워단 간의 </w:t>
            </w:r>
            <w:r w:rsidR="006124E8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공간거리 최소 허용범주를 침범하지 않는지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72D3504" w14:textId="64D695F1" w:rsidR="006124E8" w:rsidRPr="00C7415F" w:rsidRDefault="006124E8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F26.1~HDF26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7EB791AF" w14:textId="4AAB5EE1" w:rsidR="006124E8" w:rsidRPr="00C7415F" w:rsidRDefault="006124E8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CC0F4D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HDF26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73AB0904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128FFCC" w14:textId="0D23725B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  <w:r w:rsidR="006124E8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7</w:t>
            </w:r>
          </w:p>
        </w:tc>
        <w:tc>
          <w:tcPr>
            <w:tcW w:w="695" w:type="pct"/>
            <w:vMerge w:val="restart"/>
            <w:vAlign w:val="center"/>
          </w:tcPr>
          <w:p w14:paraId="6CE9DD45" w14:textId="77E7C284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  <w:t>PCB</w:t>
            </w: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설계 및 제작</w:t>
            </w:r>
          </w:p>
        </w:tc>
        <w:tc>
          <w:tcPr>
            <w:tcW w:w="695" w:type="pct"/>
            <w:vAlign w:val="center"/>
          </w:tcPr>
          <w:p w14:paraId="62DA87B1" w14:textId="0A48835E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제작물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7494733B" w14:textId="2E55F616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재료, 소재,</w:t>
            </w: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두께,</w:t>
            </w: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코팅</w:t>
            </w:r>
          </w:p>
        </w:tc>
        <w:tc>
          <w:tcPr>
            <w:tcW w:w="1743" w:type="pct"/>
            <w:vAlign w:val="center"/>
          </w:tcPr>
          <w:p w14:paraId="581EC235" w14:textId="30DDDA1E" w:rsidR="00555F4B" w:rsidRDefault="00555F4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P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>CB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 제작품 물성 사양</w:t>
            </w:r>
          </w:p>
          <w:p w14:paraId="7E1587C8" w14:textId="44F07755" w:rsidR="005C5C91" w:rsidRPr="001700D5" w:rsidRDefault="00555F4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92262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사양에 맞게 제작되었는지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B06EC7C" w14:textId="58D8D377" w:rsidR="005C5C91" w:rsidRPr="00C7415F" w:rsidRDefault="006B5BA4" w:rsidP="00C7415F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F27.1~HDF27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반영한다.</w:t>
            </w:r>
          </w:p>
        </w:tc>
      </w:tr>
      <w:tr w:rsidR="005C5C91" w:rsidRPr="00C17E2B" w14:paraId="43DC69D9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2AAD204" w14:textId="02272DF9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  <w:r w:rsidR="006124E8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8</w:t>
            </w:r>
          </w:p>
        </w:tc>
        <w:tc>
          <w:tcPr>
            <w:tcW w:w="695" w:type="pct"/>
            <w:vMerge/>
            <w:vAlign w:val="center"/>
          </w:tcPr>
          <w:p w14:paraId="2E47CB61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13521F9C" w14:textId="22F79D95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아트웍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50934F34" w14:textId="3EA4B69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패턴,</w:t>
            </w: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VIA</w:t>
            </w:r>
            <w:r w:rsidRPr="001700D5"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공간거리</w:t>
            </w:r>
          </w:p>
        </w:tc>
        <w:tc>
          <w:tcPr>
            <w:tcW w:w="1743" w:type="pct"/>
            <w:vAlign w:val="center"/>
          </w:tcPr>
          <w:p w14:paraId="580926B5" w14:textId="67F62B4B" w:rsidR="00AA3A09" w:rsidRPr="00AA3A09" w:rsidRDefault="00AA3A09" w:rsidP="00AA3A09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고전압 사용에 따른 아트웍 공간거리 최소허용범위 규격 준수 </w:t>
            </w:r>
          </w:p>
          <w:p w14:paraId="3E526C2F" w14:textId="26A661F8" w:rsidR="005C5C91" w:rsidRPr="001700D5" w:rsidRDefault="00AA3A09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92262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주요 Power</w:t>
            </w:r>
            <w:r w:rsidR="00922624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92262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관련 패턴과 via</w:t>
            </w:r>
            <w:r w:rsidR="00922624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92262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간 공간/이격거리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8C9F8A3" w14:textId="0A2472E7" w:rsidR="006B5BA4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F28.1~HDF28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7B0D2F4C" w14:textId="1B2C3077" w:rsidR="005C5C91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CC0F4D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HDF28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1B906208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90130A4" w14:textId="609413B0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HDF.2</w:t>
            </w:r>
            <w:r w:rsidR="006124E8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9</w:t>
            </w:r>
          </w:p>
        </w:tc>
        <w:tc>
          <w:tcPr>
            <w:tcW w:w="695" w:type="pct"/>
            <w:vMerge/>
            <w:vAlign w:val="center"/>
          </w:tcPr>
          <w:p w14:paraId="1DB3E31D" w14:textId="77777777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191C99B8" w14:textId="3FB0C669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부품배치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7941D493" w14:textId="500FEEB3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 xml:space="preserve">제어부 </w:t>
            </w:r>
            <w:r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  <w:t xml:space="preserve">/ </w:t>
            </w: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파워부 부품배치 고려사항</w:t>
            </w:r>
          </w:p>
        </w:tc>
        <w:tc>
          <w:tcPr>
            <w:tcW w:w="1743" w:type="pct"/>
            <w:vAlign w:val="center"/>
          </w:tcPr>
          <w:p w14:paraId="3D500283" w14:textId="44C1CE1E" w:rsidR="00CB089B" w:rsidRPr="00AA3A09" w:rsidRDefault="00CB089B" w:rsidP="00CB089B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고전압 사용에 따른 부품배치 최소허용범위 규격 준수 </w:t>
            </w:r>
          </w:p>
          <w:p w14:paraId="6D84F619" w14:textId="2EBBC30B" w:rsidR="005C5C91" w:rsidRPr="001700D5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872D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정해진 부품배치안대로 설계/제작이 이루어졌는지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6656538" w14:textId="65529A1F" w:rsidR="006B5BA4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F29.1~HDF29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20E21019" w14:textId="79842896" w:rsidR="005C5C91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CC0F4D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HDF29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6FEB70C4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0CF4D50" w14:textId="18BEAD21" w:rsidR="005C5C91" w:rsidRPr="001700D5" w:rsidRDefault="006124E8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Cs w:val="18"/>
                <w:lang w:eastAsia="ko-KR"/>
              </w:rPr>
              <w:t>HDF.30</w:t>
            </w:r>
          </w:p>
        </w:tc>
        <w:tc>
          <w:tcPr>
            <w:tcW w:w="695" w:type="pct"/>
            <w:vMerge w:val="restart"/>
            <w:vAlign w:val="center"/>
          </w:tcPr>
          <w:p w14:paraId="6BD5CB54" w14:textId="5847BABB" w:rsidR="005C5C91" w:rsidRPr="001700D5" w:rsidRDefault="005C5C91" w:rsidP="005C5C91">
            <w:pPr>
              <w:pStyle w:val="afffffe"/>
              <w:ind w:left="0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기구부</w:t>
            </w:r>
          </w:p>
        </w:tc>
        <w:tc>
          <w:tcPr>
            <w:tcW w:w="695" w:type="pct"/>
            <w:vAlign w:val="center"/>
          </w:tcPr>
          <w:p w14:paraId="03E64A7C" w14:textId="7CF624CA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방열판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34C418FE" w14:textId="09F02766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기구부</w:t>
            </w:r>
          </w:p>
        </w:tc>
        <w:tc>
          <w:tcPr>
            <w:tcW w:w="1743" w:type="pct"/>
            <w:vAlign w:val="center"/>
          </w:tcPr>
          <w:p w14:paraId="185656B1" w14:textId="4F075688" w:rsidR="00CB089B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전력소자의 손실에 의한 열 방출을 위해 방열판을 사용</w:t>
            </w:r>
          </w:p>
          <w:p w14:paraId="61FF869D" w14:textId="47AECF5F" w:rsidR="005C5C91" w:rsidRPr="001700D5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872D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설계한 방열판의 열저항을 시뮬레이션 계산법으로 확인하여 적절한 사이즈 및 소재로 제작되는지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2DC13AC" w14:textId="78755172" w:rsidR="005C5C91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F30.1~HDF30</w:t>
            </w:r>
            <w:r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.4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</w:tc>
      </w:tr>
      <w:tr w:rsidR="005C5C91" w:rsidRPr="00C17E2B" w14:paraId="63A871FC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088A1C8" w14:textId="7FD7C578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HDF.3</w:t>
            </w:r>
            <w:r w:rsidR="006124E8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1</w:t>
            </w:r>
          </w:p>
        </w:tc>
        <w:tc>
          <w:tcPr>
            <w:tcW w:w="695" w:type="pct"/>
            <w:vMerge/>
            <w:vAlign w:val="center"/>
          </w:tcPr>
          <w:p w14:paraId="74B34F7E" w14:textId="77777777" w:rsidR="005C5C91" w:rsidRPr="001700D5" w:rsidRDefault="005C5C91" w:rsidP="005C5C91">
            <w:pPr>
              <w:pStyle w:val="afffffe"/>
              <w:ind w:left="0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1DFD8CD0" w14:textId="1A2A2E5D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써멀구리스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230FBABE" w14:textId="5C99682F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서멀구리스 도포</w:t>
            </w:r>
          </w:p>
        </w:tc>
        <w:tc>
          <w:tcPr>
            <w:tcW w:w="1743" w:type="pct"/>
            <w:vAlign w:val="center"/>
          </w:tcPr>
          <w:p w14:paraId="52E695E8" w14:textId="092517C1" w:rsidR="00CB089B" w:rsidRPr="00CB089B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전력소자와 방열판을 부착하는데 사용</w:t>
            </w:r>
          </w:p>
          <w:p w14:paraId="2D7BC0D3" w14:textId="49A5A12F" w:rsidR="005C5C91" w:rsidRPr="001700D5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872D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정해진 서멀구리스 도포방법을 적용하였는지 확인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EA85CF2" w14:textId="7AF2F7B0" w:rsidR="006B5BA4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F31.1~HDF31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7FA12229" w14:textId="6EEFF623" w:rsidR="005C5C91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CC0F4D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HDF31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1AE46C79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5284DC3" w14:textId="6898BB99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HDF.3</w:t>
            </w:r>
            <w:r w:rsidR="006124E8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2</w:t>
            </w:r>
          </w:p>
        </w:tc>
        <w:tc>
          <w:tcPr>
            <w:tcW w:w="695" w:type="pct"/>
            <w:vMerge/>
            <w:vAlign w:val="center"/>
          </w:tcPr>
          <w:p w14:paraId="063C1965" w14:textId="77777777" w:rsidR="005C5C91" w:rsidRPr="001700D5" w:rsidRDefault="005C5C91" w:rsidP="005C5C91">
            <w:pPr>
              <w:pStyle w:val="afffffe"/>
              <w:ind w:left="0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695" w:type="pct"/>
            <w:vAlign w:val="center"/>
          </w:tcPr>
          <w:p w14:paraId="4AA6EC37" w14:textId="1E4470A9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고전압부 감전 보호대책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00C0E07D" w14:textId="64C8A3D4" w:rsidR="005C5C91" w:rsidRPr="001700D5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 w:rsidRPr="001700D5"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브라켓, 치부형태</w:t>
            </w:r>
          </w:p>
        </w:tc>
        <w:tc>
          <w:tcPr>
            <w:tcW w:w="1743" w:type="pct"/>
            <w:vAlign w:val="center"/>
          </w:tcPr>
          <w:p w14:paraId="7A40EF8E" w14:textId="16969BEF" w:rsidR="00CB089B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사용자의 감전에 대한 구조적 안전조치</w:t>
            </w:r>
          </w:p>
          <w:p w14:paraId="0270BB1C" w14:textId="334F0A0A" w:rsidR="005C5C91" w:rsidRPr="001700D5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7872D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서보온 -&gt; 서보 오프 -&gt; 제어기 전원 OFF</w:t>
            </w:r>
            <w:r w:rsidR="007872DE"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  <w:t xml:space="preserve"> </w:t>
            </w:r>
            <w:r w:rsidR="007872D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이후 AMP를 </w:t>
            </w:r>
            <w:r w:rsidR="007872DE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lastRenderedPageBreak/>
              <w:t xml:space="preserve">바로 분리하고자 할 때, 작업자가 Power라인에 바로 손을 델 수 없는 구조인지 확인 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60CDAB8" w14:textId="273F9CA7" w:rsidR="006B5BA4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lastRenderedPageBreak/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F32.1~HDF32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39C6CE48" w14:textId="68E4011B" w:rsidR="005C5C91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lastRenderedPageBreak/>
              <w:t xml:space="preserve">- </w:t>
            </w:r>
            <w:r w:rsidR="00CC0F4D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HDF32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  <w:tr w:rsidR="005C5C91" w:rsidRPr="00C17E2B" w14:paraId="6FB89847" w14:textId="77777777" w:rsidTr="00DD392D">
        <w:trPr>
          <w:trHeight w:val="446"/>
          <w:jc w:val="center"/>
        </w:trPr>
        <w:tc>
          <w:tcPr>
            <w:tcW w:w="481" w:type="pct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9145A2B" w14:textId="6C262EA4" w:rsidR="005C5C91" w:rsidRPr="001700D5" w:rsidRDefault="005C5C91" w:rsidP="005C5C91">
            <w:pPr>
              <w:pStyle w:val="af6"/>
              <w:overflowPunct w:val="0"/>
              <w:spacing w:line="240" w:lineRule="auto"/>
              <w:jc w:val="center"/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</w:pPr>
            <w:r w:rsidRPr="001700D5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lastRenderedPageBreak/>
              <w:t>HDF.3</w:t>
            </w:r>
            <w:r w:rsidR="006124E8">
              <w:rPr>
                <w:rFonts w:ascii="현대체 Light" w:eastAsia="현대체 Light" w:hAnsi="현대체 Light" w:cs="Arial"/>
                <w:color w:val="000000" w:themeColor="text1"/>
                <w:szCs w:val="18"/>
                <w:lang w:eastAsia="ko-KR"/>
              </w:rPr>
              <w:t>3</w:t>
            </w:r>
          </w:p>
        </w:tc>
        <w:tc>
          <w:tcPr>
            <w:tcW w:w="695" w:type="pct"/>
            <w:vAlign w:val="center"/>
          </w:tcPr>
          <w:p w14:paraId="09C737CA" w14:textId="150B182B" w:rsidR="005C5C91" w:rsidRPr="00487146" w:rsidRDefault="005C5C91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4"/>
                <w:lang w:eastAsia="ko-KR"/>
              </w:rPr>
            </w:pPr>
            <w:r w:rsidRPr="00487146">
              <w:rPr>
                <w:rFonts w:ascii="현대체 Light" w:eastAsia="현대체 Light" w:hAnsi="현대체 Light"/>
                <w:color w:val="000000" w:themeColor="text1"/>
                <w:szCs w:val="14"/>
                <w:lang w:eastAsia="ko-KR"/>
              </w:rPr>
              <w:t>신뢰성</w:t>
            </w:r>
          </w:p>
        </w:tc>
        <w:tc>
          <w:tcPr>
            <w:tcW w:w="695" w:type="pct"/>
            <w:vAlign w:val="center"/>
          </w:tcPr>
          <w:p w14:paraId="29ECC7FF" w14:textId="380BE8D4" w:rsidR="005C5C91" w:rsidRPr="001700D5" w:rsidRDefault="005B6124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Cs w:val="18"/>
                <w:lang w:eastAsia="ko-KR"/>
              </w:rPr>
              <w:t>M</w:t>
            </w:r>
            <w:r>
              <w:rPr>
                <w:rFonts w:ascii="현대체 Light" w:eastAsia="현대체 Light" w:hAnsi="현대체 Light"/>
                <w:color w:val="000000" w:themeColor="text1"/>
                <w:szCs w:val="18"/>
                <w:lang w:eastAsia="ko-KR"/>
              </w:rPr>
              <w:t>aintenability</w:t>
            </w:r>
          </w:p>
        </w:tc>
        <w:tc>
          <w:tcPr>
            <w:tcW w:w="695" w:type="pct"/>
            <w:shd w:val="clear" w:color="auto" w:fill="auto"/>
            <w:vAlign w:val="center"/>
          </w:tcPr>
          <w:p w14:paraId="1CD41AD6" w14:textId="6BE4CF4A" w:rsidR="005C5C91" w:rsidRPr="001700D5" w:rsidRDefault="005B6124" w:rsidP="005C5C91">
            <w:pPr>
              <w:pStyle w:val="afffffe"/>
              <w:jc w:val="center"/>
              <w:rPr>
                <w:rFonts w:ascii="현대체 Light" w:eastAsia="현대체 Light" w:hAnsi="현대체 Light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hint="eastAsia"/>
                <w:color w:val="000000" w:themeColor="text1"/>
                <w:sz w:val="14"/>
                <w:szCs w:val="14"/>
                <w:lang w:eastAsia="ko-KR"/>
              </w:rPr>
              <w:t>MTBF</w:t>
            </w:r>
          </w:p>
        </w:tc>
        <w:tc>
          <w:tcPr>
            <w:tcW w:w="1743" w:type="pct"/>
            <w:vAlign w:val="center"/>
          </w:tcPr>
          <w:p w14:paraId="660A3096" w14:textId="5A7B4A0B" w:rsidR="00CB089B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- 제품의 주요소자에 대한 수명 예측</w:t>
            </w:r>
          </w:p>
          <w:p w14:paraId="101636EC" w14:textId="7B6ED5BA" w:rsidR="005C5C91" w:rsidRPr="001700D5" w:rsidRDefault="00CB089B" w:rsidP="005C5C91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4"/>
                <w:szCs w:val="14"/>
                <w:lang w:eastAsia="ko-KR"/>
              </w:rPr>
            </w:pPr>
            <w:r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 xml:space="preserve">- </w:t>
            </w:r>
            <w:r w:rsidR="005B6124">
              <w:rPr>
                <w:rFonts w:ascii="현대체 Light" w:eastAsia="현대체 Light" w:hAnsi="현대체 Light" w:cs="Arial" w:hint="eastAsia"/>
                <w:color w:val="000000" w:themeColor="text1"/>
                <w:sz w:val="14"/>
                <w:szCs w:val="14"/>
                <w:lang w:eastAsia="ko-KR"/>
              </w:rPr>
              <w:t>해당 모듈의 목표 수명을 맞추기 위해, 수명에 영향을 주는 소자들이 적절히 선정되었는지 확인한다.</w:t>
            </w:r>
          </w:p>
        </w:tc>
        <w:tc>
          <w:tcPr>
            <w:tcW w:w="691" w:type="pct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41B72E" w14:textId="3D65E94B" w:rsidR="006B5BA4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</w:t>
            </w:r>
            <w:r w:rsidR="00CC0F4D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F33.1~HDF33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.3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는 같은 Function을 적용한다.</w:t>
            </w:r>
          </w:p>
          <w:p w14:paraId="3F45B189" w14:textId="002065A7" w:rsidR="005C5C91" w:rsidRPr="00C7415F" w:rsidRDefault="006B5BA4" w:rsidP="006B5BA4">
            <w:pPr>
              <w:pStyle w:val="af6"/>
              <w:overflowPunct w:val="0"/>
              <w:spacing w:line="240" w:lineRule="auto"/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</w:pP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 xml:space="preserve">- </w:t>
            </w:r>
            <w:r w:rsidR="00CC0F4D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HDF33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 xml:space="preserve">.4는 별도 </w:t>
            </w:r>
            <w:r w:rsidRPr="00C7415F">
              <w:rPr>
                <w:rFonts w:ascii="현대체 Light" w:eastAsia="현대체 Light" w:hAnsi="현대체 Light" w:cs="Arial"/>
                <w:color w:val="000000" w:themeColor="text1"/>
                <w:sz w:val="12"/>
                <w:szCs w:val="14"/>
                <w:lang w:eastAsia="ko-KR"/>
              </w:rPr>
              <w:t>Function</w:t>
            </w:r>
            <w:r w:rsidRPr="00C7415F">
              <w:rPr>
                <w:rFonts w:ascii="현대체 Light" w:eastAsia="현대체 Light" w:hAnsi="현대체 Light" w:cs="Arial" w:hint="eastAsia"/>
                <w:color w:val="000000" w:themeColor="text1"/>
                <w:sz w:val="12"/>
                <w:szCs w:val="14"/>
                <w:lang w:eastAsia="ko-KR"/>
              </w:rPr>
              <w:t>이다.</w:t>
            </w:r>
          </w:p>
        </w:tc>
      </w:tr>
    </w:tbl>
    <w:p w14:paraId="79B2031B" w14:textId="4B15C33A" w:rsidR="00D916B5" w:rsidRPr="00C17E2B" w:rsidRDefault="00D916B5" w:rsidP="001D68B6">
      <w:pPr>
        <w:pStyle w:val="E"/>
        <w:rPr>
          <w:rFonts w:ascii="현대체Light" w:eastAsia="현대체Light" w:hAnsi="현대체Light"/>
        </w:rPr>
      </w:pPr>
    </w:p>
    <w:p w14:paraId="2EF2EAAF" w14:textId="77777777" w:rsidR="004D6173" w:rsidRPr="00C17E2B" w:rsidRDefault="004D6173" w:rsidP="001D68B6">
      <w:pPr>
        <w:pStyle w:val="E"/>
        <w:rPr>
          <w:rFonts w:ascii="현대체Light" w:eastAsia="현대체Light" w:hAnsi="현대체Light"/>
        </w:rPr>
      </w:pPr>
    </w:p>
    <w:p w14:paraId="41F55D70" w14:textId="3F5A4BAC" w:rsidR="00D916B5" w:rsidRPr="00C17E2B" w:rsidRDefault="00685B7C" w:rsidP="00D916B5">
      <w:pPr>
        <w:pStyle w:val="E"/>
        <w:rPr>
          <w:rFonts w:ascii="현대체Light" w:eastAsia="현대체Light" w:hAnsi="현대체Light"/>
          <w:color w:val="0000FF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67E82585" wp14:editId="0C682512">
            <wp:simplePos x="0" y="0"/>
            <wp:positionH relativeFrom="margin">
              <wp:posOffset>711200</wp:posOffset>
            </wp:positionH>
            <wp:positionV relativeFrom="paragraph">
              <wp:posOffset>392430</wp:posOffset>
            </wp:positionV>
            <wp:extent cx="4341495" cy="2626360"/>
            <wp:effectExtent l="0" t="0" r="1905" b="2540"/>
            <wp:wrapTopAndBottom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1D749" w14:textId="25B5D2EC" w:rsidR="00D916B5" w:rsidRPr="00DF5939" w:rsidRDefault="00790C46" w:rsidP="00DF5939">
      <w:pPr>
        <w:pStyle w:val="aff4"/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</w:pPr>
      <w:r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 xml:space="preserve">그림. 보드별 커넥터 연결기준 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전체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하드웨어 구조(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F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ull hardware structure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)</w:t>
      </w:r>
    </w:p>
    <w:p w14:paraId="7888966F" w14:textId="335221BB" w:rsidR="00685B7C" w:rsidRPr="00C17E2B" w:rsidRDefault="00685B7C" w:rsidP="001D68B6">
      <w:pPr>
        <w:pStyle w:val="E"/>
        <w:rPr>
          <w:rFonts w:ascii="현대체Light" w:eastAsia="현대체Light" w:hAnsi="현대체Light"/>
        </w:rPr>
      </w:pPr>
    </w:p>
    <w:p w14:paraId="1BE53041" w14:textId="15C27533" w:rsidR="00685B7C" w:rsidRPr="00C17E2B" w:rsidRDefault="00271513" w:rsidP="00D916B5">
      <w:pPr>
        <w:pStyle w:val="E"/>
        <w:spacing w:line="240" w:lineRule="auto"/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noProof/>
        </w:rPr>
        <w:lastRenderedPageBreak/>
        <w:drawing>
          <wp:inline distT="0" distB="0" distL="0" distR="0" wp14:anchorId="6016EC55" wp14:editId="2B03ECB7">
            <wp:extent cx="6193155" cy="465264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A0D6" w14:textId="31E42289" w:rsidR="00D916B5" w:rsidRPr="0058187B" w:rsidRDefault="00790C46" w:rsidP="00D916B5">
      <w:pPr>
        <w:pStyle w:val="aff4"/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</w:pPr>
      <w:r w:rsidRPr="0058187B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 xml:space="preserve">그림. 기능 및 인터페이스 기준 </w:t>
      </w:r>
      <w:r w:rsidR="007F62FD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전체</w:t>
      </w:r>
      <w:r w:rsidR="00D916B5"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="0021287A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하드웨어</w:t>
      </w:r>
      <w:r w:rsidR="00801C1F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 xml:space="preserve"> </w:t>
      </w:r>
      <w:r w:rsidR="0021287A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구조(</w:t>
      </w:r>
      <w:r w:rsidR="00E555DF"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>F</w:t>
      </w:r>
      <w:r w:rsidR="00E555DF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 xml:space="preserve">ull </w:t>
      </w:r>
      <w:r w:rsidR="00801C1F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 xml:space="preserve">hardware </w:t>
      </w:r>
      <w:r w:rsidR="00E555DF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struc</w:t>
      </w:r>
      <w:r w:rsidR="00801C1F" w:rsidRPr="0058187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ture</w:t>
      </w:r>
      <w:r w:rsidR="0021287A" w:rsidRPr="0058187B">
        <w:rPr>
          <w:rFonts w:ascii="현대체Light" w:eastAsia="현대체Light" w:hAnsi="현대체Light"/>
          <w:color w:val="000000" w:themeColor="text1"/>
          <w:sz w:val="22"/>
          <w:szCs w:val="22"/>
        </w:rPr>
        <w:t>)</w:t>
      </w:r>
    </w:p>
    <w:p w14:paraId="2098E43C" w14:textId="5C8AEFB4" w:rsidR="001D68B6" w:rsidRPr="00C17E2B" w:rsidRDefault="001D68B6" w:rsidP="00D916B5">
      <w:pPr>
        <w:pStyle w:val="E"/>
        <w:spacing w:line="240" w:lineRule="auto"/>
        <w:rPr>
          <w:rFonts w:ascii="현대체Light" w:eastAsia="현대체Light" w:hAnsi="현대체Light"/>
          <w:color w:val="000000" w:themeColor="text1"/>
          <w:sz w:val="20"/>
        </w:rPr>
      </w:pPr>
    </w:p>
    <w:p w14:paraId="3C690A45" w14:textId="66AC8852" w:rsidR="001D68B6" w:rsidRPr="00C17E2B" w:rsidRDefault="001D68B6" w:rsidP="00AC4D7D">
      <w:pPr>
        <w:pStyle w:val="aff4"/>
        <w:rPr>
          <w:rFonts w:ascii="현대체Light" w:eastAsia="현대체Light" w:hAnsi="현대체Light"/>
          <w:sz w:val="22"/>
        </w:rPr>
      </w:pPr>
      <w:bookmarkStart w:id="41" w:name="_Ref130460086"/>
      <w:r w:rsidRPr="00C17E2B">
        <w:rPr>
          <w:rFonts w:ascii="현대체Light" w:eastAsia="현대체Light" w:hAnsi="현대체Light"/>
          <w:sz w:val="22"/>
        </w:rPr>
        <w:t xml:space="preserve">Table 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5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r w:rsidR="00F95E99" w:rsidRPr="00C17E2B">
        <w:rPr>
          <w:rFonts w:ascii="현대체Light" w:eastAsia="현대체Light" w:hAnsi="현대체Light"/>
          <w:sz w:val="22"/>
        </w:rPr>
        <w:t>.</w:t>
      </w:r>
      <w:r w:rsidR="00F95E99" w:rsidRPr="00C17E2B">
        <w:rPr>
          <w:rFonts w:ascii="현대체Light" w:eastAsia="현대체Light" w:hAnsi="현대체Light"/>
          <w:sz w:val="22"/>
        </w:rPr>
        <w:fldChar w:fldCharType="begin"/>
      </w:r>
      <w:r w:rsidR="00F95E99"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="00F95E99"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3</w:t>
      </w:r>
      <w:r w:rsidR="00F95E99" w:rsidRPr="00C17E2B">
        <w:rPr>
          <w:rFonts w:ascii="현대체Light" w:eastAsia="현대체Light" w:hAnsi="현대체Light"/>
          <w:sz w:val="22"/>
        </w:rPr>
        <w:fldChar w:fldCharType="end"/>
      </w:r>
      <w:bookmarkEnd w:id="41"/>
      <w:r w:rsidRPr="00C17E2B">
        <w:rPr>
          <w:rFonts w:ascii="현대체Light" w:eastAsia="현대체Light" w:hAnsi="현대체Light"/>
          <w:sz w:val="22"/>
        </w:rPr>
        <w:t xml:space="preserve"> </w:t>
      </w:r>
      <w:r w:rsidR="0021287A" w:rsidRPr="00C17E2B">
        <w:rPr>
          <w:rFonts w:ascii="현대체Light" w:eastAsia="현대체Light" w:hAnsi="현대체Light"/>
          <w:sz w:val="22"/>
        </w:rPr>
        <w:t>하드웨어부 기능</w:t>
      </w:r>
      <w:r w:rsidR="007F62FD" w:rsidRPr="00C17E2B">
        <w:rPr>
          <w:rFonts w:ascii="현대체Light" w:eastAsia="현대체Light" w:hAnsi="현대체Light"/>
          <w:sz w:val="22"/>
        </w:rPr>
        <w:t xml:space="preserve"> </w:t>
      </w:r>
      <w:r w:rsidR="0021287A" w:rsidRPr="00C17E2B">
        <w:rPr>
          <w:rFonts w:ascii="현대체Light" w:eastAsia="현대체Light" w:hAnsi="현대체Light"/>
          <w:sz w:val="22"/>
        </w:rPr>
        <w:t>설명</w:t>
      </w:r>
      <w:r w:rsidRPr="00C17E2B">
        <w:rPr>
          <w:rFonts w:ascii="현대체Light" w:eastAsia="현대체Light" w:hAnsi="현대체Light"/>
          <w:sz w:val="22"/>
        </w:rPr>
        <w:t xml:space="preserve"> </w:t>
      </w:r>
      <w:r w:rsidR="0021287A" w:rsidRPr="00C17E2B">
        <w:rPr>
          <w:rFonts w:ascii="현대체Light" w:eastAsia="현대체Light" w:hAnsi="현대체Light"/>
          <w:sz w:val="22"/>
        </w:rPr>
        <w:t>(</w:t>
      </w:r>
      <w:r w:rsidRPr="00C17E2B">
        <w:rPr>
          <w:rFonts w:ascii="현대체Light" w:eastAsia="현대체Light" w:hAnsi="현대체Light"/>
          <w:sz w:val="22"/>
        </w:rPr>
        <w:t xml:space="preserve">The </w:t>
      </w:r>
      <w:r w:rsidR="00142719" w:rsidRPr="00C17E2B">
        <w:rPr>
          <w:rFonts w:ascii="현대체Light" w:eastAsia="현대체Light" w:hAnsi="현대체Light"/>
          <w:sz w:val="22"/>
        </w:rPr>
        <w:t xml:space="preserve">functional </w:t>
      </w:r>
      <w:r w:rsidRPr="00C17E2B">
        <w:rPr>
          <w:rFonts w:ascii="현대체Light" w:eastAsia="현대체Light" w:hAnsi="현대체Light"/>
          <w:sz w:val="22"/>
        </w:rPr>
        <w:t>description of hardware components</w:t>
      </w:r>
      <w:r w:rsidR="0021287A" w:rsidRPr="00C17E2B">
        <w:rPr>
          <w:rFonts w:ascii="현대체Light" w:eastAsia="현대체Light" w:hAnsi="현대체Light"/>
          <w:sz w:val="22"/>
        </w:rPr>
        <w:t>)</w:t>
      </w:r>
    </w:p>
    <w:tbl>
      <w:tblPr>
        <w:tblW w:w="9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83"/>
        <w:gridCol w:w="1755"/>
        <w:gridCol w:w="5495"/>
        <w:gridCol w:w="1055"/>
      </w:tblGrid>
      <w:tr w:rsidR="001D68B6" w:rsidRPr="00C17E2B" w14:paraId="4307A57F" w14:textId="77777777" w:rsidTr="00172A78">
        <w:trPr>
          <w:trHeight w:val="379"/>
          <w:tblHeader/>
          <w:jc w:val="center"/>
        </w:trPr>
        <w:tc>
          <w:tcPr>
            <w:tcW w:w="623" w:type="pct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1D094" w14:textId="7EFF3B11" w:rsidR="0021287A" w:rsidRPr="00C17E2B" w:rsidRDefault="0021287A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파트번호</w:t>
            </w:r>
          </w:p>
          <w:p w14:paraId="24BBD5D4" w14:textId="1FF91D7D" w:rsidR="001D68B6" w:rsidRPr="00C17E2B" w:rsidRDefault="0021287A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Part </w:t>
            </w:r>
            <w:r w:rsidR="001D68B6"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No.</w:t>
            </w:r>
          </w:p>
        </w:tc>
        <w:tc>
          <w:tcPr>
            <w:tcW w:w="925" w:type="pct"/>
            <w:tcBorders>
              <w:top w:val="single" w:sz="8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F931A30" w14:textId="77777777" w:rsidR="0021287A" w:rsidRPr="00C17E2B" w:rsidRDefault="0021287A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항목</w:t>
            </w:r>
          </w:p>
          <w:p w14:paraId="5506FAE9" w14:textId="5A1EEDBC" w:rsidR="001D68B6" w:rsidRPr="00C17E2B" w:rsidRDefault="001D68B6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Item</w:t>
            </w:r>
          </w:p>
        </w:tc>
        <w:tc>
          <w:tcPr>
            <w:tcW w:w="2896" w:type="pct"/>
            <w:tcBorders>
              <w:top w:val="single" w:sz="8" w:space="0" w:color="auto"/>
              <w:bottom w:val="double" w:sz="4" w:space="0" w:color="auto"/>
            </w:tcBorders>
            <w:shd w:val="clear" w:color="auto" w:fill="auto"/>
            <w:vAlign w:val="center"/>
            <w:hideMark/>
          </w:tcPr>
          <w:p w14:paraId="680C40B0" w14:textId="3BE8D9DC" w:rsidR="0021287A" w:rsidRPr="00C17E2B" w:rsidRDefault="002C016B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기능적 </w:t>
            </w:r>
            <w:r w:rsidR="0021287A"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설명</w:t>
            </w:r>
          </w:p>
          <w:p w14:paraId="07D48EC5" w14:textId="41F1DAB9" w:rsidR="001D68B6" w:rsidRPr="00C17E2B" w:rsidRDefault="002C016B" w:rsidP="002C016B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Functional d</w:t>
            </w:r>
            <w:r w:rsidR="001D68B6"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escription</w:t>
            </w:r>
          </w:p>
        </w:tc>
        <w:tc>
          <w:tcPr>
            <w:tcW w:w="556" w:type="pct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1CADF1" w14:textId="77777777" w:rsidR="0021287A" w:rsidRPr="00C17E2B" w:rsidRDefault="0021287A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비고</w:t>
            </w:r>
          </w:p>
          <w:p w14:paraId="0075D20B" w14:textId="0910E48D" w:rsidR="001D68B6" w:rsidRPr="00C17E2B" w:rsidRDefault="001D68B6" w:rsidP="00560200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Remarks</w:t>
            </w:r>
          </w:p>
        </w:tc>
      </w:tr>
      <w:tr w:rsidR="00241F84" w:rsidRPr="00C17E2B" w14:paraId="781E2585" w14:textId="77777777" w:rsidTr="00172A78">
        <w:trPr>
          <w:trHeight w:val="350"/>
          <w:jc w:val="center"/>
        </w:trPr>
        <w:tc>
          <w:tcPr>
            <w:tcW w:w="623" w:type="pct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347C4" w14:textId="77777777" w:rsidR="00241F84" w:rsidRPr="0058187B" w:rsidRDefault="00241F84" w:rsidP="00241F8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C101/201/301</w:t>
            </w:r>
          </w:p>
          <w:p w14:paraId="1764C724" w14:textId="10552996" w:rsidR="00241F84" w:rsidRPr="0058187B" w:rsidRDefault="00241F84" w:rsidP="00241F84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C401/501/601</w:t>
            </w:r>
          </w:p>
        </w:tc>
        <w:tc>
          <w:tcPr>
            <w:tcW w:w="92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387265" w14:textId="779313BB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DC/DC Converter</w:t>
            </w:r>
          </w:p>
        </w:tc>
        <w:tc>
          <w:tcPr>
            <w:tcW w:w="2896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8936A6" w14:textId="3202849F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IPM 구동 제어전원 생성</w:t>
            </w:r>
          </w:p>
        </w:tc>
        <w:tc>
          <w:tcPr>
            <w:tcW w:w="556" w:type="pc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273B9" w14:textId="73E605A7" w:rsidR="00241F84" w:rsidRPr="00DA13F7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</w:t>
            </w:r>
          </w:p>
        </w:tc>
      </w:tr>
      <w:tr w:rsidR="00241F84" w:rsidRPr="00C17E2B" w14:paraId="6A70B6CF" w14:textId="77777777" w:rsidTr="00172A78">
        <w:trPr>
          <w:trHeight w:val="529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2A1FD" w14:textId="77777777" w:rsidR="00241F84" w:rsidRPr="0058187B" w:rsidRDefault="00241F84" w:rsidP="00241F8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C102/202/302</w:t>
            </w:r>
          </w:p>
          <w:p w14:paraId="37924AB1" w14:textId="602D276D" w:rsidR="00241F84" w:rsidRPr="0058187B" w:rsidRDefault="00241F84" w:rsidP="00241F84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C402/502/602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482705" w14:textId="337A44D7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High speed Photo Coupler</w:t>
            </w:r>
            <w:r w:rsidR="0062371E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AF52B9" w14:textId="3C2F5D98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IPM의 </w:t>
            </w:r>
            <w:r w:rsidR="00E2474C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PWM </w:t>
            </w: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gating 신호 전달</w:t>
            </w:r>
            <w:r w:rsidR="0062371E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0553E7" w14:textId="640EC931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HDF.5</w:t>
            </w:r>
          </w:p>
        </w:tc>
      </w:tr>
      <w:tr w:rsidR="00241F84" w:rsidRPr="00C17E2B" w14:paraId="45EEA0A9" w14:textId="77777777" w:rsidTr="00172A78">
        <w:trPr>
          <w:trHeight w:val="375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CB3F1" w14:textId="53D1DC90" w:rsidR="00241F84" w:rsidRPr="0058187B" w:rsidRDefault="00241F84" w:rsidP="00241F84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/>
                <w:szCs w:val="18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C103/203/303 C403/503/603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CFFD44" w14:textId="086345E3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color w:val="000000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Normal Photo Coupler</w:t>
            </w:r>
            <w:r w:rsidR="0062371E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33F5F0" w14:textId="6DB7CEAE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color w:val="000000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Fault 신호 전달용 포토커플러</w:t>
            </w:r>
            <w:r w:rsidR="0062371E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6EE907" w14:textId="47ECDB1A" w:rsidR="00241F84" w:rsidRPr="00DA13F7" w:rsidRDefault="008D56FC" w:rsidP="008D56FC">
            <w:pPr>
              <w:pStyle w:val="af6"/>
              <w:spacing w:line="240" w:lineRule="auto"/>
              <w:ind w:left="0" w:firstLineChars="50" w:firstLine="73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HDF.7</w:t>
            </w:r>
          </w:p>
        </w:tc>
      </w:tr>
      <w:tr w:rsidR="00241F84" w:rsidRPr="00C17E2B" w14:paraId="1CCADB50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14EE6" w14:textId="77777777" w:rsidR="00241F84" w:rsidRPr="0058187B" w:rsidRDefault="00241F84" w:rsidP="00241F8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C104/204/304</w:t>
            </w:r>
          </w:p>
          <w:p w14:paraId="6E965B9E" w14:textId="1F4CB003" w:rsidR="00241F84" w:rsidRPr="0058187B" w:rsidRDefault="00241F84" w:rsidP="00241F84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/>
                <w:szCs w:val="18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  <w:t>C404/504/604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945AFA4" w14:textId="5C09307D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color w:val="000000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Current sensor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16FE824" w14:textId="67961D99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="Arial"/>
                <w:color w:val="000000"/>
                <w:szCs w:val="18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모터 전류 피드백 센서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298471" w14:textId="5C8AEBB4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HDF3, HDF6</w:t>
            </w:r>
          </w:p>
        </w:tc>
      </w:tr>
      <w:tr w:rsidR="00241F84" w:rsidRPr="00C17E2B" w14:paraId="45477B6F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73115" w14:textId="77777777" w:rsidR="00241F84" w:rsidRPr="0058187B" w:rsidRDefault="00241F84" w:rsidP="00241F8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C105/205/305</w:t>
            </w:r>
          </w:p>
          <w:p w14:paraId="2A6CC1D9" w14:textId="4602D1B6" w:rsidR="00241F84" w:rsidRPr="0058187B" w:rsidRDefault="00241F84" w:rsidP="00241F8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C405/505/605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9557DB2" w14:textId="75342036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IPM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FC3E3AA" w14:textId="6BC4A370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PWM 신호를 통한</w:t>
            </w: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</w:rPr>
              <w:t xml:space="preserve"> 전력</w:t>
            </w: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</w:rPr>
              <w:t>증폭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01CDF8" w14:textId="17420559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HDF.2, HDF.8</w:t>
            </w:r>
          </w:p>
        </w:tc>
      </w:tr>
      <w:tr w:rsidR="00890A2C" w:rsidRPr="00C17E2B" w14:paraId="16ACCBEF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9CE0F" w14:textId="7F9F206A" w:rsidR="00890A2C" w:rsidRPr="0058187B" w:rsidRDefault="00890A2C" w:rsidP="00890A2C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C106/206/306</w:t>
            </w:r>
          </w:p>
          <w:p w14:paraId="3F30B575" w14:textId="63ED6C66" w:rsidR="00890A2C" w:rsidRPr="0058187B" w:rsidRDefault="00890A2C" w:rsidP="00890A2C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C406/506/606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AAE291D" w14:textId="4B55410D" w:rsidR="00890A2C" w:rsidRPr="00C17E2B" w:rsidRDefault="00172A78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M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otor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66C0EAF" w14:textId="0ACDC36E" w:rsidR="00890A2C" w:rsidRPr="00C17E2B" w:rsidRDefault="00890A2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모터 </w:t>
            </w:r>
            <w:r w:rsidR="00172A78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U/V/W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 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C1E8C" w14:textId="77777777" w:rsidR="00890A2C" w:rsidRPr="00DA13F7" w:rsidRDefault="00890A2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8977A0" w:rsidRPr="00C17E2B" w14:paraId="036FE6D2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3BBC8" w14:textId="59692E8E" w:rsidR="008977A0" w:rsidRPr="0058187B" w:rsidRDefault="008977A0" w:rsidP="008977A0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C107/207/307</w:t>
            </w:r>
          </w:p>
          <w:p w14:paraId="072CD11C" w14:textId="0262E0E5" w:rsidR="008977A0" w:rsidRPr="0058187B" w:rsidRDefault="008977A0" w:rsidP="008977A0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C407/507/607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D5ED1E6" w14:textId="4C979CD8" w:rsidR="008977A0" w:rsidRDefault="00172A78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Snubber capacitor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9A73D46" w14:textId="6F5624BC" w:rsidR="008977A0" w:rsidRDefault="008977A0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IPM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의 스위칭으로 인해 PN 과도전압 발생을 억제하는 커패시터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65C4E" w14:textId="1B77D7E7" w:rsidR="008977A0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HDF.4</w:t>
            </w:r>
          </w:p>
        </w:tc>
      </w:tr>
      <w:tr w:rsidR="00890A2C" w:rsidRPr="00C17E2B" w14:paraId="23DBC242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17497" w14:textId="29ED160B" w:rsidR="00890A2C" w:rsidRPr="0058187B" w:rsidRDefault="00890A2C" w:rsidP="00890A2C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>C</w:t>
            </w:r>
            <w:r w:rsidR="008977A0"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108</w:t>
            </w:r>
            <w:r w:rsidR="00FD4843"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20</w:t>
            </w:r>
            <w:r w:rsidR="008977A0"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8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152A391" w14:textId="5513B945" w:rsidR="00890A2C" w:rsidRDefault="00FF33B0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CNBS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A59BBEF" w14:textId="4483897F" w:rsidR="00890A2C" w:rsidRDefault="00890A2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서보제어보드를 통해 전달받는 신호 및 파워,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그리고 신호를 전달해주기 위한 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8B7385" w14:textId="77777777" w:rsidR="00890A2C" w:rsidRPr="00DA13F7" w:rsidRDefault="00890A2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8C54BD" w:rsidRPr="00C17E2B" w14:paraId="7D83B3E2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0AD53" w14:textId="7638DF7D" w:rsidR="008C54BD" w:rsidRPr="0058187B" w:rsidRDefault="00FD4843" w:rsidP="00890A2C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C109/</w:t>
            </w:r>
            <w:r w:rsidR="008C54BD" w:rsidRPr="0058187B"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209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3460061" w14:textId="129E6183" w:rsidR="008C54BD" w:rsidRDefault="008C54BD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Frame ground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F8937B2" w14:textId="0E79F9BC" w:rsidR="008C54BD" w:rsidRDefault="008C54BD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로봇/모터의 Frame ground 배선커넥터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2A72D2" w14:textId="170EC604" w:rsidR="008C54BD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HDF.23</w:t>
            </w:r>
          </w:p>
        </w:tc>
      </w:tr>
      <w:tr w:rsidR="00FD4843" w:rsidRPr="00C17E2B" w14:paraId="7824C1F0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2AA25" w14:textId="6665EEA5" w:rsidR="00FD4843" w:rsidRPr="0058187B" w:rsidRDefault="00FD4843" w:rsidP="00890A2C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C701/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801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55618BF" w14:textId="74B96007" w:rsidR="00FD4843" w:rsidRDefault="008870DF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Additional-Axis </w:t>
            </w:r>
            <w:r w:rsidR="00E2474C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signal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3002B61" w14:textId="353DACD6" w:rsidR="00FD4843" w:rsidRPr="00E2474C" w:rsidRDefault="00E2474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부가축(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7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축/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8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축)의 PWM gating 신호, Fault 신호,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모터 전류피드백센서 신호를 외부 부가축AMP보드로 전달하기 위한 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8D19D5" w14:textId="77777777" w:rsidR="00FD4843" w:rsidRPr="00DA13F7" w:rsidRDefault="00FD4843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241F84" w:rsidRPr="00C17E2B" w14:paraId="64D1B7B9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0D554" w14:textId="4AF96FE0" w:rsidR="00241F84" w:rsidRPr="0058187B" w:rsidRDefault="00241F84" w:rsidP="00241F8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</w:t>
            </w:r>
            <w:r w:rsidR="00176FAD"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BC4DC38" w14:textId="3821CDC4" w:rsidR="00241F84" w:rsidRPr="00C17E2B" w:rsidRDefault="00176FAD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DMIGBT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51A681A" w14:textId="52B17E1D" w:rsidR="00241F84" w:rsidRPr="00C17E2B" w:rsidRDefault="00241F84" w:rsidP="001F48FB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 xml:space="preserve">교류전압을 </w:t>
            </w:r>
            <w:r w:rsidR="001F48FB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>전파</w:t>
            </w: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 xml:space="preserve">정류하여 </w:t>
            </w:r>
            <w:r w:rsidR="001F48F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 xml:space="preserve">직류전압 </w:t>
            </w:r>
            <w:r w:rsidR="001F48FB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>형태로</w:t>
            </w: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 xml:space="preserve"> 변환</w:t>
            </w:r>
          </w:p>
          <w:p w14:paraId="7A412EFA" w14:textId="3C9D5CF2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회생방전을 위한 </w:t>
            </w:r>
            <w:r w:rsidR="00176FAD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IGBT </w:t>
            </w:r>
            <w:r w:rsidR="00176FAD"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별도 내장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B4168C" w14:textId="14E97B05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HDF.9</w:t>
            </w:r>
          </w:p>
        </w:tc>
      </w:tr>
      <w:tr w:rsidR="00227807" w:rsidRPr="00C17E2B" w14:paraId="505AD187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8D8EC" w14:textId="12D39AE1" w:rsidR="00227807" w:rsidRPr="0058187B" w:rsidRDefault="00227807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C901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E66BFFB" w14:textId="2D6E139D" w:rsidR="00227807" w:rsidRDefault="00227807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커패시터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6DFEFE7" w14:textId="5C01DE20" w:rsidR="00227807" w:rsidRPr="00C17E2B" w:rsidRDefault="001F48FB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>DMIGBT를 통해 정파정류된 전원을 평활하여 에너지를 저장하는 커패시터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3442B" w14:textId="7A0550CD" w:rsidR="00227807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HDF.10, HDF.11</w:t>
            </w:r>
          </w:p>
        </w:tc>
      </w:tr>
      <w:tr w:rsidR="00241F84" w:rsidRPr="00C17E2B" w14:paraId="26C160D3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E7130" w14:textId="63AC3ECA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C902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B08FC1B" w14:textId="61F1B7CD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DC/DC Converter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2BC5E17" w14:textId="11252D4F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IGBT 구동 제어전원 생성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280BB" w14:textId="4A348E82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HDF.12</w:t>
            </w:r>
          </w:p>
        </w:tc>
      </w:tr>
      <w:tr w:rsidR="00241F84" w:rsidRPr="00C17E2B" w14:paraId="0A9E265A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ED702" w14:textId="7031F241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C903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C3B6322" w14:textId="1F046568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Discharge Voltage Comparator</w:t>
            </w:r>
            <w:r w:rsidR="0062371E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D56EF68" w14:textId="622E5132" w:rsidR="00241F84" w:rsidRPr="00C17E2B" w:rsidRDefault="00241F84" w:rsidP="00241F84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 xml:space="preserve">회생방전 제어 </w:t>
            </w:r>
            <w:r w:rsidR="0062371E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>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2B63BD" w14:textId="494621A9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HDF.13</w:t>
            </w:r>
          </w:p>
        </w:tc>
      </w:tr>
      <w:tr w:rsidR="00241F84" w:rsidRPr="00C17E2B" w14:paraId="41319B7B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1A458" w14:textId="27269D85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C904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22A8740" w14:textId="14A05EEE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Over Heat Comparator</w:t>
            </w:r>
            <w:r w:rsidR="0062371E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 </w:t>
            </w:r>
            <w:r w:rsidR="0062371E"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cir</w:t>
            </w:r>
            <w:r w:rsidR="0062371E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493A6CC" w14:textId="3AD3468A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>회생방전저항 과열 검지</w:t>
            </w:r>
            <w:r w:rsidR="0079667C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 xml:space="preserve">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2C664" w14:textId="24FE832F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HDF.14, HDF.19</w:t>
            </w:r>
          </w:p>
        </w:tc>
      </w:tr>
      <w:tr w:rsidR="00241F84" w:rsidRPr="00C17E2B" w14:paraId="26DDB75B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9A99F" w14:textId="22CFE491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C905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1CCEEB5" w14:textId="3B6E1F3E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Resistor Voltage Comparator</w:t>
            </w:r>
            <w:r w:rsidR="0062371E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DEE8D90" w14:textId="20CF0522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>회생방전저항 단선 검지</w:t>
            </w:r>
            <w:r w:rsidR="0079667C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 xml:space="preserve">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B9B83D" w14:textId="71A6D406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HDF.15, HDF.19</w:t>
            </w:r>
          </w:p>
        </w:tc>
      </w:tr>
      <w:tr w:rsidR="00241F84" w:rsidRPr="00C17E2B" w14:paraId="3D4A570E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6243C" w14:textId="67FA944B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C906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EB8DD53" w14:textId="43373691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Over Voltage Comparator</w:t>
            </w:r>
            <w:r w:rsidR="0062371E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50F9697" w14:textId="39BB620D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>과전압 검지 전압 비교기</w:t>
            </w:r>
            <w:r w:rsidR="0079667C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 xml:space="preserve">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10E5BC" w14:textId="32BC7538" w:rsidR="008D56FC" w:rsidRPr="00DA13F7" w:rsidRDefault="008D56FC" w:rsidP="008D56FC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HDF.16, HDF20</w:t>
            </w:r>
          </w:p>
        </w:tc>
      </w:tr>
      <w:tr w:rsidR="00241F84" w:rsidRPr="00C17E2B" w14:paraId="3248385C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1B52E" w14:textId="17A6F3EC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C907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2F08E02" w14:textId="4BE0DB73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Under Voltage Comparator</w:t>
            </w:r>
            <w:r w:rsidR="00FB63C5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184DCF0" w14:textId="1EA9E4EB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>저전압 검지 전압 비교기</w:t>
            </w:r>
            <w:r w:rsidR="0079667C"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 xml:space="preserve">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1CA08E" w14:textId="0BB519D4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HDF.17, HDF21</w:t>
            </w:r>
          </w:p>
        </w:tc>
      </w:tr>
      <w:tr w:rsidR="00241F84" w:rsidRPr="00C17E2B" w14:paraId="795E2FFA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09C5C" w14:textId="2D6395B7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C908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9EB25E6" w14:textId="3A9D1010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Normal Photo Coupler</w:t>
            </w:r>
            <w:r w:rsidR="00FB63C5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D19D666" w14:textId="2197F024" w:rsidR="00241F84" w:rsidRPr="00C17E2B" w:rsidRDefault="0079667C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 xml:space="preserve">컨버터 모니터링신호 </w:t>
            </w:r>
            <w:r w:rsidR="00241F84"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 xml:space="preserve">내외부 </w:t>
            </w:r>
            <w: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>신호</w:t>
            </w:r>
            <w:r>
              <w:rPr>
                <w:rFonts w:ascii="현대체Light" w:eastAsia="현대체Light" w:hAnsi="현대체Light" w:cstheme="majorHAnsi" w:hint="eastAsia"/>
                <w:color w:val="000000"/>
                <w:sz w:val="18"/>
                <w:szCs w:val="18"/>
                <w:lang w:eastAsia="ko-KR"/>
              </w:rPr>
              <w:t>전달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42EBD5" w14:textId="088835F4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HDF19, HDF20, HDF21, HDF22</w:t>
            </w:r>
          </w:p>
        </w:tc>
      </w:tr>
      <w:tr w:rsidR="00241F84" w:rsidRPr="00C17E2B" w14:paraId="3DAE413D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47A34" w14:textId="61099048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C909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FE11753" w14:textId="46F1132A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Safety Relay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9489D81" w14:textId="29791983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  <w:t>마그네트 컨택트 오프 시 직류전압 방전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CF02E1" w14:textId="7C68D7E5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HDF.18</w:t>
            </w:r>
          </w:p>
        </w:tc>
      </w:tr>
      <w:tr w:rsidR="00241F84" w:rsidRPr="00C17E2B" w14:paraId="3C843831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8E255" w14:textId="376C79C1" w:rsidR="00241F84" w:rsidRPr="0058187B" w:rsidRDefault="00241F84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C910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0FCBB2" w14:textId="5787C5AA" w:rsidR="00241F84" w:rsidRPr="00C17E2B" w:rsidRDefault="00241F84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Cement Resistor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625F5" w14:textId="0EB701D2" w:rsidR="00241F84" w:rsidRPr="00C17E2B" w:rsidRDefault="00241F84" w:rsidP="00241F84">
            <w:pPr>
              <w:rPr>
                <w:rFonts w:ascii="현대체Light" w:eastAsia="현대체Light" w:hAnsi="현대체Light" w:cstheme="majorHAnsi"/>
                <w:color w:val="000000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직류전압 방전 저항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EB0DFC" w14:textId="0A921A56" w:rsidR="00241F84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HDF.18</w:t>
            </w:r>
          </w:p>
        </w:tc>
      </w:tr>
      <w:tr w:rsidR="0062371E" w:rsidRPr="00C17E2B" w14:paraId="248F0241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1F253" w14:textId="13ED1401" w:rsidR="0062371E" w:rsidRPr="0058187B" w:rsidRDefault="0062371E" w:rsidP="00241F84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C911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FA46B9" w14:textId="324484A3" w:rsidR="0062371E" w:rsidRPr="00C17E2B" w:rsidRDefault="00FB63C5" w:rsidP="00241F84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FB63C5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Converter control-voltage abnormality detection circuit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78089D" w14:textId="3DB38699" w:rsidR="0062371E" w:rsidRPr="00C17E2B" w:rsidRDefault="00FB63C5" w:rsidP="00241F84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컨버터 제어전원 이상검지 회로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EF4DF9" w14:textId="0EAE516B" w:rsidR="0062371E" w:rsidRPr="00DA13F7" w:rsidRDefault="008D56FC" w:rsidP="00241F84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HDF.22</w:t>
            </w:r>
          </w:p>
        </w:tc>
      </w:tr>
      <w:tr w:rsidR="00172A78" w:rsidRPr="00C17E2B" w14:paraId="7E9F519E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1053B" w14:textId="10D4EAFF" w:rsidR="00172A78" w:rsidRPr="0058187B" w:rsidRDefault="00172A78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C912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6268A5" w14:textId="7E289F09" w:rsidR="00172A78" w:rsidRPr="00FB63C5" w:rsidRDefault="00172A78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172A78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Regenerative resistor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557555" w14:textId="32E19173" w:rsidR="00172A78" w:rsidRDefault="00172A78" w:rsidP="00172A78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회생저항 연결 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30D3A" w14:textId="77777777" w:rsidR="00172A78" w:rsidRPr="00DA13F7" w:rsidRDefault="00172A78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172A78" w:rsidRPr="00C17E2B" w14:paraId="61431091" w14:textId="77777777" w:rsidTr="00FD4843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7932C" w14:textId="0D33C36D" w:rsidR="00172A78" w:rsidRPr="0058187B" w:rsidRDefault="00172A78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C913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E5E4F6" w14:textId="7D1277C1" w:rsidR="00172A78" w:rsidRPr="00FB63C5" w:rsidRDefault="00172A78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 w:rsidRPr="00172A78"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Regenerative resistor temperature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8D9360" w14:textId="16DAF6C4" w:rsidR="00172A78" w:rsidRDefault="008D56FC" w:rsidP="008D56FC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회생저항 온도센서 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5B93D4" w14:textId="77777777" w:rsidR="00172A78" w:rsidRPr="00DA13F7" w:rsidRDefault="00172A78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FD4843" w:rsidRPr="00C17E2B" w14:paraId="20F65BD0" w14:textId="77777777" w:rsidTr="004E56D5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A998C" w14:textId="4B045052" w:rsidR="00FD4843" w:rsidRPr="0058187B" w:rsidRDefault="00FD4843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C914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017AA1" w14:textId="6D7F4A40" w:rsidR="00FD4843" w:rsidRPr="00172A78" w:rsidRDefault="00EA5AD7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A</w:t>
            </w:r>
            <w:r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dditional-Axis PN power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A6C8B" w14:textId="4DD7320A" w:rsidR="00FD4843" w:rsidRDefault="00FD4843" w:rsidP="00172A78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부가축</w:t>
            </w:r>
            <w:r w:rsidR="00E2474C"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(</w:t>
            </w:r>
            <w:r w:rsidR="00E2474C"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7</w:t>
            </w:r>
            <w:r w:rsidR="00E2474C"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축/</w:t>
            </w:r>
            <w:r w:rsidR="00E2474C"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8</w:t>
            </w:r>
            <w:r w:rsidR="00E2474C"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축)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PN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전원 공급용 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30C93" w14:textId="77777777" w:rsidR="00FD4843" w:rsidRPr="00DA13F7" w:rsidRDefault="00FD4843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4E56D5" w:rsidRPr="00C17E2B" w14:paraId="408B3A48" w14:textId="77777777" w:rsidTr="006D2337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AD920" w14:textId="3372FCFC" w:rsidR="004E56D5" w:rsidRPr="0058187B" w:rsidRDefault="004E56D5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C915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C87EAA" w14:textId="7A6ABBD2" w:rsidR="004E56D5" w:rsidRDefault="004E56D5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R</w:t>
            </w:r>
            <w:r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/</w:t>
            </w: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S</w:t>
            </w:r>
            <w:r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/</w:t>
            </w: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T connector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AFF1A9" w14:textId="0A35BA58" w:rsidR="004E56D5" w:rsidRDefault="004E56D5" w:rsidP="00172A78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 xml:space="preserve">3상 </w:t>
            </w:r>
            <w: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220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AC전원 입력커넥터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6B930" w14:textId="77777777" w:rsidR="004E56D5" w:rsidRPr="00DA13F7" w:rsidRDefault="004E56D5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7E3312" w:rsidRPr="00C17E2B" w14:paraId="1E0D8D92" w14:textId="77777777" w:rsidTr="006D2337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9069C" w14:textId="3213898E" w:rsidR="007E3312" w:rsidRPr="0058187B" w:rsidRDefault="007E3312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  <w:t>C916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BF97A3" w14:textId="7BC47791" w:rsidR="007E3312" w:rsidRDefault="007E3312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ariable resistor - 1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2949EA" w14:textId="35CED371" w:rsidR="007E3312" w:rsidRDefault="007E3312" w:rsidP="00172A78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회생레벨 조절을 위한 가변저항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058007" w14:textId="02C2E875" w:rsidR="007E3312" w:rsidRPr="00DA13F7" w:rsidRDefault="00DB437C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HDF.13</w:t>
            </w:r>
          </w:p>
        </w:tc>
      </w:tr>
      <w:tr w:rsidR="007E3312" w:rsidRPr="00C17E2B" w14:paraId="59BCB3EF" w14:textId="77777777" w:rsidTr="006D2337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ABB3B" w14:textId="744329A4" w:rsidR="007E3312" w:rsidRPr="0058187B" w:rsidRDefault="007E3312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C917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4DA2D2" w14:textId="050C83FD" w:rsidR="007E3312" w:rsidRDefault="007E3312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  <w:t>ariable resistor - 2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6C2AB4" w14:textId="7EBFC121" w:rsidR="007E3312" w:rsidRDefault="007E3312" w:rsidP="00172A78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과전압 레벨 조절을 위한 가변저항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AF221F" w14:textId="7310132C" w:rsidR="007E3312" w:rsidRPr="00DA13F7" w:rsidRDefault="00DB437C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HDF.16</w:t>
            </w:r>
          </w:p>
        </w:tc>
      </w:tr>
      <w:tr w:rsidR="006D2337" w:rsidRPr="00C17E2B" w14:paraId="5BB5922E" w14:textId="77777777" w:rsidTr="00172A78">
        <w:trPr>
          <w:trHeight w:val="423"/>
          <w:jc w:val="center"/>
        </w:trPr>
        <w:tc>
          <w:tcPr>
            <w:tcW w:w="62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B88BA" w14:textId="33F635F8" w:rsidR="006D2337" w:rsidRPr="0058187B" w:rsidRDefault="006D2337" w:rsidP="00172A78">
            <w:pPr>
              <w:jc w:val="both"/>
              <w:rPr>
                <w:rFonts w:ascii="현대체Light" w:eastAsia="현대체Light" w:hAnsi="현대체Light" w:cstheme="majorHAnsi"/>
                <w:bCs/>
                <w:color w:val="000000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 w:cstheme="majorHAnsi" w:hint="eastAsia"/>
                <w:bCs/>
                <w:color w:val="000000"/>
                <w:sz w:val="18"/>
                <w:szCs w:val="18"/>
                <w:lang w:eastAsia="ko-KR"/>
              </w:rPr>
              <w:t>C1001</w:t>
            </w: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A99382F" w14:textId="347D6950" w:rsidR="006D2337" w:rsidRDefault="006D2337" w:rsidP="00172A78">
            <w:pPr>
              <w:pStyle w:val="af6"/>
              <w:spacing w:line="240" w:lineRule="auto"/>
              <w:rPr>
                <w:rFonts w:ascii="현대체Light" w:eastAsia="현대체Light" w:hAnsi="현대체Light" w:cstheme="majorHAnsi"/>
                <w:color w:val="000000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color w:val="000000"/>
                <w:szCs w:val="18"/>
                <w:lang w:eastAsia="ko-KR"/>
              </w:rPr>
              <w:t>Heatsink</w:t>
            </w:r>
          </w:p>
        </w:tc>
        <w:tc>
          <w:tcPr>
            <w:tcW w:w="289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30D6394" w14:textId="601BF87D" w:rsidR="006D2337" w:rsidRDefault="006D2337" w:rsidP="00172A78">
            <w:pPr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>방열판</w:t>
            </w:r>
            <w:r w:rsidR="00ED2A8D">
              <w:rPr>
                <w:rFonts w:ascii="현대체Light" w:eastAsia="현대체Light" w:hAnsi="현대체Light" w:hint="eastAsia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1EBF4" w14:textId="6286A8FF" w:rsidR="006D2337" w:rsidRPr="00DA13F7" w:rsidRDefault="00DA13F7" w:rsidP="00172A78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DA13F7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HDF.29</w:t>
            </w:r>
          </w:p>
        </w:tc>
      </w:tr>
    </w:tbl>
    <w:p w14:paraId="48753A59" w14:textId="34A75BBB" w:rsidR="00E555DF" w:rsidRDefault="00E555DF" w:rsidP="001D68B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376E21D" w14:textId="77777777" w:rsidR="00481E8D" w:rsidRPr="00C17E2B" w:rsidRDefault="00481E8D" w:rsidP="001D68B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025C96F" w14:textId="2B93D7C8" w:rsidR="00142719" w:rsidRPr="00C17E2B" w:rsidRDefault="00142719" w:rsidP="00142719">
      <w:pPr>
        <w:pStyle w:val="aff4"/>
        <w:keepNext/>
        <w:rPr>
          <w:rFonts w:ascii="현대체Light" w:eastAsia="현대체Light" w:hAnsi="현대체Light"/>
          <w:color w:val="000000" w:themeColor="text1"/>
          <w:sz w:val="22"/>
          <w:szCs w:val="22"/>
        </w:rPr>
      </w:pPr>
      <w:bookmarkStart w:id="42" w:name="_Ref134516983"/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Table 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5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Table \* ARABIC \s 1 </w:instrTex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4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bookmarkEnd w:id="42"/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 </w:t>
      </w:r>
      <w:r w:rsidR="00DB5190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내부 </w:t>
      </w:r>
      <w:r w:rsidR="00DB5190" w:rsidRPr="00C17E2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접속</w:t>
      </w:r>
      <w:r w:rsidR="00DB5190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설명(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The functional description of internal interfaces</w:t>
      </w:r>
      <w:r w:rsidR="00DB5190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)</w:t>
      </w:r>
    </w:p>
    <w:p w14:paraId="1F61620B" w14:textId="4BD8C63F" w:rsidR="00F734A4" w:rsidRPr="00C17E2B" w:rsidRDefault="00F734A4" w:rsidP="00F734A4">
      <w:pPr>
        <w:rPr>
          <w:rFonts w:ascii="현대체Light" w:eastAsia="현대체Light" w:hAnsi="현대체Light"/>
        </w:rPr>
      </w:pPr>
    </w:p>
    <w:tbl>
      <w:tblPr>
        <w:tblW w:w="9659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2348"/>
        <w:gridCol w:w="1778"/>
        <w:gridCol w:w="3723"/>
        <w:gridCol w:w="959"/>
      </w:tblGrid>
      <w:tr w:rsidR="00F734A4" w:rsidRPr="00C17E2B" w14:paraId="72611C2D" w14:textId="4C254B9C" w:rsidTr="00F734A4">
        <w:trPr>
          <w:trHeight w:val="585"/>
        </w:trPr>
        <w:tc>
          <w:tcPr>
            <w:tcW w:w="851" w:type="dxa"/>
            <w:shd w:val="clear" w:color="auto" w:fill="FFFFFF" w:themeFill="background1"/>
            <w:vAlign w:val="center"/>
            <w:hideMark/>
          </w:tcPr>
          <w:p w14:paraId="36965679" w14:textId="77777777" w:rsidR="00F734A4" w:rsidRPr="00C17E2B" w:rsidRDefault="00F734A4" w:rsidP="00CA0C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>No.</w:t>
            </w:r>
          </w:p>
        </w:tc>
        <w:tc>
          <w:tcPr>
            <w:tcW w:w="2348" w:type="dxa"/>
            <w:shd w:val="clear" w:color="auto" w:fill="FFFFFF" w:themeFill="background1"/>
            <w:vAlign w:val="center"/>
            <w:hideMark/>
          </w:tcPr>
          <w:p w14:paraId="408039A6" w14:textId="77777777" w:rsidR="00F734A4" w:rsidRPr="00C17E2B" w:rsidRDefault="00F734A4" w:rsidP="00CA0C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Description</w:t>
            </w:r>
          </w:p>
        </w:tc>
        <w:tc>
          <w:tcPr>
            <w:tcW w:w="5501" w:type="dxa"/>
            <w:gridSpan w:val="2"/>
            <w:shd w:val="clear" w:color="auto" w:fill="FFFFFF" w:themeFill="background1"/>
            <w:vAlign w:val="center"/>
            <w:hideMark/>
          </w:tcPr>
          <w:p w14:paraId="1F168482" w14:textId="77777777" w:rsidR="00F734A4" w:rsidRPr="00C17E2B" w:rsidRDefault="00F734A4" w:rsidP="00F734A4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설명(연결처/교신정보/전기사양)</w:t>
            </w:r>
          </w:p>
          <w:p w14:paraId="63D4B643" w14:textId="3DE63343" w:rsidR="00F734A4" w:rsidRPr="00C17E2B" w:rsidRDefault="00F734A4" w:rsidP="00F734A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Description(connected parts/communication information/electrical spec.)</w:t>
            </w:r>
          </w:p>
        </w:tc>
        <w:tc>
          <w:tcPr>
            <w:tcW w:w="959" w:type="dxa"/>
            <w:shd w:val="clear" w:color="auto" w:fill="FFFFFF" w:themeFill="background1"/>
          </w:tcPr>
          <w:p w14:paraId="00782D61" w14:textId="77777777" w:rsidR="000E1F35" w:rsidRPr="00C17E2B" w:rsidRDefault="000E1F35" w:rsidP="00F734A4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  <w:p w14:paraId="4DD27743" w14:textId="7B1219E4" w:rsidR="00F734A4" w:rsidRPr="00C17E2B" w:rsidRDefault="00F734A4" w:rsidP="00F734A4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비고</w:t>
            </w:r>
          </w:p>
        </w:tc>
      </w:tr>
      <w:tr w:rsidR="00890A2C" w:rsidRPr="00C17E2B" w14:paraId="48D59B7E" w14:textId="77777777" w:rsidTr="00F734A4">
        <w:trPr>
          <w:trHeight w:val="465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5A49B77" w14:textId="42785DC1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IIF100</w:t>
            </w:r>
          </w:p>
          <w:p w14:paraId="66ECE916" w14:textId="4CAC32CD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IIF200</w:t>
            </w:r>
          </w:p>
          <w:p w14:paraId="29B6EE6D" w14:textId="5C66910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IIF300</w:t>
            </w:r>
          </w:p>
          <w:p w14:paraId="69E5819E" w14:textId="697F1828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IIF400</w:t>
            </w:r>
          </w:p>
          <w:p w14:paraId="24AA892E" w14:textId="178D2A9E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IIF500</w:t>
            </w:r>
          </w:p>
          <w:p w14:paraId="5EDF6A66" w14:textId="3FFFA3CF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IIF600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</w:tcPr>
          <w:p w14:paraId="3C01B1DB" w14:textId="23EDA7CD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for gating IPM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and circuit about around IPM </w:t>
            </w: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2811007E" w14:textId="7AD4452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2F4CA4C3" w14:textId="0DBBC37E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shd w:val="clear" w:color="auto" w:fill="FFFFFF" w:themeFill="background1"/>
          </w:tcPr>
          <w:p w14:paraId="2A598F27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90A2C" w:rsidRPr="00C17E2B" w14:paraId="25B753E8" w14:textId="77777777" w:rsidTr="00F734A4">
        <w:trPr>
          <w:trHeight w:val="46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C962DD1" w14:textId="7777777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7868600C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5739A43E" w14:textId="3C6DD6A4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54A067E5" w14:textId="1BEF1E23" w:rsidR="00890A2C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3-channel : 15V about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high side power</w:t>
            </w:r>
          </w:p>
          <w:p w14:paraId="595ED057" w14:textId="55E15E90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1-channel : 15V about low side power</w:t>
            </w:r>
          </w:p>
        </w:tc>
        <w:tc>
          <w:tcPr>
            <w:tcW w:w="959" w:type="dxa"/>
            <w:shd w:val="clear" w:color="auto" w:fill="FFFFFF" w:themeFill="background1"/>
          </w:tcPr>
          <w:p w14:paraId="256B7013" w14:textId="04B58C26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총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4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채널 power</w:t>
            </w:r>
          </w:p>
        </w:tc>
      </w:tr>
      <w:tr w:rsidR="00890A2C" w:rsidRPr="00C17E2B" w14:paraId="103874B7" w14:textId="77777777" w:rsidTr="00F734A4">
        <w:trPr>
          <w:trHeight w:val="46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16EC027" w14:textId="7777777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60CE633F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68C241E0" w14:textId="0473603F" w:rsidR="00890A2C" w:rsidRPr="00C17E2B" w:rsidRDefault="006A5310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="00890A2C"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7F660DFB" w14:textId="71EF095E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15V ± 5%</w:t>
            </w:r>
          </w:p>
        </w:tc>
        <w:tc>
          <w:tcPr>
            <w:tcW w:w="959" w:type="dxa"/>
            <w:shd w:val="clear" w:color="auto" w:fill="FFFFFF" w:themeFill="background1"/>
          </w:tcPr>
          <w:p w14:paraId="09334DB3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90A2C" w:rsidRPr="00C17E2B" w14:paraId="0F3AEE0A" w14:textId="77777777" w:rsidTr="00F734A4">
        <w:trPr>
          <w:trHeight w:val="46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2EE1B30" w14:textId="7777777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2395C60C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43DB8A62" w14:textId="358C62AB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4093F4B5" w14:textId="76274B75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C101/201/301</w:t>
            </w:r>
          </w:p>
          <w:p w14:paraId="5858AB24" w14:textId="16913EFF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C401/501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/60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959" w:type="dxa"/>
            <w:shd w:val="clear" w:color="auto" w:fill="FFFFFF" w:themeFill="background1"/>
          </w:tcPr>
          <w:p w14:paraId="5CAA603D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90A2C" w:rsidRPr="00C17E2B" w14:paraId="72FCFF23" w14:textId="77777777" w:rsidTr="00F734A4">
        <w:trPr>
          <w:trHeight w:val="46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E31B275" w14:textId="7777777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439807FF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3A77A524" w14:textId="2D2BFCF6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- 1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6E97414B" w14:textId="6017E01C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C105/205/305</w:t>
            </w:r>
          </w:p>
          <w:p w14:paraId="1B073850" w14:textId="23D8A75A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C405/505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/60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959" w:type="dxa"/>
            <w:shd w:val="clear" w:color="auto" w:fill="FFFFFF" w:themeFill="background1"/>
          </w:tcPr>
          <w:p w14:paraId="7F080D8E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90A2C" w:rsidRPr="00C17E2B" w14:paraId="02CE8DC8" w14:textId="77777777" w:rsidTr="00F734A4">
        <w:trPr>
          <w:trHeight w:val="46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727B5FB" w14:textId="7777777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097D3434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23487673" w14:textId="56EAB416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 w:val="18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2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335BC7C6" w14:textId="2D73A0AB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C102/202/302</w:t>
            </w:r>
          </w:p>
          <w:p w14:paraId="2DF4DF2A" w14:textId="184FC729" w:rsidR="00890A2C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C402/502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/60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959" w:type="dxa"/>
            <w:shd w:val="clear" w:color="auto" w:fill="FFFFFF" w:themeFill="background1"/>
          </w:tcPr>
          <w:p w14:paraId="26220961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90A2C" w:rsidRPr="00C17E2B" w14:paraId="01D733D3" w14:textId="77777777" w:rsidTr="00F734A4">
        <w:trPr>
          <w:trHeight w:val="46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C5AA048" w14:textId="77777777" w:rsidR="00890A2C" w:rsidRPr="0058187B" w:rsidRDefault="00890A2C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7BC3BD40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1F402AF3" w14:textId="2B138411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- 3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260EA7CE" w14:textId="26C13179" w:rsidR="00890A2C" w:rsidRPr="00C17E2B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C103/203/303</w:t>
            </w:r>
          </w:p>
          <w:p w14:paraId="7BBC78ED" w14:textId="1351C1C9" w:rsidR="00890A2C" w:rsidRDefault="00890A2C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C403/503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/60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959" w:type="dxa"/>
            <w:shd w:val="clear" w:color="auto" w:fill="FFFFFF" w:themeFill="background1"/>
          </w:tcPr>
          <w:p w14:paraId="08781556" w14:textId="77777777" w:rsidR="00890A2C" w:rsidRPr="00C17E2B" w:rsidRDefault="00890A2C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43C564A2" w14:textId="1E362C25" w:rsidTr="00F734A4">
        <w:trPr>
          <w:trHeight w:val="465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  <w:hideMark/>
          </w:tcPr>
          <w:p w14:paraId="1282E383" w14:textId="4A16873E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IIF102</w:t>
            </w:r>
          </w:p>
          <w:p w14:paraId="425EC120" w14:textId="0AE3F445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IIF202</w:t>
            </w:r>
          </w:p>
          <w:p w14:paraId="4823CCBB" w14:textId="37988046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IIF302</w:t>
            </w:r>
          </w:p>
          <w:p w14:paraId="2071EF30" w14:textId="6A56F698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IIF402</w:t>
            </w:r>
          </w:p>
          <w:p w14:paraId="4DF1C254" w14:textId="00F7D2A3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IIF502</w:t>
            </w:r>
          </w:p>
          <w:p w14:paraId="4EB8EBB4" w14:textId="67BD16F2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IIF602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  <w:hideMark/>
          </w:tcPr>
          <w:p w14:paraId="27373468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PWM wave for gating IPM</w:t>
            </w: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0BE22F5C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7F3F8B06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Digital signal</w:t>
            </w:r>
          </w:p>
        </w:tc>
        <w:tc>
          <w:tcPr>
            <w:tcW w:w="959" w:type="dxa"/>
            <w:shd w:val="clear" w:color="auto" w:fill="FFFFFF" w:themeFill="background1"/>
          </w:tcPr>
          <w:p w14:paraId="1F484303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0ECD030A" w14:textId="323F8D14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06B273A5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070B3DC9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554E0E60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2E8A6838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PWM gating pulse</w:t>
            </w:r>
          </w:p>
        </w:tc>
        <w:tc>
          <w:tcPr>
            <w:tcW w:w="959" w:type="dxa"/>
            <w:shd w:val="clear" w:color="auto" w:fill="FFFFFF" w:themeFill="background1"/>
          </w:tcPr>
          <w:p w14:paraId="4B13FA94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63E03872" w14:textId="5880D016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69FA502D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42E2BB5E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0F3AEA01" w14:textId="22FED03E" w:rsidR="00FD5EA7" w:rsidRPr="00C17E2B" w:rsidRDefault="006A5310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622FEE92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959" w:type="dxa"/>
            <w:shd w:val="clear" w:color="auto" w:fill="FFFFFF" w:themeFill="background1"/>
          </w:tcPr>
          <w:p w14:paraId="60BBD167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54836DD1" w14:textId="205D4E76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2BE24C5A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2397D17E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124C9C7A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201BB5A9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C102/202/302</w:t>
            </w:r>
          </w:p>
          <w:p w14:paraId="6214D6DB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C402/502/602</w:t>
            </w:r>
          </w:p>
        </w:tc>
        <w:tc>
          <w:tcPr>
            <w:tcW w:w="959" w:type="dxa"/>
            <w:shd w:val="clear" w:color="auto" w:fill="FFFFFF" w:themeFill="background1"/>
          </w:tcPr>
          <w:p w14:paraId="3697C9E1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1A117C66" w14:textId="78287B60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5118D818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41270382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10BE768F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75D707BD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C105/205/305</w:t>
            </w:r>
          </w:p>
          <w:p w14:paraId="5550DBEA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C405/505/605</w:t>
            </w:r>
          </w:p>
        </w:tc>
        <w:tc>
          <w:tcPr>
            <w:tcW w:w="959" w:type="dxa"/>
            <w:shd w:val="clear" w:color="auto" w:fill="FFFFFF" w:themeFill="background1"/>
          </w:tcPr>
          <w:p w14:paraId="44120C62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474A9282" w14:textId="0371E4D8" w:rsidTr="00F734A4">
        <w:trPr>
          <w:trHeight w:val="480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  <w:hideMark/>
          </w:tcPr>
          <w:p w14:paraId="2BDE071C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IIF103</w:t>
            </w:r>
          </w:p>
          <w:p w14:paraId="7FC37D88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IIF203</w:t>
            </w:r>
          </w:p>
          <w:p w14:paraId="09B3CBBC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IIF303</w:t>
            </w:r>
          </w:p>
          <w:p w14:paraId="519BB28E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IIF403</w:t>
            </w:r>
          </w:p>
          <w:p w14:paraId="5D1DC175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IIF503</w:t>
            </w:r>
          </w:p>
          <w:p w14:paraId="59939778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IIF603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  <w:hideMark/>
          </w:tcPr>
          <w:p w14:paraId="0E26BB00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IPM-fault signal (Failure due to IPM : internal short circuit)</w:t>
            </w: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7EE0B1C2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0D10599D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shd w:val="clear" w:color="auto" w:fill="FFFFFF" w:themeFill="background1"/>
          </w:tcPr>
          <w:p w14:paraId="4364F2C2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3CCB799D" w14:textId="12C1D079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12E36117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38107D5B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6BA5E944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56F2D468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Fault ON/OFF</w:t>
            </w:r>
          </w:p>
        </w:tc>
        <w:tc>
          <w:tcPr>
            <w:tcW w:w="959" w:type="dxa"/>
            <w:shd w:val="clear" w:color="auto" w:fill="FFFFFF" w:themeFill="background1"/>
          </w:tcPr>
          <w:p w14:paraId="30677D30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23A5ABB9" w14:textId="0D3A5C01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65056216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1A90CEF8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4060C5ED" w14:textId="7403A89E" w:rsidR="00FD5EA7" w:rsidRPr="00C17E2B" w:rsidRDefault="006A5310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5B95FA06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959" w:type="dxa"/>
            <w:shd w:val="clear" w:color="auto" w:fill="FFFFFF" w:themeFill="background1"/>
          </w:tcPr>
          <w:p w14:paraId="12E8435F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6F08CFC9" w14:textId="736D3F0B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25B98F22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5AB4C44C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63DB733F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74E11758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C105/205/305</w:t>
            </w:r>
          </w:p>
          <w:p w14:paraId="7A49748A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C405/505/605</w:t>
            </w:r>
          </w:p>
        </w:tc>
        <w:tc>
          <w:tcPr>
            <w:tcW w:w="959" w:type="dxa"/>
            <w:shd w:val="clear" w:color="auto" w:fill="FFFFFF" w:themeFill="background1"/>
          </w:tcPr>
          <w:p w14:paraId="4118774A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738907AA" w14:textId="62A53A1B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40184363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7DDE000F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48B52A26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691EC074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C103/203/303</w:t>
            </w:r>
          </w:p>
          <w:p w14:paraId="5BCA1B60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C403/503/603</w:t>
            </w:r>
          </w:p>
        </w:tc>
        <w:tc>
          <w:tcPr>
            <w:tcW w:w="959" w:type="dxa"/>
            <w:shd w:val="clear" w:color="auto" w:fill="FFFFFF" w:themeFill="background1"/>
          </w:tcPr>
          <w:p w14:paraId="77B3110C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21E0743B" w14:textId="2BA1E123" w:rsidTr="00F734A4">
        <w:trPr>
          <w:trHeight w:val="345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  <w:hideMark/>
          </w:tcPr>
          <w:p w14:paraId="6AF80422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IIF104</w:t>
            </w:r>
          </w:p>
          <w:p w14:paraId="47C38476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IIF204</w:t>
            </w:r>
          </w:p>
          <w:p w14:paraId="32BD834D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IIF304</w:t>
            </w:r>
          </w:p>
          <w:p w14:paraId="2B62F20C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IIF404</w:t>
            </w:r>
          </w:p>
          <w:p w14:paraId="0DEC7E5E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IIF504</w:t>
            </w:r>
          </w:p>
          <w:p w14:paraId="44B8A4FB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IIF604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  <w:hideMark/>
          </w:tcPr>
          <w:p w14:paraId="7A9DF9F0" w14:textId="71EDDB10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U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, V and W-phase power</w:t>
            </w: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198A5457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6AD253A9" w14:textId="5A1D1D04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shd w:val="clear" w:color="auto" w:fill="FFFFFF" w:themeFill="background1"/>
          </w:tcPr>
          <w:p w14:paraId="7C46C537" w14:textId="77777777" w:rsidR="00FD5EA7" w:rsidRPr="00C17E2B" w:rsidRDefault="00FD5EA7" w:rsidP="00FD5EA7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448153CE" w14:textId="4208D673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3AD7BC66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01635B0B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5BA85B22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64BD12A6" w14:textId="30B3D90E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U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, V and W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-phase power</w:t>
            </w:r>
          </w:p>
        </w:tc>
        <w:tc>
          <w:tcPr>
            <w:tcW w:w="959" w:type="dxa"/>
            <w:shd w:val="clear" w:color="auto" w:fill="FFFFFF" w:themeFill="background1"/>
          </w:tcPr>
          <w:p w14:paraId="6817E333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42FAA024" w14:textId="77740B2B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3078D616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26B9D213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41BCF2B4" w14:textId="7DCF7D95" w:rsidR="00FD5EA7" w:rsidRPr="00C17E2B" w:rsidRDefault="006A5310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08B7A807" w14:textId="70DF3559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-311V ~ 311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</w:t>
            </w:r>
          </w:p>
          <w:p w14:paraId="08B5D6B5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Current is variable depending on the load</w:t>
            </w:r>
          </w:p>
        </w:tc>
        <w:tc>
          <w:tcPr>
            <w:tcW w:w="959" w:type="dxa"/>
            <w:shd w:val="clear" w:color="auto" w:fill="FFFFFF" w:themeFill="background1"/>
          </w:tcPr>
          <w:p w14:paraId="39DD6330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7119457C" w14:textId="7D32F7EF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23DE5C5F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248A7371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6E7B821A" w14:textId="17D48968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 w:val="18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1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133B074D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C105/205/305</w:t>
            </w:r>
          </w:p>
          <w:p w14:paraId="5A93BF28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C405/505/605</w:t>
            </w:r>
          </w:p>
        </w:tc>
        <w:tc>
          <w:tcPr>
            <w:tcW w:w="959" w:type="dxa"/>
            <w:shd w:val="clear" w:color="auto" w:fill="FFFFFF" w:themeFill="background1"/>
          </w:tcPr>
          <w:p w14:paraId="275E8150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35C080F3" w14:textId="6F93ACB5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  <w:hideMark/>
          </w:tcPr>
          <w:p w14:paraId="718B8BB9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  <w:hideMark/>
          </w:tcPr>
          <w:p w14:paraId="117C24C8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  <w:hideMark/>
          </w:tcPr>
          <w:p w14:paraId="629BC7C6" w14:textId="1DA6885E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- 1</w:t>
            </w:r>
          </w:p>
        </w:tc>
        <w:tc>
          <w:tcPr>
            <w:tcW w:w="3723" w:type="dxa"/>
            <w:shd w:val="clear" w:color="auto" w:fill="FFFFFF" w:themeFill="background1"/>
            <w:vAlign w:val="center"/>
            <w:hideMark/>
          </w:tcPr>
          <w:p w14:paraId="0D4BDCD6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C104/204/304</w:t>
            </w:r>
          </w:p>
          <w:p w14:paraId="3263B26B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C404/504/604</w:t>
            </w:r>
          </w:p>
        </w:tc>
        <w:tc>
          <w:tcPr>
            <w:tcW w:w="959" w:type="dxa"/>
            <w:shd w:val="clear" w:color="auto" w:fill="FFFFFF" w:themeFill="background1"/>
          </w:tcPr>
          <w:p w14:paraId="0F558302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2FFABD81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08FD51B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38EF3B56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4CC41381" w14:textId="6C8097D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bCs/>
                <w:color w:val="000000" w:themeColor="text1"/>
                <w:sz w:val="18"/>
                <w:szCs w:val="18"/>
                <w:lang w:eastAsia="ko-KR"/>
              </w:rPr>
              <w:t>–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2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44E7C3BB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C104/204/304</w:t>
            </w:r>
          </w:p>
          <w:p w14:paraId="192D1DB9" w14:textId="0A4CBE45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C404/504/604</w:t>
            </w:r>
          </w:p>
        </w:tc>
        <w:tc>
          <w:tcPr>
            <w:tcW w:w="959" w:type="dxa"/>
            <w:shd w:val="clear" w:color="auto" w:fill="FFFFFF" w:themeFill="background1"/>
          </w:tcPr>
          <w:p w14:paraId="72D9FE39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535896D9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D94E2DE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63D030FE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44F47204" w14:textId="17CA4C99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- 2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314FB3FA" w14:textId="2B80D723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C106/206/306</w:t>
            </w:r>
          </w:p>
          <w:p w14:paraId="70C6D2F3" w14:textId="4663767B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C406/506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/60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959" w:type="dxa"/>
            <w:shd w:val="clear" w:color="auto" w:fill="FFFFFF" w:themeFill="background1"/>
          </w:tcPr>
          <w:p w14:paraId="1697A9C5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22D87FFD" w14:textId="77777777" w:rsidTr="00F734A4">
        <w:trPr>
          <w:trHeight w:val="345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7A69D73" w14:textId="70C71E26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>IIF105</w:t>
            </w:r>
          </w:p>
          <w:p w14:paraId="6DF30823" w14:textId="4CA72C99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IIF205</w:t>
            </w:r>
          </w:p>
          <w:p w14:paraId="1F8C0BDF" w14:textId="4F47DCCD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IIF305</w:t>
            </w:r>
          </w:p>
          <w:p w14:paraId="5AB025E1" w14:textId="79B6DF0D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IIF405</w:t>
            </w:r>
          </w:p>
          <w:p w14:paraId="32AA0799" w14:textId="3368E013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IIF505</w:t>
            </w:r>
          </w:p>
          <w:p w14:paraId="0284E223" w14:textId="06119FED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IIF605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</w:tcPr>
          <w:p w14:paraId="3EE40646" w14:textId="77B017F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U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, V and W-phase power of current sensor</w:t>
            </w: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4CD16FB1" w14:textId="0ED467A1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19B6B5FD" w14:textId="328A0356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shd w:val="clear" w:color="auto" w:fill="FFFFFF" w:themeFill="background1"/>
          </w:tcPr>
          <w:p w14:paraId="117078D7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6BF3E3EF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A3F2BEB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5484AB0A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00A28237" w14:textId="3F635C7E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756A3AD0" w14:textId="284D4F7B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Current sensor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power</w:t>
            </w:r>
          </w:p>
        </w:tc>
        <w:tc>
          <w:tcPr>
            <w:tcW w:w="959" w:type="dxa"/>
            <w:shd w:val="clear" w:color="auto" w:fill="FFFFFF" w:themeFill="background1"/>
          </w:tcPr>
          <w:p w14:paraId="075F3EAB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193E8DEC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553057B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6D062549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1FD1470D" w14:textId="66357CAC" w:rsidR="00FD5EA7" w:rsidRPr="00C17E2B" w:rsidRDefault="006A5310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257E288B" w14:textId="69613493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-15V ~ 15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</w:t>
            </w:r>
          </w:p>
          <w:p w14:paraId="3A9F75FF" w14:textId="357AFE1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is variable depending on the load</w:t>
            </w:r>
          </w:p>
        </w:tc>
        <w:tc>
          <w:tcPr>
            <w:tcW w:w="959" w:type="dxa"/>
            <w:shd w:val="clear" w:color="auto" w:fill="FFFFFF" w:themeFill="background1"/>
          </w:tcPr>
          <w:p w14:paraId="127E7AED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7712B3FD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65F845A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69653241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6A45E557" w14:textId="12159004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167C32DE" w14:textId="77CED0CD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C107</w:t>
            </w:r>
          </w:p>
        </w:tc>
        <w:tc>
          <w:tcPr>
            <w:tcW w:w="959" w:type="dxa"/>
            <w:shd w:val="clear" w:color="auto" w:fill="FFFFFF" w:themeFill="background1"/>
          </w:tcPr>
          <w:p w14:paraId="35B83695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D5EA7" w:rsidRPr="00C17E2B" w14:paraId="69A6D358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95AA619" w14:textId="77777777" w:rsidR="00FD5EA7" w:rsidRPr="0058187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75A2C520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007157BD" w14:textId="21E34ABF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4FD6D1E8" w14:textId="77777777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C104/204/304</w:t>
            </w:r>
          </w:p>
          <w:p w14:paraId="173F8B8F" w14:textId="7F3F8BCB" w:rsidR="00FD5EA7" w:rsidRPr="00C17E2B" w:rsidRDefault="00FD5EA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C404/504/604</w:t>
            </w:r>
          </w:p>
        </w:tc>
        <w:tc>
          <w:tcPr>
            <w:tcW w:w="959" w:type="dxa"/>
            <w:shd w:val="clear" w:color="auto" w:fill="FFFFFF" w:themeFill="background1"/>
          </w:tcPr>
          <w:p w14:paraId="7BD9B2A1" w14:textId="77777777" w:rsidR="00FD5EA7" w:rsidRPr="00C17E2B" w:rsidRDefault="00FD5EA7" w:rsidP="00FD5E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59607B7" w14:textId="77777777" w:rsidTr="0036296F">
        <w:trPr>
          <w:trHeight w:val="345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388488B" w14:textId="7DA462B1" w:rsidR="0036296F" w:rsidRPr="0058187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IIF106</w:t>
            </w:r>
          </w:p>
          <w:p w14:paraId="6E53AB19" w14:textId="0EE0BEA0" w:rsidR="0036296F" w:rsidRPr="0058187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IIF206</w:t>
            </w:r>
          </w:p>
          <w:p w14:paraId="1AD7DD8A" w14:textId="6E001E2C" w:rsidR="0036296F" w:rsidRPr="0058187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IIF306</w:t>
            </w:r>
          </w:p>
          <w:p w14:paraId="665AA98F" w14:textId="536B7EF2" w:rsidR="0036296F" w:rsidRPr="0058187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IIF406</w:t>
            </w:r>
          </w:p>
          <w:p w14:paraId="3F27B628" w14:textId="790370B8" w:rsidR="0036296F" w:rsidRPr="0058187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IIF506</w:t>
            </w:r>
          </w:p>
          <w:p w14:paraId="2E186E88" w14:textId="1A382B4F" w:rsidR="00705AE4" w:rsidRPr="0058187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IIF606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</w:tcPr>
          <w:p w14:paraId="7A551764" w14:textId="5F9053BB" w:rsidR="00705AE4" w:rsidRPr="00C17E2B" w:rsidRDefault="0036296F" w:rsidP="0036296F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Thermal grease</w:t>
            </w:r>
            <w:r w:rsidR="00653233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- 1</w:t>
            </w: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2D6F5C2D" w14:textId="03D3F533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24300623" w14:textId="2902F394" w:rsidR="00705AE4" w:rsidRPr="00C17E2B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glue</w:t>
            </w:r>
          </w:p>
        </w:tc>
        <w:tc>
          <w:tcPr>
            <w:tcW w:w="959" w:type="dxa"/>
            <w:shd w:val="clear" w:color="auto" w:fill="FFFFFF" w:themeFill="background1"/>
          </w:tcPr>
          <w:p w14:paraId="616833BF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D61BB68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1FCEB181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577C62AD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59E26542" w14:textId="75724B1A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5D5369B8" w14:textId="102DBDB8" w:rsidR="00705AE4" w:rsidRPr="00C17E2B" w:rsidRDefault="00B0209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Heat transfer</w:t>
            </w:r>
          </w:p>
        </w:tc>
        <w:tc>
          <w:tcPr>
            <w:tcW w:w="959" w:type="dxa"/>
            <w:shd w:val="clear" w:color="auto" w:fill="FFFFFF" w:themeFill="background1"/>
          </w:tcPr>
          <w:p w14:paraId="640BA26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0780B53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AFD90A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5CA25E0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5BFE482C" w14:textId="3CB8150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4523B612" w14:textId="3D44FFFE" w:rsidR="00705AE4" w:rsidRPr="00C17E2B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shd w:val="clear" w:color="auto" w:fill="FFFFFF" w:themeFill="background1"/>
          </w:tcPr>
          <w:p w14:paraId="060CB49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81CBDB2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FFAEDE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6885ACE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6B480385" w14:textId="326666E5" w:rsidR="00705AE4" w:rsidRPr="00C17E2B" w:rsidRDefault="0036296F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Connection</w:t>
            </w:r>
            <w:r w:rsidR="00705AE4"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27BDD73E" w14:textId="7B8B3DA5" w:rsidR="0036296F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C105/205/305</w:t>
            </w:r>
          </w:p>
          <w:p w14:paraId="27C8EC96" w14:textId="68E416C1" w:rsidR="0036296F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C405/505/605</w:t>
            </w:r>
          </w:p>
          <w:p w14:paraId="44BBF615" w14:textId="6421944A" w:rsidR="00705AE4" w:rsidRPr="00C17E2B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(Heat dissipation point)</w:t>
            </w:r>
          </w:p>
        </w:tc>
        <w:tc>
          <w:tcPr>
            <w:tcW w:w="959" w:type="dxa"/>
            <w:shd w:val="clear" w:color="auto" w:fill="FFFFFF" w:themeFill="background1"/>
          </w:tcPr>
          <w:p w14:paraId="79DC6BB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BC04B8F" w14:textId="77777777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F4B507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075AFBC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48793E88" w14:textId="7259AFFD" w:rsidR="00705AE4" w:rsidRPr="00C17E2B" w:rsidRDefault="0036296F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Connection </w:t>
            </w:r>
            <w:r w:rsidR="00705AE4"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52AD65E5" w14:textId="53CD1ED8" w:rsidR="0036296F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C1001</w:t>
            </w:r>
          </w:p>
          <w:p w14:paraId="6E60C750" w14:textId="706498F6" w:rsidR="00705AE4" w:rsidRPr="00C17E2B" w:rsidRDefault="0036296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Heatsink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959" w:type="dxa"/>
            <w:shd w:val="clear" w:color="auto" w:fill="FFFFFF" w:themeFill="background1"/>
          </w:tcPr>
          <w:p w14:paraId="11CB351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AF0D92F" w14:textId="5E8FA2E4" w:rsidTr="00F734A4">
        <w:trPr>
          <w:trHeight w:val="345"/>
        </w:trPr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351FA81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IIF901</w:t>
            </w:r>
          </w:p>
        </w:tc>
        <w:tc>
          <w:tcPr>
            <w:tcW w:w="2348" w:type="dxa"/>
            <w:vMerge w:val="restart"/>
            <w:shd w:val="clear" w:color="auto" w:fill="FFFFFF" w:themeFill="background1"/>
            <w:vAlign w:val="center"/>
          </w:tcPr>
          <w:p w14:paraId="1A8074F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Safety Relay 제어신호로써 모터 OFF시 방전용 릴레이를 동작시키는 신호</w:t>
            </w: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4D12FB5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shd w:val="clear" w:color="auto" w:fill="FFFFFF" w:themeFill="background1"/>
          </w:tcPr>
          <w:p w14:paraId="6C405459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shd w:val="clear" w:color="auto" w:fill="FFFFFF" w:themeFill="background1"/>
          </w:tcPr>
          <w:p w14:paraId="4768E36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3AD5517" w14:textId="1DE82FA6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4C8CDD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268DB55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25732E6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shd w:val="clear" w:color="auto" w:fill="FFFFFF" w:themeFill="background1"/>
          </w:tcPr>
          <w:p w14:paraId="4EC76CFF" w14:textId="4EB2EBDF" w:rsidR="00705AE4" w:rsidRPr="00C17E2B" w:rsidRDefault="00125E1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shd w:val="clear" w:color="auto" w:fill="FFFFFF" w:themeFill="background1"/>
          </w:tcPr>
          <w:p w14:paraId="6F78AF3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3D44810" w14:textId="03E7E9B8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BA6471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75033C1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1825114E" w14:textId="06A79B8A" w:rsidR="00705AE4" w:rsidRPr="00C17E2B" w:rsidRDefault="006A5310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shd w:val="clear" w:color="auto" w:fill="FFFFFF" w:themeFill="background1"/>
          </w:tcPr>
          <w:p w14:paraId="611593CF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shd w:val="clear" w:color="auto" w:fill="FFFFFF" w:themeFill="background1"/>
          </w:tcPr>
          <w:p w14:paraId="72FDE59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3E532BC" w14:textId="115F044B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1DD5BD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341817C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1B54DF4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220639D4" w14:textId="1C017CFB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959" w:type="dxa"/>
            <w:shd w:val="clear" w:color="auto" w:fill="FFFFFF" w:themeFill="background1"/>
          </w:tcPr>
          <w:p w14:paraId="05346AB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9D04FFF" w14:textId="46EED488" w:rsidTr="00F734A4">
        <w:trPr>
          <w:trHeight w:val="345"/>
        </w:trPr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AD8436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shd w:val="clear" w:color="auto" w:fill="FFFFFF" w:themeFill="background1"/>
            <w:vAlign w:val="center"/>
          </w:tcPr>
          <w:p w14:paraId="059E3F2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22E97D5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shd w:val="clear" w:color="auto" w:fill="FFFFFF" w:themeFill="background1"/>
            <w:vAlign w:val="center"/>
          </w:tcPr>
          <w:p w14:paraId="7279E843" w14:textId="6C701E27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C909</w:t>
            </w:r>
          </w:p>
        </w:tc>
        <w:tc>
          <w:tcPr>
            <w:tcW w:w="959" w:type="dxa"/>
            <w:shd w:val="clear" w:color="auto" w:fill="FFFFFF" w:themeFill="background1"/>
          </w:tcPr>
          <w:p w14:paraId="535C4E6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E5C683C" w14:textId="1737CB70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9B4A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IIF902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B3CA99" w14:textId="77777777" w:rsidR="00705AE4" w:rsidRPr="00C17E2B" w:rsidRDefault="00705AE4" w:rsidP="00705AE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회생방전저항 온도센서 상태 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70335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6D54D5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84464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9EE38B0" w14:textId="3787F8CA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17C58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02808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9676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D0A247" w14:textId="0CB65077" w:rsidR="00705AE4" w:rsidRPr="00C17E2B" w:rsidRDefault="00125E1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603AA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FF295EA" w14:textId="64B7916E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0188F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EF2039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B41E07" w14:textId="7F07005F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F0AB91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53049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21C2A5F" w14:textId="18E4410B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E33B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C290C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38FCF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4D1499" w14:textId="5515F6F1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C904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A0065C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617C85A" w14:textId="2120B637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922A7E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75158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C7387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CD8944" w14:textId="70008C81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FB17B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2F215AC" w14:textId="01C8FEF4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6DE59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IIF903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0D6A8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회생방전저항 과열 상태신호, 15VDC 상태신호,  -5VDC상태신호 등을 포함한 모니터링 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BCDD9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D4E8C2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E990B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AAEFB43" w14:textId="19616732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62DFE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8F403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E664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C585E8" w14:textId="413E163C" w:rsidR="00705AE4" w:rsidRPr="00C17E2B" w:rsidRDefault="00125E1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C0A1CF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DF8D970" w14:textId="210C6854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9F4FB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8318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3FE021" w14:textId="46A203DC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8629A7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0B281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853CB79" w14:textId="6B0E08CB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BA7B8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0A0DC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C7FD1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4A3FB" w14:textId="568B4BD5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C911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4392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9B12ECA" w14:textId="49C05153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19B0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52C9D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DD716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546B9D" w14:textId="297E764C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FCA8AD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721A11F" w14:textId="04DFF8A7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CE38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IIF904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91C4D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회생방전저항 단선 상태 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38CC7C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09983A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52BF4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9F6A3E8" w14:textId="448047B4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2ED0A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070E2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B5C6B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94C282" w14:textId="041C2328" w:rsidR="00705AE4" w:rsidRPr="00C17E2B" w:rsidRDefault="00125E1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4BA07B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F6199B6" w14:textId="58584B39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ADB5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BD6D3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131A23" w14:textId="3CAE81FF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DE9E08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4AC0EB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E02328C" w14:textId="24D7D0D6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5297E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999EDB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7004A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F9DB5" w14:textId="681C6217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C905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7376F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D44EAFE" w14:textId="16A69CD2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5A003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6681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94F46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010E6" w14:textId="3C425463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DAF0A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0864D6F" w14:textId="3A4EA0F0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F80F41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IIF905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6E098D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PN전압의 과전압 모니터링 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1575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316F44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80FD7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80D51AD" w14:textId="708895BE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556AF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F5AF8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5B4BB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4B9EC" w14:textId="40F212B8" w:rsidR="00705AE4" w:rsidRPr="00C17E2B" w:rsidRDefault="00125E1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E5A038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1974D56" w14:textId="7E406A78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03238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75D48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67B9D4" w14:textId="053B2EBB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50D20F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416D8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CAEA513" w14:textId="511408FE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EA57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9DF20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5A30A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8A4FF" w14:textId="441BB0CA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C906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A9EB8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3F1E933" w14:textId="79BCE85D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FACF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B11C9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06439B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5C6740" w14:textId="21BCE414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2B279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1E1CF39" w14:textId="159A32E8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8C396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IIF906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82B8CC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PN전압의 저전압 모니터링 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8538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A98F0E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9FB57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FF1808B" w14:textId="25015F23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78DF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6DB81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3BF3F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0A371F" w14:textId="1377358D" w:rsidR="00705AE4" w:rsidRPr="00C17E2B" w:rsidRDefault="00125E1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AB917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FA150C5" w14:textId="10F759B8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DD3DF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A02FE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59DF8C" w14:textId="1024DABE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E1CDCE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39AE2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E3CF6DB" w14:textId="4BD9EA00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A475F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4FAF1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FC341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65FA38" w14:textId="49CFFEC6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C907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2DCE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BB41E24" w14:textId="5D10D6F7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D7187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D225BB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E5FFB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B51358" w14:textId="1F7AC298" w:rsidR="00705AE4" w:rsidRPr="00C17E2B" w:rsidRDefault="00EE31F1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13AE2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D280709" w14:textId="100CF8A5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518A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IIF907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EB24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 개시 기준전압 설정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C9325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9C2AF0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Analogue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AB89B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5DF85DD" w14:textId="3BCE042C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A2D9E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8E7A04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EBB20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19E128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level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82E0A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9ECE852" w14:textId="5CF14A3F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F29F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995819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D5847C" w14:textId="03692335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4854DF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0~8V ± 5%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BA3C1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703C389" w14:textId="169FF2BC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996E8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32EC1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90D0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555A8" w14:textId="4A1BFCB2" w:rsidR="00705AE4" w:rsidRPr="00C17E2B" w:rsidRDefault="00263D7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 C916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2FC88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916A0D4" w14:textId="712BA4CC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71066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FA0F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0089D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74ECB" w14:textId="41B275FA" w:rsidR="00705AE4" w:rsidRPr="00C17E2B" w:rsidRDefault="00263D7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C903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5E1F3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3767253" w14:textId="5FDF8905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24D21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IIF908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9D67FF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과전압 검지 기준전압 설정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AB63B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1D91FE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Analogue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98661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437020B" w14:textId="7A90B7E6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CA4B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179A5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887BE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0642A2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level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BD9F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5DBAAA7" w14:textId="1F1558F5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6148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E18D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EAF659" w14:textId="78BD73AD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F987CE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0~8V ± 5%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02776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4ADDD69" w14:textId="26AAD646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E80B7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0CC13A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D924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C0ACB1" w14:textId="42E73640" w:rsidR="00705AE4" w:rsidRPr="00C17E2B" w:rsidRDefault="00263D7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C917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EB15F2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689F3F2" w14:textId="0FB5A894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14008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66015C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EDB9F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4C3B41" w14:textId="31A99F26" w:rsidR="00705AE4" w:rsidRPr="00C17E2B" w:rsidRDefault="00976C3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C906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10EA1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40E9081" w14:textId="6EF076C6" w:rsidTr="00F734A4">
        <w:trPr>
          <w:trHeight w:val="345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6061C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IIF909</w:t>
            </w:r>
          </w:p>
        </w:tc>
        <w:tc>
          <w:tcPr>
            <w:tcW w:w="2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9316F6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IGBT 제어신호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E499C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EC7343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0979A7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DB52BE6" w14:textId="788CA88C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CA836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20A8E9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FCFB50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4211E4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Control Signal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2AFB7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50C64AB" w14:textId="56FEFBB2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61E8C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2AF18E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81AC53" w14:textId="23397340" w:rsidR="00705AE4" w:rsidRPr="00C17E2B" w:rsidRDefault="006A5310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BCE0E4" w14:textId="77777777" w:rsidR="00705AE4" w:rsidRPr="00C17E2B" w:rsidRDefault="00705AE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0ABD39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AFCBB51" w14:textId="2A09FA37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7EC5CB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76D623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1CAF1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34B4D" w14:textId="1CE11462" w:rsidR="00705AE4" w:rsidRPr="00C17E2B" w:rsidRDefault="008C0FD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C903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D0E6E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21094B7" w14:textId="7836D400" w:rsidTr="00D10F1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ACD1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8AF42C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C62FBF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22A493" w14:textId="579B19F3" w:rsidR="00705AE4" w:rsidRPr="00C17E2B" w:rsidRDefault="008C0FD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C900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700B05" w14:textId="77777777" w:rsidR="00705AE4" w:rsidRPr="00C17E2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31888" w:rsidRPr="00C17E2B" w14:paraId="06AA3481" w14:textId="77777777" w:rsidTr="00D10F1E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F22FD" w14:textId="5F2A6EFA" w:rsidR="00931888" w:rsidRPr="0058187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IIF910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85E29A" w14:textId="77777777" w:rsidR="00931888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IGBT 전류출력 port </w:t>
            </w:r>
          </w:p>
          <w:p w14:paraId="7F0DF6C8" w14:textId="3C5BB085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ollector)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C163AC" w14:textId="159730CE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1991A0" w14:textId="64381A49" w:rsidR="00931888" w:rsidRPr="00C17E2B" w:rsidRDefault="0093188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F4A6A8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31888" w:rsidRPr="00C17E2B" w14:paraId="6EA2A6CE" w14:textId="77777777" w:rsidTr="00D10F1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1EE7C4" w14:textId="77777777" w:rsidR="00931888" w:rsidRPr="0058187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AE271D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F665D" w14:textId="57555F59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A6EE07" w14:textId="306524FD" w:rsidR="00931888" w:rsidRPr="00C17E2B" w:rsidRDefault="0093188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Regenerative energy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066020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31888" w:rsidRPr="00C17E2B" w14:paraId="326D972B" w14:textId="77777777" w:rsidTr="00D10F1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5654AD" w14:textId="77777777" w:rsidR="00931888" w:rsidRPr="0058187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FB62D0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0AAA0A" w14:textId="56250D1E" w:rsidR="00931888" w:rsidRPr="00C17E2B" w:rsidRDefault="006A5310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099817" w14:textId="22D7878C" w:rsidR="00931888" w:rsidRPr="00C17E2B" w:rsidRDefault="0093188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Overating 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375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± 10V</w:t>
            </w:r>
          </w:p>
          <w:p w14:paraId="132A31CE" w14:textId="42F8EDFA" w:rsidR="00931888" w:rsidRPr="00C17E2B" w:rsidRDefault="0093188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is variable depending on moving pattern</w:t>
            </w:r>
            <w:r w:rsidR="00D225F5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of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robot</w:t>
            </w:r>
            <w:r w:rsidR="00D225F5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C55C2A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31888" w:rsidRPr="00C17E2B" w14:paraId="6F2C2405" w14:textId="77777777" w:rsidTr="00D10F1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1D5B69" w14:textId="77777777" w:rsidR="00931888" w:rsidRPr="0058187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48A761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4A2515" w14:textId="46643FB3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D5F63" w14:textId="1A96E900" w:rsidR="00931888" w:rsidRPr="00C17E2B" w:rsidRDefault="0093188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C900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C11AC1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31888" w:rsidRPr="00C17E2B" w14:paraId="41FCDEAB" w14:textId="77777777" w:rsidTr="00C43378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5FF07" w14:textId="77777777" w:rsidR="00931888" w:rsidRPr="0058187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599A3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40A35" w14:textId="21C2E711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68872B" w14:textId="7353EDB3" w:rsidR="00931888" w:rsidRPr="00C17E2B" w:rsidRDefault="0093188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C912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65663" w14:textId="77777777" w:rsidR="00931888" w:rsidRPr="00C17E2B" w:rsidRDefault="00931888" w:rsidP="0093188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3378" w:rsidRPr="00C17E2B" w14:paraId="1D2B5DCC" w14:textId="77777777" w:rsidTr="00C43378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599529" w14:textId="4BC06DBA" w:rsidR="00C43378" w:rsidRPr="0058187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IIF911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BC2AD2" w14:textId="192F79CD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Diode module 전파정류 출력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C3ADD5" w14:textId="12978505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F07B4E" w14:textId="59D6CB56" w:rsidR="00C43378" w:rsidRDefault="00C4337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B71848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3378" w:rsidRPr="00C17E2B" w14:paraId="2C2FB121" w14:textId="77777777" w:rsidTr="00C43378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B742A" w14:textId="77777777" w:rsidR="00C43378" w:rsidRPr="0058187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F43DEF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F8C905" w14:textId="204376C3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4C4CC" w14:textId="4505022B" w:rsidR="00C43378" w:rsidRDefault="00C4337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Full-wave rectified voltage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3E82E0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3378" w:rsidRPr="00C17E2B" w14:paraId="14F4B7D4" w14:textId="77777777" w:rsidTr="00C43378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385692" w14:textId="77777777" w:rsidR="00C43378" w:rsidRPr="0058187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5DED69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69D533" w14:textId="7E942BE2" w:rsidR="00C43378" w:rsidRPr="00C17E2B" w:rsidRDefault="006A5310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3D19E" w14:textId="54231072" w:rsidR="00C43378" w:rsidRPr="00C17E2B" w:rsidRDefault="00C4337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 w:rsidR="00C825B9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311V ± 10V</w:t>
            </w:r>
          </w:p>
          <w:p w14:paraId="0924C957" w14:textId="4CDD53A5" w:rsidR="00C43378" w:rsidRDefault="00C4337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is variable depending on moving pattern of robot.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4CD0D7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3378" w:rsidRPr="00C17E2B" w14:paraId="4820DEAD" w14:textId="77777777" w:rsidTr="00C43378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5FDF4" w14:textId="77777777" w:rsidR="00C43378" w:rsidRPr="0058187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CC5129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524B5D" w14:textId="61DEB216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214D6" w14:textId="3762EB55" w:rsidR="00C43378" w:rsidRDefault="00C4337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C900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863EB7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3378" w:rsidRPr="00C17E2B" w14:paraId="5D8CD34D" w14:textId="77777777" w:rsidTr="004B3AE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605E6F" w14:textId="77777777" w:rsidR="00C43378" w:rsidRPr="0058187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13BD71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5747DA" w14:textId="68EAE096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6C720E" w14:textId="0AC9F60C" w:rsidR="00C43378" w:rsidRDefault="00C825B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60403A" w14:textId="77777777" w:rsidR="00C43378" w:rsidRPr="00C17E2B" w:rsidRDefault="00C43378" w:rsidP="00C43378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4B3AEE" w:rsidRPr="00C17E2B" w14:paraId="275DB404" w14:textId="77777777" w:rsidTr="004B3AEE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6A142" w14:textId="680E8B5C" w:rsidR="004B3AEE" w:rsidRPr="0058187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IIF912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E53C03" w14:textId="2CEF153F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PN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커패시터 </w:t>
            </w:r>
            <w:r w:rsidR="008C0FD4"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전압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출력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C3388" w14:textId="1D2FB682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1A660" w14:textId="4A796162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A86CAC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4B3AEE" w:rsidRPr="00C17E2B" w14:paraId="571B7D69" w14:textId="77777777" w:rsidTr="004B3AE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96933A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9AFB93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B218A2" w14:textId="2D99C35F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7DDC9" w14:textId="56ED3B46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PN energy (voltage)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4472E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4B3AEE" w:rsidRPr="00C17E2B" w14:paraId="2A73FB79" w14:textId="77777777" w:rsidTr="004B3AE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1FBA8C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446E57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49E583" w14:textId="0A8E2FFF" w:rsidR="004B3AEE" w:rsidRPr="00C17E2B" w:rsidRDefault="006A5310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208B7F" w14:textId="77777777" w:rsidR="004B3AEE" w:rsidRPr="00C17E2B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311V ± 10V</w:t>
            </w:r>
          </w:p>
          <w:p w14:paraId="42F68744" w14:textId="489449D3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is variable depending on moving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>pattern of robot.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B009C8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4B3AEE" w:rsidRPr="00C17E2B" w14:paraId="223882C7" w14:textId="77777777" w:rsidTr="004B3AEE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B05D8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C0FD4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B80246" w14:textId="7BE0F073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BEB21" w14:textId="13390DDF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B83790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4B3AEE" w:rsidRPr="00C17E2B" w14:paraId="659861D3" w14:textId="77777777" w:rsidTr="008C0FD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F1F73B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A681A1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C7C63D" w14:textId="57C7A1D4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206ABE" w14:textId="1511B1EE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C105/205/305/405/505/605</w:t>
            </w:r>
          </w:p>
          <w:p w14:paraId="62E3AE9B" w14:textId="0FA292B1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C107/207/307/407/507/607</w:t>
            </w:r>
          </w:p>
          <w:p w14:paraId="62B5A0DF" w14:textId="63596FBC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C910</w:t>
            </w:r>
          </w:p>
          <w:p w14:paraId="740D20AC" w14:textId="26C806B2" w:rsidR="004B3AEE" w:rsidRDefault="004B3AEE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C914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AB52E8" w14:textId="77777777" w:rsidR="004B3AEE" w:rsidRPr="00C17E2B" w:rsidRDefault="004B3AEE" w:rsidP="004B3AEE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C0FD4" w:rsidRPr="00C17E2B" w14:paraId="1DA878E4" w14:textId="77777777" w:rsidTr="000A3699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3616DF" w14:textId="6EBF7ADE" w:rsidR="008C0FD4" w:rsidRPr="0058187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IIF913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186085" w14:textId="0CF35BCE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온도센서 접점신호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3BC3BA" w14:textId="092F9B1F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0A8AF" w14:textId="069E394A" w:rsidR="008C0FD4" w:rsidRDefault="008C0FD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contact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E433EB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C0FD4" w:rsidRPr="00C17E2B" w14:paraId="4DA571E0" w14:textId="77777777" w:rsidTr="000A369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28316" w14:textId="77777777" w:rsidR="008C0FD4" w:rsidRPr="0058187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BD3D6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A8159" w14:textId="025EA5DE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910D8B" w14:textId="32E54B3F" w:rsidR="008C0FD4" w:rsidRDefault="008C0FD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contact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Signal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C18202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C0FD4" w:rsidRPr="00C17E2B" w14:paraId="31BF536D" w14:textId="77777777" w:rsidTr="000A369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23E4D" w14:textId="77777777" w:rsidR="008C0FD4" w:rsidRPr="0058187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CEC70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673DB6" w14:textId="040DF292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B72B5D" w14:textId="3321B6DF" w:rsidR="008C0FD4" w:rsidRDefault="008C0FD4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Connection / Not-connection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0743C4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C0FD4" w:rsidRPr="00C17E2B" w14:paraId="3BED13D2" w14:textId="77777777" w:rsidTr="008C0FD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8DE59A" w14:textId="77777777" w:rsidR="008C0FD4" w:rsidRPr="0058187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ADF31B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540217" w14:textId="261F7202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E0F770" w14:textId="2255B098" w:rsidR="008C0FD4" w:rsidRDefault="000E67C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C913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8142D1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C0FD4" w:rsidRPr="00C17E2B" w14:paraId="10A0417D" w14:textId="77777777" w:rsidTr="00925C87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F7C81" w14:textId="77777777" w:rsidR="008C0FD4" w:rsidRPr="0058187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C8286C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C37C9D" w14:textId="1F656C38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909AE2" w14:textId="57B0F609" w:rsidR="008C0FD4" w:rsidRDefault="000E67CF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C904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928FB8" w14:textId="77777777" w:rsidR="008C0FD4" w:rsidRPr="00C17E2B" w:rsidRDefault="008C0FD4" w:rsidP="008C0FD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25C87" w:rsidRPr="00C17E2B" w14:paraId="20356A73" w14:textId="77777777" w:rsidTr="00925C87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8E485E" w14:textId="3C347FFF" w:rsidR="00925C87" w:rsidRPr="0058187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IIF914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B1D50" w14:textId="474C60C1" w:rsidR="00925C87" w:rsidRPr="00C17E2B" w:rsidRDefault="00925C87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for Converter-control-circuit</w:t>
            </w:r>
            <w:r w:rsidR="006F5D89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202D66" w14:textId="60D7D106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7A89C1" w14:textId="527AC0CD" w:rsidR="00925C87" w:rsidRDefault="00925C8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0399F0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25C87" w:rsidRPr="00C17E2B" w14:paraId="6EA86302" w14:textId="77777777" w:rsidTr="00925C87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3D8C3" w14:textId="77777777" w:rsidR="00925C87" w:rsidRPr="0058187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2F6464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2B28F7" w14:textId="4A434859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CF875C" w14:textId="61C49DE4" w:rsidR="00925C87" w:rsidRDefault="00C516F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level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8C988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25C87" w:rsidRPr="00C17E2B" w14:paraId="5E52FA4E" w14:textId="77777777" w:rsidTr="00925C87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1DF20F" w14:textId="77777777" w:rsidR="00925C87" w:rsidRPr="0058187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BCE50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6BAFE" w14:textId="6A8C4BF3" w:rsidR="00925C87" w:rsidRPr="00C17E2B" w:rsidRDefault="006A5310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C05346" w14:textId="47460CCC" w:rsidR="00925C87" w:rsidRDefault="00925C87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 w:rsidR="002B4B73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15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V </w:t>
            </w:r>
            <w:r w:rsidR="002B4B73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479CB1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25C87" w:rsidRPr="00C17E2B" w14:paraId="6713DD44" w14:textId="77777777" w:rsidTr="00925C87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CF4400" w14:textId="77777777" w:rsidR="00925C87" w:rsidRPr="0058187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708286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4C364E" w14:textId="33612683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CC3045" w14:textId="64E25FF7" w:rsidR="00925C87" w:rsidRDefault="002B4B7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C902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648A20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925C87" w:rsidRPr="00C17E2B" w14:paraId="7A59C60C" w14:textId="77777777" w:rsidTr="006F5D8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61D3F" w14:textId="77777777" w:rsidR="00925C87" w:rsidRPr="0058187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1CC69D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FC4EE0" w14:textId="30B7C732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539D3D" w14:textId="77777777" w:rsidR="002B4B73" w:rsidRDefault="002B4B7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C903/904/905/906/907/908</w:t>
            </w:r>
          </w:p>
          <w:p w14:paraId="716AB90B" w14:textId="6040BE7F" w:rsidR="002B4B73" w:rsidRDefault="002B4B7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49DAC0" w14:textId="77777777" w:rsidR="00925C87" w:rsidRPr="00C17E2B" w:rsidRDefault="00925C87" w:rsidP="00925C8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F5D89" w:rsidRPr="00C17E2B" w14:paraId="5496E427" w14:textId="77777777" w:rsidTr="006F5D89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2FE7A" w14:textId="0D0890F8" w:rsidR="006F5D89" w:rsidRPr="0058187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IIF915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79701A" w14:textId="78D730A6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for Converter-control-circuit - 2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CE70DB" w14:textId="1E091CDE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C727B" w14:textId="5EA541A5" w:rsidR="006F5D89" w:rsidRDefault="006F5D8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5081F8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F5D89" w:rsidRPr="00C17E2B" w14:paraId="596DE030" w14:textId="77777777" w:rsidTr="006F5D8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77A93" w14:textId="77777777" w:rsidR="006F5D89" w:rsidRPr="0058187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5615CB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EF605" w14:textId="04D43E59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80FF99" w14:textId="35C2D786" w:rsidR="006F5D89" w:rsidRDefault="00C516F8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level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DA6BFE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F5D89" w:rsidRPr="00C17E2B" w14:paraId="221F8606" w14:textId="77777777" w:rsidTr="006F5D8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424E66" w14:textId="77777777" w:rsidR="006F5D89" w:rsidRPr="0058187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6730D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3884F3" w14:textId="01D1F72B" w:rsidR="006F5D89" w:rsidRPr="00C17E2B" w:rsidRDefault="006A5310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14633" w14:textId="4027E773" w:rsidR="006F5D89" w:rsidRDefault="006F5D8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FF1042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F5D89" w:rsidRPr="00C17E2B" w14:paraId="1B9228D9" w14:textId="77777777" w:rsidTr="006F5D8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561703" w14:textId="77777777" w:rsidR="006F5D89" w:rsidRPr="0058187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BD9053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56AFDF" w14:textId="5DE8DFC4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A5D12E" w14:textId="49DD4C3A" w:rsidR="006F5D89" w:rsidRDefault="006F5D8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C902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56C362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F5D89" w:rsidRPr="00C17E2B" w14:paraId="72A7E8D3" w14:textId="77777777" w:rsidTr="00653233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1397A" w14:textId="77777777" w:rsidR="006F5D89" w:rsidRPr="0058187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D6E7F1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8CF499" w14:textId="49C227BC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receving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906892" w14:textId="326D4D8A" w:rsidR="006F5D89" w:rsidRDefault="006F5D8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C903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08A4D1" w14:textId="77777777" w:rsidR="006F5D89" w:rsidRPr="00C17E2B" w:rsidRDefault="006F5D89" w:rsidP="006F5D8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53233" w:rsidRPr="00C17E2B" w14:paraId="1E9D86F1" w14:textId="77777777" w:rsidTr="00653233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A59055" w14:textId="480D7B23" w:rsidR="00653233" w:rsidRPr="0058187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IIF916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EF1A8" w14:textId="60333726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Thermal grease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- 2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A99FA2" w14:textId="47928A92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5DEF60" w14:textId="5BDAE532" w:rsidR="00653233" w:rsidRDefault="0065323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glue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53ACD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53233" w:rsidRPr="00C17E2B" w14:paraId="4C6C6EE6" w14:textId="77777777" w:rsidTr="00653233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A7F3E8" w14:textId="77777777" w:rsidR="00653233" w:rsidRPr="0058187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4C6A1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84BC93" w14:textId="7797870D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42FBB6" w14:textId="04A53174" w:rsidR="00653233" w:rsidRDefault="00B0209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Heat transfer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F6AAD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53233" w:rsidRPr="00C17E2B" w14:paraId="7DFA12FD" w14:textId="77777777" w:rsidTr="00653233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5960F" w14:textId="77777777" w:rsidR="00653233" w:rsidRPr="0058187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7AA9F2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D6835A" w14:textId="258D1A81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9F6C0" w14:textId="313E8B59" w:rsidR="00653233" w:rsidRDefault="0065323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C0289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53233" w:rsidRPr="00C17E2B" w14:paraId="4F9FCF76" w14:textId="77777777" w:rsidTr="00653233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7B33C" w14:textId="77777777" w:rsidR="00653233" w:rsidRPr="0058187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23D139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1E5C09" w14:textId="07B05EE5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Connection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BDA76D" w14:textId="79AFBF92" w:rsidR="00653233" w:rsidRDefault="0065323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C900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CCD8A3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653233" w:rsidRPr="00C17E2B" w14:paraId="4A1C4890" w14:textId="77777777" w:rsidTr="00B0209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E590F1" w14:textId="77777777" w:rsidR="00653233" w:rsidRPr="0058187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62D17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2CA664" w14:textId="15F97B08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Connection 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2CD9F" w14:textId="77777777" w:rsidR="00653233" w:rsidRDefault="0065323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C1001</w:t>
            </w:r>
          </w:p>
          <w:p w14:paraId="40F83EC4" w14:textId="31C718BD" w:rsidR="00653233" w:rsidRDefault="00653233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Heatsink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8CC989" w14:textId="77777777" w:rsidR="00653233" w:rsidRPr="00C17E2B" w:rsidRDefault="00653233" w:rsidP="00653233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02099" w:rsidRPr="00C17E2B" w14:paraId="1411F4E6" w14:textId="77777777" w:rsidTr="00B02099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378327" w14:textId="096C939E" w:rsidR="00B02099" w:rsidRPr="0058187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IIF917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04DA71" w14:textId="2C1FC06F" w:rsidR="002D22A5" w:rsidRPr="00C17E2B" w:rsidRDefault="00B02099" w:rsidP="002D22A5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PCB </w:t>
            </w:r>
            <w:r w:rsidR="002D22A5"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접지고정부</w:t>
            </w:r>
          </w:p>
          <w:p w14:paraId="13AF54B3" w14:textId="2575EDC7" w:rsidR="00B02099" w:rsidRPr="002D22A5" w:rsidRDefault="002D22A5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(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PCB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고정홀, 고정나사, PCB서포터)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10F39" w14:textId="23DF9C49" w:rsidR="00B02099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C1E063" w14:textId="4F5FD07F" w:rsidR="00B02099" w:rsidRDefault="002D22A5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Ground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ing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CA1845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02099" w:rsidRPr="00C17E2B" w14:paraId="66AD5223" w14:textId="77777777" w:rsidTr="00B0209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E1545D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6E356D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044E92" w14:textId="547B71B6" w:rsidR="00B02099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4704D1" w14:textId="3D0D8252" w:rsidR="00B02099" w:rsidRDefault="002D22A5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Frame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Ground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908E3C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02099" w:rsidRPr="00C17E2B" w14:paraId="3A0B71BB" w14:textId="77777777" w:rsidTr="00B0209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5B08DB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6F8C6E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B2DC2" w14:textId="7965553B" w:rsidR="00B02099" w:rsidRDefault="002D22A5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Impedence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D23A99" w14:textId="68499D3B" w:rsidR="002D22A5" w:rsidRDefault="002D22A5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FG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기준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옴 미만</w:t>
            </w:r>
          </w:p>
          <w:p w14:paraId="6FC71E20" w14:textId="35EBE58E" w:rsidR="00B02099" w:rsidRDefault="002D22A5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PE 기준 2옴 미만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DBA9BC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02099" w:rsidRPr="00C17E2B" w14:paraId="483FDD78" w14:textId="77777777" w:rsidTr="00B0209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2DA4C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AD609E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03A0D" w14:textId="36BCC1E3" w:rsidR="00B02099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Connection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A00ED0" w14:textId="16F1B1FA" w:rsidR="00B02099" w:rsidRDefault="00B0209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C108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/208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6538C5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02099" w:rsidRPr="00C17E2B" w14:paraId="72466A9D" w14:textId="77777777" w:rsidTr="000132E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80D30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ED3DD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28EA4" w14:textId="0266FED4" w:rsidR="00B02099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Connection 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96FCC1" w14:textId="5E52AAF9" w:rsidR="00B02099" w:rsidRDefault="00B02099" w:rsidP="00EE31F1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C1001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B1D0D" w14:textId="77777777" w:rsidR="00B02099" w:rsidRPr="00C17E2B" w:rsidRDefault="00B02099" w:rsidP="00B0209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0132E9" w:rsidRPr="00C17E2B" w14:paraId="52057669" w14:textId="77777777" w:rsidTr="00A273FD">
        <w:trPr>
          <w:trHeight w:val="345"/>
        </w:trPr>
        <w:tc>
          <w:tcPr>
            <w:tcW w:w="85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0417E" w14:textId="6302C79B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IIF919</w:t>
            </w:r>
          </w:p>
        </w:tc>
        <w:tc>
          <w:tcPr>
            <w:tcW w:w="234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2D3121" w14:textId="19E29451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제어 오버타임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상태 신호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C274DD" w14:textId="1E27B174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0A0CC4" w14:textId="73CF6E01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9883D0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0132E9" w:rsidRPr="00C17E2B" w14:paraId="3A44541E" w14:textId="77777777" w:rsidTr="00A273FD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BA7A89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BB781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BBB29E" w14:textId="77BC0569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C040AC" w14:textId="03288077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DE844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0132E9" w:rsidRPr="00C17E2B" w14:paraId="3A7F2C9C" w14:textId="77777777" w:rsidTr="00A273FD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BC9B1D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97827F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62F9C" w14:textId="43D4F753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Voltage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range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D359C" w14:textId="5C20F76E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CE7583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0132E9" w:rsidRPr="00C17E2B" w14:paraId="308FE110" w14:textId="77777777" w:rsidTr="000132E9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47A3BE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1B4CC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61CADB" w14:textId="77C1245A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 sending side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FF7BF" w14:textId="43187461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C903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C0191A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0132E9" w:rsidRPr="00C17E2B" w14:paraId="5980A6D4" w14:textId="77777777" w:rsidTr="00F734A4">
        <w:trPr>
          <w:trHeight w:val="345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C1C96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3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15E2A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764986" w14:textId="77777777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F7278" w14:textId="77777777" w:rsidR="000132E9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0748CC" w14:textId="77777777" w:rsidR="000132E9" w:rsidRPr="00C17E2B" w:rsidRDefault="000132E9" w:rsidP="000132E9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</w:tbl>
    <w:p w14:paraId="0078D30F" w14:textId="60131C52" w:rsidR="00E555DF" w:rsidRPr="00C17E2B" w:rsidRDefault="00E555DF" w:rsidP="00E555DF">
      <w:pPr>
        <w:pStyle w:val="E"/>
        <w:rPr>
          <w:rFonts w:ascii="현대체Light" w:eastAsia="현대체Light" w:hAnsi="현대체Light"/>
          <w:color w:val="0000FF"/>
        </w:rPr>
      </w:pPr>
    </w:p>
    <w:p w14:paraId="02CAE39E" w14:textId="77777777" w:rsidR="00E555DF" w:rsidRPr="00C17E2B" w:rsidRDefault="00E555DF" w:rsidP="00142719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2B5E338" w14:textId="4CF81CA5" w:rsidR="00142719" w:rsidRPr="00C17E2B" w:rsidRDefault="00142719" w:rsidP="00142719">
      <w:pPr>
        <w:pStyle w:val="aff4"/>
        <w:keepNext/>
        <w:rPr>
          <w:rFonts w:ascii="현대체Light" w:eastAsia="현대체Light" w:hAnsi="현대체Light"/>
          <w:color w:val="000000" w:themeColor="text1"/>
          <w:sz w:val="22"/>
          <w:szCs w:val="22"/>
        </w:rPr>
      </w:pPr>
      <w:bookmarkStart w:id="43" w:name="_Ref134516998"/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Table 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5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Table \* ARABIC \s 1 </w:instrTex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5</w:t>
      </w:r>
      <w:r w:rsidR="00F95E99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bookmarkEnd w:id="43"/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 </w:t>
      </w:r>
      <w:r w:rsidR="00DB5190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외부 접속 설명(</w:t>
      </w:r>
      <w:r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The functional description of external interfaces</w:t>
      </w:r>
      <w:r w:rsidR="00DB5190" w:rsidRPr="00C17E2B">
        <w:rPr>
          <w:rFonts w:ascii="현대체Light" w:eastAsia="현대체Light" w:hAnsi="현대체Light"/>
          <w:color w:val="000000" w:themeColor="text1"/>
          <w:sz w:val="22"/>
          <w:szCs w:val="22"/>
        </w:rPr>
        <w:t>)</w:t>
      </w:r>
    </w:p>
    <w:p w14:paraId="42A7C8A5" w14:textId="70EC4E13" w:rsidR="00F734A4" w:rsidRPr="00C17E2B" w:rsidRDefault="00F734A4" w:rsidP="00F734A4">
      <w:pPr>
        <w:rPr>
          <w:rFonts w:ascii="현대체Light" w:eastAsia="현대체Light" w:hAnsi="현대체Light"/>
        </w:rPr>
      </w:pPr>
    </w:p>
    <w:tbl>
      <w:tblPr>
        <w:tblW w:w="9659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20"/>
        <w:gridCol w:w="2295"/>
        <w:gridCol w:w="1786"/>
        <w:gridCol w:w="20"/>
        <w:gridCol w:w="3395"/>
        <w:gridCol w:w="1243"/>
      </w:tblGrid>
      <w:tr w:rsidR="000E1F35" w:rsidRPr="00C17E2B" w14:paraId="1A22BC3B" w14:textId="4321209D" w:rsidTr="000E1F35">
        <w:trPr>
          <w:trHeight w:val="585"/>
        </w:trPr>
        <w:tc>
          <w:tcPr>
            <w:tcW w:w="920" w:type="dxa"/>
            <w:shd w:val="clear" w:color="auto" w:fill="FFFFFF" w:themeFill="background1"/>
            <w:vAlign w:val="center"/>
            <w:hideMark/>
          </w:tcPr>
          <w:p w14:paraId="02E4E92C" w14:textId="77777777" w:rsidR="000E1F35" w:rsidRPr="00C17E2B" w:rsidRDefault="000E1F35" w:rsidP="00CA0C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No.</w:t>
            </w:r>
          </w:p>
        </w:tc>
        <w:tc>
          <w:tcPr>
            <w:tcW w:w="2295" w:type="dxa"/>
            <w:shd w:val="clear" w:color="auto" w:fill="FFFFFF" w:themeFill="background1"/>
            <w:vAlign w:val="center"/>
            <w:hideMark/>
          </w:tcPr>
          <w:p w14:paraId="22D1E0F4" w14:textId="77777777" w:rsidR="000E1F35" w:rsidRPr="00C17E2B" w:rsidRDefault="000E1F35" w:rsidP="00CA0CA7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Description</w:t>
            </w:r>
          </w:p>
        </w:tc>
        <w:tc>
          <w:tcPr>
            <w:tcW w:w="5201" w:type="dxa"/>
            <w:gridSpan w:val="3"/>
            <w:shd w:val="clear" w:color="auto" w:fill="FFFFFF" w:themeFill="background1"/>
            <w:vAlign w:val="center"/>
            <w:hideMark/>
          </w:tcPr>
          <w:p w14:paraId="3D1A5184" w14:textId="77777777" w:rsidR="000E1F35" w:rsidRPr="00C17E2B" w:rsidRDefault="000E1F35" w:rsidP="000E1F35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설명(연결처/교신정보/전기사양)</w:t>
            </w:r>
          </w:p>
          <w:p w14:paraId="364BEF29" w14:textId="35B611F1" w:rsidR="000E1F35" w:rsidRPr="00C17E2B" w:rsidRDefault="000E1F35" w:rsidP="000E1F35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 w:val="18"/>
                <w:szCs w:val="18"/>
                <w:lang w:eastAsia="ko-KR"/>
              </w:rPr>
              <w:t>Description(connected parts/communication information/electrical spec.)</w:t>
            </w:r>
          </w:p>
        </w:tc>
        <w:tc>
          <w:tcPr>
            <w:tcW w:w="1243" w:type="dxa"/>
            <w:shd w:val="clear" w:color="auto" w:fill="FFFFFF" w:themeFill="background1"/>
          </w:tcPr>
          <w:p w14:paraId="5C2E3F59" w14:textId="77777777" w:rsidR="000E1F35" w:rsidRPr="00C17E2B" w:rsidRDefault="000E1F35" w:rsidP="000E1F35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  <w:p w14:paraId="68ECFB54" w14:textId="19047CA3" w:rsidR="000E1F35" w:rsidRPr="00C17E2B" w:rsidRDefault="000E1F35" w:rsidP="000E1F35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비고</w:t>
            </w:r>
          </w:p>
        </w:tc>
      </w:tr>
      <w:tr w:rsidR="00815D8D" w:rsidRPr="00C17E2B" w14:paraId="5974118F" w14:textId="77777777" w:rsidTr="000E1F35">
        <w:trPr>
          <w:trHeight w:val="386"/>
        </w:trPr>
        <w:tc>
          <w:tcPr>
            <w:tcW w:w="920" w:type="dxa"/>
            <w:vMerge w:val="restart"/>
            <w:shd w:val="clear" w:color="auto" w:fill="auto"/>
            <w:vAlign w:val="center"/>
          </w:tcPr>
          <w:p w14:paraId="47EA2C05" w14:textId="02DEB032" w:rsidR="00815D8D" w:rsidRPr="0058187B" w:rsidRDefault="00815D8D" w:rsidP="0080400C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EIF100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</w:tcPr>
          <w:p w14:paraId="7DA79FC4" w14:textId="52F63218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Control Power interfaces - Hardwired power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for gating IPM</w:t>
            </w:r>
            <w:r w:rsidR="0080400C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and Current sensor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2A92E3F" w14:textId="5A113498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4F5FED18" w14:textId="7E3B0FC8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43" w:type="dxa"/>
          </w:tcPr>
          <w:p w14:paraId="2E179320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0C1C8142" w14:textId="77777777" w:rsidTr="000E1F35">
        <w:trPr>
          <w:trHeight w:val="386"/>
        </w:trPr>
        <w:tc>
          <w:tcPr>
            <w:tcW w:w="920" w:type="dxa"/>
            <w:vMerge/>
            <w:shd w:val="clear" w:color="auto" w:fill="auto"/>
            <w:vAlign w:val="center"/>
          </w:tcPr>
          <w:p w14:paraId="00E833C1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67162E4E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8FB5335" w14:textId="7B391AAC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3CB3FAA3" w14:textId="1121D7E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1243" w:type="dxa"/>
          </w:tcPr>
          <w:p w14:paraId="5FA305A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74296D8E" w14:textId="77777777" w:rsidTr="000E1F35">
        <w:trPr>
          <w:trHeight w:val="386"/>
        </w:trPr>
        <w:tc>
          <w:tcPr>
            <w:tcW w:w="920" w:type="dxa"/>
            <w:vMerge/>
            <w:shd w:val="clear" w:color="auto" w:fill="auto"/>
            <w:vAlign w:val="center"/>
          </w:tcPr>
          <w:p w14:paraId="4EFDBF44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779F6F4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3A7C5C32" w14:textId="08F31AE4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4FE9B192" w14:textId="3A2E1048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15V ± 5%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, -15V 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± 5%</w:t>
            </w:r>
          </w:p>
        </w:tc>
        <w:tc>
          <w:tcPr>
            <w:tcW w:w="1243" w:type="dxa"/>
          </w:tcPr>
          <w:p w14:paraId="534E0BD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2BC058A7" w14:textId="77777777" w:rsidTr="000E1F35">
        <w:trPr>
          <w:trHeight w:val="386"/>
        </w:trPr>
        <w:tc>
          <w:tcPr>
            <w:tcW w:w="920" w:type="dxa"/>
            <w:vMerge/>
            <w:shd w:val="clear" w:color="auto" w:fill="auto"/>
            <w:vAlign w:val="center"/>
          </w:tcPr>
          <w:p w14:paraId="5A91FA13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2D3383B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C500082" w14:textId="5721B223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14304196" w14:textId="42BBC64D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</w:tcPr>
          <w:p w14:paraId="1A50E07A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67B1694B" w14:textId="77777777" w:rsidTr="000E1F35">
        <w:trPr>
          <w:trHeight w:val="386"/>
        </w:trPr>
        <w:tc>
          <w:tcPr>
            <w:tcW w:w="920" w:type="dxa"/>
            <w:vMerge/>
            <w:shd w:val="clear" w:color="auto" w:fill="auto"/>
            <w:vAlign w:val="center"/>
          </w:tcPr>
          <w:p w14:paraId="0A78DBB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auto"/>
            <w:vAlign w:val="center"/>
          </w:tcPr>
          <w:p w14:paraId="5990FC2D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A273340" w14:textId="38B34CCB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3CE5DD1E" w14:textId="29D4B588" w:rsidR="00815D8D" w:rsidRPr="00C17E2B" w:rsidRDefault="00B75E2B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</w:tcPr>
          <w:p w14:paraId="59608A9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4F4A6D77" w14:textId="6672AC9D" w:rsidTr="000E1F35">
        <w:trPr>
          <w:trHeight w:val="386"/>
        </w:trPr>
        <w:tc>
          <w:tcPr>
            <w:tcW w:w="920" w:type="dxa"/>
            <w:vMerge w:val="restart"/>
            <w:shd w:val="clear" w:color="auto" w:fill="auto"/>
            <w:vAlign w:val="center"/>
            <w:hideMark/>
          </w:tcPr>
          <w:p w14:paraId="419BF016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EIF101</w:t>
            </w:r>
          </w:p>
          <w:p w14:paraId="16564EDE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EIF201</w:t>
            </w:r>
          </w:p>
          <w:p w14:paraId="081C4A15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EIF301 EIF401</w:t>
            </w:r>
          </w:p>
          <w:p w14:paraId="4052BA48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EIF501</w:t>
            </w:r>
          </w:p>
          <w:p w14:paraId="10F188E6" w14:textId="05801A6D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EIF601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  <w:hideMark/>
          </w:tcPr>
          <w:p w14:paraId="1D1DABAF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Hardwired signal interfaces - Hardwired PWM wave for gating IPM</w:t>
            </w: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16502108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1B0FFC30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(digital)</w:t>
            </w:r>
          </w:p>
        </w:tc>
        <w:tc>
          <w:tcPr>
            <w:tcW w:w="1243" w:type="dxa"/>
          </w:tcPr>
          <w:p w14:paraId="585500D7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0524B9FC" w14:textId="500E10F8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755658A0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0C92EFA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7BFFD6EA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20E4D0A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Pulse Width Modulation</w:t>
            </w:r>
          </w:p>
        </w:tc>
        <w:tc>
          <w:tcPr>
            <w:tcW w:w="1243" w:type="dxa"/>
          </w:tcPr>
          <w:p w14:paraId="46ADE44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1B325729" w14:textId="181AED4E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6CFFB7EF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29403F4A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20C8D047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52EAF7D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</w:tcPr>
          <w:p w14:paraId="5C0E92B0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72B4FA02" w14:textId="361E6379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75467CE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2C31E4C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1121CDA8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58DB5E1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</w:tcPr>
          <w:p w14:paraId="46DAE44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1EA506AA" w14:textId="5673A6DF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23E80947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17B8A7A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2204C11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578B861E" w14:textId="592D51B2" w:rsidR="00815D8D" w:rsidRPr="00C17E2B" w:rsidRDefault="00B75E2B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</w:tcPr>
          <w:p w14:paraId="2DD58C4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0E5DF3BA" w14:textId="7472923F" w:rsidTr="000E1F35">
        <w:trPr>
          <w:trHeight w:val="426"/>
        </w:trPr>
        <w:tc>
          <w:tcPr>
            <w:tcW w:w="920" w:type="dxa"/>
            <w:vMerge w:val="restart"/>
            <w:shd w:val="clear" w:color="auto" w:fill="auto"/>
            <w:vAlign w:val="center"/>
            <w:hideMark/>
          </w:tcPr>
          <w:p w14:paraId="3BFD7276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EIF102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EIF202</w:t>
            </w:r>
          </w:p>
          <w:p w14:paraId="051CF66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EIF302</w:t>
            </w:r>
          </w:p>
          <w:p w14:paraId="4324B517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EIF402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EIF502</w:t>
            </w:r>
          </w:p>
          <w:p w14:paraId="6086809F" w14:textId="67F21E8A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EIF602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  <w:hideMark/>
          </w:tcPr>
          <w:p w14:paraId="230140DC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Hardwired signal interfaces - Hardwired Inputs for informing that Motor is on. (Depending on the situation based on the stop category, This signal is determined) </w:t>
            </w: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0221FD6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6D025AB0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(digital)</w:t>
            </w:r>
          </w:p>
        </w:tc>
        <w:tc>
          <w:tcPr>
            <w:tcW w:w="1243" w:type="dxa"/>
          </w:tcPr>
          <w:p w14:paraId="6A6165A8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58F43A78" w14:textId="3585D817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455BCC4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6DB7E7D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4345806A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5C5C389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</w:tcPr>
          <w:p w14:paraId="6ABFC01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5E0F9515" w14:textId="59386AF3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2C73F539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7793473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681F51E8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14961E28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</w:tcPr>
          <w:p w14:paraId="646BC22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3134F582" w14:textId="1503E56D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16D73B7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5A103EB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3C428BB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5FF766F0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</w:tcPr>
          <w:p w14:paraId="5185543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4CF846FC" w14:textId="02FCEF72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57BB3A6A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44BCEB9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1EA60B9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1E26AE45" w14:textId="5705CD61" w:rsidR="00815D8D" w:rsidRPr="00C17E2B" w:rsidRDefault="00B75E2B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</w:tcPr>
          <w:p w14:paraId="3C7A88A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1E748B20" w14:textId="43D88CBD" w:rsidTr="000E1F35">
        <w:trPr>
          <w:trHeight w:val="345"/>
        </w:trPr>
        <w:tc>
          <w:tcPr>
            <w:tcW w:w="920" w:type="dxa"/>
            <w:vMerge w:val="restart"/>
            <w:shd w:val="clear" w:color="auto" w:fill="auto"/>
            <w:vAlign w:val="center"/>
            <w:hideMark/>
          </w:tcPr>
          <w:p w14:paraId="6BC81B0B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EIF103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EIF203</w:t>
            </w:r>
          </w:p>
          <w:p w14:paraId="76C26B9B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EIF303</w:t>
            </w:r>
          </w:p>
          <w:p w14:paraId="1BA707D5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EIF403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EIF503</w:t>
            </w:r>
          </w:p>
          <w:p w14:paraId="7B448D58" w14:textId="701D93B4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EIF603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  <w:hideMark/>
          </w:tcPr>
          <w:p w14:paraId="0FEF5C8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IPM-fault signal interfaces - Hardwired Outputs for informing when the IPM has a problem. (Failure due to IPM : internal short circuit, overheating)</w:t>
            </w: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6CBCC4A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20D174A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(digital)</w:t>
            </w:r>
          </w:p>
        </w:tc>
        <w:tc>
          <w:tcPr>
            <w:tcW w:w="1243" w:type="dxa"/>
          </w:tcPr>
          <w:p w14:paraId="659C0FFD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58839ED0" w14:textId="2F1E5B3E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780A1267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3570FA1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4A3659B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221D48EE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</w:tcPr>
          <w:p w14:paraId="3A9F1671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4339F921" w14:textId="042CBA61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4C706EEC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105C3A0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3D2A5C9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1D2F862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</w:tcPr>
          <w:p w14:paraId="42F6E01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6FD2582E" w14:textId="13FFF627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22174FF7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73637C90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4AAE853E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243A68C7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</w:tcPr>
          <w:p w14:paraId="5D92EC31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6C3A584D" w14:textId="687BEC37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738DDE4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24948C6E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71DC149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38172D87" w14:textId="3FCCA844" w:rsidR="00815D8D" w:rsidRPr="00C17E2B" w:rsidRDefault="00B75E2B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</w:tcPr>
          <w:p w14:paraId="7521E0B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769A6023" w14:textId="2FB65AB8" w:rsidTr="000E1F35">
        <w:trPr>
          <w:trHeight w:val="345"/>
        </w:trPr>
        <w:tc>
          <w:tcPr>
            <w:tcW w:w="920" w:type="dxa"/>
            <w:vMerge w:val="restart"/>
            <w:shd w:val="clear" w:color="auto" w:fill="auto"/>
            <w:vAlign w:val="center"/>
            <w:hideMark/>
          </w:tcPr>
          <w:p w14:paraId="155A6E06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EIF104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EIF204</w:t>
            </w:r>
          </w:p>
          <w:p w14:paraId="493B8CF5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EIF304</w:t>
            </w:r>
          </w:p>
          <w:p w14:paraId="0C9B765D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EIF404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EIF504</w:t>
            </w:r>
          </w:p>
          <w:p w14:paraId="7B22E591" w14:textId="71AAA6CF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EIF604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  <w:hideMark/>
          </w:tcPr>
          <w:p w14:paraId="04CDEAE8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Hardwired signal interfaces - Hardwired signal for current sensor of U and V-phase of motor.</w:t>
            </w: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6AB98A3D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6AF93CB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(analog)</w:t>
            </w:r>
          </w:p>
        </w:tc>
        <w:tc>
          <w:tcPr>
            <w:tcW w:w="1243" w:type="dxa"/>
          </w:tcPr>
          <w:p w14:paraId="01C30C1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561FCAF9" w14:textId="32B41152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1B671913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5D39B93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0A82EECA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5C0F684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</w:tcPr>
          <w:p w14:paraId="41094265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4C918E23" w14:textId="1B44F1BD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1CBA9D3B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3E2EB40E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20BE4BD6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3F7026E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± 8V ± 1.5%</w:t>
            </w:r>
          </w:p>
        </w:tc>
        <w:tc>
          <w:tcPr>
            <w:tcW w:w="1243" w:type="dxa"/>
          </w:tcPr>
          <w:p w14:paraId="3EFA995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4CD0793A" w14:textId="2EDA0CA7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0706B839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27D61E9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5C5FCC4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622BFE87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</w:tcPr>
          <w:p w14:paraId="7E243F47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6321A08A" w14:textId="4F9C741D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74C78D65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2688480A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5540744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03DA2748" w14:textId="22F16B10" w:rsidR="00815D8D" w:rsidRPr="00C17E2B" w:rsidRDefault="00B75E2B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</w:tcPr>
          <w:p w14:paraId="401F56F9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239F9025" w14:textId="0D587184" w:rsidTr="000E1F35">
        <w:trPr>
          <w:trHeight w:val="345"/>
        </w:trPr>
        <w:tc>
          <w:tcPr>
            <w:tcW w:w="920" w:type="dxa"/>
            <w:vMerge w:val="restart"/>
            <w:shd w:val="clear" w:color="auto" w:fill="auto"/>
            <w:vAlign w:val="center"/>
            <w:hideMark/>
          </w:tcPr>
          <w:p w14:paraId="1C18AE7E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EIF105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  <w:t>EIF205</w:t>
            </w:r>
          </w:p>
          <w:p w14:paraId="79EAE1E0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EIF305</w:t>
            </w:r>
          </w:p>
          <w:p w14:paraId="42E840DE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EIF405</w:t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br/>
            </w: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>EIF505</w:t>
            </w:r>
          </w:p>
          <w:p w14:paraId="630D4D1A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EIF605</w:t>
            </w:r>
          </w:p>
        </w:tc>
        <w:tc>
          <w:tcPr>
            <w:tcW w:w="2295" w:type="dxa"/>
            <w:vMerge w:val="restart"/>
            <w:shd w:val="clear" w:color="auto" w:fill="auto"/>
            <w:vAlign w:val="center"/>
            <w:hideMark/>
          </w:tcPr>
          <w:p w14:paraId="1053D117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lastRenderedPageBreak/>
              <w:t xml:space="preserve">Motor Power interface </w:t>
            </w:r>
            <w:r w:rsidRPr="00C17E2B">
              <w:rPr>
                <w:rFonts w:ascii="바탕" w:eastAsia="바탕" w:hAnsi="바탕" w:cs="바탕" w:hint="eastAsia"/>
                <w:bCs/>
                <w:color w:val="000000" w:themeColor="text1"/>
                <w:sz w:val="18"/>
                <w:szCs w:val="18"/>
                <w:lang w:eastAsia="ko-KR"/>
              </w:rPr>
              <w:t>–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U, V and W-phase of motor.</w:t>
            </w: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7A890F62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77200CFF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(analog)</w:t>
            </w:r>
          </w:p>
        </w:tc>
        <w:tc>
          <w:tcPr>
            <w:tcW w:w="1243" w:type="dxa"/>
          </w:tcPr>
          <w:p w14:paraId="15078D61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454E38C9" w14:textId="5DC76D19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3B699882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5D0C8E7D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45C3346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6CBDB82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1243" w:type="dxa"/>
          </w:tcPr>
          <w:p w14:paraId="46B12E06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2832BDEB" w14:textId="163F8322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64E54CA9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4BBAE0D6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5B504BB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3276248B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Voltage : ±311V ± 30%</w:t>
            </w:r>
          </w:p>
          <w:p w14:paraId="7964B9A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Current is variable depending on the load</w:t>
            </w:r>
          </w:p>
        </w:tc>
        <w:tc>
          <w:tcPr>
            <w:tcW w:w="1243" w:type="dxa"/>
          </w:tcPr>
          <w:p w14:paraId="1D9678DC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2B187F77" w14:textId="30A74AAB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3DACA53B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234B9F81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2732CDE3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631155E1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</w:tcPr>
          <w:p w14:paraId="1CE8452F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815D8D" w:rsidRPr="00C17E2B" w14:paraId="506FABED" w14:textId="15B2E55B" w:rsidTr="000E1F35">
        <w:trPr>
          <w:trHeight w:val="345"/>
        </w:trPr>
        <w:tc>
          <w:tcPr>
            <w:tcW w:w="920" w:type="dxa"/>
            <w:vMerge/>
            <w:vAlign w:val="center"/>
            <w:hideMark/>
          </w:tcPr>
          <w:p w14:paraId="65DED331" w14:textId="77777777" w:rsidR="00815D8D" w:rsidRPr="0058187B" w:rsidRDefault="00815D8D" w:rsidP="00815D8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  <w:hideMark/>
          </w:tcPr>
          <w:p w14:paraId="3058EC46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  <w:hideMark/>
          </w:tcPr>
          <w:p w14:paraId="5E6CFB5D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  <w:hideMark/>
          </w:tcPr>
          <w:p w14:paraId="15F418FF" w14:textId="5460F0ED" w:rsidR="00815D8D" w:rsidRPr="00C17E2B" w:rsidRDefault="00B75E2B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C106/206/306/406/506/606</w:t>
            </w:r>
          </w:p>
        </w:tc>
        <w:tc>
          <w:tcPr>
            <w:tcW w:w="1243" w:type="dxa"/>
          </w:tcPr>
          <w:p w14:paraId="0B15A044" w14:textId="77777777" w:rsidR="00815D8D" w:rsidRPr="00C17E2B" w:rsidRDefault="00815D8D" w:rsidP="00815D8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2A4E9B7" w14:textId="57B1F9C3" w:rsidTr="000E1F35">
        <w:trPr>
          <w:trHeight w:val="345"/>
        </w:trPr>
        <w:tc>
          <w:tcPr>
            <w:tcW w:w="920" w:type="dxa"/>
            <w:vMerge w:val="restart"/>
            <w:vAlign w:val="center"/>
          </w:tcPr>
          <w:p w14:paraId="6723934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EIF711</w:t>
            </w:r>
          </w:p>
          <w:p w14:paraId="5AD56E5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EIF811</w:t>
            </w:r>
          </w:p>
        </w:tc>
        <w:tc>
          <w:tcPr>
            <w:tcW w:w="2295" w:type="dxa"/>
            <w:vMerge w:val="restart"/>
            <w:vAlign w:val="center"/>
          </w:tcPr>
          <w:p w14:paraId="48F618B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부가축 </w:t>
            </w:r>
          </w:p>
          <w:p w14:paraId="241F88B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Hardwired signal interfaces - Hardwired PWM wave for gating IPM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8CC929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0B20C15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(digital)</w:t>
            </w:r>
          </w:p>
        </w:tc>
        <w:tc>
          <w:tcPr>
            <w:tcW w:w="1243" w:type="dxa"/>
          </w:tcPr>
          <w:p w14:paraId="61C79C5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B8665CE" w14:textId="41C64C30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0BA6C82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185A571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CCCF28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3D81116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Pulse Width Modulation</w:t>
            </w:r>
          </w:p>
        </w:tc>
        <w:tc>
          <w:tcPr>
            <w:tcW w:w="1243" w:type="dxa"/>
          </w:tcPr>
          <w:p w14:paraId="6F65B45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2B07400" w14:textId="2BC349F7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0DFC563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2483852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497B32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ABFFF4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</w:tcPr>
          <w:p w14:paraId="7DF9479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70FFA8B" w14:textId="5F3C7B44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665EE27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6123C1F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33D59B9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4BECEC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</w:tcPr>
          <w:p w14:paraId="2E51D30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9526522" w14:textId="14192F33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4B0B7432" w14:textId="77777777" w:rsidR="00705AE4" w:rsidRPr="0058187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117589D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536CC1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02412C70" w14:textId="7C9E21B4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C701/801</w:t>
            </w:r>
          </w:p>
        </w:tc>
        <w:tc>
          <w:tcPr>
            <w:tcW w:w="1243" w:type="dxa"/>
          </w:tcPr>
          <w:p w14:paraId="25347CD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C5020F6" w14:textId="69A5F841" w:rsidTr="000E1F35">
        <w:trPr>
          <w:trHeight w:val="345"/>
        </w:trPr>
        <w:tc>
          <w:tcPr>
            <w:tcW w:w="920" w:type="dxa"/>
            <w:vMerge w:val="restart"/>
            <w:vAlign w:val="center"/>
          </w:tcPr>
          <w:p w14:paraId="08FE95C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EIF712</w:t>
            </w:r>
          </w:p>
          <w:p w14:paraId="29C4EEA0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EIF812</w:t>
            </w:r>
          </w:p>
        </w:tc>
        <w:tc>
          <w:tcPr>
            <w:tcW w:w="2295" w:type="dxa"/>
            <w:vMerge w:val="restart"/>
            <w:vAlign w:val="center"/>
          </w:tcPr>
          <w:p w14:paraId="0303493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부가축</w:t>
            </w:r>
          </w:p>
          <w:p w14:paraId="301C9BB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Hardwired signal interfaces - Hardwired Outputs for informing that Motor is on.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48DD7E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60A09A6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(digital)</w:t>
            </w:r>
          </w:p>
        </w:tc>
        <w:tc>
          <w:tcPr>
            <w:tcW w:w="1243" w:type="dxa"/>
          </w:tcPr>
          <w:p w14:paraId="1F31BFA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05A60BA" w14:textId="5291AAE1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790D320A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0A459E1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BCDFCD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186AB2C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</w:tcPr>
          <w:p w14:paraId="39554B5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5B94F57" w14:textId="1837F4AB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363D9BE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7491FE8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1FDF2BB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4F9C997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</w:tcPr>
          <w:p w14:paraId="35B1F01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A0A70F1" w14:textId="06550731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71258AE7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484EB90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0F1C2339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457FFC9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</w:tcPr>
          <w:p w14:paraId="07018BF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AF97920" w14:textId="6162454F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5D9BB4F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3979C19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0F04AC9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415E5541" w14:textId="1271C931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C701/801</w:t>
            </w:r>
          </w:p>
        </w:tc>
        <w:tc>
          <w:tcPr>
            <w:tcW w:w="1243" w:type="dxa"/>
          </w:tcPr>
          <w:p w14:paraId="1209E0B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16C3F6F" w14:textId="1FFE6702" w:rsidTr="000E1F35">
        <w:trPr>
          <w:trHeight w:val="345"/>
        </w:trPr>
        <w:tc>
          <w:tcPr>
            <w:tcW w:w="920" w:type="dxa"/>
            <w:vMerge w:val="restart"/>
            <w:vAlign w:val="center"/>
          </w:tcPr>
          <w:p w14:paraId="2FA8AAA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EIF713</w:t>
            </w:r>
          </w:p>
          <w:p w14:paraId="74A77CF7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EIF813</w:t>
            </w:r>
          </w:p>
        </w:tc>
        <w:tc>
          <w:tcPr>
            <w:tcW w:w="2295" w:type="dxa"/>
            <w:vMerge w:val="restart"/>
            <w:vAlign w:val="center"/>
          </w:tcPr>
          <w:p w14:paraId="587207B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부가축</w:t>
            </w:r>
          </w:p>
          <w:p w14:paraId="299DE3C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IPM-fault signal interfaces - Hardwired Inputs for informing when the IPM has a problem.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938E26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065336D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(digital)</w:t>
            </w:r>
          </w:p>
        </w:tc>
        <w:tc>
          <w:tcPr>
            <w:tcW w:w="1243" w:type="dxa"/>
          </w:tcPr>
          <w:p w14:paraId="7DC276B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0B60DE1" w14:textId="285227A6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70CA50E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1C8F788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470EAFA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197460E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</w:tcPr>
          <w:p w14:paraId="72C7CFD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00E7228" w14:textId="767E32D7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033F3EAB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2C53D60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7459A7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3443974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</w:tcPr>
          <w:p w14:paraId="62714F2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4080ED8" w14:textId="2FF5638E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653E1E5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1B1E666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784AD70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6A290DE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</w:tcPr>
          <w:p w14:paraId="73F90BC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5AD42C3" w14:textId="34451520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042E54D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0079132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3FDF586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764EBCC8" w14:textId="76B15D97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C701/801</w:t>
            </w:r>
          </w:p>
        </w:tc>
        <w:tc>
          <w:tcPr>
            <w:tcW w:w="1243" w:type="dxa"/>
          </w:tcPr>
          <w:p w14:paraId="59484C0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8C48DC2" w14:textId="4598CB55" w:rsidTr="000E1F35">
        <w:trPr>
          <w:trHeight w:val="345"/>
        </w:trPr>
        <w:tc>
          <w:tcPr>
            <w:tcW w:w="920" w:type="dxa"/>
            <w:vMerge w:val="restart"/>
            <w:vAlign w:val="center"/>
          </w:tcPr>
          <w:p w14:paraId="22E7014B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EIF714</w:t>
            </w:r>
          </w:p>
          <w:p w14:paraId="1329548B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EIF814</w:t>
            </w:r>
          </w:p>
        </w:tc>
        <w:tc>
          <w:tcPr>
            <w:tcW w:w="2295" w:type="dxa"/>
            <w:vMerge w:val="restart"/>
            <w:vAlign w:val="center"/>
          </w:tcPr>
          <w:p w14:paraId="339D181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부가축</w:t>
            </w:r>
          </w:p>
          <w:p w14:paraId="2CB2CC2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Hardwired signal interfaces - Hardwired signal for current sensor of U and V-phase of motor.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24FCAA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A1EC05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(analog)</w:t>
            </w:r>
          </w:p>
        </w:tc>
        <w:tc>
          <w:tcPr>
            <w:tcW w:w="1243" w:type="dxa"/>
          </w:tcPr>
          <w:p w14:paraId="11BD573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1736A46" w14:textId="27C7C2EE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277F3D5F" w14:textId="77777777" w:rsidR="00705AE4" w:rsidRPr="0058187B" w:rsidRDefault="00705AE4" w:rsidP="00705AE4">
            <w:pPr>
              <w:rPr>
                <w:rFonts w:ascii="현대체Light" w:eastAsia="현대체Light" w:hAnsi="현대체Light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57621C9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9EF6D5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2143CF4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</w:tcPr>
          <w:p w14:paraId="358DF82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C3209D6" w14:textId="2275EC40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03C0E1F7" w14:textId="77777777" w:rsidR="00705AE4" w:rsidRPr="0058187B" w:rsidRDefault="00705AE4" w:rsidP="00705AE4">
            <w:pPr>
              <w:rPr>
                <w:rFonts w:ascii="현대체Light" w:eastAsia="현대체Light" w:hAnsi="현대체Light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19A96EB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140A105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6122B97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± 8V ± 1.5%</w:t>
            </w:r>
          </w:p>
        </w:tc>
        <w:tc>
          <w:tcPr>
            <w:tcW w:w="1243" w:type="dxa"/>
          </w:tcPr>
          <w:p w14:paraId="20F5254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8DF7468" w14:textId="77A4AA79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76B01707" w14:textId="77777777" w:rsidR="00705AE4" w:rsidRPr="0058187B" w:rsidRDefault="00705AE4" w:rsidP="00705AE4">
            <w:pPr>
              <w:rPr>
                <w:rFonts w:ascii="현대체Light" w:eastAsia="현대체Light" w:hAnsi="현대체Light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5C7061E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E68A63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6FBDA13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</w:tcPr>
          <w:p w14:paraId="032CEA4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0118B7B" w14:textId="6D258009" w:rsidTr="000E1F35">
        <w:trPr>
          <w:trHeight w:val="345"/>
        </w:trPr>
        <w:tc>
          <w:tcPr>
            <w:tcW w:w="920" w:type="dxa"/>
            <w:vMerge/>
            <w:vAlign w:val="center"/>
          </w:tcPr>
          <w:p w14:paraId="0F818C21" w14:textId="77777777" w:rsidR="00705AE4" w:rsidRPr="0058187B" w:rsidRDefault="00705AE4" w:rsidP="00705AE4">
            <w:pPr>
              <w:rPr>
                <w:rFonts w:ascii="현대체Light" w:eastAsia="현대체Light" w:hAnsi="현대체Light"/>
                <w:b/>
                <w:bCs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vAlign w:val="center"/>
          </w:tcPr>
          <w:p w14:paraId="77E9995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7AD7AA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shd w:val="clear" w:color="auto" w:fill="auto"/>
            <w:vAlign w:val="center"/>
          </w:tcPr>
          <w:p w14:paraId="35470181" w14:textId="790C6EB0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C701/801</w:t>
            </w:r>
          </w:p>
        </w:tc>
        <w:tc>
          <w:tcPr>
            <w:tcW w:w="1243" w:type="dxa"/>
          </w:tcPr>
          <w:p w14:paraId="52ADC0F9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566FA08" w14:textId="6ED0E9FE" w:rsidTr="000E1F35"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0AA7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EIF900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7E38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 interface - 220V(AC) power lines from H6PSM (BD651 receives 220VAC and makes 311VDC)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0B32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6B0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(analog)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B7C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1DC58A7" w14:textId="2670F723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2B14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7458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4603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BA24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AE0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E648B3C" w14:textId="78B1A10C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1CB9E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D5B2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5FC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C235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AC 220V ± 10%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422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044F9A8A" w14:textId="270257CA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E5357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10029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FB6A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F7BD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ABC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F58CB6F" w14:textId="22402757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85E0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F5B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F3A6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FC300" w14:textId="31D0516D" w:rsidR="00705AE4" w:rsidRPr="00C17E2B" w:rsidRDefault="00705AE4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</w:t>
            </w:r>
            <w:r w:rsidR="00B75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915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03B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411D142" w14:textId="23C5EF95" w:rsidTr="000E1F35"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816C0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EIF901</w:t>
            </w:r>
          </w:p>
          <w:p w14:paraId="5C19B7A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EIF902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8936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부가축 드라이브 전원 출력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CE18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456C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(analog)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4E80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A5FE98B" w14:textId="34C5C6D5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596F5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D27D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F5AF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0D3F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AA1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4D3363F" w14:textId="4AAE8CCB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F5249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49DB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3AEE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AA97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DC 311V ± 25%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252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F363A18" w14:textId="5B0B42F4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4D71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C07B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02FB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BF6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846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F9883DF" w14:textId="60281D43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F9CD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89B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038B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D0C2A" w14:textId="0460CF4C" w:rsidR="00705AE4" w:rsidRPr="00C17E2B" w:rsidRDefault="001B6711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75D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B22608F" w14:textId="1971C062" w:rsidTr="000E1F35"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07C8F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EIF903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B5AC7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 저항 출력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5E09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5E3D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(analog)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377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4016766B" w14:textId="3CD264C3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F234A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9C9D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01B0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A067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5DD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DD9C8D8" w14:textId="67CCC224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9BE6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99BBC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66729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078D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DC 375V ± 5%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D26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1C1BACE" w14:textId="12D43513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AEB67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5753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F35B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CB32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DF3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FB1A4EA" w14:textId="3FF3F522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505E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016B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3578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26822" w14:textId="45B1EA75" w:rsidR="00705AE4" w:rsidRPr="00C17E2B" w:rsidRDefault="001B6711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DD0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4C660B3" w14:textId="349E96C1" w:rsidTr="000E1F35"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106033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EIF904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47716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 온도센서 입력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62D0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AFAD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3BB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D8AF245" w14:textId="7AA18789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8954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2E3D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B60E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282A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Signal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8B7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9C0EECE" w14:textId="31C8B923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D245A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837B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EF32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1E59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5%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4A2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DB1C1A8" w14:textId="6DF1B813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6035E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BFF45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CD6E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D37C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Iuput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AA5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A152C5C" w14:textId="58A77632" w:rsidTr="000E1F35"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F273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14DD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4F70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64014" w14:textId="57EB99BC" w:rsidR="00705AE4" w:rsidRPr="00C17E2B" w:rsidRDefault="001B6711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C913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2FD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B5731F5" w14:textId="3D2EE0A4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53B13E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EIF905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C37FFA" w14:textId="77777777" w:rsidR="00705AE4" w:rsidRPr="00C17E2B" w:rsidRDefault="00705AE4" w:rsidP="00705AE4">
            <w:pPr>
              <w:jc w:val="both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회생방전저항 과열 상태신호, 15VDC 상태신호,  -5VDC상태신호 등을 포함한 모니터링 신호</w:t>
            </w: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11553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FFE093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6CC5A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75B3927C" w14:textId="49E660FE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24539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A72AD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24087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64E50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State Information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23D04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8CDF907" w14:textId="46F9419A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07A7F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29D0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0DB14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58194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5691A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FC750D2" w14:textId="0B1F86CC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76BA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9543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0692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F706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82F7A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60E60AB" w14:textId="6262CC2E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744D72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C015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5CCBF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09765A" w14:textId="33CB6FDA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3FE1B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687D23BA" w14:textId="44C4187B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9F5144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EIF906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FD930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PN전압의 과전압 모니터링 신호</w:t>
            </w: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FED1B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FD5E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BF41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5D0AAA5" w14:textId="43FFD2D3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D0949A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E19F5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AB1D8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97C79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State Information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47B288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9995992" w14:textId="0198E8FF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2F5E06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36DD1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CD0EE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C09ED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2F2D1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333D3B5" w14:textId="46E1BCDF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DFEDF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779C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073C5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A334F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17A36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A54A087" w14:textId="6EE5ACCB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4D706A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DE6C0D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E3E48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C2AC31" w14:textId="35CC5586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22CEE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8D56935" w14:textId="5E691238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F34E1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EIF907</w:t>
            </w:r>
          </w:p>
        </w:tc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BC93C7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PN전압의 저전압 모니터링 신호</w:t>
            </w: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7DEC5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DFD40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CCA21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21BDC0EC" w14:textId="3A134162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31E23B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C0D25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514206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5E966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State Information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C02DF0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3F4FB95E" w14:textId="5AAF01CA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ED1BD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E0F56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329382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51B314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E485A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19B72360" w14:textId="07E89816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872057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F0979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F4BB4C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22FF9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1F48DB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05AE4" w:rsidRPr="00C17E2B" w14:paraId="587AD67A" w14:textId="283AAA44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4CB08" w14:textId="77777777" w:rsidR="00705AE4" w:rsidRPr="0058187B" w:rsidRDefault="00705AE4" w:rsidP="00705AE4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7DAB5F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2467EE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B3D839" w14:textId="092A431F" w:rsidR="00705AE4" w:rsidRPr="00C17E2B" w:rsidRDefault="00B75E2B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A2A8BA" w14:textId="77777777" w:rsidR="00705AE4" w:rsidRPr="00C17E2B" w:rsidRDefault="00705AE4" w:rsidP="00705AE4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21DA248A" w14:textId="77777777" w:rsidTr="000A3699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8CA69" w14:textId="7B8F7B3C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EIF908</w:t>
            </w:r>
          </w:p>
        </w:tc>
        <w:tc>
          <w:tcPr>
            <w:tcW w:w="229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CA059E" w14:textId="6D7D5DA4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컨버터 제어전원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15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V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정상유무</w:t>
            </w: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4678AE" w14:textId="1426409D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9095D5" w14:textId="0F267974" w:rsidR="00C415AD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D0F880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37BC7532" w14:textId="77777777" w:rsidTr="000A3699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4353B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AFD82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AC65B4" w14:textId="1A898BBF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C67F6F" w14:textId="520E0466" w:rsidR="00C415AD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State Information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3A562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7D919446" w14:textId="77777777" w:rsidTr="000A3699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7CBB3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8E67AC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BFC90" w14:textId="29C2E785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4FA4D" w14:textId="7ECB8BCD" w:rsidR="00C415AD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833B95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14345872" w14:textId="77777777" w:rsidTr="000A3699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C3E30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8AB9A9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17CC3" w14:textId="35389795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1BFBC4" w14:textId="61BF3400" w:rsidR="00C415AD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Output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964727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290069FD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75055B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5B5A30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9FAD05" w14:textId="571C06CB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BD5A88" w14:textId="40B9F05A" w:rsidR="00C415AD" w:rsidRDefault="00B75E2B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46D259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0BDDC732" w14:textId="142FCB7D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shd w:val="clear" w:color="auto" w:fill="FFFFFF" w:themeFill="background1"/>
            <w:vAlign w:val="center"/>
          </w:tcPr>
          <w:p w14:paraId="7B82E301" w14:textId="7AB41CAE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EIF909</w:t>
            </w:r>
          </w:p>
        </w:tc>
        <w:tc>
          <w:tcPr>
            <w:tcW w:w="2295" w:type="dxa"/>
            <w:vMerge w:val="restart"/>
            <w:shd w:val="clear" w:color="auto" w:fill="FFFFFF" w:themeFill="background1"/>
            <w:vAlign w:val="center"/>
          </w:tcPr>
          <w:p w14:paraId="674B91A6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Safety Relay 제어신호로써 모터 OFF시 방전용 릴레이를 동작시키는 신호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591F89E9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shd w:val="clear" w:color="auto" w:fill="FFFFFF" w:themeFill="background1"/>
          </w:tcPr>
          <w:p w14:paraId="29FA8C1C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Discrete signals</w:t>
            </w:r>
          </w:p>
        </w:tc>
        <w:tc>
          <w:tcPr>
            <w:tcW w:w="1243" w:type="dxa"/>
            <w:shd w:val="clear" w:color="auto" w:fill="FFFFFF" w:themeFill="background1"/>
          </w:tcPr>
          <w:p w14:paraId="089E4977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66473A80" w14:textId="3B74FF8C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562F8568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781DC21E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28ACE2D9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shd w:val="clear" w:color="auto" w:fill="FFFFFF" w:themeFill="background1"/>
          </w:tcPr>
          <w:p w14:paraId="0B8772AE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State Information</w:t>
            </w:r>
          </w:p>
        </w:tc>
        <w:tc>
          <w:tcPr>
            <w:tcW w:w="1243" w:type="dxa"/>
            <w:shd w:val="clear" w:color="auto" w:fill="FFFFFF" w:themeFill="background1"/>
          </w:tcPr>
          <w:p w14:paraId="127C62DF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28F984B0" w14:textId="48E9C3A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559C30AB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6403E6BC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04B7B99B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395" w:type="dxa"/>
            <w:shd w:val="clear" w:color="auto" w:fill="FFFFFF" w:themeFill="background1"/>
          </w:tcPr>
          <w:p w14:paraId="175813BA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0 ~ 15V ± 10%</w:t>
            </w:r>
          </w:p>
        </w:tc>
        <w:tc>
          <w:tcPr>
            <w:tcW w:w="1243" w:type="dxa"/>
            <w:shd w:val="clear" w:color="auto" w:fill="FFFFFF" w:themeFill="background1"/>
          </w:tcPr>
          <w:p w14:paraId="4B03B1D0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2AD3DED5" w14:textId="67C951BA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07641DAC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26D2F8C6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069E7AA2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08D33CE5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  <w:shd w:val="clear" w:color="auto" w:fill="FFFFFF" w:themeFill="background1"/>
          </w:tcPr>
          <w:p w14:paraId="31512C41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C415AD" w:rsidRPr="00C17E2B" w14:paraId="436B1CA1" w14:textId="121B91BB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1D18495A" w14:textId="77777777" w:rsidR="00C415AD" w:rsidRPr="0058187B" w:rsidRDefault="00C415AD" w:rsidP="00C415AD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47C2CF79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179E1D44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27D5780C" w14:textId="17536AA7" w:rsidR="00C415AD" w:rsidRPr="00C17E2B" w:rsidRDefault="00B75E2B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shd w:val="clear" w:color="auto" w:fill="FFFFFF" w:themeFill="background1"/>
          </w:tcPr>
          <w:p w14:paraId="46B27DC9" w14:textId="77777777" w:rsidR="00C415AD" w:rsidRPr="00C17E2B" w:rsidRDefault="00C415AD" w:rsidP="00C415AD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E3AA0" w:rsidRPr="00C17E2B" w14:paraId="0F9E0D93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shd w:val="clear" w:color="auto" w:fill="FFFFFF" w:themeFill="background1"/>
            <w:vAlign w:val="center"/>
          </w:tcPr>
          <w:p w14:paraId="55399FF8" w14:textId="6E544D2F" w:rsidR="007E3AA0" w:rsidRPr="0058187B" w:rsidRDefault="007E3AA0" w:rsidP="007E3AA0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EIF910</w:t>
            </w:r>
          </w:p>
        </w:tc>
        <w:tc>
          <w:tcPr>
            <w:tcW w:w="2295" w:type="dxa"/>
            <w:vMerge w:val="restart"/>
            <w:shd w:val="clear" w:color="auto" w:fill="FFFFFF" w:themeFill="background1"/>
            <w:vAlign w:val="center"/>
          </w:tcPr>
          <w:p w14:paraId="1EBAE0DC" w14:textId="34FDF0A5" w:rsidR="007E3AA0" w:rsidRPr="007E3AA0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컨버터 제어전원 생성 위한 입력전원 24V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025123C1" w14:textId="4B5282B5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7DD54FB1" w14:textId="376D492C" w:rsidR="007E3AA0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43" w:type="dxa"/>
            <w:shd w:val="clear" w:color="auto" w:fill="FFFFFF" w:themeFill="background1"/>
          </w:tcPr>
          <w:p w14:paraId="7B5F3C6D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E3AA0" w:rsidRPr="00C17E2B" w14:paraId="575178A2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0C16FC53" w14:textId="77777777" w:rsidR="007E3AA0" w:rsidRPr="0058187B" w:rsidRDefault="007E3AA0" w:rsidP="007E3AA0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68DAB911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29FAB4DE" w14:textId="769CFAA4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11F96D83" w14:textId="7F4867BA" w:rsidR="007E3AA0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Power</w:t>
            </w:r>
          </w:p>
        </w:tc>
        <w:tc>
          <w:tcPr>
            <w:tcW w:w="1243" w:type="dxa"/>
            <w:shd w:val="clear" w:color="auto" w:fill="FFFFFF" w:themeFill="background1"/>
          </w:tcPr>
          <w:p w14:paraId="28EAEB4C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E3AA0" w:rsidRPr="00C17E2B" w14:paraId="6793627B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122FAE67" w14:textId="77777777" w:rsidR="007E3AA0" w:rsidRPr="0058187B" w:rsidRDefault="007E3AA0" w:rsidP="007E3AA0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4A42573F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6E19DDB5" w14:textId="17C0380B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715B5014" w14:textId="0863091F" w:rsidR="007E3AA0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24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V ± 5%</w:t>
            </w:r>
          </w:p>
        </w:tc>
        <w:tc>
          <w:tcPr>
            <w:tcW w:w="1243" w:type="dxa"/>
            <w:shd w:val="clear" w:color="auto" w:fill="FFFFFF" w:themeFill="background1"/>
          </w:tcPr>
          <w:p w14:paraId="571BFBB0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E3AA0" w:rsidRPr="00C17E2B" w14:paraId="2247AABF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4388891D" w14:textId="77777777" w:rsidR="007E3AA0" w:rsidRPr="0058187B" w:rsidRDefault="007E3AA0" w:rsidP="007E3AA0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6800EEFB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06DCFE09" w14:textId="69FCE78A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670A537E" w14:textId="264B78AB" w:rsidR="007E3AA0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  <w:shd w:val="clear" w:color="auto" w:fill="FFFFFF" w:themeFill="background1"/>
          </w:tcPr>
          <w:p w14:paraId="1231F9C5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7E3AA0" w:rsidRPr="00C17E2B" w14:paraId="38868171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75EEE1B7" w14:textId="77777777" w:rsidR="007E3AA0" w:rsidRPr="0058187B" w:rsidRDefault="007E3AA0" w:rsidP="007E3AA0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68562795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4C3973F1" w14:textId="3861024D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5321C535" w14:textId="746DAD30" w:rsidR="007E3AA0" w:rsidRDefault="00B75E2B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shd w:val="clear" w:color="auto" w:fill="FFFFFF" w:themeFill="background1"/>
          </w:tcPr>
          <w:p w14:paraId="5197683B" w14:textId="77777777" w:rsidR="007E3AA0" w:rsidRPr="00C17E2B" w:rsidRDefault="007E3AA0" w:rsidP="007E3AA0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75E2B" w:rsidRPr="00C17E2B" w14:paraId="65BDF2E0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shd w:val="clear" w:color="auto" w:fill="FFFFFF" w:themeFill="background1"/>
            <w:vAlign w:val="center"/>
          </w:tcPr>
          <w:p w14:paraId="4CCAB2B3" w14:textId="77777777" w:rsidR="00B75E2B" w:rsidRPr="0058187B" w:rsidRDefault="00B75E2B" w:rsidP="00B75E2B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EIF1101</w:t>
            </w:r>
          </w:p>
          <w:p w14:paraId="2E3A7B4A" w14:textId="49A24D17" w:rsidR="00B75E2B" w:rsidRPr="0058187B" w:rsidRDefault="00B75E2B" w:rsidP="00B75E2B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EIF1201</w:t>
            </w:r>
          </w:p>
        </w:tc>
        <w:tc>
          <w:tcPr>
            <w:tcW w:w="2295" w:type="dxa"/>
            <w:vMerge w:val="restart"/>
            <w:shd w:val="clear" w:color="auto" w:fill="FFFFFF" w:themeFill="background1"/>
            <w:vAlign w:val="center"/>
          </w:tcPr>
          <w:p w14:paraId="14989DED" w14:textId="4B8BFF1B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모터 F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rame ground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접지선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3DEF50FC" w14:textId="6EAF00C9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21029CC1" w14:textId="4ABE116F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43" w:type="dxa"/>
            <w:shd w:val="clear" w:color="auto" w:fill="FFFFFF" w:themeFill="background1"/>
          </w:tcPr>
          <w:p w14:paraId="7C445D58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75E2B" w:rsidRPr="00C17E2B" w14:paraId="2DF8B7FD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57BA1488" w14:textId="77777777" w:rsidR="00B75E2B" w:rsidRPr="0058187B" w:rsidRDefault="00B75E2B" w:rsidP="00B75E2B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18B2955A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16185F69" w14:textId="78AFB73F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4010FE16" w14:textId="612061E1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Frame ground</w:t>
            </w:r>
          </w:p>
        </w:tc>
        <w:tc>
          <w:tcPr>
            <w:tcW w:w="1243" w:type="dxa"/>
            <w:shd w:val="clear" w:color="auto" w:fill="FFFFFF" w:themeFill="background1"/>
          </w:tcPr>
          <w:p w14:paraId="66F05BA5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75E2B" w:rsidRPr="00C17E2B" w14:paraId="2C685292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608FBEA0" w14:textId="77777777" w:rsidR="00B75E2B" w:rsidRPr="0058187B" w:rsidRDefault="00B75E2B" w:rsidP="00B75E2B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0590F671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254AF943" w14:textId="4BB02472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48493942" w14:textId="51911ECA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1243" w:type="dxa"/>
            <w:shd w:val="clear" w:color="auto" w:fill="FFFFFF" w:themeFill="background1"/>
          </w:tcPr>
          <w:p w14:paraId="3C26827A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75E2B" w:rsidRPr="00C17E2B" w14:paraId="28013983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46F6F30E" w14:textId="77777777" w:rsidR="00B75E2B" w:rsidRPr="0058187B" w:rsidRDefault="00B75E2B" w:rsidP="00B75E2B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0AD74BC3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00822BFE" w14:textId="39B84D24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1CDE72F0" w14:textId="6E742BB4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Input</w:t>
            </w:r>
          </w:p>
        </w:tc>
        <w:tc>
          <w:tcPr>
            <w:tcW w:w="1243" w:type="dxa"/>
            <w:shd w:val="clear" w:color="auto" w:fill="FFFFFF" w:themeFill="background1"/>
          </w:tcPr>
          <w:p w14:paraId="1CEC157E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B75E2B" w:rsidRPr="00C17E2B" w14:paraId="6EEB1F97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27C5A967" w14:textId="77777777" w:rsidR="00B75E2B" w:rsidRPr="0058187B" w:rsidRDefault="00B75E2B" w:rsidP="00B75E2B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65009B60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63558C3D" w14:textId="79BD791F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63F1DC3F" w14:textId="0CC74154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C108/208</w:t>
            </w:r>
          </w:p>
        </w:tc>
        <w:tc>
          <w:tcPr>
            <w:tcW w:w="1243" w:type="dxa"/>
            <w:shd w:val="clear" w:color="auto" w:fill="FFFFFF" w:themeFill="background1"/>
          </w:tcPr>
          <w:p w14:paraId="509B3FCB" w14:textId="77777777" w:rsidR="00B75E2B" w:rsidRPr="00C17E2B" w:rsidRDefault="00B75E2B" w:rsidP="00B75E2B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B2B52" w:rsidRPr="00C17E2B" w14:paraId="3E18507C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 w:val="restart"/>
            <w:shd w:val="clear" w:color="auto" w:fill="FFFFFF" w:themeFill="background1"/>
            <w:vAlign w:val="center"/>
          </w:tcPr>
          <w:p w14:paraId="2C27EF1A" w14:textId="4B3322EF" w:rsidR="00FB2B52" w:rsidRPr="0058187B" w:rsidRDefault="00FB2B52" w:rsidP="00FB2B52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EIF1102</w:t>
            </w:r>
          </w:p>
          <w:p w14:paraId="77705315" w14:textId="53DC771E" w:rsidR="00FB2B52" w:rsidRPr="0058187B" w:rsidRDefault="00FB2B52" w:rsidP="00FB2B52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58187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EIF1202</w:t>
            </w:r>
          </w:p>
        </w:tc>
        <w:tc>
          <w:tcPr>
            <w:tcW w:w="2295" w:type="dxa"/>
            <w:vMerge w:val="restart"/>
            <w:shd w:val="clear" w:color="auto" w:fill="FFFFFF" w:themeFill="background1"/>
            <w:vAlign w:val="center"/>
          </w:tcPr>
          <w:p w14:paraId="2B303575" w14:textId="05C43A8A" w:rsidR="00FB2B52" w:rsidRPr="00C17E2B" w:rsidRDefault="00FB2B52" w:rsidP="005412A6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H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eatsink -Controller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 xml:space="preserve"> ground 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접지선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737F8179" w14:textId="2C0417A9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Type of data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7D96F318" w14:textId="340C81DE" w:rsidR="00FB2B52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Hardwiring (Analog</w:t>
            </w: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43" w:type="dxa"/>
            <w:shd w:val="clear" w:color="auto" w:fill="FFFFFF" w:themeFill="background1"/>
          </w:tcPr>
          <w:p w14:paraId="22F8CE8A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B2B52" w:rsidRPr="00C17E2B" w14:paraId="3356C5F3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7D2B02B0" w14:textId="77777777" w:rsidR="00FB2B52" w:rsidRPr="00C17E2B" w:rsidRDefault="00FB2B52" w:rsidP="00FB2B52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76131126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5485CF45" w14:textId="5EDEE276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Exchanged data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2C6D7CA2" w14:textId="27A2A747" w:rsidR="00FB2B52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 w:val="18"/>
                <w:szCs w:val="18"/>
                <w:lang w:eastAsia="ko-KR"/>
              </w:rPr>
              <w:t>Frame ground</w:t>
            </w:r>
          </w:p>
        </w:tc>
        <w:tc>
          <w:tcPr>
            <w:tcW w:w="1243" w:type="dxa"/>
            <w:shd w:val="clear" w:color="auto" w:fill="FFFFFF" w:themeFill="background1"/>
          </w:tcPr>
          <w:p w14:paraId="7F532246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B2B52" w:rsidRPr="00C17E2B" w14:paraId="56B4A1A6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2F1A8461" w14:textId="77777777" w:rsidR="00FB2B52" w:rsidRPr="00C17E2B" w:rsidRDefault="00FB2B52" w:rsidP="00FB2B52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27554146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0CB5F193" w14:textId="25F8238A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Data range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3B015165" w14:textId="3B782951" w:rsidR="00FB2B52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1243" w:type="dxa"/>
            <w:shd w:val="clear" w:color="auto" w:fill="FFFFFF" w:themeFill="background1"/>
          </w:tcPr>
          <w:p w14:paraId="3C9C63FC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B2B52" w:rsidRPr="00C17E2B" w14:paraId="7B51D32A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159A1F77" w14:textId="77777777" w:rsidR="00FB2B52" w:rsidRPr="00C17E2B" w:rsidRDefault="00FB2B52" w:rsidP="00FB2B52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54B5E22F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60B309A0" w14:textId="0BD5ED82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I/O type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4F85362F" w14:textId="61176F6C" w:rsidR="00FB2B52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1243" w:type="dxa"/>
            <w:shd w:val="clear" w:color="auto" w:fill="FFFFFF" w:themeFill="background1"/>
          </w:tcPr>
          <w:p w14:paraId="447C9AF7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  <w:tr w:rsidR="00FB2B52" w:rsidRPr="00C17E2B" w14:paraId="645379E9" w14:textId="77777777" w:rsidTr="000E1F35">
        <w:tblPrEx>
          <w:shd w:val="clear" w:color="auto" w:fill="FFFFFF" w:themeFill="background1"/>
        </w:tblPrEx>
        <w:trPr>
          <w:trHeight w:val="345"/>
        </w:trPr>
        <w:tc>
          <w:tcPr>
            <w:tcW w:w="920" w:type="dxa"/>
            <w:vMerge/>
            <w:shd w:val="clear" w:color="auto" w:fill="FFFFFF" w:themeFill="background1"/>
            <w:vAlign w:val="center"/>
          </w:tcPr>
          <w:p w14:paraId="288D22B8" w14:textId="77777777" w:rsidR="00FB2B52" w:rsidRPr="00C17E2B" w:rsidRDefault="00FB2B52" w:rsidP="00FB2B52">
            <w:pPr>
              <w:jc w:val="center"/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2295" w:type="dxa"/>
            <w:vMerge/>
            <w:shd w:val="clear" w:color="auto" w:fill="FFFFFF" w:themeFill="background1"/>
            <w:vAlign w:val="center"/>
          </w:tcPr>
          <w:p w14:paraId="4979B5E6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  <w:tc>
          <w:tcPr>
            <w:tcW w:w="1806" w:type="dxa"/>
            <w:gridSpan w:val="2"/>
            <w:shd w:val="clear" w:color="auto" w:fill="FFFFFF" w:themeFill="background1"/>
            <w:vAlign w:val="center"/>
          </w:tcPr>
          <w:p w14:paraId="5D441637" w14:textId="4ACD73DD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Connector</w:t>
            </w: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181517C5" w14:textId="7B62C5B2" w:rsidR="00FB2B52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  <w:t>C1001</w:t>
            </w:r>
          </w:p>
        </w:tc>
        <w:tc>
          <w:tcPr>
            <w:tcW w:w="1243" w:type="dxa"/>
            <w:shd w:val="clear" w:color="auto" w:fill="FFFFFF" w:themeFill="background1"/>
          </w:tcPr>
          <w:p w14:paraId="7C3DA798" w14:textId="77777777" w:rsidR="00FB2B52" w:rsidRPr="00C17E2B" w:rsidRDefault="00FB2B52" w:rsidP="00FB2B52">
            <w:pPr>
              <w:rPr>
                <w:rFonts w:ascii="현대체Light" w:eastAsia="현대체Light" w:hAnsi="현대체Light"/>
                <w:bCs/>
                <w:color w:val="000000" w:themeColor="text1"/>
                <w:sz w:val="18"/>
                <w:szCs w:val="18"/>
                <w:lang w:eastAsia="ko-KR"/>
              </w:rPr>
            </w:pPr>
          </w:p>
        </w:tc>
      </w:tr>
    </w:tbl>
    <w:p w14:paraId="347C188D" w14:textId="2B9E53C6" w:rsidR="00F734A4" w:rsidRPr="00C17E2B" w:rsidRDefault="00F734A4" w:rsidP="00F734A4">
      <w:pPr>
        <w:rPr>
          <w:rFonts w:ascii="현대체Light" w:eastAsia="현대체Light" w:hAnsi="현대체Light"/>
        </w:rPr>
      </w:pPr>
    </w:p>
    <w:p w14:paraId="4F3922A4" w14:textId="77777777" w:rsidR="001D68B6" w:rsidRPr="00C17E2B" w:rsidRDefault="001D68B6" w:rsidP="00A67E1B">
      <w:pPr>
        <w:pStyle w:val="E"/>
        <w:rPr>
          <w:rFonts w:ascii="현대체Light" w:eastAsia="현대체Light" w:hAnsi="현대체Light"/>
        </w:rPr>
      </w:pPr>
    </w:p>
    <w:p w14:paraId="0FDA751F" w14:textId="74BE34B5" w:rsidR="00047D73" w:rsidRPr="00C17E2B" w:rsidRDefault="00DA13F7" w:rsidP="00A870C9">
      <w:pPr>
        <w:pStyle w:val="21"/>
        <w:ind w:left="567" w:hanging="567"/>
        <w:rPr>
          <w:rFonts w:ascii="현대체Light" w:eastAsia="현대체Light" w:hAnsi="현대체Light"/>
        </w:rPr>
      </w:pPr>
      <w:bookmarkStart w:id="44" w:name="_Toc183109459"/>
      <w:r>
        <w:rPr>
          <w:rFonts w:ascii="현대체Light" w:eastAsia="현대체Light" w:hAnsi="현대체Light" w:hint="eastAsia"/>
        </w:rPr>
        <w:t xml:space="preserve">안전한 </w:t>
      </w:r>
      <w:r w:rsidRPr="00C17E2B">
        <w:rPr>
          <w:rFonts w:ascii="현대체Light" w:eastAsia="현대체Light" w:hAnsi="현대체Light"/>
        </w:rPr>
        <w:t>상태</w:t>
      </w:r>
      <w:r>
        <w:rPr>
          <w:rFonts w:ascii="현대체Light" w:eastAsia="현대체Light" w:hAnsi="현대체Light" w:hint="eastAsia"/>
        </w:rPr>
        <w:t xml:space="preserve"> </w:t>
      </w:r>
      <w:r>
        <w:rPr>
          <w:rFonts w:ascii="현대체Light" w:eastAsia="현대체Light" w:hAnsi="현대체Light"/>
        </w:rPr>
        <w:t>(</w:t>
      </w:r>
      <w:r>
        <w:rPr>
          <w:rFonts w:ascii="현대체Light" w:eastAsia="현대체Light" w:hAnsi="현대체Light" w:hint="eastAsia"/>
        </w:rPr>
        <w:t xml:space="preserve">Safe </w:t>
      </w:r>
      <w:r w:rsidRPr="00C17E2B">
        <w:rPr>
          <w:rFonts w:ascii="현대체Light" w:eastAsia="현대체Light" w:hAnsi="현대체Light"/>
        </w:rPr>
        <w:t>State)</w:t>
      </w:r>
      <w:bookmarkEnd w:id="44"/>
      <w:r w:rsidR="00B73390" w:rsidRPr="00C17E2B">
        <w:rPr>
          <w:rFonts w:ascii="현대체Light" w:eastAsia="현대체Light" w:hAnsi="현대체Light"/>
        </w:rPr>
        <w:t xml:space="preserve"> </w:t>
      </w:r>
    </w:p>
    <w:p w14:paraId="00010317" w14:textId="77777777" w:rsidR="00A870C9" w:rsidRPr="00C17E2B" w:rsidRDefault="00A870C9" w:rsidP="00A870C9">
      <w:pPr>
        <w:pStyle w:val="E"/>
        <w:rPr>
          <w:rFonts w:ascii="현대체Light" w:eastAsia="현대체Light" w:hAnsi="현대체Light"/>
          <w:color w:val="000000" w:themeColor="text1"/>
        </w:rPr>
      </w:pPr>
      <w:bookmarkStart w:id="45" w:name="_Ref133922352"/>
    </w:p>
    <w:p w14:paraId="472969BB" w14:textId="571EE2B3" w:rsidR="00A870C9" w:rsidRPr="00C17E2B" w:rsidRDefault="00A870C9" w:rsidP="00A870C9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C35D943" w14:textId="5AD5A34C" w:rsidR="00047D73" w:rsidRPr="006813DF" w:rsidRDefault="00047D73" w:rsidP="00047D73">
      <w:pPr>
        <w:pStyle w:val="aff4"/>
        <w:keepNext/>
        <w:rPr>
          <w:rFonts w:ascii="현대체Light" w:eastAsia="현대체Light" w:hAnsi="현대체Light"/>
          <w:color w:val="000000" w:themeColor="text1"/>
          <w:sz w:val="22"/>
          <w:szCs w:val="22"/>
        </w:rPr>
      </w:pPr>
      <w:r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Table </w:t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5</w:t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Table \* ARABIC \s 1 </w:instrText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6</w:t>
      </w:r>
      <w:r w:rsidR="00F95E9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bookmarkEnd w:id="45"/>
      <w:r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="00DA13F7" w:rsidRPr="006813DF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 xml:space="preserve">안전한 </w:t>
      </w:r>
      <w:r w:rsidR="00A870C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>상태</w:t>
      </w:r>
      <w:r w:rsidR="000C0CEE" w:rsidRPr="006813DF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 xml:space="preserve"> </w:t>
      </w:r>
      <w:r w:rsidR="00A870C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>(</w:t>
      </w:r>
      <w:r w:rsidR="00DA13F7" w:rsidRPr="006813DF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 xml:space="preserve">Safe </w:t>
      </w:r>
      <w:r w:rsidR="000C0CEE" w:rsidRPr="006813DF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S</w:t>
      </w:r>
      <w:r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>tate</w:t>
      </w:r>
      <w:r w:rsidR="00A870C9" w:rsidRPr="006813DF">
        <w:rPr>
          <w:rFonts w:ascii="현대체Light" w:eastAsia="현대체Light" w:hAnsi="현대체Light"/>
          <w:color w:val="000000" w:themeColor="text1"/>
          <w:sz w:val="22"/>
          <w:szCs w:val="22"/>
        </w:rPr>
        <w:t>)</w:t>
      </w:r>
    </w:p>
    <w:tbl>
      <w:tblPr>
        <w:tblStyle w:val="afffff2"/>
        <w:tblW w:w="977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967"/>
        <w:gridCol w:w="1160"/>
        <w:gridCol w:w="1275"/>
        <w:gridCol w:w="1178"/>
        <w:gridCol w:w="1205"/>
        <w:gridCol w:w="1204"/>
        <w:gridCol w:w="1205"/>
        <w:gridCol w:w="1584"/>
      </w:tblGrid>
      <w:tr w:rsidR="00A870C9" w:rsidRPr="00C17E2B" w14:paraId="4A79B2E4" w14:textId="77777777" w:rsidTr="00523D3B">
        <w:trPr>
          <w:trHeight w:val="587"/>
        </w:trPr>
        <w:tc>
          <w:tcPr>
            <w:tcW w:w="967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8DCA028" w14:textId="5322128C" w:rsidR="00A870C9" w:rsidRPr="00330718" w:rsidRDefault="00DA13F7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상태</w:t>
            </w:r>
          </w:p>
        </w:tc>
        <w:tc>
          <w:tcPr>
            <w:tcW w:w="1160" w:type="dxa"/>
            <w:tcBorders>
              <w:top w:val="single" w:sz="8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2F8D695" w14:textId="061E23BB" w:rsidR="00A870C9" w:rsidRPr="00330718" w:rsidRDefault="005412A6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EIF900 -&gt; C915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225C6" w14:textId="2C08358D" w:rsidR="00A870C9" w:rsidRPr="00330718" w:rsidRDefault="005412A6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C901 -&gt; IIF912</w:t>
            </w:r>
          </w:p>
        </w:tc>
        <w:tc>
          <w:tcPr>
            <w:tcW w:w="1178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FA1A8" w14:textId="53528254" w:rsidR="00A870C9" w:rsidRPr="00330718" w:rsidRDefault="005412A6" w:rsidP="00047D73">
            <w:pPr>
              <w:pStyle w:val="afffffe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 xml:space="preserve">EIF105 ~ </w:t>
            </w:r>
            <w:r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EIF</w:t>
            </w: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605</w:t>
            </w:r>
          </w:p>
        </w:tc>
        <w:tc>
          <w:tcPr>
            <w:tcW w:w="1205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7238D1" w14:textId="60CDDE74" w:rsidR="00A870C9" w:rsidRPr="00330718" w:rsidRDefault="005412A6" w:rsidP="00047D73">
            <w:pPr>
              <w:pStyle w:val="afffffe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IIF103 ~ IIF603</w:t>
            </w:r>
          </w:p>
        </w:tc>
        <w:tc>
          <w:tcPr>
            <w:tcW w:w="1204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FAA687" w14:textId="42BBEAFB" w:rsidR="00A870C9" w:rsidRPr="00330718" w:rsidRDefault="005412A6" w:rsidP="00047D73">
            <w:pPr>
              <w:pStyle w:val="afffffe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IIF102 ~ IIF602</w:t>
            </w:r>
          </w:p>
        </w:tc>
        <w:tc>
          <w:tcPr>
            <w:tcW w:w="1205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AC82FA" w14:textId="00477F9C" w:rsidR="00A870C9" w:rsidRPr="00330718" w:rsidRDefault="005412A6" w:rsidP="00330718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IIF101 ~ IIF601</w:t>
            </w:r>
          </w:p>
        </w:tc>
        <w:tc>
          <w:tcPr>
            <w:tcW w:w="1584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23E1291" w14:textId="77777777" w:rsidR="00764D5D" w:rsidRPr="00330718" w:rsidRDefault="00764D5D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330718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비고</w:t>
            </w:r>
          </w:p>
          <w:p w14:paraId="0429965A" w14:textId="67A7FA66" w:rsidR="00A870C9" w:rsidRPr="00330718" w:rsidRDefault="00A870C9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330718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Remark</w:t>
            </w:r>
          </w:p>
        </w:tc>
      </w:tr>
      <w:tr w:rsidR="00A870C9" w:rsidRPr="00C17E2B" w14:paraId="75A0899A" w14:textId="77777777" w:rsidTr="00523D3B">
        <w:trPr>
          <w:trHeight w:val="823"/>
        </w:trPr>
        <w:tc>
          <w:tcPr>
            <w:tcW w:w="967" w:type="dxa"/>
            <w:vMerge/>
            <w:tcBorders>
              <w:left w:val="single" w:sz="8" w:space="0" w:color="auto"/>
              <w:bottom w:val="double" w:sz="4" w:space="0" w:color="auto"/>
            </w:tcBorders>
            <w:vAlign w:val="center"/>
          </w:tcPr>
          <w:p w14:paraId="39D0B782" w14:textId="43F6694B" w:rsidR="00A870C9" w:rsidRPr="00330718" w:rsidRDefault="00A870C9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</w:p>
        </w:tc>
        <w:tc>
          <w:tcPr>
            <w:tcW w:w="1160" w:type="dxa"/>
            <w:tcBorders>
              <w:top w:val="single" w:sz="4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171CD889" w14:textId="7D612473" w:rsidR="00A870C9" w:rsidRPr="00330718" w:rsidRDefault="00AB66AC" w:rsidP="00AB66AC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AC Power</w:t>
            </w:r>
          </w:p>
        </w:tc>
        <w:tc>
          <w:tcPr>
            <w:tcW w:w="127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D434DD" w14:textId="666BC4F0" w:rsidR="00A870C9" w:rsidRPr="00330718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DC Link Voltage</w:t>
            </w:r>
          </w:p>
        </w:tc>
        <w:tc>
          <w:tcPr>
            <w:tcW w:w="117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FCFAD9" w14:textId="11255E24" w:rsidR="00330718" w:rsidRPr="00330718" w:rsidRDefault="00AB66AC" w:rsidP="00AB66AC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330718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Motor power (U/V/W)</w:t>
            </w:r>
          </w:p>
        </w:tc>
        <w:tc>
          <w:tcPr>
            <w:tcW w:w="120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525529" w14:textId="77777777" w:rsidR="00AB66AC" w:rsidRPr="00330718" w:rsidRDefault="00AB66AC" w:rsidP="00AB66AC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330718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IPM fault</w:t>
            </w:r>
          </w:p>
          <w:p w14:paraId="2630145A" w14:textId="6599C7D4" w:rsidR="00A870C9" w:rsidRPr="00330718" w:rsidRDefault="00AB66AC" w:rsidP="00AB66AC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330718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signal</w:t>
            </w:r>
          </w:p>
        </w:tc>
        <w:tc>
          <w:tcPr>
            <w:tcW w:w="120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89790B" w14:textId="19E7FE89" w:rsidR="00A870C9" w:rsidRPr="00330718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Motor ON signal</w:t>
            </w:r>
          </w:p>
        </w:tc>
        <w:tc>
          <w:tcPr>
            <w:tcW w:w="120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3A2251" w14:textId="55AC879A" w:rsidR="00A870C9" w:rsidRPr="00330718" w:rsidRDefault="00AB66AC" w:rsidP="00AB66AC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PWM signal</w:t>
            </w:r>
          </w:p>
        </w:tc>
        <w:tc>
          <w:tcPr>
            <w:tcW w:w="1584" w:type="dxa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73433DA3" w14:textId="77777777" w:rsidR="00A870C9" w:rsidRPr="00330718" w:rsidRDefault="00A870C9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</w:p>
        </w:tc>
      </w:tr>
      <w:tr w:rsidR="00047D73" w:rsidRPr="00C17E2B" w14:paraId="67EE668C" w14:textId="77777777" w:rsidTr="00047D73">
        <w:trPr>
          <w:trHeight w:val="561"/>
        </w:trPr>
        <w:tc>
          <w:tcPr>
            <w:tcW w:w="967" w:type="dxa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14:paraId="2ACBCEA9" w14:textId="27905159" w:rsidR="00047D73" w:rsidRPr="006239CC" w:rsidRDefault="00AB66AC" w:rsidP="006813DF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color w:val="000000" w:themeColor="text1"/>
                <w:szCs w:val="24"/>
                <w:lang w:eastAsia="ko-KR"/>
              </w:rPr>
              <w:t>안전</w:t>
            </w:r>
          </w:p>
        </w:tc>
        <w:tc>
          <w:tcPr>
            <w:tcW w:w="1160" w:type="dxa"/>
            <w:tcBorders>
              <w:top w:val="double" w:sz="4" w:space="0" w:color="auto"/>
              <w:right w:val="single" w:sz="2" w:space="0" w:color="auto"/>
            </w:tcBorders>
            <w:vAlign w:val="center"/>
          </w:tcPr>
          <w:p w14:paraId="67C3EAA8" w14:textId="79ABACFC" w:rsidR="00047D73" w:rsidRPr="006239CC" w:rsidRDefault="00AB66AC" w:rsidP="00047D73">
            <w:pPr>
              <w:pStyle w:val="afffffe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E10E3" w14:textId="60739FDE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OFF or 방전상태 (감전위험)</w:t>
            </w:r>
          </w:p>
        </w:tc>
        <w:tc>
          <w:tcPr>
            <w:tcW w:w="1178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AAB6D8" w14:textId="7A39D03D" w:rsidR="00047D73" w:rsidRPr="006239CC" w:rsidRDefault="00AB66AC" w:rsidP="00330718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OFF</w:t>
            </w:r>
          </w:p>
        </w:tc>
        <w:tc>
          <w:tcPr>
            <w:tcW w:w="120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356944" w14:textId="4687F87C" w:rsidR="00330718" w:rsidRPr="006239CC" w:rsidRDefault="00AB66AC" w:rsidP="00330718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2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1425A6" w14:textId="6D0AD2B5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  <w:t>OFF</w:t>
            </w:r>
          </w:p>
        </w:tc>
        <w:tc>
          <w:tcPr>
            <w:tcW w:w="120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54A3E" w14:textId="02CEAC68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584" w:type="dxa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C2DE671" w14:textId="5F972B41" w:rsidR="00047D73" w:rsidRPr="006239CC" w:rsidRDefault="00047D73" w:rsidP="00047D73">
            <w:pPr>
              <w:pStyle w:val="afffffe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</w:p>
        </w:tc>
      </w:tr>
      <w:tr w:rsidR="00047D73" w:rsidRPr="00C17E2B" w14:paraId="65A06191" w14:textId="77777777" w:rsidTr="00A870C9">
        <w:trPr>
          <w:trHeight w:val="561"/>
        </w:trPr>
        <w:tc>
          <w:tcPr>
            <w:tcW w:w="967" w:type="dxa"/>
            <w:tcBorders>
              <w:left w:val="single" w:sz="8" w:space="0" w:color="auto"/>
            </w:tcBorders>
            <w:vAlign w:val="center"/>
          </w:tcPr>
          <w:p w14:paraId="3FE0FF79" w14:textId="6080CED2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color w:val="000000" w:themeColor="text1"/>
                <w:szCs w:val="24"/>
                <w:lang w:eastAsia="ko-KR"/>
              </w:rPr>
              <w:t>서보 ON</w:t>
            </w:r>
          </w:p>
        </w:tc>
        <w:tc>
          <w:tcPr>
            <w:tcW w:w="1160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5B58D0A" w14:textId="1AEEF8B8" w:rsidR="00047D73" w:rsidRPr="006239CC" w:rsidRDefault="00AB66AC" w:rsidP="00047D73">
            <w:pPr>
              <w:pStyle w:val="afffffe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84915" w14:textId="77777777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완충</w:t>
            </w:r>
          </w:p>
          <w:p w14:paraId="10F0886F" w14:textId="3ACF6366" w:rsidR="00AB66AC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(감전위험)</w:t>
            </w:r>
          </w:p>
        </w:tc>
        <w:tc>
          <w:tcPr>
            <w:tcW w:w="1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AECEF5" w14:textId="60F4FFAC" w:rsidR="00047D73" w:rsidRPr="006239CC" w:rsidRDefault="00AB66AC" w:rsidP="00330718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  <w:t>ON</w:t>
            </w:r>
          </w:p>
        </w:tc>
        <w:tc>
          <w:tcPr>
            <w:tcW w:w="12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67588" w14:textId="1C3BFB9B" w:rsidR="00330718" w:rsidRPr="006239CC" w:rsidRDefault="00AB66AC" w:rsidP="00330718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  <w:t>No fault</w:t>
            </w:r>
          </w:p>
        </w:tc>
        <w:tc>
          <w:tcPr>
            <w:tcW w:w="12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7A4DE" w14:textId="0026E9E1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O</w:t>
            </w:r>
            <w:r w:rsidRPr="006239CC"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  <w:t>N</w:t>
            </w:r>
          </w:p>
        </w:tc>
        <w:tc>
          <w:tcPr>
            <w:tcW w:w="120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CB6E9" w14:textId="2599FEE5" w:rsidR="00047D73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ON</w:t>
            </w:r>
          </w:p>
        </w:tc>
        <w:tc>
          <w:tcPr>
            <w:tcW w:w="1584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7A1CF75" w14:textId="5E88C4E1" w:rsidR="00047D73" w:rsidRPr="006239CC" w:rsidRDefault="00047D73" w:rsidP="00047D73">
            <w:pPr>
              <w:pStyle w:val="afffffe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</w:p>
        </w:tc>
      </w:tr>
      <w:tr w:rsidR="00A870C9" w:rsidRPr="00C17E2B" w14:paraId="71DC06D1" w14:textId="77777777" w:rsidTr="00047D73">
        <w:trPr>
          <w:trHeight w:val="561"/>
        </w:trPr>
        <w:tc>
          <w:tcPr>
            <w:tcW w:w="967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4428E07" w14:textId="04139034" w:rsidR="00A870C9" w:rsidRPr="006239CC" w:rsidRDefault="00AB66AC" w:rsidP="00047D73">
            <w:pPr>
              <w:pStyle w:val="afffffe"/>
              <w:jc w:val="center"/>
              <w:rPr>
                <w:rFonts w:ascii="현대체Light" w:eastAsia="현대체Light" w:hAnsi="현대체Light"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color w:val="000000" w:themeColor="text1"/>
                <w:szCs w:val="24"/>
                <w:lang w:eastAsia="ko-KR"/>
              </w:rPr>
              <w:t>IPM F</w:t>
            </w:r>
            <w:r w:rsidR="006813DF" w:rsidRPr="006239CC">
              <w:rPr>
                <w:rFonts w:ascii="현대체Light" w:eastAsia="현대체Light" w:hAnsi="현대체Light"/>
                <w:color w:val="000000" w:themeColor="text1"/>
                <w:szCs w:val="24"/>
                <w:lang w:eastAsia="ko-KR"/>
              </w:rPr>
              <w:t>ault</w:t>
            </w:r>
          </w:p>
        </w:tc>
        <w:tc>
          <w:tcPr>
            <w:tcW w:w="1160" w:type="dxa"/>
            <w:tcBorders>
              <w:top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84F5DD0" w14:textId="2B040557" w:rsidR="00A870C9" w:rsidRPr="006239CC" w:rsidRDefault="00AB66AC" w:rsidP="00047D73">
            <w:pPr>
              <w:pStyle w:val="afffffe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CEC20B" w14:textId="591AF9C8" w:rsidR="00A870C9" w:rsidRPr="006239CC" w:rsidRDefault="002577ED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178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1F6CC6E" w14:textId="27E9F6EB" w:rsidR="00A870C9" w:rsidRPr="006239CC" w:rsidRDefault="002577ED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OFF</w:t>
            </w:r>
          </w:p>
        </w:tc>
        <w:tc>
          <w:tcPr>
            <w:tcW w:w="1205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40D66CA" w14:textId="2AD85AF6" w:rsidR="00A870C9" w:rsidRPr="006239CC" w:rsidRDefault="002577ED" w:rsidP="00047D73">
            <w:pPr>
              <w:pStyle w:val="afffffe"/>
              <w:jc w:val="center"/>
              <w:rPr>
                <w:rFonts w:ascii="현대체Light" w:eastAsia="현대체Light" w:hAnsi="현대체Light"/>
                <w:b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/>
                <w:bCs/>
                <w:color w:val="000000" w:themeColor="text1"/>
                <w:szCs w:val="24"/>
                <w:lang w:eastAsia="ko-KR"/>
              </w:rPr>
              <w:t>Fault</w:t>
            </w:r>
          </w:p>
        </w:tc>
        <w:tc>
          <w:tcPr>
            <w:tcW w:w="1204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12D0A27" w14:textId="160D4143" w:rsidR="00A870C9" w:rsidRPr="006239CC" w:rsidRDefault="002577ED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205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7EB71E8" w14:textId="2E1F2C86" w:rsidR="00A870C9" w:rsidRPr="006239CC" w:rsidRDefault="002577ED" w:rsidP="00047D73">
            <w:pPr>
              <w:pStyle w:val="afffffe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  <w:r w:rsidRPr="006239CC">
              <w:rPr>
                <w:rFonts w:ascii="현대체Light" w:eastAsia="현대체Light" w:hAnsi="현대체Light" w:hint="eastAsia"/>
                <w:bCs/>
                <w:color w:val="000000" w:themeColor="text1"/>
                <w:szCs w:val="24"/>
                <w:lang w:eastAsia="ko-KR"/>
              </w:rPr>
              <w:t>N/A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7D8ECC" w14:textId="77777777" w:rsidR="00A870C9" w:rsidRPr="006239CC" w:rsidRDefault="00A870C9" w:rsidP="00047D73">
            <w:pPr>
              <w:pStyle w:val="afffffe"/>
              <w:rPr>
                <w:rFonts w:ascii="현대체Light" w:eastAsia="현대체Light" w:hAnsi="현대체Light"/>
                <w:bCs/>
                <w:color w:val="000000" w:themeColor="text1"/>
                <w:szCs w:val="24"/>
                <w:lang w:eastAsia="ko-KR"/>
              </w:rPr>
            </w:pPr>
          </w:p>
        </w:tc>
      </w:tr>
    </w:tbl>
    <w:p w14:paraId="5C99DA8B" w14:textId="32E1BE75" w:rsidR="00047D73" w:rsidRPr="00C17E2B" w:rsidRDefault="00047D73" w:rsidP="00A67E1B">
      <w:pPr>
        <w:pStyle w:val="E"/>
        <w:rPr>
          <w:rFonts w:ascii="현대체Light" w:eastAsia="현대체Light" w:hAnsi="현대체Light"/>
          <w:sz w:val="20"/>
          <w:szCs w:val="20"/>
        </w:rPr>
      </w:pPr>
    </w:p>
    <w:p w14:paraId="183BE543" w14:textId="2EEC223B" w:rsidR="00807FA4" w:rsidRPr="00C17E2B" w:rsidRDefault="00807FA4" w:rsidP="00885CFC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position w:val="2"/>
          <w:lang w:eastAsia="ko-KR"/>
        </w:rPr>
      </w:pPr>
    </w:p>
    <w:p w14:paraId="1143CFBE" w14:textId="7129A288" w:rsidR="001679C8" w:rsidRPr="0037393D" w:rsidRDefault="005E7CF6" w:rsidP="001679C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  <w:color w:val="000000" w:themeColor="text1"/>
        </w:rPr>
      </w:pPr>
      <w:bookmarkStart w:id="46" w:name="_Ref162263267"/>
      <w:bookmarkStart w:id="47" w:name="_Ref162263284"/>
      <w:bookmarkStart w:id="48" w:name="_Toc162273511"/>
      <w:bookmarkStart w:id="49" w:name="_Toc183109460"/>
      <w:r w:rsidRPr="0037393D">
        <w:rPr>
          <w:rFonts w:ascii="현대체Light" w:eastAsia="현대체Light" w:hAnsi="현대체Light"/>
          <w:b/>
          <w:color w:val="000000" w:themeColor="text1"/>
        </w:rPr>
        <w:lastRenderedPageBreak/>
        <w:t>상세 하드웨어 아키텍쳐(Hardware Architectur</w:t>
      </w:r>
      <w:bookmarkEnd w:id="46"/>
      <w:bookmarkEnd w:id="47"/>
      <w:bookmarkEnd w:id="48"/>
      <w:r w:rsidR="008274D5" w:rsidRPr="0037393D">
        <w:rPr>
          <w:rFonts w:ascii="현대체Light" w:eastAsia="현대체Light" w:hAnsi="현대체Light"/>
          <w:b/>
          <w:color w:val="000000" w:themeColor="text1"/>
        </w:rPr>
        <w:t>e</w:t>
      </w:r>
      <w:r w:rsidRPr="0037393D">
        <w:rPr>
          <w:rFonts w:ascii="현대체Light" w:eastAsia="현대체Light" w:hAnsi="현대체Light"/>
          <w:b/>
          <w:color w:val="000000" w:themeColor="text1"/>
        </w:rPr>
        <w:t>)</w:t>
      </w:r>
      <w:bookmarkEnd w:id="49"/>
    </w:p>
    <w:p w14:paraId="7185730E" w14:textId="77777777" w:rsidR="001679C8" w:rsidRPr="00C17E2B" w:rsidRDefault="001679C8" w:rsidP="001679C8">
      <w:pPr>
        <w:pStyle w:val="E"/>
        <w:ind w:left="200" w:right="200"/>
        <w:rPr>
          <w:rFonts w:ascii="현대체Light" w:eastAsia="현대체Light" w:hAnsi="현대체Light"/>
        </w:rPr>
      </w:pPr>
    </w:p>
    <w:p w14:paraId="279BC16B" w14:textId="0CF55FDD" w:rsidR="001679C8" w:rsidRPr="00C17E2B" w:rsidRDefault="004F3ED7" w:rsidP="001679C8">
      <w:pPr>
        <w:pStyle w:val="21"/>
        <w:ind w:left="567" w:hanging="567"/>
        <w:rPr>
          <w:rFonts w:ascii="현대체Light" w:eastAsia="현대체Light" w:hAnsi="현대체Light"/>
        </w:rPr>
      </w:pPr>
      <w:bookmarkStart w:id="50" w:name="_Ref162263085"/>
      <w:bookmarkStart w:id="51" w:name="_Toc162273512"/>
      <w:bookmarkStart w:id="52" w:name="_Toc183109461"/>
      <w:r w:rsidRPr="00C17E2B">
        <w:rPr>
          <w:rFonts w:ascii="현대체Light" w:eastAsia="현대체Light" w:hAnsi="현대체Light"/>
        </w:rPr>
        <w:t>일반사항(General</w:t>
      </w:r>
      <w:bookmarkEnd w:id="50"/>
      <w:bookmarkEnd w:id="51"/>
      <w:r w:rsidRPr="00C17E2B">
        <w:rPr>
          <w:rFonts w:ascii="현대체Light" w:eastAsia="현대체Light" w:hAnsi="현대체Light"/>
        </w:rPr>
        <w:t>)</w:t>
      </w:r>
      <w:bookmarkEnd w:id="52"/>
      <w:r w:rsidR="000B61C3" w:rsidRPr="00C17E2B">
        <w:rPr>
          <w:rFonts w:ascii="현대체Light" w:eastAsia="현대체Light" w:hAnsi="현대체Light"/>
        </w:rPr>
        <w:t xml:space="preserve"> </w:t>
      </w:r>
    </w:p>
    <w:p w14:paraId="467F0863" w14:textId="18439378" w:rsidR="00C83D2E" w:rsidRDefault="00C83D2E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37D1A90" w14:textId="72753C44" w:rsidR="004019F3" w:rsidRPr="00C17E2B" w:rsidRDefault="004019F3" w:rsidP="004019F3">
      <w:pPr>
        <w:pStyle w:val="E"/>
        <w:jc w:val="right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color w:val="000000" w:themeColor="text1"/>
        </w:rPr>
        <w:t>x = 1~4 (PF1~PF4</w:t>
      </w:r>
      <w:r>
        <w:rPr>
          <w:rFonts w:ascii="현대체Light" w:eastAsia="현대체Light" w:hAnsi="현대체Light" w:hint="eastAsia"/>
          <w:color w:val="000000" w:themeColor="text1"/>
        </w:rPr>
        <w:t>에 매칭</w:t>
      </w:r>
      <w:r>
        <w:rPr>
          <w:rFonts w:ascii="현대체Light" w:eastAsia="현대체Light" w:hAnsi="현대체Light"/>
          <w:color w:val="000000" w:themeColor="text1"/>
        </w:rPr>
        <w:t>)</w:t>
      </w:r>
    </w:p>
    <w:p w14:paraId="57E5C365" w14:textId="1687B481" w:rsidR="001679C8" w:rsidRPr="00C17E2B" w:rsidRDefault="001679C8" w:rsidP="00AC4D7D">
      <w:pPr>
        <w:pStyle w:val="aff4"/>
        <w:rPr>
          <w:rFonts w:ascii="현대체Light" w:eastAsia="현대체Light" w:hAnsi="현대체Light"/>
          <w:sz w:val="22"/>
        </w:rPr>
      </w:pPr>
      <w:bookmarkStart w:id="53" w:name="_Ref130493791"/>
      <w:r w:rsidRPr="00C17E2B">
        <w:rPr>
          <w:rFonts w:ascii="현대체Light" w:eastAsia="현대체Light" w:hAnsi="현대체Light"/>
          <w:sz w:val="22"/>
        </w:rPr>
        <w:t xml:space="preserve">Table 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STYLEREF 1 \s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6</w:t>
      </w:r>
      <w:r w:rsidRPr="00C17E2B">
        <w:rPr>
          <w:rFonts w:ascii="현대체Light" w:eastAsia="현대체Light" w:hAnsi="현대체Light"/>
          <w:sz w:val="22"/>
        </w:rPr>
        <w:fldChar w:fldCharType="end"/>
      </w:r>
      <w:r w:rsidRPr="00C17E2B">
        <w:rPr>
          <w:rFonts w:ascii="현대체Light" w:eastAsia="현대체Light" w:hAnsi="현대체Light"/>
          <w:sz w:val="22"/>
        </w:rPr>
        <w:t>.</w:t>
      </w:r>
      <w:r w:rsidRPr="00C17E2B">
        <w:rPr>
          <w:rFonts w:ascii="현대체Light" w:eastAsia="현대체Light" w:hAnsi="현대체Light"/>
          <w:sz w:val="22"/>
        </w:rPr>
        <w:fldChar w:fldCharType="begin"/>
      </w:r>
      <w:r w:rsidRPr="00C17E2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C17E2B">
        <w:rPr>
          <w:rFonts w:ascii="현대체Light" w:eastAsia="현대체Light" w:hAnsi="현대체Light"/>
          <w:sz w:val="22"/>
        </w:rPr>
        <w:fldChar w:fldCharType="separate"/>
      </w:r>
      <w:r w:rsidR="003636BD">
        <w:rPr>
          <w:rFonts w:ascii="현대체Light" w:eastAsia="현대체Light" w:hAnsi="현대체Light"/>
          <w:noProof/>
          <w:sz w:val="22"/>
        </w:rPr>
        <w:t>1</w:t>
      </w:r>
      <w:r w:rsidRPr="00C17E2B">
        <w:rPr>
          <w:rFonts w:ascii="현대체Light" w:eastAsia="현대체Light" w:hAnsi="현대체Light"/>
          <w:sz w:val="22"/>
        </w:rPr>
        <w:fldChar w:fldCharType="end"/>
      </w:r>
      <w:bookmarkEnd w:id="53"/>
      <w:r w:rsidRPr="00C17E2B">
        <w:rPr>
          <w:rFonts w:ascii="현대체Light" w:eastAsia="현대체Light" w:hAnsi="현대체Light"/>
          <w:sz w:val="22"/>
        </w:rPr>
        <w:t xml:space="preserve"> </w:t>
      </w:r>
      <w:r w:rsidR="004F3ED7" w:rsidRPr="00C17E2B">
        <w:rPr>
          <w:rFonts w:ascii="현대체Light" w:eastAsia="현대체Light" w:hAnsi="현대체Light"/>
          <w:sz w:val="22"/>
        </w:rPr>
        <w:t>하드웨어 아키텍쳐 요약(</w:t>
      </w:r>
      <w:r w:rsidR="00251F2D" w:rsidRPr="00C17E2B">
        <w:rPr>
          <w:rFonts w:ascii="현대체Light" w:eastAsia="현대체Light" w:hAnsi="현대체Light"/>
          <w:sz w:val="22"/>
        </w:rPr>
        <w:t>Summary</w:t>
      </w:r>
      <w:r w:rsidR="004F3ED7" w:rsidRPr="00C17E2B">
        <w:rPr>
          <w:rFonts w:ascii="현대체Light" w:eastAsia="현대체Light" w:hAnsi="현대체Light"/>
          <w:sz w:val="22"/>
        </w:rPr>
        <w:t xml:space="preserve"> </w:t>
      </w:r>
      <w:r w:rsidRPr="00C17E2B">
        <w:rPr>
          <w:rFonts w:ascii="현대체Light" w:eastAsia="현대체Light" w:hAnsi="현대체Light"/>
          <w:sz w:val="22"/>
        </w:rPr>
        <w:t xml:space="preserve">of hardware </w:t>
      </w:r>
      <w:r w:rsidR="004F3ED7" w:rsidRPr="00C17E2B">
        <w:rPr>
          <w:rFonts w:ascii="현대체Light" w:eastAsia="현대체Light" w:hAnsi="현대체Light"/>
          <w:sz w:val="22"/>
        </w:rPr>
        <w:t>architectures)</w:t>
      </w:r>
    </w:p>
    <w:tbl>
      <w:tblPr>
        <w:tblW w:w="9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72"/>
        <w:gridCol w:w="1509"/>
        <w:gridCol w:w="1509"/>
        <w:gridCol w:w="3216"/>
        <w:gridCol w:w="1627"/>
      </w:tblGrid>
      <w:tr w:rsidR="009F77F7" w:rsidRPr="00C17E2B" w14:paraId="49B49ABD" w14:textId="77777777" w:rsidTr="009F77F7">
        <w:trPr>
          <w:trHeight w:val="679"/>
          <w:jc w:val="center"/>
        </w:trPr>
        <w:tc>
          <w:tcPr>
            <w:tcW w:w="962" w:type="pct"/>
            <w:tcBorders>
              <w:top w:val="single" w:sz="6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18CC550" w14:textId="6469EB6A" w:rsidR="009F77F7" w:rsidRPr="002F225B" w:rsidRDefault="009F77F7" w:rsidP="002F225B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szCs w:val="18"/>
                <w:lang w:eastAsia="ko-KR"/>
              </w:rPr>
              <w:t>하드웨어 기능 ID</w:t>
            </w:r>
          </w:p>
          <w:p w14:paraId="2485E54A" w14:textId="407A771D" w:rsidR="009F77F7" w:rsidRPr="002F225B" w:rsidRDefault="009F77F7" w:rsidP="002F225B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szCs w:val="18"/>
                <w:lang w:eastAsia="ko-KR"/>
              </w:rPr>
              <w:t>Hardware function ID</w:t>
            </w:r>
          </w:p>
        </w:tc>
        <w:tc>
          <w:tcPr>
            <w:tcW w:w="775" w:type="pct"/>
            <w:tcBorders>
              <w:top w:val="single" w:sz="6" w:space="0" w:color="auto"/>
            </w:tcBorders>
            <w:vAlign w:val="center"/>
          </w:tcPr>
          <w:p w14:paraId="719219B5" w14:textId="754D5BE8" w:rsidR="009F77F7" w:rsidRPr="002F225B" w:rsidRDefault="009F77F7" w:rsidP="009F77F7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대분류</w:t>
            </w:r>
          </w:p>
        </w:tc>
        <w:tc>
          <w:tcPr>
            <w:tcW w:w="775" w:type="pct"/>
            <w:tcBorders>
              <w:top w:val="single" w:sz="6" w:space="0" w:color="auto"/>
            </w:tcBorders>
            <w:shd w:val="clear" w:color="auto" w:fill="auto"/>
            <w:vAlign w:val="center"/>
            <w:hideMark/>
          </w:tcPr>
          <w:p w14:paraId="55137297" w14:textId="4E7E033D" w:rsidR="009F77F7" w:rsidRPr="002F225B" w:rsidRDefault="009F77F7" w:rsidP="009F77F7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소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분류</w:t>
            </w:r>
          </w:p>
        </w:tc>
        <w:tc>
          <w:tcPr>
            <w:tcW w:w="165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CFE68C1" w14:textId="77777777" w:rsidR="009F77F7" w:rsidRPr="002F225B" w:rsidRDefault="009F77F7" w:rsidP="002F225B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하위분류</w:t>
            </w:r>
          </w:p>
          <w:p w14:paraId="61BB12BE" w14:textId="3FC03D59" w:rsidR="009F77F7" w:rsidRPr="002F225B" w:rsidRDefault="009F77F7" w:rsidP="002F225B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Sub-class</w:t>
            </w:r>
          </w:p>
        </w:tc>
        <w:tc>
          <w:tcPr>
            <w:tcW w:w="836" w:type="pct"/>
            <w:tcBorders>
              <w:top w:val="single" w:sz="6" w:space="0" w:color="auto"/>
              <w:right w:val="single" w:sz="8" w:space="0" w:color="auto"/>
            </w:tcBorders>
            <w:vAlign w:val="center"/>
          </w:tcPr>
          <w:p w14:paraId="3D32A05E" w14:textId="5C75F3D1" w:rsidR="009F77F7" w:rsidRPr="002F225B" w:rsidRDefault="009F77F7" w:rsidP="002F225B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szCs w:val="18"/>
                <w:lang w:eastAsia="ko-KR"/>
              </w:rPr>
              <w:t>하드웨어 요구사항 ID</w:t>
            </w:r>
          </w:p>
          <w:p w14:paraId="61991B2E" w14:textId="687977B5" w:rsidR="009F77F7" w:rsidRPr="002F225B" w:rsidRDefault="009F77F7" w:rsidP="002F225B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szCs w:val="18"/>
                <w:lang w:eastAsia="ko-KR"/>
              </w:rPr>
              <w:t>Hardware design requirement ID</w:t>
            </w:r>
          </w:p>
        </w:tc>
      </w:tr>
      <w:tr w:rsidR="009F77F7" w:rsidRPr="00C17E2B" w14:paraId="13B52F84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double" w:sz="4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30A11522" w14:textId="6D4274A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</w:t>
            </w:r>
          </w:p>
        </w:tc>
        <w:tc>
          <w:tcPr>
            <w:tcW w:w="775" w:type="pct"/>
            <w:vMerge w:val="restart"/>
            <w:tcBorders>
              <w:top w:val="double" w:sz="4" w:space="0" w:color="auto"/>
            </w:tcBorders>
            <w:vAlign w:val="center"/>
          </w:tcPr>
          <w:p w14:paraId="1B1C5D1A" w14:textId="688BE4E5" w:rsidR="009F77F7" w:rsidRPr="002F225B" w:rsidRDefault="009F77F7" w:rsidP="009F77F7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인버터 회로부</w:t>
            </w:r>
          </w:p>
        </w:tc>
        <w:tc>
          <w:tcPr>
            <w:tcW w:w="775" w:type="pct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EB49657" w14:textId="0CF12B72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신호전달 및 IPM 제어관련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절연형 전원모듈 제품선정</w:t>
            </w:r>
          </w:p>
        </w:tc>
        <w:tc>
          <w:tcPr>
            <w:tcW w:w="1652" w:type="pct"/>
            <w:tcBorders>
              <w:top w:val="double" w:sz="4" w:space="0" w:color="auto"/>
            </w:tcBorders>
            <w:vAlign w:val="center"/>
          </w:tcPr>
          <w:p w14:paraId="3063AAC1" w14:textId="37FE9709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(출력전원 전기적 사양)</w:t>
            </w:r>
          </w:p>
        </w:tc>
        <w:tc>
          <w:tcPr>
            <w:tcW w:w="836" w:type="pct"/>
            <w:tcBorders>
              <w:top w:val="double" w:sz="4" w:space="0" w:color="auto"/>
              <w:right w:val="single" w:sz="8" w:space="0" w:color="auto"/>
            </w:tcBorders>
            <w:vAlign w:val="center"/>
          </w:tcPr>
          <w:p w14:paraId="15FC8634" w14:textId="73C6EF6C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HDR.1.1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6E1031E2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28EC9E64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0755E2A3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18852817" w14:textId="2A2C7A20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3D3AAEF0" w14:textId="60B8FD6A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2 (과전류출력 보호기능)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72CE43E9" w14:textId="7291D33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HDR.1.2.x</w:t>
            </w:r>
          </w:p>
        </w:tc>
      </w:tr>
      <w:tr w:rsidR="009F77F7" w:rsidRPr="00C17E2B" w14:paraId="751C92FF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7E56AF32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4458B6B4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5E8C1A5B" w14:textId="04E445DC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3FDC0560" w14:textId="70AAAB2F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3 (절연 성능)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4F0104A8" w14:textId="1E616561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HDR.1.3.x</w:t>
            </w:r>
          </w:p>
        </w:tc>
      </w:tr>
      <w:tr w:rsidR="009F77F7" w:rsidRPr="00C17E2B" w14:paraId="18BA2158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87EC5E5" w14:textId="6970CAF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HDF.2</w:t>
            </w:r>
          </w:p>
        </w:tc>
        <w:tc>
          <w:tcPr>
            <w:tcW w:w="775" w:type="pct"/>
            <w:vMerge/>
            <w:vAlign w:val="center"/>
          </w:tcPr>
          <w:p w14:paraId="53CA5745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7AD150" w14:textId="1A65F08F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부품선정 - IPM</w:t>
            </w: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0CBCABDA" w14:textId="5B560FF4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(전기적 사양)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3D19901B" w14:textId="50A7995F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HDR.2.1.x</w:t>
            </w:r>
          </w:p>
        </w:tc>
      </w:tr>
      <w:tr w:rsidR="009F77F7" w:rsidRPr="00C17E2B" w14:paraId="01A166BA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0A06358" w14:textId="46BAE3D6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HDF.3</w:t>
            </w:r>
          </w:p>
        </w:tc>
        <w:tc>
          <w:tcPr>
            <w:tcW w:w="775" w:type="pct"/>
            <w:vMerge/>
            <w:vAlign w:val="center"/>
          </w:tcPr>
          <w:p w14:paraId="789337ED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0FDE6B" w14:textId="1482CA2F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부품선정 - 전류센서</w:t>
            </w: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0FD4723C" w14:textId="684A0B84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(전류센서 사양 선정)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642F3216" w14:textId="0BDD1D73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HDR.3.1.x</w:t>
            </w:r>
          </w:p>
        </w:tc>
      </w:tr>
      <w:tr w:rsidR="009F77F7" w:rsidRPr="00C17E2B" w14:paraId="567AF4B3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3E8974A" w14:textId="653981A5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HDF.4</w:t>
            </w:r>
          </w:p>
        </w:tc>
        <w:tc>
          <w:tcPr>
            <w:tcW w:w="775" w:type="pct"/>
            <w:vMerge/>
            <w:vAlign w:val="center"/>
          </w:tcPr>
          <w:p w14:paraId="1065429F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00B684" w14:textId="42D56A8C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부품선정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스너버 커패시터</w:t>
            </w: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1F66CE7B" w14:textId="47BFFAA5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(스너버 커패시터 사양 선정)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460C0725" w14:textId="687BB82D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HDR.4.1.x</w:t>
            </w:r>
          </w:p>
        </w:tc>
      </w:tr>
      <w:tr w:rsidR="009F77F7" w:rsidRPr="00C17E2B" w14:paraId="4F6893F0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440250A" w14:textId="71C8E786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HDF.5</w:t>
            </w:r>
          </w:p>
        </w:tc>
        <w:tc>
          <w:tcPr>
            <w:tcW w:w="775" w:type="pct"/>
            <w:vMerge/>
            <w:vAlign w:val="center"/>
          </w:tcPr>
          <w:p w14:paraId="433DEBB8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D9D9C3" w14:textId="17B9855C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제어용 PWM 신호 전달</w:t>
            </w: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3BB33C93" w14:textId="4747CCB0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데드타임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1964E9C3" w14:textId="1E2C4BDB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HDR.5.1.x</w:t>
            </w:r>
          </w:p>
        </w:tc>
      </w:tr>
      <w:tr w:rsidR="009F77F7" w:rsidRPr="00C17E2B" w14:paraId="76AB186F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C29EF26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5070A4F1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4FC874AC" w14:textId="3988CEC1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5830CB97" w14:textId="4A0BF58D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타임스큐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62FF4947" w14:textId="1FE49305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HDR.5.2.x</w:t>
            </w:r>
          </w:p>
        </w:tc>
      </w:tr>
      <w:tr w:rsidR="009F77F7" w:rsidRPr="00C17E2B" w14:paraId="525E2E78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2DC84E81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716FC654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7878714B" w14:textId="0C74A1CC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4" w:space="0" w:color="auto"/>
            </w:tcBorders>
            <w:vAlign w:val="center"/>
          </w:tcPr>
          <w:p w14:paraId="3F9F408F" w14:textId="7D63E74F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High CMR type 고속포토커플러 사용 여부</w:t>
            </w:r>
          </w:p>
        </w:tc>
        <w:tc>
          <w:tcPr>
            <w:tcW w:w="836" w:type="pc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5B7C8098" w14:textId="7EEBC17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HDR.5.3.x</w:t>
            </w:r>
          </w:p>
        </w:tc>
      </w:tr>
      <w:tr w:rsidR="009F77F7" w:rsidRPr="00C17E2B" w14:paraId="4251485F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78AC9756" w14:textId="24DD02BA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HDF.6</w:t>
            </w:r>
          </w:p>
        </w:tc>
        <w:tc>
          <w:tcPr>
            <w:tcW w:w="775" w:type="pct"/>
            <w:vMerge/>
            <w:vAlign w:val="center"/>
          </w:tcPr>
          <w:p w14:paraId="0EE7C12F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036A4D3" w14:textId="68187FB2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전류센서 신호 전달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5DD965" w14:textId="6806F94A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상전류 vs 전류센서 출력 비교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A69A7A4" w14:textId="0D529093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HDR.6.1.x</w:t>
            </w:r>
          </w:p>
        </w:tc>
      </w:tr>
      <w:tr w:rsidR="009F77F7" w:rsidRPr="00C17E2B" w14:paraId="0A308C85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0B9C493A" w14:textId="4BC80EB8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HDF.7</w:t>
            </w:r>
          </w:p>
        </w:tc>
        <w:tc>
          <w:tcPr>
            <w:tcW w:w="775" w:type="pct"/>
            <w:vMerge/>
            <w:vAlign w:val="center"/>
          </w:tcPr>
          <w:p w14:paraId="2D06959C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5B1DE29" w14:textId="6BEAE2AA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Fault 신호 전달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A48531" w14:textId="15EF162C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 턴온시간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96686B" w14:textId="686D9228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HDR.7.1.x</w:t>
            </w:r>
          </w:p>
        </w:tc>
      </w:tr>
      <w:tr w:rsidR="009F77F7" w:rsidRPr="00C17E2B" w14:paraId="5B6F73AE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65594E93" w14:textId="54D95380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HDF.8</w:t>
            </w:r>
          </w:p>
        </w:tc>
        <w:tc>
          <w:tcPr>
            <w:tcW w:w="775" w:type="pct"/>
            <w:vMerge/>
            <w:vAlign w:val="center"/>
          </w:tcPr>
          <w:p w14:paraId="37D5507D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E283E96" w14:textId="70A65344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출력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8F5CA85" w14:textId="03123154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FFT 활용한 성능평가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8673BD6" w14:textId="164C6BE3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HDR.8.1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71297C86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EFA552E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2719E6DB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24A2A998" w14:textId="0D7D9DC2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50E491" w14:textId="26D81406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HLF, THD 계산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D5D58EE" w14:textId="13599A5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HDR.8.2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C16E879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A2CED18" w14:textId="0D498A5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HDF.9</w:t>
            </w:r>
          </w:p>
        </w:tc>
        <w:tc>
          <w:tcPr>
            <w:tcW w:w="775" w:type="pct"/>
            <w:vMerge w:val="restart"/>
            <w:vAlign w:val="center"/>
          </w:tcPr>
          <w:p w14:paraId="2CAC2193" w14:textId="3FBCA5FE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회로부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8907800" w14:textId="27BA2F0F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부품 선정 - DMIGBT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588061" w14:textId="5D96A69D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(전기적 사양)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341BDB1" w14:textId="6E4228E1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HDR.9.1.x</w:t>
            </w:r>
          </w:p>
        </w:tc>
      </w:tr>
      <w:tr w:rsidR="009F77F7" w:rsidRPr="00C17E2B" w14:paraId="06B1420C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78EA370A" w14:textId="3598C6ED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HDF.10</w:t>
            </w:r>
          </w:p>
        </w:tc>
        <w:tc>
          <w:tcPr>
            <w:tcW w:w="775" w:type="pct"/>
            <w:vMerge/>
            <w:vAlign w:val="center"/>
          </w:tcPr>
          <w:p w14:paraId="6996CE9C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shd w:val="clear" w:color="auto" w:fill="auto"/>
            <w:vAlign w:val="center"/>
          </w:tcPr>
          <w:p w14:paraId="4C4E7391" w14:textId="6290D70C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부품 선정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PN 커패시터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8B4621B" w14:textId="026D87AF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(용량 사양)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B249D3F" w14:textId="05E0963C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HDR.10.1.x</w:t>
            </w:r>
          </w:p>
        </w:tc>
      </w:tr>
      <w:tr w:rsidR="009F77F7" w:rsidRPr="00C17E2B" w14:paraId="46779DB9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404A86F0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491DEF58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06277EA8" w14:textId="59811C0C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32A1DD" w14:textId="1A1CBC44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2 (수명 사양)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57862EB" w14:textId="5EADBED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HDR.10.2.x</w:t>
            </w:r>
          </w:p>
        </w:tc>
      </w:tr>
      <w:tr w:rsidR="009F77F7" w:rsidRPr="00C17E2B" w14:paraId="65951E36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4E539D2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267A2563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78E81B81" w14:textId="1C73EDE5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742B7B" w14:textId="2783553A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3 (Low impedance 사양)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2B50532" w14:textId="40B2973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HDR.10.3.x</w:t>
            </w:r>
          </w:p>
        </w:tc>
      </w:tr>
      <w:tr w:rsidR="009F77F7" w:rsidRPr="00C17E2B" w14:paraId="05161F23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4E26ACA" w14:textId="111AB260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HDF.11</w:t>
            </w:r>
          </w:p>
        </w:tc>
        <w:tc>
          <w:tcPr>
            <w:tcW w:w="775" w:type="pct"/>
            <w:vMerge/>
            <w:vAlign w:val="center"/>
          </w:tcPr>
          <w:p w14:paraId="0B86B1E1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7D2779CE" w14:textId="36F90D79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AC to DC 전력변환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DC링크 전압 생성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78DD67" w14:textId="6EB297C5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리플전압 확인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DD2A524" w14:textId="0D9EFBE1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HDR.11.1.x</w:t>
            </w:r>
          </w:p>
        </w:tc>
      </w:tr>
      <w:tr w:rsidR="009F77F7" w:rsidRPr="00C17E2B" w14:paraId="666DF1FC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72C9001A" w14:textId="1BAC2E89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HDF.12</w:t>
            </w:r>
          </w:p>
        </w:tc>
        <w:tc>
          <w:tcPr>
            <w:tcW w:w="775" w:type="pct"/>
            <w:vMerge/>
            <w:vAlign w:val="center"/>
          </w:tcPr>
          <w:p w14:paraId="698CFB4F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415D04C" w14:textId="4962ACD3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신호전달 및 컨버터 제어관련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절연형 전원모듈 제품선정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E4A7FB" w14:textId="3C17775A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1 (출력전원 전기적 사양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60D471D" w14:textId="3157253B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HDR.12.1.x</w:t>
            </w:r>
          </w:p>
        </w:tc>
      </w:tr>
      <w:tr w:rsidR="009F77F7" w:rsidRPr="00C17E2B" w14:paraId="1752F6C0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71D12E9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590B2DDA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016B3982" w14:textId="6091EBAD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89E0EF" w14:textId="1DB8C100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2 (과전류출력 보호기능)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986E6DA" w14:textId="1C1D7E94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HDR.12.2.x</w:t>
            </w:r>
          </w:p>
        </w:tc>
      </w:tr>
      <w:tr w:rsidR="009F77F7" w:rsidRPr="00C17E2B" w14:paraId="682EF900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BB71312" w14:textId="77777777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7CB32A24" w14:textId="77777777" w:rsidR="009F77F7" w:rsidRPr="002F225B" w:rsidRDefault="009F77F7" w:rsidP="009F77F7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9638EF3" w14:textId="1CEAF484" w:rsidR="009F77F7" w:rsidRPr="002F225B" w:rsidRDefault="009F77F7" w:rsidP="002F225B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6FF265" w14:textId="302349DD" w:rsidR="009F77F7" w:rsidRPr="002F225B" w:rsidRDefault="009F77F7" w:rsidP="002F225B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제품선정 고려사항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3 (절연 성능)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0B2D8AC" w14:textId="242D378A" w:rsidR="009F77F7" w:rsidRPr="002F225B" w:rsidRDefault="009F77F7" w:rsidP="002F225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HDR.12.3.x</w:t>
            </w:r>
          </w:p>
        </w:tc>
      </w:tr>
      <w:tr w:rsidR="009F77F7" w:rsidRPr="00C17E2B" w14:paraId="3DFD3F4B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36619932" w14:textId="6FFBA11C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HDF.13</w:t>
            </w:r>
          </w:p>
        </w:tc>
        <w:tc>
          <w:tcPr>
            <w:tcW w:w="775" w:type="pct"/>
            <w:vMerge/>
            <w:vAlign w:val="center"/>
          </w:tcPr>
          <w:p w14:paraId="2F1396AF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93ED94C" w14:textId="00649E25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제어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B23130C" w14:textId="79713437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동작범위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B9E966A" w14:textId="64178C08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HDR13.1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4BE0399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17328090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1714FF8C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077AD401" w14:textId="1D88759E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23ECFA" w14:textId="68019429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제어전원 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OFF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시 오동작 방지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346F8A8" w14:textId="6EC5B110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HDR13.2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5EE7E326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A07511F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5B081273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55BFCCB4" w14:textId="1B9C6CD6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A1D094E" w14:textId="164BDDEA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 오버타임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6FACF1B" w14:textId="68806523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HDR13.3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3CF1461C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41B5A977" w14:textId="04DFBE36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14</w:t>
            </w:r>
          </w:p>
        </w:tc>
        <w:tc>
          <w:tcPr>
            <w:tcW w:w="775" w:type="pct"/>
            <w:vMerge/>
            <w:vAlign w:val="center"/>
          </w:tcPr>
          <w:p w14:paraId="4C0EFCB2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1331664" w14:textId="5FB8B545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회생방전저항 과열 검지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EEE433" w14:textId="72D4CDC6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온도센서 정상 및 과열검지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B56BB2" w14:textId="254DF07F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HDR14.1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D49BB2F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D1155DD" w14:textId="31BD692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15</w:t>
            </w:r>
          </w:p>
        </w:tc>
        <w:tc>
          <w:tcPr>
            <w:tcW w:w="775" w:type="pct"/>
            <w:vMerge/>
            <w:vAlign w:val="center"/>
          </w:tcPr>
          <w:p w14:paraId="21DC544A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shd w:val="clear" w:color="auto" w:fill="auto"/>
            <w:vAlign w:val="center"/>
          </w:tcPr>
          <w:p w14:paraId="7D17EBA1" w14:textId="76011054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단선 검지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B7725B" w14:textId="797020FB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회생저항 단선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DAAD212" w14:textId="4969A646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HDR15.1.x</w:t>
            </w:r>
          </w:p>
        </w:tc>
      </w:tr>
      <w:tr w:rsidR="009F77F7" w:rsidRPr="00C17E2B" w14:paraId="7F40C1D0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1DF8754A" w14:textId="24012FEC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16</w:t>
            </w:r>
          </w:p>
        </w:tc>
        <w:tc>
          <w:tcPr>
            <w:tcW w:w="775" w:type="pct"/>
            <w:vMerge/>
            <w:vAlign w:val="center"/>
          </w:tcPr>
          <w:p w14:paraId="67582A1C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FB85C24" w14:textId="1C9A5268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검지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B3BD20" w14:textId="2A241A78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신호 생성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06B4B9F" w14:textId="29F02CE3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16.1.x</w:t>
            </w:r>
          </w:p>
        </w:tc>
      </w:tr>
      <w:tr w:rsidR="009F77F7" w:rsidRPr="00C17E2B" w14:paraId="7DC06716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6443309F" w14:textId="20B24DE0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17</w:t>
            </w:r>
          </w:p>
        </w:tc>
        <w:tc>
          <w:tcPr>
            <w:tcW w:w="775" w:type="pct"/>
            <w:vMerge/>
            <w:vAlign w:val="center"/>
          </w:tcPr>
          <w:p w14:paraId="0A558E5A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0AD27F2" w14:textId="3C545534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 저전압 검지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E21CC6" w14:textId="4A93BD2C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저전압 신호 생성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67691B4" w14:textId="52081195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HDR17.1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x</w:t>
            </w:r>
          </w:p>
        </w:tc>
      </w:tr>
      <w:tr w:rsidR="009F77F7" w:rsidRPr="00C17E2B" w14:paraId="1F4170E5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69551B38" w14:textId="3E096C4C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18</w:t>
            </w:r>
          </w:p>
        </w:tc>
        <w:tc>
          <w:tcPr>
            <w:tcW w:w="775" w:type="pct"/>
            <w:vMerge/>
            <w:vAlign w:val="center"/>
          </w:tcPr>
          <w:p w14:paraId="0DDC2D21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10230A1" w14:textId="0F42B9BC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103893" w14:textId="75E303F4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 동작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5574010" w14:textId="2F2A51EF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HDR18.1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5CE063B5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3286A71C" w14:textId="2A857AAB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19</w:t>
            </w:r>
          </w:p>
        </w:tc>
        <w:tc>
          <w:tcPr>
            <w:tcW w:w="775" w:type="pct"/>
            <w:vMerge/>
            <w:vAlign w:val="center"/>
          </w:tcPr>
          <w:p w14:paraId="101578CE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2C5BBE1" w14:textId="52BBF792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 신호전달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6C5975B" w14:textId="39756F45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과열신호 외부 전달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54C5834" w14:textId="16EB7BB8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HDR19.1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36A0FEF3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37F558D7" w14:textId="7CB7645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20</w:t>
            </w:r>
          </w:p>
        </w:tc>
        <w:tc>
          <w:tcPr>
            <w:tcW w:w="775" w:type="pct"/>
            <w:vMerge/>
            <w:vAlign w:val="center"/>
          </w:tcPr>
          <w:p w14:paraId="734E5944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A5E0A8B" w14:textId="22C8255E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신호전달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C7598D" w14:textId="0892D343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 외부 전달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EC35502" w14:textId="320D083D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HDR20.1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1569140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667C3356" w14:textId="4F52D092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21</w:t>
            </w:r>
          </w:p>
        </w:tc>
        <w:tc>
          <w:tcPr>
            <w:tcW w:w="775" w:type="pct"/>
            <w:vMerge/>
            <w:vAlign w:val="center"/>
          </w:tcPr>
          <w:p w14:paraId="2B67E1DB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45CA6AF8" w14:textId="1FC388E8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신호전달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76882F" w14:textId="5BC83929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 외부 전달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B532F9E" w14:textId="2D23D112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HDR21.1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70EE84AE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7C53EE8A" w14:textId="131A827F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22</w:t>
            </w:r>
          </w:p>
        </w:tc>
        <w:tc>
          <w:tcPr>
            <w:tcW w:w="775" w:type="pct"/>
            <w:vMerge/>
            <w:vAlign w:val="center"/>
          </w:tcPr>
          <w:p w14:paraId="66070B21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AF321F0" w14:textId="4B506387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 신호전달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C69CD21" w14:textId="68BF764B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이상신호 외부 전달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1EF35C5" w14:textId="61134F9C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HDR22.1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79659AA5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0EE7A14D" w14:textId="1E6AB60B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23</w:t>
            </w: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vAlign w:val="center"/>
          </w:tcPr>
          <w:p w14:paraId="1E00986A" w14:textId="6A4720F8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접지</w:t>
            </w: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723AFA8" w14:textId="3742F011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Frame Ground 접지 연결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F16B212" w14:textId="52321F33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접지선 처리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4BA47EA" w14:textId="4B499455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3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33E6A3D2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DA8DEDA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1CD48685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027A39E0" w14:textId="17E3E4FD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60AF069" w14:textId="5C8C7A0E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AMP 보드의 접지포인트와 방열판 연결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B5C22B" w14:textId="09D85CB3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HDR23.2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D89E877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2A8554F4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51C54FC5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5818CF9C" w14:textId="2039502B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E16BA3" w14:textId="290E0E36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방열판과 Frame Ground 연결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4EB2F7F" w14:textId="3C51E1D9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HDR23.3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5DBD5D2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09871F5" w14:textId="2F4F442F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24</w:t>
            </w:r>
          </w:p>
        </w:tc>
        <w:tc>
          <w:tcPr>
            <w:tcW w:w="775" w:type="pct"/>
            <w:vMerge w:val="restart"/>
            <w:vAlign w:val="center"/>
          </w:tcPr>
          <w:p w14:paraId="1670F395" w14:textId="4232BDE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절연</w:t>
            </w:r>
          </w:p>
        </w:tc>
        <w:tc>
          <w:tcPr>
            <w:tcW w:w="775" w:type="pct"/>
            <w:vMerge w:val="restart"/>
            <w:shd w:val="clear" w:color="auto" w:fill="auto"/>
            <w:vAlign w:val="center"/>
          </w:tcPr>
          <w:p w14:paraId="035899BA" w14:textId="199223B7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파워단 노이즈유입 보호절연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0E2040" w14:textId="6EDF7283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입력 R/S/T 전압과 접지 간 커플링 (Grounding capacitor)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DF8337C" w14:textId="6CDEAF0C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HDR24.1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54AE5FC4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E91D061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79FD3678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6AF416F7" w14:textId="063D5547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21FA24" w14:textId="240A797E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전압과 접지 간 커플링 (Grounding capacitor)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F860D04" w14:textId="74701268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HDR24.2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C21C631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40B0311" w14:textId="38363DED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25</w:t>
            </w:r>
          </w:p>
        </w:tc>
        <w:tc>
          <w:tcPr>
            <w:tcW w:w="775" w:type="pct"/>
            <w:vMerge/>
            <w:vAlign w:val="center"/>
          </w:tcPr>
          <w:p w14:paraId="0E11BED4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shd w:val="clear" w:color="auto" w:fill="auto"/>
            <w:vAlign w:val="center"/>
          </w:tcPr>
          <w:p w14:paraId="45817A9E" w14:textId="021F83D9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전력변환부 도체 간 공간거리 최소 허용범주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49D844" w14:textId="18E5E31D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RST 커넥터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2FA6C84" w14:textId="48A8E5F0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HDR25.1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3EC995EC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34FB141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7A4BBBF4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334FE5F4" w14:textId="59D277D3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35853B" w14:textId="5AA86B0A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커넥터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F44D5C3" w14:textId="64425E89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HDR25.2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CFBD700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B78AEDE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4CDF3E86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3FD9535D" w14:textId="46768BD5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5FF306" w14:textId="3BEDD234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CNM 모터 커넥터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EFAF7A8" w14:textId="5C2CA9C1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HDR25.3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0C5F1B3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FB9172C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475F0527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3ABACC13" w14:textId="2B6E73D9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33CD9E" w14:textId="03FD3273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Power PIN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D6402A2" w14:textId="635EDB08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HDR25.4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7B97F6B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7587607" w14:textId="40CC4814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26</w:t>
            </w:r>
          </w:p>
        </w:tc>
        <w:tc>
          <w:tcPr>
            <w:tcW w:w="775" w:type="pct"/>
            <w:vMerge/>
            <w:vAlign w:val="center"/>
          </w:tcPr>
          <w:p w14:paraId="224D9860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shd w:val="clear" w:color="auto" w:fill="auto"/>
            <w:vAlign w:val="center"/>
          </w:tcPr>
          <w:p w14:paraId="57B4ABF4" w14:textId="23558149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 공간거리 허용범주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359F6F" w14:textId="443F6CFF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고속 포토커플러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323F77" w14:textId="5471C214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HDR26.1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E2E7529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C345C58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1BFD25FA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4FC7482D" w14:textId="15DB5FF6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B28C6A2" w14:textId="0B78BE9B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Fault용 포토커플러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658F7FC" w14:textId="0BDAC9F8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HDR26.2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2704F0E7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0F11BCF" w14:textId="61231E2D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27</w:t>
            </w:r>
          </w:p>
        </w:tc>
        <w:tc>
          <w:tcPr>
            <w:tcW w:w="775" w:type="pct"/>
            <w:vMerge w:val="restart"/>
            <w:vAlign w:val="center"/>
          </w:tcPr>
          <w:p w14:paraId="6BE7B301" w14:textId="18B7235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설계 및 제작</w:t>
            </w:r>
          </w:p>
        </w:tc>
        <w:tc>
          <w:tcPr>
            <w:tcW w:w="775" w:type="pct"/>
            <w:vMerge w:val="restart"/>
            <w:shd w:val="clear" w:color="auto" w:fill="auto"/>
            <w:vAlign w:val="center"/>
          </w:tcPr>
          <w:p w14:paraId="3CC47FCF" w14:textId="59A6B7D8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제작물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967F719" w14:textId="2E3E93C4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BD651, BD653 Board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47F69A7" w14:textId="16B923D3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HDR27.1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62399779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3501D7B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37F9017D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2387D319" w14:textId="32CB2FE4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CBA30A3" w14:textId="0DAEA639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BD652, BD654 Board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DE8ACC9" w14:textId="649A82CF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HDR27.2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1052A922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410D20D" w14:textId="74667A55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28</w:t>
            </w:r>
          </w:p>
        </w:tc>
        <w:tc>
          <w:tcPr>
            <w:tcW w:w="775" w:type="pct"/>
            <w:vMerge/>
            <w:vAlign w:val="center"/>
          </w:tcPr>
          <w:p w14:paraId="2D0BF180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shd w:val="clear" w:color="auto" w:fill="auto"/>
            <w:vAlign w:val="center"/>
          </w:tcPr>
          <w:p w14:paraId="04570987" w14:textId="66BAF312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아트웍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A153A7D" w14:textId="7BEAAB4A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고전압부 패턴/도체와 via 및 Through 간 이격거리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B719AF6" w14:textId="28A1C052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A2C6BA7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4EC27E20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341D6915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166D7DDD" w14:textId="3E3C8DEC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823632" w14:textId="685DDA9A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패턴 간 이격거리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65C466" w14:textId="236519E2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5884332D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35B145AB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463A1A3A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6CCA9140" w14:textId="67551601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33462D" w14:textId="7FBAAEF8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gate와 고속포토커플러 2차측 간 패턴거리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41804FC" w14:textId="716C9E6D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784F00B8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64662A09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11B43AD0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3E677F4D" w14:textId="3E0CF232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8B7342" w14:textId="12443AC3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PN커패시터 및 스너버 커패시터 PN 패턴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7D16CFD" w14:textId="0F068FDF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HDR28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4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7AE5F0F4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083A9D0" w14:textId="4CC8B033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29</w:t>
            </w:r>
          </w:p>
        </w:tc>
        <w:tc>
          <w:tcPr>
            <w:tcW w:w="775" w:type="pct"/>
            <w:vMerge/>
            <w:vAlign w:val="center"/>
          </w:tcPr>
          <w:p w14:paraId="3A6E6728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shd w:val="clear" w:color="auto" w:fill="auto"/>
            <w:vAlign w:val="center"/>
          </w:tcPr>
          <w:p w14:paraId="661673C4" w14:textId="4A40FE73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PCB - 부품배치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6412EE" w14:textId="722C4A7C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BD651, BD653 Board 부품배치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836D714" w14:textId="78ECA3C6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HDR29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10B9CF66" w14:textId="77777777" w:rsidTr="009F77F7">
        <w:trPr>
          <w:trHeight w:val="397"/>
          <w:jc w:val="center"/>
        </w:trPr>
        <w:tc>
          <w:tcPr>
            <w:tcW w:w="962" w:type="pct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0BE36189" w14:textId="222F7F85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30</w:t>
            </w:r>
          </w:p>
        </w:tc>
        <w:tc>
          <w:tcPr>
            <w:tcW w:w="775" w:type="pct"/>
            <w:vMerge w:val="restart"/>
            <w:vAlign w:val="center"/>
          </w:tcPr>
          <w:p w14:paraId="775BD516" w14:textId="448A50AB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기구부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D21733A" w14:textId="38783A28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기구부 - 방열판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74E4338" w14:textId="1DEDAB57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방열판 설계사항 시뮬레이션 결과값 확인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075C2AB" w14:textId="4D144CCB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HDR30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3FB07400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00F39A4C" w14:textId="3EAE3559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HDF.31</w:t>
            </w:r>
          </w:p>
        </w:tc>
        <w:tc>
          <w:tcPr>
            <w:tcW w:w="775" w:type="pct"/>
            <w:vMerge/>
            <w:vAlign w:val="center"/>
          </w:tcPr>
          <w:p w14:paraId="4ACB3BAA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C73147A" w14:textId="190AB4EA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기구부 - 서멀구리스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5E54F03" w14:textId="5EC6B75A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- 서멀구리스 도포 후, 방열판에 접속 후 육안 확인사항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914D808" w14:textId="54BE7F72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HDR31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40CE24C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7D781920" w14:textId="77777777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vAlign w:val="center"/>
          </w:tcPr>
          <w:p w14:paraId="7328C63D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shd w:val="clear" w:color="auto" w:fill="auto"/>
            <w:vAlign w:val="center"/>
          </w:tcPr>
          <w:p w14:paraId="0368D24C" w14:textId="71BCCD9C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584FD9" w14:textId="1A4A0ACF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DMIGBT - 서멀구리스 도포 후, 방열판에 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lastRenderedPageBreak/>
              <w:t>접속 후 육안 확인사항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1FC3869" w14:textId="74D3A30E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lastRenderedPageBreak/>
              <w:t>HDR31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091CE925" w14:textId="77777777" w:rsidTr="009F77F7">
        <w:trPr>
          <w:trHeight w:val="397"/>
          <w:jc w:val="center"/>
        </w:trPr>
        <w:tc>
          <w:tcPr>
            <w:tcW w:w="962" w:type="pc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20AC0475" w14:textId="08919B8E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HDF.32</w:t>
            </w:r>
          </w:p>
        </w:tc>
        <w:tc>
          <w:tcPr>
            <w:tcW w:w="775" w:type="pct"/>
            <w:vMerge/>
            <w:vAlign w:val="center"/>
          </w:tcPr>
          <w:p w14:paraId="7BD47E56" w14:textId="77777777" w:rsidR="009F77F7" w:rsidRPr="002F225B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233C138" w14:textId="7E4A1A00" w:rsidR="009F77F7" w:rsidRPr="002F225B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기구부 </w:t>
            </w:r>
            <w:r w:rsidRPr="002F225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고전압부 감전 보호대책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88241D" w14:textId="34B54CB7" w:rsidR="009F77F7" w:rsidRPr="002F225B" w:rsidRDefault="009F77F7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감전 보호대책 유무 확인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FDE2ACD" w14:textId="4FA0A75B" w:rsidR="009F77F7" w:rsidRPr="002F225B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HDR32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2F225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</w:t>
            </w:r>
            <w:r w:rsidRPr="002F225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</w:tr>
      <w:tr w:rsidR="009F77F7" w:rsidRPr="00C17E2B" w14:paraId="5D03EB53" w14:textId="77777777" w:rsidTr="009F77F7">
        <w:trPr>
          <w:trHeight w:val="397"/>
          <w:jc w:val="center"/>
        </w:trPr>
        <w:tc>
          <w:tcPr>
            <w:tcW w:w="962" w:type="pct"/>
            <w:vMerge w:val="restart"/>
            <w:tcBorders>
              <w:top w:val="single" w:sz="2" w:space="0" w:color="auto"/>
              <w:left w:val="single" w:sz="6" w:space="0" w:color="auto"/>
            </w:tcBorders>
            <w:shd w:val="clear" w:color="auto" w:fill="auto"/>
            <w:vAlign w:val="center"/>
          </w:tcPr>
          <w:p w14:paraId="418F0427" w14:textId="0F9DEE32" w:rsidR="009F77F7" w:rsidRPr="002B2905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HDF.33</w:t>
            </w: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vAlign w:val="center"/>
          </w:tcPr>
          <w:p w14:paraId="69507DEF" w14:textId="6B597C4A" w:rsidR="009F77F7" w:rsidRPr="002B2905" w:rsidRDefault="009F77F7" w:rsidP="009F77F7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신뢰성</w:t>
            </w:r>
          </w:p>
        </w:tc>
        <w:tc>
          <w:tcPr>
            <w:tcW w:w="775" w:type="pct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69F2256" w14:textId="21FFB1B0" w:rsidR="009F77F7" w:rsidRPr="002B2905" w:rsidRDefault="009F77F7" w:rsidP="002F225B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Reliabilty</w:t>
            </w: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1F512BC" w14:textId="081841DD" w:rsidR="009F77F7" w:rsidRPr="002B2905" w:rsidRDefault="00B62C33" w:rsidP="002F225B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IPM 신뢰성데이터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7052FB4" w14:textId="37E4BA38" w:rsidR="009F77F7" w:rsidRPr="002B2905" w:rsidRDefault="009F77F7" w:rsidP="002F225B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</w:t>
            </w:r>
            <w:r w:rsidRPr="002B2905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R33</w:t>
            </w:r>
            <w:r w:rsidRPr="002B2905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.1.x</w:t>
            </w:r>
          </w:p>
        </w:tc>
      </w:tr>
      <w:tr w:rsidR="00B62C33" w:rsidRPr="00C17E2B" w14:paraId="71E15EDF" w14:textId="77777777" w:rsidTr="009F77F7">
        <w:trPr>
          <w:trHeight w:val="397"/>
          <w:jc w:val="center"/>
        </w:trPr>
        <w:tc>
          <w:tcPr>
            <w:tcW w:w="962" w:type="pct"/>
            <w:vMerge/>
            <w:tcBorders>
              <w:left w:val="single" w:sz="6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219B3471" w14:textId="1ED364BB" w:rsidR="00B62C33" w:rsidRPr="002B2905" w:rsidRDefault="00B62C33" w:rsidP="00B62C3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tcBorders>
              <w:bottom w:val="single" w:sz="2" w:space="0" w:color="auto"/>
            </w:tcBorders>
          </w:tcPr>
          <w:p w14:paraId="16937B06" w14:textId="77777777" w:rsidR="00B62C33" w:rsidRPr="002B2905" w:rsidRDefault="00B62C33" w:rsidP="00B62C3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775" w:type="pct"/>
            <w:vMerge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A37A805" w14:textId="4FFC213A" w:rsidR="00B62C33" w:rsidRPr="002B2905" w:rsidRDefault="00B62C33" w:rsidP="00B62C3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165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35A0E8" w14:textId="60BEE16E" w:rsidR="00B62C33" w:rsidRPr="002B2905" w:rsidRDefault="00B62C33" w:rsidP="00B62C3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 신뢰성데이터</w:t>
            </w:r>
          </w:p>
        </w:tc>
        <w:tc>
          <w:tcPr>
            <w:tcW w:w="836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86ABCFF" w14:textId="319F6086" w:rsidR="00B62C33" w:rsidRPr="002B2905" w:rsidRDefault="00B62C33" w:rsidP="00B62C3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2B2905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HDR33.2.x</w:t>
            </w:r>
          </w:p>
        </w:tc>
      </w:tr>
    </w:tbl>
    <w:p w14:paraId="7A67AE4F" w14:textId="77777777" w:rsidR="001679C8" w:rsidRPr="00C17E2B" w:rsidRDefault="001679C8" w:rsidP="001679C8">
      <w:pPr>
        <w:pStyle w:val="E"/>
        <w:rPr>
          <w:rFonts w:ascii="현대체Light" w:eastAsia="현대체Light" w:hAnsi="현대체Light"/>
          <w:color w:val="000000" w:themeColor="text1"/>
        </w:rPr>
      </w:pPr>
      <w:bookmarkStart w:id="54" w:name="_Toc130204919"/>
    </w:p>
    <w:p w14:paraId="2FFDA0B1" w14:textId="52FDE6BD" w:rsidR="00251F2D" w:rsidRDefault="00251F2D" w:rsidP="00251F2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2B29A9D" w14:textId="77777777" w:rsidR="00BC06B6" w:rsidRPr="00C17E2B" w:rsidRDefault="00BC06B6" w:rsidP="00BC40C9">
      <w:pPr>
        <w:pStyle w:val="31"/>
      </w:pPr>
      <w:bookmarkStart w:id="55" w:name="_Toc18310946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55"/>
    </w:p>
    <w:p w14:paraId="35A4C8A3" w14:textId="4066F5CD" w:rsidR="00BC06B6" w:rsidRPr="00BC06B6" w:rsidRDefault="00BC06B6" w:rsidP="00251F2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3B02642" w14:textId="77777777" w:rsidR="00BC06B6" w:rsidRDefault="00BC06B6" w:rsidP="00BC06B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HDF에 대한 HDR형번은 다음과 같이 나타낸다.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67B872B6" w14:textId="77777777" w:rsidR="00BC06B6" w:rsidRDefault="00BC06B6" w:rsidP="00BC06B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HDR.a.b.x (where a : HDF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번호,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b : HDR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번호,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x : PF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번호)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2A15ADEC" w14:textId="77777777" w:rsidR="00BC06B6" w:rsidRDefault="00BC06B6" w:rsidP="00BC06B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CBE0F9A" w14:textId="77777777" w:rsidR="00BC06B6" w:rsidRDefault="00BC06B6" w:rsidP="00BC06B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예시) </w:t>
      </w:r>
    </w:p>
    <w:p w14:paraId="42694AC1" w14:textId="77777777" w:rsidR="00BC06B6" w:rsidRPr="00356167" w:rsidRDefault="00BC06B6" w:rsidP="00BC06B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PF.4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 대한 H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DF</w:t>
      </w:r>
      <w:r w:rsidRPr="00803778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의 형번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-&gt; HDF</w:t>
      </w:r>
      <w:r w:rsidRPr="00803778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</w:p>
    <w:p w14:paraId="5C65B6B6" w14:textId="77777777" w:rsidR="00BC06B6" w:rsidRPr="0013733E" w:rsidRDefault="00BC06B6" w:rsidP="00BC06B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HDF1.4에 대한 HDR </w:t>
      </w:r>
      <w:r w:rsidRPr="008037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2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번사항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-&gt; HDR1.</w:t>
      </w:r>
      <w:r w:rsidRPr="00803778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2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</w:p>
    <w:p w14:paraId="48F08B5E" w14:textId="77777777" w:rsidR="00BC06B6" w:rsidRPr="00BC06B6" w:rsidRDefault="00BC06B6" w:rsidP="00251F2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1169D56" w14:textId="77777777" w:rsidR="00AC4D7D" w:rsidRPr="00C17E2B" w:rsidRDefault="00AC4D7D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/>
          <w:color w:val="000000" w:themeColor="text1"/>
        </w:rPr>
      </w:pPr>
    </w:p>
    <w:p w14:paraId="769700C3" w14:textId="37A0DBA2" w:rsidR="001679C8" w:rsidRPr="00C17E2B" w:rsidRDefault="001679C8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color w:val="000000" w:themeColor="text1"/>
          <w:position w:val="2"/>
          <w:sz w:val="22"/>
          <w:szCs w:val="22"/>
          <w:lang w:eastAsia="ko-KR"/>
        </w:rPr>
      </w:pPr>
      <w:r w:rsidRPr="00C17E2B">
        <w:rPr>
          <w:rFonts w:ascii="현대체Light" w:eastAsia="현대체Light" w:hAnsi="현대체Light"/>
          <w:color w:val="000000" w:themeColor="text1"/>
        </w:rPr>
        <w:br w:type="page"/>
      </w:r>
    </w:p>
    <w:p w14:paraId="1A05209E" w14:textId="3066DCAE" w:rsidR="001679C8" w:rsidRPr="00C17E2B" w:rsidRDefault="001679C8" w:rsidP="001679C8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56" w:name="_Toc162273513"/>
      <w:bookmarkStart w:id="57" w:name="_Toc183109463"/>
      <w:r w:rsidRPr="00C17E2B">
        <w:rPr>
          <w:rFonts w:ascii="현대체Light" w:eastAsia="현대체Light" w:hAnsi="현대체Light"/>
          <w:color w:val="000000" w:themeColor="text1"/>
        </w:rPr>
        <w:lastRenderedPageBreak/>
        <w:t>[H</w:t>
      </w:r>
      <w:r w:rsidR="004F3ED7" w:rsidRPr="00C17E2B">
        <w:rPr>
          <w:rFonts w:ascii="현대체Light" w:eastAsia="현대체Light" w:hAnsi="현대체Light"/>
          <w:color w:val="000000" w:themeColor="text1"/>
        </w:rPr>
        <w:t>DF</w:t>
      </w:r>
      <w:r w:rsidRPr="00C17E2B">
        <w:rPr>
          <w:rFonts w:ascii="현대체Light" w:eastAsia="현대체Light" w:hAnsi="현대체Light"/>
          <w:color w:val="000000" w:themeColor="text1"/>
        </w:rPr>
        <w:t xml:space="preserve">.1] </w:t>
      </w:r>
      <w:bookmarkEnd w:id="54"/>
      <w:r w:rsidR="00A24F70" w:rsidRPr="00C17E2B">
        <w:rPr>
          <w:rFonts w:ascii="현대체Light" w:eastAsia="현대체Light" w:hAnsi="현대체Light"/>
          <w:color w:val="000000" w:themeColor="text1"/>
        </w:rPr>
        <w:t>[</w:t>
      </w:r>
      <w:r w:rsidR="00E11687">
        <w:rPr>
          <w:rFonts w:ascii="현대체Light" w:eastAsia="현대체Light" w:hAnsi="현대체Light" w:hint="eastAsia"/>
          <w:color w:val="000000" w:themeColor="text1"/>
        </w:rPr>
        <w:t xml:space="preserve">신호전달 및 </w:t>
      </w:r>
      <w:r w:rsidR="00E11687">
        <w:rPr>
          <w:rFonts w:ascii="현대체Light" w:eastAsia="현대체Light" w:hAnsi="현대체Light"/>
          <w:color w:val="000000" w:themeColor="text1"/>
        </w:rPr>
        <w:t xml:space="preserve">IPM </w:t>
      </w:r>
      <w:r w:rsidR="00E11687">
        <w:rPr>
          <w:rFonts w:ascii="현대체Light" w:eastAsia="현대체Light" w:hAnsi="현대체Light" w:hint="eastAsia"/>
          <w:color w:val="000000" w:themeColor="text1"/>
        </w:rPr>
        <w:t xml:space="preserve">제어관련 </w:t>
      </w:r>
      <w:r w:rsidR="00E11687">
        <w:rPr>
          <w:rFonts w:ascii="바탕" w:eastAsia="바탕" w:hAnsi="바탕" w:cs="바탕" w:hint="eastAsia"/>
          <w:color w:val="000000" w:themeColor="text1"/>
        </w:rPr>
        <w:t>–</w:t>
      </w:r>
      <w:r w:rsidR="00E11687">
        <w:rPr>
          <w:rFonts w:ascii="현대체Light" w:eastAsia="현대체Light" w:hAnsi="현대체Light"/>
          <w:color w:val="000000" w:themeColor="text1"/>
        </w:rPr>
        <w:t xml:space="preserve"> </w:t>
      </w:r>
      <w:r w:rsidR="00E11687">
        <w:rPr>
          <w:rFonts w:ascii="현대체Light" w:eastAsia="현대체Light" w:hAnsi="현대체Light" w:hint="eastAsia"/>
          <w:color w:val="000000" w:themeColor="text1"/>
        </w:rPr>
        <w:t>절연형 전원</w:t>
      </w:r>
      <w:r w:rsidR="00991DFB">
        <w:rPr>
          <w:rFonts w:ascii="현대체Light" w:eastAsia="현대체Light" w:hAnsi="현대체Light" w:hint="eastAsia"/>
          <w:color w:val="000000" w:themeColor="text1"/>
        </w:rPr>
        <w:t>모듈 제품선정</w:t>
      </w:r>
      <w:r w:rsidR="00A24F70" w:rsidRPr="00C17E2B">
        <w:rPr>
          <w:rFonts w:ascii="현대체Light" w:eastAsia="현대체Light" w:hAnsi="현대체Light"/>
          <w:color w:val="000000" w:themeColor="text1"/>
        </w:rPr>
        <w:t>]</w:t>
      </w:r>
      <w:bookmarkEnd w:id="56"/>
      <w:bookmarkEnd w:id="57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51C116E7" w14:textId="75D515C7" w:rsidR="001679C8" w:rsidRPr="00991DFB" w:rsidRDefault="001679C8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C6C0FFA" w14:textId="5691964E" w:rsidR="005A0CC2" w:rsidRPr="00C17E2B" w:rsidRDefault="005A0CC2" w:rsidP="00BC40C9">
      <w:pPr>
        <w:pStyle w:val="31"/>
      </w:pPr>
      <w:bookmarkStart w:id="58" w:name="_Toc175922580"/>
      <w:bookmarkStart w:id="59" w:name="_Toc175922717"/>
      <w:bookmarkStart w:id="60" w:name="_Toc183109464"/>
      <w:r w:rsidRPr="00C17E2B">
        <w:t>일반사항(General)</w:t>
      </w:r>
      <w:bookmarkEnd w:id="58"/>
      <w:bookmarkEnd w:id="59"/>
      <w:bookmarkEnd w:id="60"/>
    </w:p>
    <w:p w14:paraId="0C680581" w14:textId="2ED729A7" w:rsidR="009E30DB" w:rsidRPr="00C17E2B" w:rsidRDefault="009E30DB" w:rsidP="00470F1B">
      <w:pPr>
        <w:pStyle w:val="E"/>
        <w:spacing w:line="240" w:lineRule="auto"/>
        <w:rPr>
          <w:rFonts w:ascii="현대체Light" w:eastAsia="현대체Light" w:hAnsi="현대체Light"/>
          <w:color w:val="0000FF"/>
          <w:sz w:val="20"/>
        </w:rPr>
      </w:pPr>
    </w:p>
    <w:p w14:paraId="298CDEC5" w14:textId="53863964" w:rsidR="00470F1B" w:rsidRDefault="00CA0CA7" w:rsidP="00AC4D7D">
      <w:pPr>
        <w:pStyle w:val="E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>서보보드로부터 15V를 입력받고, 절연형 15V 4채널 IPM 구동전원 출력</w:t>
      </w:r>
      <w:r w:rsidR="007C63F2" w:rsidRPr="00C17E2B">
        <w:rPr>
          <w:rFonts w:ascii="현대체Light" w:eastAsia="현대체Light" w:hAnsi="현대체Light" w:hint="eastAsia"/>
          <w:color w:val="000000" w:themeColor="text1"/>
        </w:rPr>
        <w:t xml:space="preserve">하는 서보앰프용 </w:t>
      </w:r>
      <w:r w:rsidR="00FB4D25">
        <w:rPr>
          <w:rFonts w:ascii="현대체Light" w:eastAsia="현대체Light" w:hAnsi="현대체Light" w:hint="eastAsia"/>
          <w:color w:val="000000" w:themeColor="text1"/>
        </w:rPr>
        <w:t>전원모듈을 사용한다.</w:t>
      </w:r>
    </w:p>
    <w:p w14:paraId="1A9C4E48" w14:textId="57C254A3" w:rsidR="007C6E8F" w:rsidRDefault="00FB4D25" w:rsidP="00AC4D7D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175D127A" w14:textId="77777777" w:rsidR="007C6E8F" w:rsidRPr="00C17E2B" w:rsidRDefault="007C6E8F" w:rsidP="00AC4D7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0729CBA" w14:textId="61F84A39" w:rsidR="005F5EDC" w:rsidRPr="00C17E2B" w:rsidRDefault="005F5EDC" w:rsidP="00BC40C9">
      <w:pPr>
        <w:pStyle w:val="31"/>
      </w:pPr>
      <w:bookmarkStart w:id="61" w:name="_Toc175922581"/>
      <w:bookmarkStart w:id="62" w:name="_Toc175922718"/>
      <w:bookmarkStart w:id="63" w:name="_Toc183109465"/>
      <w:r w:rsidRPr="00C17E2B">
        <w:t>구성 및 동작원리(Configuration and operation principle)</w:t>
      </w:r>
      <w:bookmarkEnd w:id="61"/>
      <w:bookmarkEnd w:id="62"/>
      <w:bookmarkEnd w:id="63"/>
    </w:p>
    <w:p w14:paraId="54FC5FB7" w14:textId="3AEA99BA" w:rsidR="005A0CC2" w:rsidRDefault="005A0CC2" w:rsidP="001679C8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55184BB6" w14:textId="2AFD2C72" w:rsidR="00473D62" w:rsidRDefault="00473D62" w:rsidP="001679C8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D9EDD2B" w14:textId="7439F022" w:rsidR="00473D62" w:rsidRPr="00473D62" w:rsidRDefault="00473D62" w:rsidP="00473D62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6EF485B7" w14:textId="184A14EB" w:rsidR="007C63F2" w:rsidRDefault="007C63F2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2C7605D" w14:textId="77777777" w:rsidR="0052177F" w:rsidRPr="00C17E2B" w:rsidRDefault="0052177F" w:rsidP="0052177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5C8ADBF" w14:textId="5CA36E10" w:rsidR="0052177F" w:rsidRPr="00C17E2B" w:rsidRDefault="0052177F" w:rsidP="00BC40C9">
      <w:pPr>
        <w:pStyle w:val="31"/>
      </w:pPr>
      <w:bookmarkStart w:id="64" w:name="_Toc18310946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64"/>
    </w:p>
    <w:p w14:paraId="6D112BD9" w14:textId="2C5F736A" w:rsidR="0052177F" w:rsidRDefault="0052177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86FF64F" w14:textId="2B5B4F3F" w:rsidR="0013733E" w:rsidRDefault="0013733E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HDF1.1(PF1) ~ HDF1.4(PF4)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33F4CAD8" w14:textId="2D320550" w:rsidR="00356167" w:rsidRDefault="0035616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302867B" w14:textId="03106440" w:rsidR="00345F01" w:rsidRDefault="00345F01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C101~601,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EIF100, IIF100~600</w:t>
      </w:r>
    </w:p>
    <w:p w14:paraId="08873EF6" w14:textId="77777777" w:rsidR="0013733E" w:rsidRPr="00356167" w:rsidRDefault="0013733E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0F01ED3" w14:textId="7E5D9DC1" w:rsidR="007C6E8F" w:rsidRPr="001E5710" w:rsidRDefault="007C63F2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9E30DB"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 w:rsidR="0013733E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="00FB4D25"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 w:rsid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 w:rsidR="00FB4D25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FB4D2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 w:rsid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 전기적 사양)</w:t>
      </w:r>
    </w:p>
    <w:p w14:paraId="478E1C45" w14:textId="77777777" w:rsidR="007C6E8F" w:rsidRPr="0013733E" w:rsidRDefault="007C6E8F" w:rsidP="007C63F2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6922AFC7" w14:textId="7FB7BE33" w:rsidR="007C6E8F" w:rsidRPr="001E5710" w:rsidRDefault="00FB4D25" w:rsidP="007C63F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15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 w:rsidRPr="001E5710">
        <w:rPr>
          <w:rFonts w:ascii="현대체Light" w:eastAsia="현대체Light" w:hAnsi="현대체Light"/>
          <w:bCs/>
          <w:color w:val="000000" w:themeColor="text1"/>
          <w:sz w:val="20"/>
          <w:szCs w:val="20"/>
        </w:rPr>
        <w:t>± 5%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입력전압을 인가받을</w:t>
      </w:r>
      <w:r w:rsidR="007C6E8F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때,</w:t>
      </w:r>
    </w:p>
    <w:p w14:paraId="42DDC53C" w14:textId="7764ACEC" w:rsidR="007C6E8F" w:rsidRPr="001E5710" w:rsidRDefault="007C6E8F" w:rsidP="007C63F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아래 표에 해당하는 요구스펙을 만족하는 제품을 사용한다.</w:t>
      </w:r>
      <w:r w:rsidR="00FB4D25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="00FB4D25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FB4D25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="00FB4D25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(P1~P4</w:t>
      </w:r>
      <w:r w:rsidR="00FB4D25"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3A8683FA" w14:textId="6ECA266E" w:rsidR="00FB4D25" w:rsidRDefault="00FB4D25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473"/>
        <w:gridCol w:w="1373"/>
        <w:gridCol w:w="1298"/>
        <w:gridCol w:w="1475"/>
        <w:gridCol w:w="1394"/>
        <w:gridCol w:w="1550"/>
        <w:gridCol w:w="1180"/>
      </w:tblGrid>
      <w:tr w:rsidR="00BD5F86" w14:paraId="78B0AEDD" w14:textId="16177A4A" w:rsidTr="00BD5F86">
        <w:tc>
          <w:tcPr>
            <w:tcW w:w="1473" w:type="dxa"/>
          </w:tcPr>
          <w:p w14:paraId="74B938F0" w14:textId="08A101D9" w:rsidR="00BD5F86" w:rsidRPr="001E5710" w:rsidRDefault="00BD5F86" w:rsidP="007C63F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373" w:type="dxa"/>
          </w:tcPr>
          <w:p w14:paraId="00CA3E03" w14:textId="4C69B367" w:rsidR="00BD5F86" w:rsidRPr="001E5710" w:rsidRDefault="00BD5F86" w:rsidP="007C63F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298" w:type="dxa"/>
            <w:vAlign w:val="center"/>
          </w:tcPr>
          <w:p w14:paraId="2268B34D" w14:textId="32139341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전류(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MAX)</w:t>
            </w:r>
          </w:p>
        </w:tc>
        <w:tc>
          <w:tcPr>
            <w:tcW w:w="1475" w:type="dxa"/>
          </w:tcPr>
          <w:p w14:paraId="69B99F14" w14:textId="4C6A3B10" w:rsidR="00BD5F86" w:rsidRPr="001E5710" w:rsidRDefault="00BD5F86" w:rsidP="007C63F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변동범위</w:t>
            </w:r>
          </w:p>
        </w:tc>
        <w:tc>
          <w:tcPr>
            <w:tcW w:w="1394" w:type="dxa"/>
          </w:tcPr>
          <w:p w14:paraId="11189FA1" w14:textId="621FD0AD" w:rsidR="00BD5F86" w:rsidRPr="001E5710" w:rsidRDefault="00BD5F86" w:rsidP="007C63F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리플 (mVp-p)</w:t>
            </w:r>
          </w:p>
        </w:tc>
        <w:tc>
          <w:tcPr>
            <w:tcW w:w="1550" w:type="dxa"/>
          </w:tcPr>
          <w:p w14:paraId="2248948C" w14:textId="711A8D9F" w:rsidR="00BD5F86" w:rsidRPr="001E5710" w:rsidRDefault="00BD5F86" w:rsidP="007C63F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노이즈(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mVp-p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80" w:type="dxa"/>
          </w:tcPr>
          <w:p w14:paraId="1DBB3264" w14:textId="792F5D5F" w:rsidR="00BD5F86" w:rsidRPr="001E5710" w:rsidRDefault="00BD5F86" w:rsidP="007C63F2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효율</w:t>
            </w:r>
          </w:p>
        </w:tc>
      </w:tr>
      <w:tr w:rsidR="00BD5F86" w14:paraId="5550CB07" w14:textId="3188E113" w:rsidTr="00BD5F86">
        <w:tc>
          <w:tcPr>
            <w:tcW w:w="1473" w:type="dxa"/>
            <w:vAlign w:val="center"/>
          </w:tcPr>
          <w:p w14:paraId="2D314A26" w14:textId="486F143A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373" w:type="dxa"/>
            <w:vAlign w:val="center"/>
          </w:tcPr>
          <w:p w14:paraId="56F66301" w14:textId="051F9488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298" w:type="dxa"/>
            <w:vAlign w:val="center"/>
          </w:tcPr>
          <w:p w14:paraId="699D9E37" w14:textId="0B47159C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475" w:type="dxa"/>
            <w:vAlign w:val="center"/>
          </w:tcPr>
          <w:p w14:paraId="4540F6FA" w14:textId="25B34653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4" w:type="dxa"/>
            <w:vAlign w:val="center"/>
          </w:tcPr>
          <w:p w14:paraId="684FB7F3" w14:textId="7CF0D615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  <w:vAlign w:val="center"/>
          </w:tcPr>
          <w:p w14:paraId="63197706" w14:textId="46846772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  <w:vAlign w:val="center"/>
          </w:tcPr>
          <w:p w14:paraId="6B2F58F6" w14:textId="48002A27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BD5F86" w14:paraId="215E79E8" w14:textId="1274C503" w:rsidTr="00BD5F86">
        <w:tc>
          <w:tcPr>
            <w:tcW w:w="1473" w:type="dxa"/>
            <w:vAlign w:val="center"/>
          </w:tcPr>
          <w:p w14:paraId="1789BF03" w14:textId="04EA9BBC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373" w:type="dxa"/>
            <w:vAlign w:val="center"/>
          </w:tcPr>
          <w:p w14:paraId="1A71860C" w14:textId="2E5EA673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298" w:type="dxa"/>
            <w:vAlign w:val="center"/>
          </w:tcPr>
          <w:p w14:paraId="41643EEA" w14:textId="02C7F976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475" w:type="dxa"/>
            <w:vAlign w:val="center"/>
          </w:tcPr>
          <w:p w14:paraId="1030376E" w14:textId="5ECB896F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4" w:type="dxa"/>
            <w:vAlign w:val="center"/>
          </w:tcPr>
          <w:p w14:paraId="24CB2BDD" w14:textId="76680C9D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</w:t>
            </w:r>
          </w:p>
        </w:tc>
        <w:tc>
          <w:tcPr>
            <w:tcW w:w="1550" w:type="dxa"/>
            <w:vAlign w:val="center"/>
          </w:tcPr>
          <w:p w14:paraId="60E6C3A6" w14:textId="73EE330D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  <w:vAlign w:val="center"/>
          </w:tcPr>
          <w:p w14:paraId="24B6D072" w14:textId="65D8DB28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BD5F86" w14:paraId="44DF7031" w14:textId="14675C6A" w:rsidTr="00BD5F86">
        <w:tc>
          <w:tcPr>
            <w:tcW w:w="1473" w:type="dxa"/>
            <w:vAlign w:val="center"/>
          </w:tcPr>
          <w:p w14:paraId="40776ABC" w14:textId="71BC3285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373" w:type="dxa"/>
            <w:vAlign w:val="center"/>
          </w:tcPr>
          <w:p w14:paraId="404683A4" w14:textId="07F1EFA0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298" w:type="dxa"/>
            <w:vAlign w:val="center"/>
          </w:tcPr>
          <w:p w14:paraId="35BD5022" w14:textId="432438C6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1475" w:type="dxa"/>
            <w:vAlign w:val="center"/>
          </w:tcPr>
          <w:p w14:paraId="6C350025" w14:textId="3DCE7DCF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4" w:type="dxa"/>
            <w:vAlign w:val="center"/>
          </w:tcPr>
          <w:p w14:paraId="485375EA" w14:textId="631D4139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  <w:vAlign w:val="center"/>
          </w:tcPr>
          <w:p w14:paraId="01B9E7EB" w14:textId="186741E8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  <w:vAlign w:val="center"/>
          </w:tcPr>
          <w:p w14:paraId="5C510E6C" w14:textId="7EE62BBE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BD5F86" w14:paraId="7A6883D4" w14:textId="2CA31CC1" w:rsidTr="00BD5F86">
        <w:tc>
          <w:tcPr>
            <w:tcW w:w="1473" w:type="dxa"/>
            <w:vAlign w:val="center"/>
          </w:tcPr>
          <w:p w14:paraId="62F7B43F" w14:textId="1EF387D3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373" w:type="dxa"/>
            <w:vAlign w:val="center"/>
          </w:tcPr>
          <w:p w14:paraId="53CAB41F" w14:textId="0FA74F43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298" w:type="dxa"/>
            <w:vAlign w:val="center"/>
          </w:tcPr>
          <w:p w14:paraId="3CCC2AEB" w14:textId="17AF882F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100mA</w:t>
            </w:r>
          </w:p>
        </w:tc>
        <w:tc>
          <w:tcPr>
            <w:tcW w:w="1475" w:type="dxa"/>
            <w:vAlign w:val="center"/>
          </w:tcPr>
          <w:p w14:paraId="226CDDEF" w14:textId="3AB7EB57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+14.3V ~ +15.7V</w:t>
            </w:r>
          </w:p>
        </w:tc>
        <w:tc>
          <w:tcPr>
            <w:tcW w:w="1394" w:type="dxa"/>
            <w:vAlign w:val="center"/>
          </w:tcPr>
          <w:p w14:paraId="458AD70A" w14:textId="7980A0A1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550" w:type="dxa"/>
            <w:vAlign w:val="center"/>
          </w:tcPr>
          <w:p w14:paraId="0CC14CC7" w14:textId="41618288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 이하</w:t>
            </w:r>
          </w:p>
        </w:tc>
        <w:tc>
          <w:tcPr>
            <w:tcW w:w="1180" w:type="dxa"/>
            <w:vAlign w:val="center"/>
          </w:tcPr>
          <w:p w14:paraId="0892D196" w14:textId="6B8AD475" w:rsidR="00BD5F86" w:rsidRPr="001E5710" w:rsidRDefault="00BD5F86" w:rsidP="00BD5F86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</w:tbl>
    <w:p w14:paraId="355AF750" w14:textId="74E909F8" w:rsidR="00E90F80" w:rsidRDefault="00E90F80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E0D34A7" w14:textId="010C8279" w:rsidR="007C63F2" w:rsidRPr="005D6795" w:rsidRDefault="007C63F2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F76817C" w14:textId="603AD23D" w:rsidR="007C63F2" w:rsidRDefault="007C63F2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9E30DB"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 w:rsidR="0013733E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812BB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="00812BBD"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 w:rsidR="00812BB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 w:rsidR="00812BBD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812BB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2 (</w:t>
      </w:r>
      <w:r w:rsidR="00812BB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 보호기능)</w:t>
      </w:r>
    </w:p>
    <w:p w14:paraId="4BA05B1B" w14:textId="02F68644" w:rsidR="00AF3564" w:rsidRDefault="00AF3564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9ED040A" w14:textId="77777777" w:rsidR="00AF3564" w:rsidRPr="001E5710" w:rsidRDefault="00AF3564" w:rsidP="00AF356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아래 표에 해당하는 요구스펙을 만족하는 제품을 사용한다.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(P1~P4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468981EB" w14:textId="77777777" w:rsidR="00AF3564" w:rsidRPr="00AF3564" w:rsidRDefault="00AF3564" w:rsidP="007C63F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9E38810" w14:textId="4E4CFA75" w:rsidR="00D50C8C" w:rsidRPr="005D6795" w:rsidRDefault="00D50C8C" w:rsidP="007C63F2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tbl>
      <w:tblPr>
        <w:tblStyle w:val="afffff2"/>
        <w:tblW w:w="8217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2373"/>
      </w:tblGrid>
      <w:tr w:rsidR="00812BBD" w:rsidRPr="00812BBD" w14:paraId="43D50677" w14:textId="77777777" w:rsidTr="004A3F94">
        <w:tc>
          <w:tcPr>
            <w:tcW w:w="1948" w:type="dxa"/>
          </w:tcPr>
          <w:p w14:paraId="299D4999" w14:textId="7234A6C7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948" w:type="dxa"/>
          </w:tcPr>
          <w:p w14:paraId="4CFAFBFC" w14:textId="515DDF2E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948" w:type="dxa"/>
          </w:tcPr>
          <w:p w14:paraId="121D4E5F" w14:textId="3947F776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전류(MAX)</w:t>
            </w:r>
          </w:p>
        </w:tc>
        <w:tc>
          <w:tcPr>
            <w:tcW w:w="2373" w:type="dxa"/>
          </w:tcPr>
          <w:p w14:paraId="0954598C" w14:textId="7D40114B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검출 범위</w:t>
            </w:r>
            <w:r w:rsidR="004A3F9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(과전류제한)</w:t>
            </w:r>
          </w:p>
        </w:tc>
      </w:tr>
      <w:tr w:rsidR="00812BBD" w:rsidRPr="00812BBD" w14:paraId="7564CC5D" w14:textId="77777777" w:rsidTr="004A3F94">
        <w:tc>
          <w:tcPr>
            <w:tcW w:w="1948" w:type="dxa"/>
          </w:tcPr>
          <w:p w14:paraId="5E65D0A1" w14:textId="0ED10C05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948" w:type="dxa"/>
          </w:tcPr>
          <w:p w14:paraId="028C53BC" w14:textId="1947CE97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0301A2AF" w14:textId="7DE133D6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mA</w:t>
            </w:r>
          </w:p>
        </w:tc>
        <w:tc>
          <w:tcPr>
            <w:tcW w:w="2373" w:type="dxa"/>
          </w:tcPr>
          <w:p w14:paraId="70CAC027" w14:textId="7508E86E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="004A3F9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 인근레벨에서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검출</w:t>
            </w:r>
          </w:p>
        </w:tc>
      </w:tr>
      <w:tr w:rsidR="00812BBD" w:rsidRPr="00812BBD" w14:paraId="562285D7" w14:textId="77777777" w:rsidTr="004A3F94">
        <w:tc>
          <w:tcPr>
            <w:tcW w:w="1948" w:type="dxa"/>
          </w:tcPr>
          <w:p w14:paraId="37010BB0" w14:textId="75EF1334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948" w:type="dxa"/>
          </w:tcPr>
          <w:p w14:paraId="0F471A7B" w14:textId="72CD3964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3E2A3B2D" w14:textId="2B464DA6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2373" w:type="dxa"/>
          </w:tcPr>
          <w:p w14:paraId="752CF7D3" w14:textId="0D5C1EE8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="004A3F9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 인근레벨에서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검출</w:t>
            </w:r>
          </w:p>
        </w:tc>
      </w:tr>
      <w:tr w:rsidR="00812BBD" w:rsidRPr="00812BBD" w14:paraId="187C4694" w14:textId="77777777" w:rsidTr="004A3F94">
        <w:tc>
          <w:tcPr>
            <w:tcW w:w="1948" w:type="dxa"/>
          </w:tcPr>
          <w:p w14:paraId="05757023" w14:textId="338677EB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948" w:type="dxa"/>
          </w:tcPr>
          <w:p w14:paraId="771D7E71" w14:textId="461F968E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055B98D4" w14:textId="39A2F4F7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30mA</w:t>
            </w:r>
          </w:p>
        </w:tc>
        <w:tc>
          <w:tcPr>
            <w:tcW w:w="2373" w:type="dxa"/>
          </w:tcPr>
          <w:p w14:paraId="2602B3A4" w14:textId="30A33C51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="004A3F9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 인근레벨에서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검출</w:t>
            </w:r>
          </w:p>
        </w:tc>
      </w:tr>
      <w:tr w:rsidR="00812BBD" w:rsidRPr="00812BBD" w14:paraId="3A32DE2B" w14:textId="77777777" w:rsidTr="004A3F94">
        <w:tc>
          <w:tcPr>
            <w:tcW w:w="1948" w:type="dxa"/>
          </w:tcPr>
          <w:p w14:paraId="72AC6D0F" w14:textId="7E1BE9BD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948" w:type="dxa"/>
          </w:tcPr>
          <w:p w14:paraId="35D4C265" w14:textId="44DFAEB6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5BE0DBB9" w14:textId="0AEC0F39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100mA</w:t>
            </w:r>
          </w:p>
        </w:tc>
        <w:tc>
          <w:tcPr>
            <w:tcW w:w="2373" w:type="dxa"/>
          </w:tcPr>
          <w:p w14:paraId="5C5A2B09" w14:textId="396B149B" w:rsidR="00812BBD" w:rsidRPr="00812BBD" w:rsidRDefault="00812BBD" w:rsidP="00812BB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="004A3F9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 인근레벨에서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검출</w:t>
            </w:r>
          </w:p>
        </w:tc>
      </w:tr>
    </w:tbl>
    <w:p w14:paraId="510D72F8" w14:textId="6100894E" w:rsidR="00D50C8C" w:rsidRPr="005D6795" w:rsidRDefault="00D50C8C" w:rsidP="007C63F2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034C614E" w14:textId="77777777" w:rsidR="00D50C8C" w:rsidRPr="005D6795" w:rsidRDefault="00D50C8C" w:rsidP="007C63F2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51631DFB" w14:textId="28F9DD4C" w:rsidR="00247273" w:rsidRDefault="00D50C8C" w:rsidP="001679C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9E30DB"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812BB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="00812BBD"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 w:rsidR="00812BB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 w:rsidR="00812BBD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812BB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3 (</w:t>
      </w:r>
      <w:r w:rsidR="00812BB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절연 성능)</w:t>
      </w:r>
    </w:p>
    <w:p w14:paraId="14AB64E2" w14:textId="77777777" w:rsidR="00AF3564" w:rsidRPr="00C17E2B" w:rsidRDefault="00AF3564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59B26D" w14:textId="7F25D47F" w:rsidR="00247273" w:rsidRDefault="00812BB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69560C30" w14:textId="5F0DC482" w:rsidR="00812BBD" w:rsidRDefault="00812BB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71D23DA7" w14:textId="4E5077C6" w:rsidR="00812BBD" w:rsidRPr="00812BBD" w:rsidRDefault="00812BB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6D19900" w14:textId="638F969A" w:rsidR="00BC5A51" w:rsidRPr="00C17E2B" w:rsidRDefault="00BC5A51" w:rsidP="00BC5A5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84B940D" w14:textId="77777777" w:rsidR="00BC5A51" w:rsidRPr="00C17E2B" w:rsidRDefault="00BC5A51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57A9693" w14:textId="0262B4AF" w:rsidR="005F5EDC" w:rsidRPr="00C17E2B" w:rsidRDefault="00BC487B" w:rsidP="00BC40C9">
      <w:pPr>
        <w:pStyle w:val="31"/>
      </w:pPr>
      <w:bookmarkStart w:id="65" w:name="_Toc175922583"/>
      <w:bookmarkStart w:id="66" w:name="_Toc175922720"/>
      <w:bookmarkStart w:id="67" w:name="_Toc183109467"/>
      <w:r w:rsidRPr="00C17E2B">
        <w:t>대체, 확장성 및 향후 확장 가능성(Substitute, extendability and potential for future extendability)</w:t>
      </w:r>
      <w:bookmarkEnd w:id="65"/>
      <w:bookmarkEnd w:id="66"/>
      <w:bookmarkEnd w:id="67"/>
    </w:p>
    <w:p w14:paraId="2BBD3A4C" w14:textId="1820D772" w:rsidR="00BE0FCB" w:rsidRPr="00C17E2B" w:rsidRDefault="00BE0FCB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F9CFEB6" w14:textId="04694841" w:rsidR="0061235D" w:rsidRPr="00C17E2B" w:rsidRDefault="0061235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15V를 입력받아 독립적으로 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채널의 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15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V를 출력하는 상용부품은 없다.</w:t>
      </w:r>
    </w:p>
    <w:p w14:paraId="25CA0674" w14:textId="1A6E2222" w:rsidR="0061235D" w:rsidRPr="00C17E2B" w:rsidRDefault="0061235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15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V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를 입력받아 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15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V를 출력하는 절연형 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DCDC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컨버터를 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개 사용하면 되지만 가격상승 요인이 있다.</w:t>
      </w:r>
    </w:p>
    <w:p w14:paraId="04A79813" w14:textId="77777777" w:rsidR="00D50C8C" w:rsidRPr="00C17E2B" w:rsidRDefault="00D50C8C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61EAC85" w14:textId="63AE56C1" w:rsidR="00BC5A51" w:rsidRPr="00C17E2B" w:rsidRDefault="00BC5A51" w:rsidP="00BC40C9">
      <w:pPr>
        <w:pStyle w:val="31"/>
      </w:pPr>
      <w:bookmarkStart w:id="68" w:name="_Toc175922584"/>
      <w:bookmarkStart w:id="69" w:name="_Toc175922721"/>
      <w:bookmarkStart w:id="70" w:name="_Toc183109468"/>
      <w:r w:rsidRPr="00C17E2B">
        <w:t>검증방법(Verification method)</w:t>
      </w:r>
      <w:bookmarkEnd w:id="68"/>
      <w:bookmarkEnd w:id="69"/>
      <w:bookmarkEnd w:id="70"/>
    </w:p>
    <w:p w14:paraId="484AF325" w14:textId="382BBA59" w:rsidR="00BC5A51" w:rsidRPr="00C17E2B" w:rsidRDefault="00BC5A51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60896B1" w14:textId="43B86514" w:rsidR="00473D62" w:rsidRDefault="00473D62" w:rsidP="00473D62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191964BA" w14:textId="23893A11" w:rsidR="000873EE" w:rsidRDefault="000873EE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28556E5" w14:textId="01261589" w:rsidR="00063247" w:rsidRDefault="0006324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32C1C32" w14:textId="31E43E10" w:rsidR="000B0856" w:rsidRDefault="0006324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E394896" w14:textId="53C81039" w:rsidR="00E11687" w:rsidRPr="00C17E2B" w:rsidRDefault="00E11687" w:rsidP="00E11687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71" w:name="_Toc183109469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.2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부품선정 </w:t>
      </w:r>
      <w:r>
        <w:rPr>
          <w:rFonts w:ascii="현대체Light" w:eastAsia="현대체Light" w:hAnsi="현대체Light"/>
          <w:color w:val="000000" w:themeColor="text1"/>
        </w:rPr>
        <w:t>- IPM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71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26A29403" w14:textId="77777777" w:rsidR="00E11687" w:rsidRPr="00C17E2B" w:rsidRDefault="00E11687" w:rsidP="00E1168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614F1C2" w14:textId="77777777" w:rsidR="00E11687" w:rsidRPr="00C17E2B" w:rsidRDefault="00E11687" w:rsidP="00BC40C9">
      <w:pPr>
        <w:pStyle w:val="31"/>
      </w:pPr>
      <w:bookmarkStart w:id="72" w:name="_Toc183109470"/>
      <w:r w:rsidRPr="00C17E2B">
        <w:t>일반사항(General)</w:t>
      </w:r>
      <w:bookmarkEnd w:id="72"/>
    </w:p>
    <w:p w14:paraId="2C8B81EF" w14:textId="3319ACD1" w:rsidR="00E11687" w:rsidRDefault="00E11687" w:rsidP="00E11687">
      <w:pPr>
        <w:pStyle w:val="E"/>
        <w:spacing w:line="240" w:lineRule="auto"/>
        <w:rPr>
          <w:rFonts w:ascii="현대체Light" w:eastAsia="현대체Light" w:hAnsi="현대체Light"/>
          <w:color w:val="0000FF"/>
          <w:sz w:val="20"/>
        </w:rPr>
      </w:pPr>
    </w:p>
    <w:p w14:paraId="2E5097E9" w14:textId="143A1DDF" w:rsidR="00B850F4" w:rsidRPr="00B11339" w:rsidRDefault="00B850F4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11339">
        <w:rPr>
          <w:rFonts w:ascii="Cambria" w:eastAsia="현대체Light" w:hAnsi="Cambria"/>
          <w:color w:val="000000" w:themeColor="text1"/>
          <w:sz w:val="20"/>
        </w:rPr>
        <w:t>드라이브유닛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="00705EDE">
        <w:rPr>
          <w:rFonts w:ascii="Cambria" w:eastAsia="현대체Light" w:hAnsi="Cambria"/>
          <w:color w:val="000000" w:themeColor="text1"/>
          <w:sz w:val="20"/>
        </w:rPr>
        <w:t>IPM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선정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위한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General </w:t>
      </w:r>
      <w:r w:rsidRPr="00B11339">
        <w:rPr>
          <w:rFonts w:ascii="Cambria" w:eastAsia="현대체Light" w:hAnsi="Cambria"/>
          <w:color w:val="000000" w:themeColor="text1"/>
          <w:sz w:val="20"/>
        </w:rPr>
        <w:t>기준은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다음과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같다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. </w:t>
      </w:r>
    </w:p>
    <w:p w14:paraId="3E4675D4" w14:textId="565E0D36" w:rsidR="00B850F4" w:rsidRDefault="00B850F4" w:rsidP="00B850F4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35EAE8D6" w14:textId="0AB6190E" w:rsidR="00B850F4" w:rsidRDefault="00B850F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11339">
        <w:rPr>
          <w:rFonts w:ascii="Cambria" w:eastAsia="현대체Light" w:hAnsi="Cambria"/>
          <w:color w:val="000000" w:themeColor="text1"/>
          <w:sz w:val="20"/>
        </w:rPr>
        <w:t>드라이브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유닛은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구동장치의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외형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 w:val="20"/>
        </w:rPr>
        <w:t>크기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그리고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무게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부분에서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제어기의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가장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큰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영향을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주는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부분이다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. </w:t>
      </w:r>
      <w:r w:rsidRPr="00B11339">
        <w:rPr>
          <w:rFonts w:ascii="Cambria" w:eastAsia="현대체Light" w:hAnsi="Cambria"/>
          <w:color w:val="000000" w:themeColor="text1"/>
          <w:sz w:val="20"/>
        </w:rPr>
        <w:t>요구하는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성능과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신뢰성을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확보하면서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가급적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소형이고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가벼움을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지향하는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컴팩트함을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추구해야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하며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, </w:t>
      </w:r>
      <w:r>
        <w:rPr>
          <w:rFonts w:ascii="Cambria" w:eastAsia="현대체Light" w:hAnsi="Cambria"/>
          <w:color w:val="000000" w:themeColor="text1"/>
          <w:sz w:val="20"/>
        </w:rPr>
        <w:t>6</w:t>
      </w:r>
      <w:r>
        <w:rPr>
          <w:rFonts w:ascii="Cambria" w:eastAsia="현대체Light" w:hAnsi="Cambria" w:hint="eastAsia"/>
          <w:color w:val="000000" w:themeColor="text1"/>
          <w:sz w:val="20"/>
        </w:rPr>
        <w:t>축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일체형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드라이브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유닛에서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각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축마다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I</w:t>
      </w:r>
      <w:r>
        <w:rPr>
          <w:rFonts w:ascii="Cambria" w:eastAsia="현대체Light" w:hAnsi="Cambria"/>
          <w:color w:val="000000" w:themeColor="text1"/>
          <w:sz w:val="20"/>
        </w:rPr>
        <w:t>PM</w:t>
      </w:r>
      <w:r>
        <w:rPr>
          <w:rFonts w:ascii="Cambria" w:eastAsia="현대체Light" w:hAnsi="Cambria" w:hint="eastAsia"/>
          <w:color w:val="000000" w:themeColor="text1"/>
          <w:sz w:val="20"/>
        </w:rPr>
        <w:t>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활용하면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아래와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같은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장점을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취할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있다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6B619410" w14:textId="77777777" w:rsidR="00B850F4" w:rsidRPr="00B11339" w:rsidRDefault="00B850F4" w:rsidP="00AF1FAE">
      <w:pPr>
        <w:pStyle w:val="E"/>
        <w:numPr>
          <w:ilvl w:val="3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11339">
        <w:rPr>
          <w:rFonts w:ascii="Cambria" w:eastAsia="현대체Light" w:hAnsi="Cambria"/>
          <w:color w:val="000000" w:themeColor="text1"/>
          <w:sz w:val="20"/>
        </w:rPr>
        <w:t>모터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제어성능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향상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(</w:t>
      </w:r>
      <w:r w:rsidRPr="00B11339">
        <w:rPr>
          <w:rFonts w:ascii="Cambria" w:eastAsia="현대체Light" w:hAnsi="Cambria"/>
          <w:color w:val="000000" w:themeColor="text1"/>
          <w:sz w:val="20"/>
        </w:rPr>
        <w:t>고성능화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 w:val="20"/>
        </w:rPr>
        <w:t>대용량화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 w:val="20"/>
        </w:rPr>
        <w:t>저소음화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 w:val="20"/>
        </w:rPr>
        <w:t>안전성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 w:val="20"/>
        </w:rPr>
        <w:t>신뢰성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), </w:t>
      </w:r>
      <w:r w:rsidRPr="00B11339">
        <w:rPr>
          <w:rFonts w:ascii="Cambria" w:eastAsia="현대체Light" w:hAnsi="Cambria"/>
          <w:color w:val="000000" w:themeColor="text1"/>
          <w:sz w:val="20"/>
        </w:rPr>
        <w:t>고전압</w:t>
      </w:r>
      <w:r w:rsidRPr="00B11339">
        <w:rPr>
          <w:rFonts w:ascii="Cambria" w:eastAsia="현대체Light" w:hAnsi="Cambria"/>
          <w:color w:val="000000" w:themeColor="text1"/>
          <w:sz w:val="20"/>
        </w:rPr>
        <w:t>/</w:t>
      </w:r>
      <w:r w:rsidRPr="00B11339">
        <w:rPr>
          <w:rFonts w:ascii="Cambria" w:eastAsia="현대체Light" w:hAnsi="Cambria"/>
          <w:color w:val="000000" w:themeColor="text1"/>
          <w:sz w:val="20"/>
        </w:rPr>
        <w:t>고전류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고열처리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 w:val="20"/>
        </w:rPr>
        <w:t>노이즈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처리기술이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집약된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전력반도체</w:t>
      </w:r>
    </w:p>
    <w:p w14:paraId="197A0B39" w14:textId="77777777" w:rsidR="00B850F4" w:rsidRPr="00B11339" w:rsidRDefault="00B850F4" w:rsidP="00AF1FAE">
      <w:pPr>
        <w:pStyle w:val="E"/>
        <w:numPr>
          <w:ilvl w:val="3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11339">
        <w:rPr>
          <w:rFonts w:ascii="Cambria" w:eastAsia="현대체Light" w:hAnsi="Cambria"/>
          <w:color w:val="000000" w:themeColor="text1"/>
          <w:sz w:val="20"/>
        </w:rPr>
        <w:t>기존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스위칭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파워소자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(Tr, MOSFET) </w:t>
      </w:r>
      <w:r w:rsidRPr="00B11339">
        <w:rPr>
          <w:rFonts w:ascii="Cambria" w:eastAsia="현대체Light" w:hAnsi="Cambria"/>
          <w:color w:val="000000" w:themeColor="text1"/>
          <w:sz w:val="20"/>
        </w:rPr>
        <w:t>대비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단위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면적당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허용전류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용량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높음</w:t>
      </w:r>
    </w:p>
    <w:p w14:paraId="7A0D4246" w14:textId="77777777" w:rsidR="00B850F4" w:rsidRPr="00B11339" w:rsidRDefault="00B850F4" w:rsidP="00AF1FAE">
      <w:pPr>
        <w:pStyle w:val="E"/>
        <w:numPr>
          <w:ilvl w:val="3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11339">
        <w:rPr>
          <w:rFonts w:ascii="Cambria" w:eastAsia="현대체Light" w:hAnsi="Cambria"/>
          <w:color w:val="000000" w:themeColor="text1"/>
          <w:sz w:val="20"/>
        </w:rPr>
        <w:t>검증된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게이트드라이버와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각종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보호회로가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내장</w:t>
      </w:r>
    </w:p>
    <w:p w14:paraId="74723A3F" w14:textId="77777777" w:rsidR="00B850F4" w:rsidRDefault="00B850F4" w:rsidP="00B850F4">
      <w:pPr>
        <w:pStyle w:val="E"/>
        <w:ind w:left="2000"/>
        <w:rPr>
          <w:rFonts w:ascii="Cambria" w:eastAsia="현대체Light" w:hAnsi="Cambria"/>
          <w:color w:val="000000" w:themeColor="text1"/>
          <w:sz w:val="20"/>
        </w:rPr>
      </w:pPr>
    </w:p>
    <w:p w14:paraId="6DE5FC94" w14:textId="77777777" w:rsidR="00303359" w:rsidRDefault="00B850F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11339">
        <w:rPr>
          <w:rFonts w:ascii="Cambria" w:eastAsia="현대체Light" w:hAnsi="Cambria"/>
          <w:color w:val="000000" w:themeColor="text1"/>
          <w:sz w:val="20"/>
        </w:rPr>
        <w:t>전동기를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정격운전영역에서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동작시키기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위한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전력변환부는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충분한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과부하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내량을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갖도록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설계되어야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하며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전력소자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선정을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위한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면밀한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요구사양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및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스펙검토가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필요하다</w:t>
      </w:r>
      <w:r w:rsidRPr="00B11339">
        <w:rPr>
          <w:rFonts w:ascii="Cambria" w:eastAsia="현대체Light" w:hAnsi="Cambria"/>
          <w:color w:val="000000" w:themeColor="text1"/>
          <w:sz w:val="20"/>
        </w:rPr>
        <w:t>.</w:t>
      </w:r>
    </w:p>
    <w:p w14:paraId="466D6ED7" w14:textId="75F30F99" w:rsidR="00B97993" w:rsidRPr="00B97993" w:rsidRDefault="00B850F4" w:rsidP="00AF1FAE">
      <w:pPr>
        <w:pStyle w:val="E"/>
        <w:numPr>
          <w:ilvl w:val="2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303359">
        <w:rPr>
          <w:rFonts w:ascii="Cambria" w:eastAsia="현대체Light" w:hAnsi="Cambria"/>
          <w:sz w:val="20"/>
        </w:rPr>
        <w:t>Drive Board</w:t>
      </w:r>
      <w:r w:rsidRPr="00303359">
        <w:rPr>
          <w:rFonts w:ascii="Cambria" w:eastAsia="현대체Light" w:hAnsi="Cambria"/>
          <w:sz w:val="20"/>
        </w:rPr>
        <w:t>의</w:t>
      </w:r>
      <w:r w:rsidRPr="00303359">
        <w:rPr>
          <w:rFonts w:ascii="Cambria" w:eastAsia="현대체Light" w:hAnsi="Cambria"/>
          <w:sz w:val="20"/>
        </w:rPr>
        <w:t xml:space="preserve"> IPM</w:t>
      </w:r>
      <w:r w:rsidRPr="00303359">
        <w:rPr>
          <w:rFonts w:ascii="Cambria" w:eastAsia="현대체Light" w:hAnsi="Cambria" w:hint="eastAsia"/>
          <w:sz w:val="20"/>
        </w:rPr>
        <w:t>의</w:t>
      </w:r>
      <w:r w:rsidRPr="00303359">
        <w:rPr>
          <w:rFonts w:ascii="Cambria" w:eastAsia="현대체Light" w:hAnsi="Cambria"/>
          <w:sz w:val="20"/>
        </w:rPr>
        <w:t xml:space="preserve"> </w:t>
      </w:r>
      <w:r w:rsidRPr="00303359">
        <w:rPr>
          <w:rFonts w:ascii="Cambria" w:eastAsia="현대체Light" w:hAnsi="Cambria"/>
          <w:sz w:val="20"/>
        </w:rPr>
        <w:t>전압</w:t>
      </w:r>
      <w:r w:rsidRPr="00303359">
        <w:rPr>
          <w:rFonts w:ascii="Cambria" w:eastAsia="현대체Light" w:hAnsi="Cambria"/>
          <w:sz w:val="20"/>
        </w:rPr>
        <w:t xml:space="preserve">, </w:t>
      </w:r>
      <w:r w:rsidR="00DF714F">
        <w:rPr>
          <w:rFonts w:ascii="Cambria" w:eastAsia="현대체Light" w:hAnsi="Cambria"/>
          <w:sz w:val="20"/>
        </w:rPr>
        <w:t>전류</w:t>
      </w:r>
      <w:r w:rsidR="00DF714F">
        <w:rPr>
          <w:rFonts w:ascii="Cambria" w:eastAsia="현대체Light" w:hAnsi="Cambria"/>
          <w:sz w:val="20"/>
        </w:rPr>
        <w:t xml:space="preserve">, </w:t>
      </w:r>
      <w:r w:rsidR="00DF714F">
        <w:rPr>
          <w:rFonts w:ascii="Cambria" w:eastAsia="현대체Light" w:hAnsi="Cambria" w:hint="eastAsia"/>
          <w:sz w:val="20"/>
        </w:rPr>
        <w:t>과도전압</w:t>
      </w:r>
      <w:r w:rsidR="00DF714F">
        <w:rPr>
          <w:rFonts w:ascii="Cambria" w:eastAsia="현대체Light" w:hAnsi="Cambria" w:hint="eastAsia"/>
          <w:sz w:val="20"/>
        </w:rPr>
        <w:t xml:space="preserve"> </w:t>
      </w:r>
      <w:r w:rsidR="00DF714F">
        <w:rPr>
          <w:rFonts w:ascii="Cambria" w:eastAsia="현대체Light" w:hAnsi="Cambria" w:hint="eastAsia"/>
          <w:sz w:val="20"/>
        </w:rPr>
        <w:t>사양</w:t>
      </w:r>
      <w:r w:rsidRPr="00303359">
        <w:rPr>
          <w:rFonts w:ascii="Cambria" w:eastAsia="현대체Light" w:hAnsi="Cambria" w:hint="eastAsia"/>
          <w:sz w:val="20"/>
        </w:rPr>
        <w:t>은</w:t>
      </w:r>
      <w:r w:rsidRPr="00303359">
        <w:rPr>
          <w:rFonts w:ascii="Cambria" w:eastAsia="현대체Light" w:hAnsi="Cambria" w:hint="eastAsia"/>
          <w:sz w:val="20"/>
        </w:rPr>
        <w:t xml:space="preserve"> </w:t>
      </w:r>
      <w:r w:rsidRPr="00303359">
        <w:rPr>
          <w:rFonts w:ascii="Cambria" w:eastAsia="현대체Light" w:hAnsi="Cambria" w:hint="eastAsia"/>
          <w:sz w:val="20"/>
        </w:rPr>
        <w:t>다음과</w:t>
      </w:r>
      <w:r w:rsidRPr="00303359">
        <w:rPr>
          <w:rFonts w:ascii="Cambria" w:eastAsia="현대체Light" w:hAnsi="Cambria" w:hint="eastAsia"/>
          <w:sz w:val="20"/>
        </w:rPr>
        <w:t xml:space="preserve"> </w:t>
      </w:r>
      <w:r w:rsidRPr="00303359">
        <w:rPr>
          <w:rFonts w:ascii="Cambria" w:eastAsia="현대체Light" w:hAnsi="Cambria" w:hint="eastAsia"/>
          <w:sz w:val="20"/>
        </w:rPr>
        <w:t>같이</w:t>
      </w:r>
      <w:r w:rsidRPr="00303359">
        <w:rPr>
          <w:rFonts w:ascii="Cambria" w:eastAsia="현대체Light" w:hAnsi="Cambria"/>
          <w:sz w:val="20"/>
        </w:rPr>
        <w:t xml:space="preserve"> </w:t>
      </w:r>
      <w:r w:rsidRPr="00303359">
        <w:rPr>
          <w:rFonts w:ascii="Cambria" w:eastAsia="현대체Light" w:hAnsi="Cambria"/>
          <w:sz w:val="20"/>
        </w:rPr>
        <w:t>검토하여</w:t>
      </w:r>
      <w:r w:rsidRPr="00303359">
        <w:rPr>
          <w:rFonts w:ascii="Cambria" w:eastAsia="현대체Light" w:hAnsi="Cambria"/>
          <w:sz w:val="20"/>
        </w:rPr>
        <w:t xml:space="preserve"> </w:t>
      </w:r>
      <w:r w:rsidRPr="00303359">
        <w:rPr>
          <w:rFonts w:ascii="Cambria" w:eastAsia="현대체Light" w:hAnsi="Cambria"/>
          <w:sz w:val="20"/>
        </w:rPr>
        <w:t>선정</w:t>
      </w:r>
      <w:r w:rsidRPr="00303359">
        <w:rPr>
          <w:rFonts w:ascii="Cambria" w:eastAsia="현대체Light" w:hAnsi="Cambria" w:hint="eastAsia"/>
          <w:sz w:val="20"/>
        </w:rPr>
        <w:t>된다</w:t>
      </w:r>
      <w:r w:rsidRPr="00303359">
        <w:rPr>
          <w:rFonts w:ascii="Cambria" w:eastAsia="현대체Light" w:hAnsi="Cambria" w:hint="eastAsia"/>
          <w:sz w:val="20"/>
        </w:rPr>
        <w:t>.</w:t>
      </w:r>
    </w:p>
    <w:p w14:paraId="2B00E277" w14:textId="57230580" w:rsidR="00B97993" w:rsidRPr="00B97993" w:rsidRDefault="00B97993" w:rsidP="00AF1FAE">
      <w:pPr>
        <w:pStyle w:val="E"/>
        <w:numPr>
          <w:ilvl w:val="3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B97993">
        <w:rPr>
          <w:rFonts w:ascii="Cambria" w:eastAsia="현대체Light" w:hAnsi="Cambria" w:hint="eastAsia"/>
          <w:color w:val="000000" w:themeColor="text1"/>
          <w:sz w:val="20"/>
        </w:rPr>
        <w:t>C</w:t>
      </w:r>
      <w:r w:rsidRPr="00B97993">
        <w:rPr>
          <w:rFonts w:ascii="Cambria" w:eastAsia="현대체Light" w:hAnsi="Cambria"/>
          <w:color w:val="000000" w:themeColor="text1"/>
          <w:sz w:val="20"/>
        </w:rPr>
        <w:t xml:space="preserve">urrent : </w:t>
      </w:r>
      <w:r w:rsidRPr="00B97993">
        <w:rPr>
          <w:rFonts w:ascii="Cambria" w:eastAsia="현대체Light" w:hAnsi="Cambria"/>
          <w:sz w:val="20"/>
        </w:rPr>
        <w:t>로봇에</w:t>
      </w:r>
      <w:r w:rsidRPr="00B97993">
        <w:rPr>
          <w:rFonts w:ascii="Cambria" w:eastAsia="현대체Light" w:hAnsi="Cambria"/>
          <w:sz w:val="20"/>
        </w:rPr>
        <w:t xml:space="preserve"> </w:t>
      </w:r>
      <w:r w:rsidRPr="00B97993">
        <w:rPr>
          <w:rFonts w:ascii="Cambria" w:eastAsia="현대체Light" w:hAnsi="Cambria"/>
          <w:sz w:val="20"/>
        </w:rPr>
        <w:t>적용된</w:t>
      </w:r>
      <w:r w:rsidRPr="00B97993">
        <w:rPr>
          <w:rFonts w:ascii="Cambria" w:eastAsia="현대체Light" w:hAnsi="Cambria"/>
          <w:sz w:val="20"/>
        </w:rPr>
        <w:t xml:space="preserve"> </w:t>
      </w:r>
      <w:r w:rsidRPr="00B97993">
        <w:rPr>
          <w:rFonts w:ascii="Cambria" w:eastAsia="현대체Light" w:hAnsi="Cambria" w:hint="eastAsia"/>
          <w:sz w:val="20"/>
        </w:rPr>
        <w:t>각</w:t>
      </w:r>
      <w:r w:rsidRPr="00B97993">
        <w:rPr>
          <w:rFonts w:ascii="Cambria" w:eastAsia="현대체Light" w:hAnsi="Cambria" w:hint="eastAsia"/>
          <w:sz w:val="20"/>
        </w:rPr>
        <w:t xml:space="preserve"> </w:t>
      </w:r>
      <w:r w:rsidRPr="00B97993">
        <w:rPr>
          <w:rFonts w:ascii="Cambria" w:eastAsia="현대체Light" w:hAnsi="Cambria" w:hint="eastAsia"/>
          <w:sz w:val="20"/>
        </w:rPr>
        <w:t>축</w:t>
      </w:r>
      <w:r w:rsidRPr="00B97993">
        <w:rPr>
          <w:rFonts w:ascii="Cambria" w:eastAsia="현대체Light" w:hAnsi="Cambria" w:hint="eastAsia"/>
          <w:sz w:val="20"/>
        </w:rPr>
        <w:t xml:space="preserve"> </w:t>
      </w:r>
      <w:r w:rsidRPr="00B97993">
        <w:rPr>
          <w:rFonts w:ascii="Cambria" w:eastAsia="현대체Light" w:hAnsi="Cambria"/>
          <w:sz w:val="20"/>
        </w:rPr>
        <w:t>모터의</w:t>
      </w:r>
      <w:r w:rsidRPr="00B97993">
        <w:rPr>
          <w:rFonts w:ascii="Cambria" w:eastAsia="현대체Light" w:hAnsi="Cambria"/>
          <w:sz w:val="20"/>
        </w:rPr>
        <w:t xml:space="preserve"> </w:t>
      </w:r>
      <w:r w:rsidRPr="00B97993">
        <w:rPr>
          <w:rFonts w:ascii="Cambria" w:eastAsia="현대체Light" w:hAnsi="Cambria"/>
          <w:sz w:val="20"/>
        </w:rPr>
        <w:t>정격전류</w:t>
      </w:r>
      <w:r w:rsidRPr="00B97993">
        <w:rPr>
          <w:rFonts w:ascii="Cambria" w:eastAsia="현대체Light" w:hAnsi="Cambria"/>
          <w:sz w:val="20"/>
        </w:rPr>
        <w:t xml:space="preserve"> </w:t>
      </w:r>
      <w:r w:rsidRPr="00B97993">
        <w:rPr>
          <w:rFonts w:ascii="Cambria" w:eastAsia="현대체Light" w:hAnsi="Cambria"/>
          <w:sz w:val="20"/>
        </w:rPr>
        <w:t>및</w:t>
      </w:r>
      <w:r w:rsidRPr="00B97993">
        <w:rPr>
          <w:rFonts w:ascii="Cambria" w:eastAsia="현대체Light" w:hAnsi="Cambria"/>
          <w:sz w:val="20"/>
        </w:rPr>
        <w:t xml:space="preserve"> </w:t>
      </w:r>
      <w:r w:rsidRPr="00B97993">
        <w:rPr>
          <w:rFonts w:ascii="Cambria" w:eastAsia="현대체Light" w:hAnsi="Cambria"/>
          <w:sz w:val="20"/>
        </w:rPr>
        <w:t>최대전류</w:t>
      </w:r>
      <w:r w:rsidRPr="00B97993">
        <w:rPr>
          <w:rFonts w:ascii="Cambria" w:eastAsia="현대체Light" w:hAnsi="Cambria"/>
          <w:sz w:val="20"/>
        </w:rPr>
        <w:t xml:space="preserve"> </w:t>
      </w:r>
      <w:r w:rsidRPr="00B97993">
        <w:rPr>
          <w:rFonts w:ascii="Cambria" w:eastAsia="현대체Light" w:hAnsi="Cambria"/>
          <w:sz w:val="20"/>
        </w:rPr>
        <w:t>사양</w:t>
      </w:r>
      <w:r w:rsidRPr="00B97993">
        <w:rPr>
          <w:rFonts w:ascii="Cambria" w:eastAsia="현대체Light" w:hAnsi="Cambria" w:hint="eastAsia"/>
          <w:sz w:val="20"/>
        </w:rPr>
        <w:t>을</w:t>
      </w:r>
      <w:r w:rsidRPr="00B97993">
        <w:rPr>
          <w:rFonts w:ascii="Cambria" w:eastAsia="현대체Light" w:hAnsi="Cambria" w:hint="eastAsia"/>
          <w:sz w:val="20"/>
        </w:rPr>
        <w:t xml:space="preserve"> </w:t>
      </w:r>
      <w:r w:rsidRPr="00B97993">
        <w:rPr>
          <w:rFonts w:ascii="Cambria" w:eastAsia="현대체Light" w:hAnsi="Cambria" w:hint="eastAsia"/>
          <w:sz w:val="20"/>
        </w:rPr>
        <w:t>초과하는</w:t>
      </w:r>
      <w:r w:rsidRPr="00B97993">
        <w:rPr>
          <w:rFonts w:ascii="Cambria" w:eastAsia="현대체Light" w:hAnsi="Cambria" w:hint="eastAsia"/>
          <w:sz w:val="20"/>
        </w:rPr>
        <w:t xml:space="preserve"> </w:t>
      </w:r>
      <w:r w:rsidRPr="00B97993">
        <w:rPr>
          <w:rFonts w:ascii="Cambria" w:eastAsia="현대체Light" w:hAnsi="Cambria" w:hint="eastAsia"/>
          <w:sz w:val="20"/>
        </w:rPr>
        <w:t>사양</w:t>
      </w:r>
    </w:p>
    <w:p w14:paraId="6017D4A7" w14:textId="4E5C16F1" w:rsidR="00254076" w:rsidRPr="00303359" w:rsidRDefault="00254076" w:rsidP="00AF1FAE">
      <w:pPr>
        <w:pStyle w:val="E"/>
        <w:numPr>
          <w:ilvl w:val="3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303359">
        <w:rPr>
          <w:rFonts w:ascii="Cambria" w:eastAsia="현대체Light" w:hAnsi="Cambria"/>
          <w:sz w:val="20"/>
        </w:rPr>
        <w:t>Voltage</w:t>
      </w:r>
      <w:r w:rsidR="0030335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303359">
        <w:rPr>
          <w:rFonts w:ascii="Cambria" w:eastAsia="현대체Light" w:hAnsi="Cambria"/>
          <w:sz w:val="20"/>
        </w:rPr>
        <w:t xml:space="preserve">: 220V x </w:t>
      </w:r>
      <w:r w:rsidRPr="00B11339">
        <w:rPr>
          <w:rFonts w:ascii="Cambria" w:eastAsia="MS Mincho" w:hAnsi="Cambria"/>
          <w:sz w:val="18"/>
          <w:lang w:eastAsia="ja-JP"/>
        </w:rPr>
        <w:fldChar w:fldCharType="begin"/>
      </w:r>
      <w:r w:rsidRPr="00303359">
        <w:rPr>
          <w:rFonts w:ascii="Cambria" w:hAnsi="Cambria"/>
        </w:rPr>
        <w:instrText xml:space="preserve"> HYPERLINK "https://namu.wiki/w/%E2%88%9A2" </w:instrText>
      </w:r>
      <w:r w:rsidRPr="00B11339">
        <w:rPr>
          <w:rFonts w:ascii="Cambria" w:eastAsia="MS Mincho" w:hAnsi="Cambria"/>
          <w:sz w:val="18"/>
          <w:lang w:eastAsia="ja-JP"/>
        </w:rPr>
        <w:fldChar w:fldCharType="separate"/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 xml:space="preserve">√2 </w:t>
      </w:r>
      <w:r w:rsidRPr="00303359">
        <w:rPr>
          <w:rFonts w:ascii="Cambria" w:eastAsia="현대체Light" w:hAnsi="Cambria"/>
          <w:sz w:val="20"/>
        </w:rPr>
        <w:t>x 1.1</w:t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 xml:space="preserve">+ </w:t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>회생에너지에</w:t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 xml:space="preserve"> </w:t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>의한</w:t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 xml:space="preserve"> </w:t>
      </w:r>
      <w:r w:rsidRPr="00303359">
        <w:rPr>
          <w:rFonts w:ascii="Cambria" w:eastAsia="현대체 Light" w:hAnsi="Cambria" w:cs="Helvetica"/>
          <w:color w:val="000000" w:themeColor="text1"/>
          <w:sz w:val="20"/>
          <w:szCs w:val="21"/>
          <w:shd w:val="clear" w:color="auto" w:fill="FFFFFF"/>
        </w:rPr>
        <w:t>전압증가분</w:t>
      </w:r>
      <w:r w:rsidRPr="00303359">
        <w:rPr>
          <w:rFonts w:ascii="Cambria" w:eastAsia="현대체 Light" w:hAnsi="Cambria" w:cs="Helvetica" w:hint="eastAsia"/>
          <w:color w:val="000000" w:themeColor="text1"/>
          <w:sz w:val="20"/>
          <w:szCs w:val="21"/>
          <w:shd w:val="clear" w:color="auto" w:fill="FFFFFF"/>
        </w:rPr>
        <w:t xml:space="preserve"> </w:t>
      </w:r>
      <w:r w:rsidRPr="00303359">
        <w:rPr>
          <w:rFonts w:ascii="Cambria" w:eastAsia="현대체 Light" w:hAnsi="Cambria" w:cs="Helvetica" w:hint="eastAsia"/>
          <w:color w:val="000000" w:themeColor="text1"/>
          <w:sz w:val="20"/>
          <w:szCs w:val="21"/>
          <w:shd w:val="clear" w:color="auto" w:fill="FFFFFF"/>
        </w:rPr>
        <w:t>사양을</w:t>
      </w:r>
      <w:r w:rsidRPr="00303359">
        <w:rPr>
          <w:rFonts w:ascii="Cambria" w:eastAsia="현대체 Light" w:hAnsi="Cambria" w:cs="Helvetica" w:hint="eastAsia"/>
          <w:color w:val="000000" w:themeColor="text1"/>
          <w:sz w:val="20"/>
          <w:szCs w:val="21"/>
          <w:shd w:val="clear" w:color="auto" w:fill="FFFFFF"/>
        </w:rPr>
        <w:t xml:space="preserve"> </w:t>
      </w:r>
      <w:r w:rsidRPr="00303359">
        <w:rPr>
          <w:rFonts w:ascii="Cambria" w:eastAsia="현대체 Light" w:hAnsi="Cambria" w:cs="Helvetica" w:hint="eastAsia"/>
          <w:color w:val="000000" w:themeColor="text1"/>
          <w:sz w:val="20"/>
          <w:szCs w:val="21"/>
          <w:shd w:val="clear" w:color="auto" w:fill="FFFFFF"/>
        </w:rPr>
        <w:t>초과하는</w:t>
      </w:r>
      <w:r w:rsidRPr="00303359">
        <w:rPr>
          <w:rFonts w:ascii="Cambria" w:eastAsia="현대체 Light" w:hAnsi="Cambria" w:cs="Helvetica" w:hint="eastAsia"/>
          <w:color w:val="000000" w:themeColor="text1"/>
          <w:sz w:val="20"/>
          <w:szCs w:val="21"/>
          <w:shd w:val="clear" w:color="auto" w:fill="FFFFFF"/>
        </w:rPr>
        <w:t xml:space="preserve"> </w:t>
      </w:r>
      <w:r w:rsidRPr="00303359">
        <w:rPr>
          <w:rFonts w:ascii="Cambria" w:eastAsia="현대체 Light" w:hAnsi="Cambria" w:cs="Helvetica" w:hint="eastAsia"/>
          <w:color w:val="000000" w:themeColor="text1"/>
          <w:sz w:val="20"/>
          <w:szCs w:val="21"/>
          <w:shd w:val="clear" w:color="auto" w:fill="FFFFFF"/>
        </w:rPr>
        <w:t>사양</w:t>
      </w:r>
    </w:p>
    <w:p w14:paraId="154C56E6" w14:textId="1AB7B910" w:rsidR="00DF714F" w:rsidRPr="00DF714F" w:rsidRDefault="00254076" w:rsidP="00DF714F">
      <w:pPr>
        <w:pStyle w:val="E"/>
        <w:numPr>
          <w:ilvl w:val="3"/>
          <w:numId w:val="18"/>
        </w:numPr>
        <w:rPr>
          <w:rFonts w:ascii="현대체Light" w:eastAsia="현대체Light" w:hAnsi="현대체Light"/>
          <w:color w:val="000000" w:themeColor="text1"/>
          <w:sz w:val="18"/>
        </w:rPr>
      </w:pPr>
      <w:r w:rsidRPr="00B11339">
        <w:fldChar w:fldCharType="end"/>
      </w:r>
      <w:r w:rsidR="00DF714F" w:rsidRPr="00DF714F">
        <w:rPr>
          <w:rFonts w:ascii="현대체Light" w:eastAsia="현대체Light" w:hAnsi="현대체Light"/>
          <w:sz w:val="20"/>
        </w:rPr>
        <w:t xml:space="preserve">과도전압 : </w:t>
      </w:r>
      <w:r w:rsidR="00DF714F">
        <w:rPr>
          <w:rFonts w:ascii="현대체Light" w:eastAsia="현대체Light" w:hAnsi="현대체Light"/>
          <w:sz w:val="20"/>
        </w:rPr>
        <w:t xml:space="preserve">2500V </w:t>
      </w:r>
      <w:r w:rsidR="00DF714F">
        <w:rPr>
          <w:rFonts w:ascii="현대체Light" w:eastAsia="현대체Light" w:hAnsi="현대체Light" w:hint="eastAsia"/>
          <w:sz w:val="20"/>
        </w:rPr>
        <w:t xml:space="preserve">이하 </w:t>
      </w:r>
      <w:r w:rsidR="00DF714F">
        <w:rPr>
          <w:rFonts w:ascii="현대체Light" w:eastAsia="현대체Light" w:hAnsi="현대체Light"/>
          <w:sz w:val="20"/>
        </w:rPr>
        <w:t xml:space="preserve">(HDF.25 </w:t>
      </w:r>
      <w:r w:rsidR="00DF714F">
        <w:rPr>
          <w:rFonts w:ascii="현대체Light" w:eastAsia="현대체Light" w:hAnsi="현대체Light" w:hint="eastAsia"/>
          <w:sz w:val="20"/>
        </w:rPr>
        <w:t>과전압범주</w:t>
      </w:r>
      <w:r w:rsidR="00DF714F">
        <w:rPr>
          <w:rFonts w:ascii="현대체Light" w:eastAsia="현대체Light" w:hAnsi="현대체Light"/>
          <w:sz w:val="20"/>
        </w:rPr>
        <w:t xml:space="preserve">2 </w:t>
      </w:r>
      <w:r w:rsidR="00DF714F">
        <w:rPr>
          <w:rFonts w:ascii="현대체Light" w:eastAsia="현대체Light" w:hAnsi="현대체Light" w:hint="eastAsia"/>
          <w:sz w:val="20"/>
        </w:rPr>
        <w:t>참고)</w:t>
      </w:r>
    </w:p>
    <w:p w14:paraId="7782DF83" w14:textId="59F7DFAA" w:rsidR="00DF714F" w:rsidRPr="00DF714F" w:rsidRDefault="00DF714F" w:rsidP="00DF714F"/>
    <w:p w14:paraId="24663753" w14:textId="77777777" w:rsidR="003A2836" w:rsidRDefault="003A2836" w:rsidP="003A283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4F7B43D2" w14:textId="66B52121" w:rsidR="003A2836" w:rsidRPr="003A2836" w:rsidRDefault="003A2836" w:rsidP="00B5073E">
      <w:pPr>
        <w:rPr>
          <w:rFonts w:ascii="Cambria" w:eastAsiaTheme="minorEastAsia" w:hAnsi="Cambria"/>
        </w:rPr>
      </w:pPr>
    </w:p>
    <w:p w14:paraId="00E2B044" w14:textId="77777777" w:rsidR="00E11687" w:rsidRPr="00C17E2B" w:rsidRDefault="00E11687" w:rsidP="00BC40C9">
      <w:pPr>
        <w:pStyle w:val="31"/>
      </w:pPr>
      <w:bookmarkStart w:id="73" w:name="_Toc183109471"/>
      <w:r w:rsidRPr="00C17E2B">
        <w:t>구성 및 동작원리(Configuration and operation principle)</w:t>
      </w:r>
      <w:bookmarkEnd w:id="73"/>
    </w:p>
    <w:p w14:paraId="1390CF63" w14:textId="77777777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3570C2A9" w14:textId="77777777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1E8AD7E" w14:textId="12C992B6" w:rsidR="00E11687" w:rsidRPr="00473D62" w:rsidRDefault="00E11687" w:rsidP="00E11687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42B420CA" w14:textId="3D5DCC47" w:rsidR="00E11687" w:rsidRPr="00C17E2B" w:rsidRDefault="00E11687" w:rsidP="00E1168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35ABDA7" w14:textId="77777777" w:rsidR="00E11687" w:rsidRPr="00C17E2B" w:rsidRDefault="00E11687" w:rsidP="00BC40C9">
      <w:pPr>
        <w:pStyle w:val="31"/>
      </w:pPr>
      <w:bookmarkStart w:id="74" w:name="_Toc18310947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74"/>
    </w:p>
    <w:p w14:paraId="1B2A6219" w14:textId="77777777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40215ED" w14:textId="6952AB72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</w:t>
      </w:r>
      <w:r w:rsidR="0018553C">
        <w:rPr>
          <w:rFonts w:ascii="현대체Light" w:eastAsia="현대체Light" w:hAnsi="현대체Light"/>
          <w:color w:val="000000" w:themeColor="text1"/>
          <w:sz w:val="20"/>
          <w:szCs w:val="20"/>
        </w:rPr>
        <w:t>DF2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.1(PF1) ~ </w:t>
      </w:r>
      <w:r w:rsidR="0018553C">
        <w:rPr>
          <w:rFonts w:ascii="현대체Light" w:eastAsia="현대체Light" w:hAnsi="현대체Light"/>
          <w:color w:val="000000" w:themeColor="text1"/>
          <w:sz w:val="20"/>
          <w:szCs w:val="20"/>
        </w:rPr>
        <w:t>HDF2</w:t>
      </w:r>
      <w:r w:rsidR="00F76104">
        <w:rPr>
          <w:rFonts w:ascii="현대체Light" w:eastAsia="현대체Light" w:hAnsi="현대체Light"/>
          <w:color w:val="000000" w:themeColor="text1"/>
          <w:sz w:val="20"/>
          <w:szCs w:val="20"/>
        </w:rPr>
        <w:t>.3</w:t>
      </w:r>
      <w:r w:rsidR="009F7AC4">
        <w:rPr>
          <w:rFonts w:ascii="현대체Light" w:eastAsia="현대체Light" w:hAnsi="현대체Light"/>
          <w:color w:val="000000" w:themeColor="text1"/>
          <w:sz w:val="20"/>
          <w:szCs w:val="20"/>
        </w:rPr>
        <w:t>(PF3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3A2A28D4" w14:textId="674DD1E5" w:rsidR="009F7AC4" w:rsidRDefault="009F7AC4" w:rsidP="009F7AC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HDF2.4(PF1)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별도 HDR을 적용한다.</w:t>
      </w:r>
    </w:p>
    <w:p w14:paraId="2F7A2F42" w14:textId="609FFE90" w:rsidR="00345F01" w:rsidRDefault="00345F01" w:rsidP="009F7AC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4F5B7E5" w14:textId="6A332716" w:rsidR="00345F01" w:rsidRDefault="00345F01" w:rsidP="009F7AC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C105~605</w:t>
      </w:r>
    </w:p>
    <w:p w14:paraId="7046F0F9" w14:textId="02503E60" w:rsidR="00E11687" w:rsidRPr="00F76104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C978620" w14:textId="2757172C" w:rsidR="00E11687" w:rsidRPr="001E5710" w:rsidRDefault="00E11687" w:rsidP="00E1168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BB31E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 사양)</w:t>
      </w:r>
    </w:p>
    <w:p w14:paraId="0C017BA1" w14:textId="77777777" w:rsidR="00E11687" w:rsidRPr="0013733E" w:rsidRDefault="00E11687" w:rsidP="00E11687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33F261D4" w14:textId="3F0F06B5" w:rsidR="00E11687" w:rsidRDefault="00F76104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HDR.2.1.1~HDR2.1.3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다음 전기적 사양의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IPM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6DE97055" w14:textId="379FDB89" w:rsidR="009B7FB0" w:rsidRDefault="009B7FB0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2479"/>
        <w:gridCol w:w="2490"/>
        <w:gridCol w:w="2490"/>
        <w:gridCol w:w="2284"/>
      </w:tblGrid>
      <w:tr w:rsidR="004A3F94" w14:paraId="04EF6F99" w14:textId="45EA3808" w:rsidTr="00C26C4D">
        <w:tc>
          <w:tcPr>
            <w:tcW w:w="2479" w:type="dxa"/>
          </w:tcPr>
          <w:p w14:paraId="5C520CA5" w14:textId="52FCD29F" w:rsidR="004A3F94" w:rsidRDefault="004A3F94" w:rsidP="00E11687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lastRenderedPageBreak/>
              <w:t>축</w:t>
            </w:r>
          </w:p>
        </w:tc>
        <w:tc>
          <w:tcPr>
            <w:tcW w:w="2490" w:type="dxa"/>
          </w:tcPr>
          <w:p w14:paraId="52BBF0AE" w14:textId="25926CB3" w:rsidR="004A3F94" w:rsidRDefault="004A3F94" w:rsidP="00E11687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허용전압</w:t>
            </w:r>
          </w:p>
        </w:tc>
        <w:tc>
          <w:tcPr>
            <w:tcW w:w="2490" w:type="dxa"/>
          </w:tcPr>
          <w:p w14:paraId="0F0D1BC8" w14:textId="15608377" w:rsidR="004A3F94" w:rsidRDefault="004A3F94" w:rsidP="00E11687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허용전류</w:t>
            </w:r>
          </w:p>
        </w:tc>
        <w:tc>
          <w:tcPr>
            <w:tcW w:w="2284" w:type="dxa"/>
            <w:vAlign w:val="center"/>
          </w:tcPr>
          <w:p w14:paraId="457473F5" w14:textId="68A0D823" w:rsidR="004A3F94" w:rsidRDefault="004A3F94" w:rsidP="00C26C4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과도전압 내압</w:t>
            </w:r>
          </w:p>
        </w:tc>
      </w:tr>
      <w:tr w:rsidR="004A3F94" w14:paraId="2AE3D481" w14:textId="1F914ACF" w:rsidTr="004A3F94">
        <w:tc>
          <w:tcPr>
            <w:tcW w:w="2479" w:type="dxa"/>
          </w:tcPr>
          <w:p w14:paraId="7098ECF0" w14:textId="7866F293" w:rsidR="004A3F94" w:rsidRDefault="004A3F94" w:rsidP="00E11687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490" w:type="dxa"/>
            <w:vMerge w:val="restart"/>
            <w:vAlign w:val="center"/>
          </w:tcPr>
          <w:p w14:paraId="35C6A168" w14:textId="4C82D8A9" w:rsidR="004A3F94" w:rsidRDefault="004A3F94" w:rsidP="009B7FB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600V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490" w:type="dxa"/>
            <w:vAlign w:val="center"/>
          </w:tcPr>
          <w:p w14:paraId="202AF41E" w14:textId="6BEABA32" w:rsidR="004A3F94" w:rsidRDefault="004A3F94" w:rsidP="009B7FB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284" w:type="dxa"/>
            <w:vMerge w:val="restart"/>
            <w:vAlign w:val="center"/>
          </w:tcPr>
          <w:p w14:paraId="23EFA1A5" w14:textId="243A7C1E" w:rsidR="004A3F94" w:rsidRDefault="004A3F94" w:rsidP="004A3F9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2500V</w:t>
            </w:r>
          </w:p>
        </w:tc>
      </w:tr>
      <w:tr w:rsidR="004A3F94" w14:paraId="25E1F650" w14:textId="3B19047E" w:rsidTr="004A3F94">
        <w:tc>
          <w:tcPr>
            <w:tcW w:w="2479" w:type="dxa"/>
          </w:tcPr>
          <w:p w14:paraId="015C15C9" w14:textId="375F8D52" w:rsidR="004A3F94" w:rsidRDefault="004A3F94" w:rsidP="00E11687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490" w:type="dxa"/>
            <w:vMerge/>
          </w:tcPr>
          <w:p w14:paraId="44BC66FB" w14:textId="14132D8E" w:rsidR="004A3F94" w:rsidRDefault="004A3F94" w:rsidP="00E11687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90" w:type="dxa"/>
            <w:vAlign w:val="center"/>
          </w:tcPr>
          <w:p w14:paraId="0AC79669" w14:textId="48E459D9" w:rsidR="004A3F94" w:rsidRDefault="004A3F94" w:rsidP="009B7FB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75A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284" w:type="dxa"/>
            <w:vMerge/>
          </w:tcPr>
          <w:p w14:paraId="49CE2F8A" w14:textId="77777777" w:rsidR="004A3F94" w:rsidRDefault="004A3F94" w:rsidP="009B7FB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122187A4" w14:textId="1777E8CD" w:rsidR="009B7FB0" w:rsidRPr="00F76104" w:rsidRDefault="009B7FB0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C738C38" w14:textId="5E13E12D" w:rsidR="00F76104" w:rsidRPr="00812BBD" w:rsidRDefault="00F76104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HDR.2.1.4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IPM을 적용한다. </w:t>
      </w: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2479"/>
        <w:gridCol w:w="2490"/>
        <w:gridCol w:w="2490"/>
        <w:gridCol w:w="2284"/>
      </w:tblGrid>
      <w:tr w:rsidR="004A3F94" w14:paraId="26C64838" w14:textId="5199C0A5" w:rsidTr="00C26C4D">
        <w:tc>
          <w:tcPr>
            <w:tcW w:w="2479" w:type="dxa"/>
          </w:tcPr>
          <w:p w14:paraId="530E1C16" w14:textId="77777777" w:rsidR="004A3F94" w:rsidRDefault="004A3F9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2490" w:type="dxa"/>
          </w:tcPr>
          <w:p w14:paraId="5F58690F" w14:textId="77777777" w:rsidR="004A3F94" w:rsidRDefault="004A3F9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허용전압</w:t>
            </w:r>
          </w:p>
        </w:tc>
        <w:tc>
          <w:tcPr>
            <w:tcW w:w="2490" w:type="dxa"/>
          </w:tcPr>
          <w:p w14:paraId="5DC341F5" w14:textId="77777777" w:rsidR="004A3F94" w:rsidRDefault="004A3F9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최대 허용전류</w:t>
            </w:r>
          </w:p>
        </w:tc>
        <w:tc>
          <w:tcPr>
            <w:tcW w:w="2284" w:type="dxa"/>
            <w:vAlign w:val="center"/>
          </w:tcPr>
          <w:p w14:paraId="12805BBA" w14:textId="0B319AFA" w:rsidR="004A3F94" w:rsidRDefault="004A3F94" w:rsidP="00C26C4D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과도전압 내압</w:t>
            </w:r>
          </w:p>
        </w:tc>
      </w:tr>
      <w:tr w:rsidR="004A3F94" w14:paraId="08B9C5EF" w14:textId="614BA39E" w:rsidTr="004A3F94">
        <w:tc>
          <w:tcPr>
            <w:tcW w:w="2479" w:type="dxa"/>
          </w:tcPr>
          <w:p w14:paraId="1FCD5B9F" w14:textId="77777777" w:rsidR="004A3F94" w:rsidRDefault="004A3F9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2490" w:type="dxa"/>
            <w:vMerge w:val="restart"/>
            <w:vAlign w:val="center"/>
          </w:tcPr>
          <w:p w14:paraId="24409CFC" w14:textId="77777777" w:rsidR="004A3F94" w:rsidRDefault="004A3F94" w:rsidP="003B3C28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600V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490" w:type="dxa"/>
            <w:vAlign w:val="center"/>
          </w:tcPr>
          <w:p w14:paraId="5DD32831" w14:textId="09E65C09" w:rsidR="004A3F94" w:rsidRDefault="004A3F94" w:rsidP="003B3C28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284" w:type="dxa"/>
            <w:vMerge w:val="restart"/>
            <w:vAlign w:val="center"/>
          </w:tcPr>
          <w:p w14:paraId="2DD0D551" w14:textId="5BACAE3C" w:rsidR="004A3F94" w:rsidRDefault="004A3F94" w:rsidP="004A3F94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500V</w:t>
            </w:r>
          </w:p>
        </w:tc>
      </w:tr>
      <w:tr w:rsidR="004A3F94" w14:paraId="1F2FD21B" w14:textId="3F945400" w:rsidTr="004A3F94">
        <w:tc>
          <w:tcPr>
            <w:tcW w:w="2479" w:type="dxa"/>
          </w:tcPr>
          <w:p w14:paraId="59EB050A" w14:textId="77777777" w:rsidR="004A3F94" w:rsidRDefault="004A3F9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2490" w:type="dxa"/>
            <w:vMerge/>
          </w:tcPr>
          <w:p w14:paraId="282D38B6" w14:textId="77777777" w:rsidR="004A3F94" w:rsidRDefault="004A3F9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2490" w:type="dxa"/>
            <w:vAlign w:val="center"/>
          </w:tcPr>
          <w:p w14:paraId="69E55D0E" w14:textId="122347C7" w:rsidR="004A3F94" w:rsidRDefault="004A3F94" w:rsidP="003B3C28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10A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2284" w:type="dxa"/>
            <w:vMerge/>
          </w:tcPr>
          <w:p w14:paraId="38675A18" w14:textId="77777777" w:rsidR="004A3F94" w:rsidRDefault="004A3F94" w:rsidP="003B3C28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749FC406" w14:textId="3B4F8564" w:rsidR="00E11687" w:rsidRDefault="00E11687" w:rsidP="00E11687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42B00E0A" w14:textId="340B4BB4" w:rsidR="00E11687" w:rsidRPr="00C17E2B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175E63" w14:textId="77777777" w:rsidR="00E11687" w:rsidRPr="00C17E2B" w:rsidRDefault="00E11687" w:rsidP="00BC40C9">
      <w:pPr>
        <w:pStyle w:val="31"/>
      </w:pPr>
      <w:bookmarkStart w:id="75" w:name="_Toc183109473"/>
      <w:r w:rsidRPr="00C17E2B">
        <w:t>대체, 확장성 및 향후 확장 가능성(Substitute, extendability and potential for future extendability)</w:t>
      </w:r>
      <w:bookmarkEnd w:id="75"/>
    </w:p>
    <w:p w14:paraId="568CE41D" w14:textId="77777777" w:rsidR="00E11687" w:rsidRPr="00C17E2B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13D0349" w14:textId="309F111E" w:rsidR="00E11687" w:rsidRDefault="00366CDC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맞으면 이원화 가능</w:t>
      </w:r>
    </w:p>
    <w:p w14:paraId="61606DC2" w14:textId="77777777" w:rsidR="00366CDC" w:rsidRPr="00C17E2B" w:rsidRDefault="00366CDC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CB3CD80" w14:textId="77777777" w:rsidR="00E11687" w:rsidRPr="00C17E2B" w:rsidRDefault="00E11687" w:rsidP="00BC40C9">
      <w:pPr>
        <w:pStyle w:val="31"/>
      </w:pPr>
      <w:bookmarkStart w:id="76" w:name="_Toc183109474"/>
      <w:r w:rsidRPr="00C17E2B">
        <w:t>검증방법(Verification method)</w:t>
      </w:r>
      <w:bookmarkEnd w:id="76"/>
    </w:p>
    <w:p w14:paraId="78DF9A5D" w14:textId="77777777" w:rsidR="00E11687" w:rsidRPr="00C17E2B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531CD15" w14:textId="77777777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52957CAA" w14:textId="77777777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BDC5E06" w14:textId="77777777" w:rsidR="00E11687" w:rsidRDefault="00E11687" w:rsidP="00E1168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17ABC0" w14:textId="189E77D2" w:rsidR="000B0856" w:rsidRPr="00E11687" w:rsidRDefault="00E1168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597E0C64" w14:textId="6A1D3485" w:rsidR="00991DFB" w:rsidRPr="00C17E2B" w:rsidRDefault="00991DFB" w:rsidP="00991DFB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77" w:name="_Toc183109475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.3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부품선정 </w:t>
      </w:r>
      <w:r>
        <w:rPr>
          <w:rFonts w:ascii="현대체Light" w:eastAsia="현대체Light" w:hAnsi="현대체Light"/>
          <w:color w:val="000000" w:themeColor="text1"/>
        </w:rPr>
        <w:t xml:space="preserve">- </w:t>
      </w:r>
      <w:r>
        <w:rPr>
          <w:rFonts w:ascii="현대체Light" w:eastAsia="현대체Light" w:hAnsi="현대체Light" w:hint="eastAsia"/>
          <w:color w:val="000000" w:themeColor="text1"/>
        </w:rPr>
        <w:t>전류센서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77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53AE3098" w14:textId="77777777" w:rsidR="00991DFB" w:rsidRPr="00C17E2B" w:rsidRDefault="00991DFB" w:rsidP="00991DF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C8B1002" w14:textId="77777777" w:rsidR="00991DFB" w:rsidRPr="00C17E2B" w:rsidRDefault="00991DFB" w:rsidP="00BC40C9">
      <w:pPr>
        <w:pStyle w:val="31"/>
      </w:pPr>
      <w:bookmarkStart w:id="78" w:name="_Toc183109476"/>
      <w:r w:rsidRPr="00C17E2B">
        <w:t>일반사항(General)</w:t>
      </w:r>
      <w:bookmarkEnd w:id="78"/>
    </w:p>
    <w:p w14:paraId="5F68E60E" w14:textId="77777777" w:rsidR="00991DFB" w:rsidRDefault="00991DFB" w:rsidP="00991DFB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44EE0B43" w14:textId="7AFEC1E0" w:rsidR="00404BB4" w:rsidRPr="00B11339" w:rsidRDefault="00404BB4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전류센서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목적</w:t>
      </w:r>
    </w:p>
    <w:p w14:paraId="7B32D10B" w14:textId="77777777" w:rsidR="00404BB4" w:rsidRPr="00E97F86" w:rsidRDefault="00404BB4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전동기를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제어할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전류제어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루프를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전류피드백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신호를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활용해야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678A8CAD" w14:textId="77777777" w:rsidR="00404BB4" w:rsidRPr="00E97F86" w:rsidRDefault="00404BB4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때로는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전동기에서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제어하지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않더라도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단지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전류값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모니터링을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전류센서를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사용하기도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6C394F6B" w14:textId="33A29DB6" w:rsidR="00404BB4" w:rsidRDefault="00404BB4" w:rsidP="00404BB4">
      <w:pPr>
        <w:pStyle w:val="E"/>
        <w:rPr>
          <w:rFonts w:ascii="Cambria" w:eastAsia="현대체Light" w:hAnsi="Cambria"/>
          <w:color w:val="000000" w:themeColor="text1"/>
          <w:sz w:val="20"/>
        </w:rPr>
      </w:pPr>
    </w:p>
    <w:p w14:paraId="6DA8AB96" w14:textId="057B584D" w:rsidR="00404BB4" w:rsidRPr="00B11339" w:rsidRDefault="00404BB4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타입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전류센서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를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선정하여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구현을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용이하게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한다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7ACB9319" w14:textId="77777777" w:rsidR="00404BB4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100kHz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이하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교류전류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측정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가능</w:t>
      </w:r>
    </w:p>
    <w:p w14:paraId="6ED71ECA" w14:textId="77777777" w:rsidR="00404BB4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소자의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소형화된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외형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패키지</w:t>
      </w:r>
    </w:p>
    <w:p w14:paraId="4DC51D33" w14:textId="77777777" w:rsidR="00404BB4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입력과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출력의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절연성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우수</w:t>
      </w:r>
    </w:p>
    <w:p w14:paraId="1DFE0412" w14:textId="77777777" w:rsidR="00404BB4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선형성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우수</w:t>
      </w:r>
    </w:p>
    <w:p w14:paraId="34EEF883" w14:textId="7CBED36F" w:rsidR="00404BB4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응답속도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비교적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빠름</w:t>
      </w:r>
    </w:p>
    <w:p w14:paraId="3FC24016" w14:textId="5B43EE1C" w:rsidR="00803778" w:rsidRDefault="00973889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노이즈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발생원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드라이브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유닛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내에서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아날로그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아날로그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신호로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변환하여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신호를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전달하므로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, </w:t>
      </w:r>
      <w:r>
        <w:rPr>
          <w:rFonts w:ascii="Cambria" w:eastAsia="현대체Light" w:hAnsi="Cambria" w:hint="eastAsia"/>
          <w:color w:val="000000" w:themeColor="text1"/>
          <w:sz w:val="20"/>
        </w:rPr>
        <w:t>디지털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변환에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대한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노이즈영향을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고려하지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않아도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장점이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있다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EC0887D" w14:textId="77777777" w:rsidR="00404BB4" w:rsidRPr="00973889" w:rsidRDefault="00404BB4" w:rsidP="00404BB4">
      <w:pPr>
        <w:pStyle w:val="E"/>
        <w:ind w:left="1200"/>
        <w:rPr>
          <w:rFonts w:ascii="Cambria" w:eastAsia="현대체Light" w:hAnsi="Cambria"/>
          <w:color w:val="000000" w:themeColor="text1"/>
          <w:sz w:val="20"/>
        </w:rPr>
      </w:pPr>
    </w:p>
    <w:p w14:paraId="4B410784" w14:textId="5A2EB432" w:rsidR="00404BB4" w:rsidRPr="00B11339" w:rsidRDefault="00404BB4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전류센서와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 xml:space="preserve">IPM </w:t>
      </w:r>
      <w:r>
        <w:rPr>
          <w:rFonts w:ascii="Cambria" w:eastAsia="현대체Light" w:hAnsi="Cambria" w:hint="eastAsia"/>
          <w:color w:val="000000" w:themeColor="text1"/>
          <w:sz w:val="20"/>
        </w:rPr>
        <w:t>매칭법</w:t>
      </w:r>
    </w:p>
    <w:p w14:paraId="18CA2035" w14:textId="77777777" w:rsidR="00404BB4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9352BF">
        <w:rPr>
          <w:rFonts w:ascii="Cambria" w:eastAsia="현대체Light" w:hAnsi="Cambria" w:hint="eastAsia"/>
          <w:color w:val="000000" w:themeColor="text1"/>
          <w:sz w:val="20"/>
        </w:rPr>
        <w:t>전류센서의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센싱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범위가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로봇의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축별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Motor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의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설계된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Peak Current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이상을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만족하는지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여부를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사전에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확인하여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선정해야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한다</w:t>
      </w:r>
      <w:r w:rsidRPr="009352BF">
        <w:rPr>
          <w:rFonts w:ascii="Cambria" w:eastAsia="현대체Light" w:hAnsi="Cambria"/>
          <w:color w:val="000000" w:themeColor="text1"/>
          <w:sz w:val="20"/>
        </w:rPr>
        <w:t>.</w:t>
      </w:r>
    </w:p>
    <w:p w14:paraId="1D424F26" w14:textId="77777777" w:rsidR="00404BB4" w:rsidRDefault="00404BB4" w:rsidP="00AF1FAE">
      <w:pPr>
        <w:pStyle w:val="E"/>
        <w:numPr>
          <w:ilvl w:val="2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피크전류를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기준으로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(</w:t>
      </w:r>
      <w:r>
        <w:rPr>
          <w:rFonts w:ascii="Cambria" w:eastAsia="현대체Light" w:hAnsi="Cambria" w:hint="eastAsia"/>
          <w:color w:val="000000" w:themeColor="text1"/>
          <w:sz w:val="20"/>
        </w:rPr>
        <w:t>전류센서의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선형성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리밋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최고치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) </w:t>
      </w:r>
      <w:r>
        <w:rPr>
          <w:rFonts w:ascii="Cambria" w:eastAsia="현대체Light" w:hAnsi="Cambria" w:hint="eastAsia"/>
          <w:color w:val="000000" w:themeColor="text1"/>
          <w:sz w:val="20"/>
        </w:rPr>
        <w:t>모터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 xml:space="preserve">&lt; </w:t>
      </w:r>
      <w:r>
        <w:rPr>
          <w:rFonts w:ascii="Cambria" w:eastAsia="현대체Light" w:hAnsi="Cambria" w:hint="eastAsia"/>
          <w:color w:val="000000" w:themeColor="text1"/>
          <w:sz w:val="20"/>
        </w:rPr>
        <w:t>전류센서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 xml:space="preserve">&lt; </w:t>
      </w:r>
      <w:r>
        <w:rPr>
          <w:rFonts w:ascii="Cambria" w:eastAsia="현대체Light" w:hAnsi="Cambria" w:hint="eastAsia"/>
          <w:color w:val="000000" w:themeColor="text1"/>
          <w:sz w:val="20"/>
        </w:rPr>
        <w:t>I</w:t>
      </w:r>
      <w:r>
        <w:rPr>
          <w:rFonts w:ascii="Cambria" w:eastAsia="현대체Light" w:hAnsi="Cambria"/>
          <w:color w:val="000000" w:themeColor="text1"/>
          <w:sz w:val="20"/>
        </w:rPr>
        <w:t xml:space="preserve">PM </w:t>
      </w:r>
      <w:r>
        <w:rPr>
          <w:rFonts w:ascii="Cambria" w:eastAsia="현대체Light" w:hAnsi="Cambria" w:hint="eastAsia"/>
          <w:color w:val="000000" w:themeColor="text1"/>
          <w:sz w:val="20"/>
        </w:rPr>
        <w:t>기준으로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AMP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사양매칭을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함</w:t>
      </w:r>
    </w:p>
    <w:p w14:paraId="13E319A2" w14:textId="77777777" w:rsidR="00404BB4" w:rsidRDefault="00404BB4" w:rsidP="00AF1FAE">
      <w:pPr>
        <w:pStyle w:val="E"/>
        <w:numPr>
          <w:ilvl w:val="2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전류센서의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측정전류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영역을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사용하지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않아야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함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  <w:r>
        <w:rPr>
          <w:rFonts w:ascii="Cambria" w:eastAsia="현대체Light" w:hAnsi="Cambria"/>
          <w:color w:val="000000" w:themeColor="text1"/>
          <w:sz w:val="20"/>
        </w:rPr>
        <w:t xml:space="preserve"> (</w:t>
      </w:r>
      <w:r>
        <w:rPr>
          <w:rFonts w:ascii="Cambria" w:eastAsia="현대체Light" w:hAnsi="Cambria" w:hint="eastAsia"/>
          <w:color w:val="000000" w:themeColor="text1"/>
          <w:sz w:val="20"/>
        </w:rPr>
        <w:t>자성체의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인덕턴스에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의한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히스테리시스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특성이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선형성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오차를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크게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만듬</w:t>
      </w:r>
      <w:r>
        <w:rPr>
          <w:rFonts w:ascii="Cambria" w:eastAsia="현대체Light" w:hAnsi="Cambria"/>
          <w:color w:val="000000" w:themeColor="text1"/>
          <w:sz w:val="20"/>
        </w:rPr>
        <w:t>)</w:t>
      </w:r>
    </w:p>
    <w:p w14:paraId="62BB376F" w14:textId="3AB193A9" w:rsidR="00404BB4" w:rsidRPr="00803778" w:rsidRDefault="00404BB4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 w:rsidRPr="009352BF">
        <w:rPr>
          <w:rFonts w:ascii="Cambria" w:eastAsia="현대체Light" w:hAnsi="Cambria" w:hint="eastAsia"/>
          <w:color w:val="000000" w:themeColor="text1"/>
          <w:sz w:val="20"/>
        </w:rPr>
        <w:t>하기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표는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주축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전류센서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및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수축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전류센서를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용량별로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구분하여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사용하였을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때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자사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제어시스템에서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최대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전류측정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레벨</w:t>
      </w:r>
      <w:r w:rsidRPr="009352BF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9352BF">
        <w:rPr>
          <w:rFonts w:ascii="Cambria" w:eastAsia="현대체Light" w:hAnsi="Cambria" w:hint="eastAsia"/>
          <w:color w:val="000000" w:themeColor="text1"/>
          <w:sz w:val="20"/>
        </w:rPr>
        <w:t>범주를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>나타낸다</w:t>
      </w:r>
      <w:r w:rsidRPr="009352BF">
        <w:rPr>
          <w:rFonts w:ascii="Cambria" w:eastAsia="현대체Light" w:hAnsi="Cambria"/>
          <w:color w:val="000000" w:themeColor="text1"/>
          <w:sz w:val="20"/>
        </w:rPr>
        <w:t>.</w:t>
      </w:r>
      <w:r w:rsid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803778">
        <w:rPr>
          <w:rFonts w:ascii="Cambria" w:eastAsia="현대체Light" w:hAnsi="Cambria" w:hint="eastAsia"/>
          <w:color w:val="000000" w:themeColor="text1"/>
          <w:sz w:val="20"/>
        </w:rPr>
        <w:t>이를</w:t>
      </w:r>
      <w:r w:rsidRPr="00803778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803778">
        <w:rPr>
          <w:rFonts w:ascii="Cambria" w:eastAsia="현대체Light" w:hAnsi="Cambria" w:hint="eastAsia"/>
          <w:color w:val="000000" w:themeColor="text1"/>
          <w:sz w:val="20"/>
        </w:rPr>
        <w:t>통해</w:t>
      </w:r>
      <w:r w:rsidRPr="00803778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PF1~4</w:t>
      </w:r>
      <w:r w:rsidR="00803778" w:rsidRPr="00803778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803778">
        <w:rPr>
          <w:rFonts w:ascii="Cambria" w:eastAsia="현대체Light" w:hAnsi="Cambria" w:hint="eastAsia"/>
          <w:color w:val="000000" w:themeColor="text1"/>
          <w:sz w:val="20"/>
        </w:rPr>
        <w:t>에</w:t>
      </w:r>
      <w:r w:rsidRPr="00803778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803778">
        <w:rPr>
          <w:rFonts w:ascii="Cambria" w:eastAsia="현대체Light" w:hAnsi="Cambria" w:hint="eastAsia"/>
          <w:color w:val="000000" w:themeColor="text1"/>
          <w:sz w:val="20"/>
        </w:rPr>
        <w:t>따라</w:t>
      </w:r>
      <w:r w:rsidR="00803778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803778">
        <w:rPr>
          <w:rFonts w:ascii="Cambria" w:eastAsia="현대체Light" w:hAnsi="Cambria"/>
          <w:color w:val="000000" w:themeColor="text1"/>
          <w:sz w:val="20"/>
        </w:rPr>
        <w:t>IPM</w:t>
      </w:r>
      <w:r w:rsidRPr="00803778">
        <w:rPr>
          <w:rFonts w:ascii="Cambria" w:eastAsia="현대체Light" w:hAnsi="Cambria" w:hint="eastAsia"/>
          <w:color w:val="000000" w:themeColor="text1"/>
          <w:sz w:val="20"/>
        </w:rPr>
        <w:t>과</w:t>
      </w:r>
      <w:r w:rsidRPr="00803778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전류센서의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매칭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기준을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사전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확인한다</w:t>
      </w:r>
      <w:r w:rsidR="00803778" w:rsidRPr="00803778"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36B84C20" w14:textId="77777777" w:rsidR="00803778" w:rsidRDefault="00803778" w:rsidP="00803778">
      <w:pPr>
        <w:pStyle w:val="E"/>
        <w:ind w:left="1200"/>
        <w:rPr>
          <w:rFonts w:ascii="Cambria" w:eastAsia="현대체Light" w:hAnsi="Cambria"/>
          <w:color w:val="000000" w:themeColor="text1"/>
          <w:sz w:val="20"/>
        </w:rPr>
      </w:pPr>
    </w:p>
    <w:tbl>
      <w:tblPr>
        <w:tblStyle w:val="afffff2"/>
        <w:tblW w:w="9649" w:type="dxa"/>
        <w:tblLook w:val="04A0" w:firstRow="1" w:lastRow="0" w:firstColumn="1" w:lastColumn="0" w:noHBand="0" w:noVBand="1"/>
      </w:tblPr>
      <w:tblGrid>
        <w:gridCol w:w="892"/>
        <w:gridCol w:w="993"/>
        <w:gridCol w:w="1536"/>
        <w:gridCol w:w="2039"/>
        <w:gridCol w:w="2315"/>
        <w:gridCol w:w="1874"/>
      </w:tblGrid>
      <w:tr w:rsidR="00803778" w:rsidRPr="00B11339" w14:paraId="44FCA06D" w14:textId="77777777" w:rsidTr="00BA5511">
        <w:trPr>
          <w:trHeight w:val="454"/>
        </w:trPr>
        <w:tc>
          <w:tcPr>
            <w:tcW w:w="892" w:type="dxa"/>
            <w:hideMark/>
          </w:tcPr>
          <w:p w14:paraId="5CCFBEB2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드라이브</w:t>
            </w:r>
          </w:p>
          <w:p w14:paraId="28D3AD06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Models</w:t>
            </w:r>
          </w:p>
        </w:tc>
        <w:tc>
          <w:tcPr>
            <w:tcW w:w="993" w:type="dxa"/>
            <w:hideMark/>
          </w:tcPr>
          <w:p w14:paraId="5BA18A68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Hall Sensor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전류스펙</w:t>
            </w:r>
          </w:p>
          <w:p w14:paraId="5F479FB5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[A]</w:t>
            </w:r>
          </w:p>
        </w:tc>
        <w:tc>
          <w:tcPr>
            <w:tcW w:w="1536" w:type="dxa"/>
            <w:hideMark/>
          </w:tcPr>
          <w:p w14:paraId="59C6BA1E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전류센서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</w:p>
          <w:p w14:paraId="37DF0929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Full Scale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스펙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(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마진고려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)</w:t>
            </w:r>
          </w:p>
          <w:p w14:paraId="026F31D4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[B=2*A*7.5/8]</w:t>
            </w:r>
          </w:p>
        </w:tc>
        <w:tc>
          <w:tcPr>
            <w:tcW w:w="2039" w:type="dxa"/>
            <w:hideMark/>
          </w:tcPr>
          <w:p w14:paraId="7ED753E0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적용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IPM </w:t>
            </w:r>
          </w:p>
          <w:p w14:paraId="25B9AB9E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전류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최대치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사양</w:t>
            </w:r>
          </w:p>
          <w:p w14:paraId="5EF9A4E3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[C]</w:t>
            </w:r>
          </w:p>
        </w:tc>
        <w:tc>
          <w:tcPr>
            <w:tcW w:w="2315" w:type="dxa"/>
          </w:tcPr>
          <w:p w14:paraId="2A378629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자사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제어시스템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</w:p>
          <w:p w14:paraId="2F22A9BD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허용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최대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전류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</w:p>
          <w:p w14:paraId="5FD67F24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(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최대값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,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마진고려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)</w:t>
            </w:r>
          </w:p>
          <w:p w14:paraId="42D86CDB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[D=Min{2*A/1.1, C/1.1}]</w:t>
            </w:r>
          </w:p>
        </w:tc>
        <w:tc>
          <w:tcPr>
            <w:tcW w:w="1874" w:type="dxa"/>
          </w:tcPr>
          <w:p w14:paraId="03D4F32A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자사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제어시스템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</w:p>
          <w:p w14:paraId="1B81516D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허용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최대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전류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 (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최소값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 xml:space="preserve">, 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마진고려</w:t>
            </w: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)</w:t>
            </w:r>
          </w:p>
          <w:p w14:paraId="4B1D7ACB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[E=2*A*0.4/1.1]</w:t>
            </w:r>
          </w:p>
        </w:tc>
      </w:tr>
      <w:tr w:rsidR="00803778" w:rsidRPr="00B11339" w14:paraId="5FA99BA3" w14:textId="77777777" w:rsidTr="00BA5511">
        <w:trPr>
          <w:trHeight w:val="345"/>
        </w:trPr>
        <w:tc>
          <w:tcPr>
            <w:tcW w:w="892" w:type="dxa"/>
            <w:vMerge w:val="restart"/>
            <w:vAlign w:val="center"/>
          </w:tcPr>
          <w:p w14:paraId="2AA357E8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>
              <w:rPr>
                <w:rFonts w:ascii="Cambria" w:eastAsia="현대체 Light" w:hAnsi="Cambria" w:hint="eastAsia"/>
                <w:bCs/>
                <w:color w:val="000000" w:themeColor="text1"/>
                <w:lang w:eastAsia="ko-KR"/>
              </w:rPr>
              <w:t>PF1~3</w:t>
            </w:r>
          </w:p>
        </w:tc>
        <w:tc>
          <w:tcPr>
            <w:tcW w:w="993" w:type="dxa"/>
            <w:vMerge w:val="restart"/>
            <w:vAlign w:val="center"/>
          </w:tcPr>
          <w:p w14:paraId="57701EBF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50</w:t>
            </w:r>
          </w:p>
        </w:tc>
        <w:tc>
          <w:tcPr>
            <w:tcW w:w="1536" w:type="dxa"/>
            <w:vMerge w:val="restart"/>
            <w:vAlign w:val="center"/>
          </w:tcPr>
          <w:p w14:paraId="03585976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93.75A</w:t>
            </w:r>
          </w:p>
        </w:tc>
        <w:tc>
          <w:tcPr>
            <w:tcW w:w="2039" w:type="dxa"/>
            <w:vAlign w:val="center"/>
          </w:tcPr>
          <w:p w14:paraId="6F6CAFB3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100A</w:t>
            </w:r>
          </w:p>
        </w:tc>
        <w:tc>
          <w:tcPr>
            <w:tcW w:w="2315" w:type="dxa"/>
            <w:vAlign w:val="center"/>
          </w:tcPr>
          <w:p w14:paraId="379D49D5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90.91A</w:t>
            </w:r>
          </w:p>
        </w:tc>
        <w:tc>
          <w:tcPr>
            <w:tcW w:w="1874" w:type="dxa"/>
            <w:vAlign w:val="center"/>
          </w:tcPr>
          <w:p w14:paraId="2826481F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36.36A</w:t>
            </w:r>
          </w:p>
        </w:tc>
      </w:tr>
      <w:tr w:rsidR="00803778" w:rsidRPr="00B11339" w14:paraId="6B59DF94" w14:textId="77777777" w:rsidTr="00BA5511">
        <w:trPr>
          <w:trHeight w:val="465"/>
        </w:trPr>
        <w:tc>
          <w:tcPr>
            <w:tcW w:w="892" w:type="dxa"/>
            <w:vMerge/>
            <w:vAlign w:val="center"/>
          </w:tcPr>
          <w:p w14:paraId="08C495E8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993" w:type="dxa"/>
            <w:vMerge/>
            <w:vAlign w:val="center"/>
          </w:tcPr>
          <w:p w14:paraId="78B7A903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1536" w:type="dxa"/>
            <w:vMerge/>
            <w:vAlign w:val="center"/>
          </w:tcPr>
          <w:p w14:paraId="38DBE016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2039" w:type="dxa"/>
            <w:vAlign w:val="center"/>
          </w:tcPr>
          <w:p w14:paraId="6630798A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75A</w:t>
            </w:r>
          </w:p>
        </w:tc>
        <w:tc>
          <w:tcPr>
            <w:tcW w:w="2315" w:type="dxa"/>
            <w:vAlign w:val="center"/>
          </w:tcPr>
          <w:p w14:paraId="6CB3A342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68.18A</w:t>
            </w:r>
          </w:p>
        </w:tc>
        <w:tc>
          <w:tcPr>
            <w:tcW w:w="1874" w:type="dxa"/>
            <w:vAlign w:val="center"/>
          </w:tcPr>
          <w:p w14:paraId="428B0C0B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36.36A</w:t>
            </w:r>
          </w:p>
        </w:tc>
      </w:tr>
      <w:tr w:rsidR="00803778" w:rsidRPr="00B11339" w14:paraId="459019A2" w14:textId="77777777" w:rsidTr="00BA5511">
        <w:trPr>
          <w:trHeight w:val="465"/>
        </w:trPr>
        <w:tc>
          <w:tcPr>
            <w:tcW w:w="892" w:type="dxa"/>
            <w:vMerge/>
            <w:vAlign w:val="center"/>
          </w:tcPr>
          <w:p w14:paraId="71E32BF2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3319D46E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25</w:t>
            </w:r>
          </w:p>
        </w:tc>
        <w:tc>
          <w:tcPr>
            <w:tcW w:w="1536" w:type="dxa"/>
            <w:vMerge w:val="restart"/>
            <w:vAlign w:val="center"/>
          </w:tcPr>
          <w:p w14:paraId="00F760FF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46.87A</w:t>
            </w:r>
          </w:p>
        </w:tc>
        <w:tc>
          <w:tcPr>
            <w:tcW w:w="2039" w:type="dxa"/>
            <w:vAlign w:val="center"/>
          </w:tcPr>
          <w:p w14:paraId="2D50D2BB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75A</w:t>
            </w:r>
          </w:p>
        </w:tc>
        <w:tc>
          <w:tcPr>
            <w:tcW w:w="2315" w:type="dxa"/>
            <w:vMerge w:val="restart"/>
            <w:vAlign w:val="center"/>
          </w:tcPr>
          <w:p w14:paraId="10B11D57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45.45A</w:t>
            </w:r>
          </w:p>
        </w:tc>
        <w:tc>
          <w:tcPr>
            <w:tcW w:w="1874" w:type="dxa"/>
            <w:vMerge w:val="restart"/>
            <w:vAlign w:val="center"/>
          </w:tcPr>
          <w:p w14:paraId="75BF4391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18.18A</w:t>
            </w:r>
          </w:p>
        </w:tc>
      </w:tr>
      <w:tr w:rsidR="00803778" w:rsidRPr="00B11339" w14:paraId="4F3B9DA3" w14:textId="77777777" w:rsidTr="00BA5511">
        <w:trPr>
          <w:trHeight w:val="465"/>
        </w:trPr>
        <w:tc>
          <w:tcPr>
            <w:tcW w:w="892" w:type="dxa"/>
            <w:vMerge/>
            <w:vAlign w:val="center"/>
          </w:tcPr>
          <w:p w14:paraId="44343923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993" w:type="dxa"/>
            <w:vMerge/>
            <w:vAlign w:val="center"/>
          </w:tcPr>
          <w:p w14:paraId="2280D307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1536" w:type="dxa"/>
            <w:vMerge/>
            <w:vAlign w:val="center"/>
          </w:tcPr>
          <w:p w14:paraId="432C68D1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2039" w:type="dxa"/>
            <w:vAlign w:val="center"/>
          </w:tcPr>
          <w:p w14:paraId="19BDF963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50A</w:t>
            </w:r>
          </w:p>
        </w:tc>
        <w:tc>
          <w:tcPr>
            <w:tcW w:w="2315" w:type="dxa"/>
            <w:vMerge/>
            <w:vAlign w:val="center"/>
          </w:tcPr>
          <w:p w14:paraId="28150E2D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1874" w:type="dxa"/>
            <w:vMerge/>
            <w:vAlign w:val="center"/>
          </w:tcPr>
          <w:p w14:paraId="4ACDAB90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</w:tr>
      <w:tr w:rsidR="00803778" w:rsidRPr="00B11339" w14:paraId="0E5A65B2" w14:textId="77777777" w:rsidTr="00BA5511">
        <w:trPr>
          <w:trHeight w:val="465"/>
        </w:trPr>
        <w:tc>
          <w:tcPr>
            <w:tcW w:w="892" w:type="dxa"/>
            <w:vMerge w:val="restart"/>
            <w:vAlign w:val="center"/>
          </w:tcPr>
          <w:p w14:paraId="3D1B4663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PF4</w:t>
            </w:r>
          </w:p>
        </w:tc>
        <w:tc>
          <w:tcPr>
            <w:tcW w:w="993" w:type="dxa"/>
            <w:vAlign w:val="center"/>
          </w:tcPr>
          <w:p w14:paraId="5A682B71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15A</w:t>
            </w:r>
          </w:p>
        </w:tc>
        <w:tc>
          <w:tcPr>
            <w:tcW w:w="1536" w:type="dxa"/>
            <w:vAlign w:val="center"/>
          </w:tcPr>
          <w:p w14:paraId="695761F8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28.12A</w:t>
            </w:r>
          </w:p>
        </w:tc>
        <w:tc>
          <w:tcPr>
            <w:tcW w:w="2039" w:type="dxa"/>
            <w:vAlign w:val="center"/>
          </w:tcPr>
          <w:p w14:paraId="585651B7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50A</w:t>
            </w:r>
          </w:p>
        </w:tc>
        <w:tc>
          <w:tcPr>
            <w:tcW w:w="2315" w:type="dxa"/>
            <w:vAlign w:val="center"/>
          </w:tcPr>
          <w:p w14:paraId="0289C588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27.27A</w:t>
            </w:r>
          </w:p>
        </w:tc>
        <w:tc>
          <w:tcPr>
            <w:tcW w:w="1874" w:type="dxa"/>
            <w:vAlign w:val="center"/>
          </w:tcPr>
          <w:p w14:paraId="7A6BA308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10.91A</w:t>
            </w:r>
          </w:p>
        </w:tc>
      </w:tr>
      <w:tr w:rsidR="00803778" w:rsidRPr="00B11339" w14:paraId="4073DAD0" w14:textId="77777777" w:rsidTr="00BA5511">
        <w:trPr>
          <w:trHeight w:val="465"/>
        </w:trPr>
        <w:tc>
          <w:tcPr>
            <w:tcW w:w="892" w:type="dxa"/>
            <w:vMerge/>
            <w:vAlign w:val="center"/>
          </w:tcPr>
          <w:p w14:paraId="3CFC048D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</w:p>
        </w:tc>
        <w:tc>
          <w:tcPr>
            <w:tcW w:w="993" w:type="dxa"/>
            <w:vAlign w:val="center"/>
          </w:tcPr>
          <w:p w14:paraId="2B47797A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5A</w:t>
            </w:r>
          </w:p>
        </w:tc>
        <w:tc>
          <w:tcPr>
            <w:tcW w:w="1536" w:type="dxa"/>
            <w:vAlign w:val="center"/>
          </w:tcPr>
          <w:p w14:paraId="700C1881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9.37A</w:t>
            </w:r>
          </w:p>
        </w:tc>
        <w:tc>
          <w:tcPr>
            <w:tcW w:w="2039" w:type="dxa"/>
            <w:vAlign w:val="center"/>
          </w:tcPr>
          <w:p w14:paraId="1B150F3E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20A</w:t>
            </w:r>
          </w:p>
        </w:tc>
        <w:tc>
          <w:tcPr>
            <w:tcW w:w="2315" w:type="dxa"/>
            <w:vAlign w:val="center"/>
          </w:tcPr>
          <w:p w14:paraId="11F6731A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9.09A</w:t>
            </w:r>
          </w:p>
        </w:tc>
        <w:tc>
          <w:tcPr>
            <w:tcW w:w="1874" w:type="dxa"/>
            <w:vAlign w:val="center"/>
          </w:tcPr>
          <w:p w14:paraId="36AA5B0D" w14:textId="77777777" w:rsidR="00803778" w:rsidRPr="00B11339" w:rsidRDefault="00803778" w:rsidP="00BA5511">
            <w:pPr>
              <w:jc w:val="center"/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</w:pPr>
            <w:r w:rsidRPr="00B11339">
              <w:rPr>
                <w:rFonts w:ascii="Cambria" w:eastAsia="현대체 Light" w:hAnsi="Cambria"/>
                <w:bCs/>
                <w:color w:val="000000" w:themeColor="text1"/>
                <w:lang w:eastAsia="ko-KR"/>
              </w:rPr>
              <w:t>3.64A</w:t>
            </w:r>
          </w:p>
        </w:tc>
      </w:tr>
    </w:tbl>
    <w:p w14:paraId="0DDF746F" w14:textId="1CBF2D50" w:rsidR="00991DFB" w:rsidRDefault="00991DFB" w:rsidP="00991DFB">
      <w:pPr>
        <w:rPr>
          <w:rFonts w:ascii="Cambria" w:eastAsiaTheme="minorEastAsia" w:hAnsi="Cambria"/>
        </w:rPr>
      </w:pPr>
    </w:p>
    <w:p w14:paraId="6D3A0FE8" w14:textId="5CBD94E7" w:rsidR="003A2836" w:rsidRPr="003A2836" w:rsidRDefault="003A2836" w:rsidP="003A283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lastRenderedPageBreak/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01B3E528" w14:textId="77777777" w:rsidR="003A2836" w:rsidRPr="003A2836" w:rsidRDefault="003A2836" w:rsidP="00991DFB">
      <w:pPr>
        <w:rPr>
          <w:rFonts w:ascii="Cambria" w:eastAsiaTheme="minorEastAsia" w:hAnsi="Cambria"/>
        </w:rPr>
      </w:pPr>
    </w:p>
    <w:p w14:paraId="508288C9" w14:textId="77777777" w:rsidR="00991DFB" w:rsidRPr="00C17E2B" w:rsidRDefault="00991DFB" w:rsidP="00BC40C9">
      <w:pPr>
        <w:pStyle w:val="31"/>
      </w:pPr>
      <w:bookmarkStart w:id="79" w:name="_Toc183109477"/>
      <w:r w:rsidRPr="00C17E2B">
        <w:t>구성 및 동작원리(Configuration and operation principle)</w:t>
      </w:r>
      <w:bookmarkEnd w:id="79"/>
    </w:p>
    <w:p w14:paraId="3AC66548" w14:textId="7315BB20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9391F9E" w14:textId="77777777" w:rsidR="00C7078B" w:rsidRPr="001C25B3" w:rsidRDefault="00C7078B" w:rsidP="00C7078B">
      <w:pPr>
        <w:pStyle w:val="E"/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제품은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전류진단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모니터링에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대한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이중화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safety </w:t>
      </w:r>
      <w:r>
        <w:rPr>
          <w:rFonts w:ascii="Cambria" w:eastAsia="현대체Light" w:hAnsi="Cambria" w:hint="eastAsia"/>
          <w:color w:val="000000" w:themeColor="text1"/>
          <w:sz w:val="20"/>
        </w:rPr>
        <w:t>컨셉을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적용하기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W</w:t>
      </w:r>
      <w:r>
        <w:rPr>
          <w:rFonts w:ascii="Cambria" w:eastAsia="현대체Light" w:hAnsi="Cambria" w:hint="eastAsia"/>
          <w:color w:val="000000" w:themeColor="text1"/>
          <w:sz w:val="20"/>
        </w:rPr>
        <w:t>상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전류센서를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추가로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장착해야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682841F6" w14:textId="02A76341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6B776D28" w14:textId="7B4BDC29" w:rsidR="00991DFB" w:rsidRPr="00473D62" w:rsidRDefault="00991DFB" w:rsidP="00991DFB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3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5FA37BDC" w14:textId="77777777" w:rsidR="00991DFB" w:rsidRPr="00C17E2B" w:rsidRDefault="00991DFB" w:rsidP="00991DF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DD38928" w14:textId="77777777" w:rsidR="00991DFB" w:rsidRPr="00C17E2B" w:rsidRDefault="00991DFB" w:rsidP="00BC40C9">
      <w:pPr>
        <w:pStyle w:val="31"/>
      </w:pPr>
      <w:bookmarkStart w:id="80" w:name="_Toc183109478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80"/>
    </w:p>
    <w:p w14:paraId="57417C07" w14:textId="77777777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63FF0BD" w14:textId="4AB39DD4" w:rsidR="00991DFB" w:rsidRDefault="00160279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HDF3.1(PF1) ~ HDF3</w:t>
      </w:r>
      <w:r w:rsidR="00690C6A"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  <w:r w:rsidR="00991DFB">
        <w:rPr>
          <w:rFonts w:ascii="현대체Light" w:eastAsia="현대체Light" w:hAnsi="현대체Light"/>
          <w:color w:val="000000" w:themeColor="text1"/>
          <w:sz w:val="20"/>
          <w:szCs w:val="20"/>
        </w:rPr>
        <w:t>(PF4)</w:t>
      </w:r>
      <w:r w:rsidR="00991DF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다른</w:t>
      </w:r>
      <w:r w:rsidR="00991DF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HDR을 적용한다.</w:t>
      </w:r>
    </w:p>
    <w:p w14:paraId="67BAA681" w14:textId="2CE20F9E" w:rsidR="00345F01" w:rsidRDefault="00345F01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7DF750" w14:textId="4F56D54F" w:rsidR="00345F01" w:rsidRDefault="00345F01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C104~604</w:t>
      </w:r>
    </w:p>
    <w:p w14:paraId="7A13A2B8" w14:textId="1D19110A" w:rsidR="00991DFB" w:rsidRPr="00FA1B11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E566331" w14:textId="369E9C5D" w:rsidR="00991DFB" w:rsidRPr="001E5710" w:rsidRDefault="00991DFB" w:rsidP="00991DF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9F7AC4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 w:rsidR="008041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</w:t>
      </w:r>
      <w:r w:rsidR="003B3C2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사양 </w:t>
      </w:r>
      <w:r w:rsidR="0080411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선정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)</w:t>
      </w:r>
    </w:p>
    <w:p w14:paraId="33283813" w14:textId="77777777" w:rsidR="00991DFB" w:rsidRPr="003B3C28" w:rsidRDefault="00991DFB" w:rsidP="00991DFB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28FC129C" w14:textId="34D956A4" w:rsidR="00991DFB" w:rsidRDefault="00B870BE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</w:t>
      </w:r>
      <w:r w:rsidR="009F7AC4">
        <w:rPr>
          <w:rFonts w:ascii="현대체Light" w:eastAsia="현대체Light" w:hAnsi="현대체Light"/>
          <w:color w:val="000000" w:themeColor="text1"/>
          <w:sz w:val="20"/>
          <w:szCs w:val="20"/>
        </w:rPr>
        <w:t>.1.1</w:t>
      </w:r>
      <w:r w:rsidR="00991DF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은 다음 전기적 사양의 </w:t>
      </w:r>
      <w:r w:rsidR="009F7AC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전류센서를</w:t>
      </w:r>
      <w:r w:rsidR="00991DF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</w:t>
      </w:r>
      <w:r w:rsidR="004F6852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(PF1)</w:t>
      </w:r>
    </w:p>
    <w:p w14:paraId="6962BF1D" w14:textId="77777777" w:rsidR="00991DFB" w:rsidRPr="00B870BE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8"/>
      </w:tblGrid>
      <w:tr w:rsidR="009F7AC4" w14:paraId="23AAE015" w14:textId="77777777" w:rsidTr="003B3C28">
        <w:tc>
          <w:tcPr>
            <w:tcW w:w="3247" w:type="dxa"/>
          </w:tcPr>
          <w:p w14:paraId="0C4AB094" w14:textId="77777777" w:rsidR="009F7AC4" w:rsidRDefault="009F7AC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2864C69A" w14:textId="1B20520C" w:rsidR="009F7AC4" w:rsidRDefault="009F7AC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9F7AC4" w14:paraId="5F64213D" w14:textId="77777777" w:rsidTr="003B3C28">
        <w:tc>
          <w:tcPr>
            <w:tcW w:w="3247" w:type="dxa"/>
          </w:tcPr>
          <w:p w14:paraId="6D634504" w14:textId="77777777" w:rsidR="009F7AC4" w:rsidRDefault="009F7AC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Merge w:val="restart"/>
            <w:vAlign w:val="center"/>
          </w:tcPr>
          <w:p w14:paraId="145B9DEC" w14:textId="46749D9D" w:rsidR="009F7AC4" w:rsidRDefault="009F7AC4" w:rsidP="003B3C28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9F7AC4" w14:paraId="3955DB4D" w14:textId="77777777" w:rsidTr="003B3C28">
        <w:tc>
          <w:tcPr>
            <w:tcW w:w="3247" w:type="dxa"/>
          </w:tcPr>
          <w:p w14:paraId="1F5BF84E" w14:textId="77777777" w:rsidR="009F7AC4" w:rsidRDefault="009F7AC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  <w:vMerge/>
          </w:tcPr>
          <w:p w14:paraId="26518554" w14:textId="77777777" w:rsidR="009F7AC4" w:rsidRDefault="009F7AC4" w:rsidP="003B3C28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2DCAF06A" w14:textId="77777777" w:rsidR="00991DFB" w:rsidRPr="00F76104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D75EB5F" w14:textId="2716E8BB" w:rsidR="00991DFB" w:rsidRDefault="00B870BE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</w:t>
      </w:r>
      <w:r w:rsidR="004F6852">
        <w:rPr>
          <w:rFonts w:ascii="현대체Light" w:eastAsia="현대체Light" w:hAnsi="현대체Light"/>
          <w:color w:val="000000" w:themeColor="text1"/>
          <w:sz w:val="20"/>
          <w:szCs w:val="20"/>
        </w:rPr>
        <w:t>.1.2</w:t>
      </w:r>
      <w:r w:rsidR="00991DF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</w:t>
      </w:r>
      <w:r w:rsidR="007F6001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전류센서를</w:t>
      </w:r>
      <w:r w:rsidR="00991DF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 </w:t>
      </w:r>
      <w:r w:rsidR="004F6852">
        <w:rPr>
          <w:rFonts w:ascii="현대체Light" w:eastAsia="현대체Light" w:hAnsi="현대체Light"/>
          <w:color w:val="000000" w:themeColor="text1"/>
          <w:sz w:val="20"/>
          <w:szCs w:val="20"/>
        </w:rPr>
        <w:t>(PF2)</w:t>
      </w:r>
    </w:p>
    <w:p w14:paraId="13EE4EC3" w14:textId="77777777" w:rsidR="004F6852" w:rsidRPr="00812BBD" w:rsidRDefault="004F6852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8"/>
      </w:tblGrid>
      <w:tr w:rsidR="004F6852" w14:paraId="17976F7B" w14:textId="77777777" w:rsidTr="00BA5511">
        <w:tc>
          <w:tcPr>
            <w:tcW w:w="3247" w:type="dxa"/>
          </w:tcPr>
          <w:p w14:paraId="705F5FFF" w14:textId="77777777" w:rsidR="004F6852" w:rsidRDefault="004F6852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15F29DAB" w14:textId="77777777" w:rsidR="004F6852" w:rsidRDefault="004F6852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4F6852" w14:paraId="49B385AF" w14:textId="77777777" w:rsidTr="00BA5511">
        <w:tc>
          <w:tcPr>
            <w:tcW w:w="3247" w:type="dxa"/>
          </w:tcPr>
          <w:p w14:paraId="279C8AAA" w14:textId="77777777" w:rsidR="004F6852" w:rsidRDefault="004F6852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Align w:val="center"/>
          </w:tcPr>
          <w:p w14:paraId="3B807273" w14:textId="77777777" w:rsidR="004F6852" w:rsidRDefault="004F6852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4F6852" w14:paraId="24C18A1D" w14:textId="77777777" w:rsidTr="00BA5511">
        <w:tc>
          <w:tcPr>
            <w:tcW w:w="3247" w:type="dxa"/>
          </w:tcPr>
          <w:p w14:paraId="071C7799" w14:textId="77777777" w:rsidR="004F6852" w:rsidRDefault="004F6852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</w:tcPr>
          <w:p w14:paraId="6A24E712" w14:textId="257957A0" w:rsidR="004F6852" w:rsidRDefault="004F6852" w:rsidP="004F6852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</w:tbl>
    <w:p w14:paraId="14176853" w14:textId="77777777" w:rsidR="00991DFB" w:rsidRDefault="00991DFB" w:rsidP="00991DFB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2CC5F35B" w14:textId="0D11C86C" w:rsidR="00267484" w:rsidRDefault="00B870BE" w:rsidP="0026748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</w:t>
      </w:r>
      <w:r w:rsidR="00267484">
        <w:rPr>
          <w:rFonts w:ascii="현대체Light" w:eastAsia="현대체Light" w:hAnsi="현대체Light"/>
          <w:color w:val="000000" w:themeColor="text1"/>
          <w:sz w:val="20"/>
          <w:szCs w:val="20"/>
        </w:rPr>
        <w:t>.1.3</w:t>
      </w:r>
      <w:r w:rsidR="0026748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</w:t>
      </w:r>
      <w:r w:rsidR="007F6001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전류센서를</w:t>
      </w:r>
      <w:r w:rsidR="0026748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적용한다. </w:t>
      </w:r>
      <w:r w:rsidR="00267484"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 w:rsidR="00625671">
        <w:rPr>
          <w:rFonts w:ascii="현대체Light" w:eastAsia="현대체Light" w:hAnsi="현대체Light"/>
          <w:color w:val="000000" w:themeColor="text1"/>
          <w:sz w:val="20"/>
          <w:szCs w:val="20"/>
        </w:rPr>
        <w:t>PF3</w:t>
      </w:r>
      <w:r w:rsidR="00267484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4115A57A" w14:textId="77777777" w:rsidR="00267484" w:rsidRPr="00267484" w:rsidRDefault="00267484" w:rsidP="0026748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8"/>
      </w:tblGrid>
      <w:tr w:rsidR="00267484" w14:paraId="20308CD9" w14:textId="77777777" w:rsidTr="00BA5511">
        <w:tc>
          <w:tcPr>
            <w:tcW w:w="3247" w:type="dxa"/>
          </w:tcPr>
          <w:p w14:paraId="767A14BB" w14:textId="7777777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447A3ADA" w14:textId="7777777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267484" w14:paraId="14FF9B34" w14:textId="77777777" w:rsidTr="00BA5511">
        <w:tc>
          <w:tcPr>
            <w:tcW w:w="3247" w:type="dxa"/>
          </w:tcPr>
          <w:p w14:paraId="01981789" w14:textId="08B1580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(1~2축)</w:t>
            </w:r>
          </w:p>
        </w:tc>
        <w:tc>
          <w:tcPr>
            <w:tcW w:w="3248" w:type="dxa"/>
            <w:vAlign w:val="center"/>
          </w:tcPr>
          <w:p w14:paraId="42CB86CF" w14:textId="77777777" w:rsidR="00267484" w:rsidRDefault="00267484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50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267484" w14:paraId="74054C63" w14:textId="77777777" w:rsidTr="00BA5511">
        <w:tc>
          <w:tcPr>
            <w:tcW w:w="3247" w:type="dxa"/>
          </w:tcPr>
          <w:p w14:paraId="2CF1DD54" w14:textId="46BB98DA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주축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3축)</w:t>
            </w:r>
          </w:p>
        </w:tc>
        <w:tc>
          <w:tcPr>
            <w:tcW w:w="3248" w:type="dxa"/>
          </w:tcPr>
          <w:p w14:paraId="55C4A546" w14:textId="77777777" w:rsidR="00267484" w:rsidRDefault="00267484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25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267484" w14:paraId="31982893" w14:textId="77777777" w:rsidTr="00BA5511">
        <w:tc>
          <w:tcPr>
            <w:tcW w:w="3247" w:type="dxa"/>
          </w:tcPr>
          <w:p w14:paraId="74AB9A49" w14:textId="01EDE2D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4축)</w:t>
            </w:r>
          </w:p>
        </w:tc>
        <w:tc>
          <w:tcPr>
            <w:tcW w:w="3248" w:type="dxa"/>
          </w:tcPr>
          <w:p w14:paraId="764AE09F" w14:textId="0127A02B" w:rsidR="00267484" w:rsidRDefault="00625671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15A / 4V</w:t>
            </w:r>
          </w:p>
        </w:tc>
      </w:tr>
      <w:tr w:rsidR="00267484" w14:paraId="0307C1CC" w14:textId="77777777" w:rsidTr="00BA5511">
        <w:tc>
          <w:tcPr>
            <w:tcW w:w="3247" w:type="dxa"/>
          </w:tcPr>
          <w:p w14:paraId="517667B0" w14:textId="789C9F86" w:rsidR="00267484" w:rsidRDefault="00625671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~6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축)</w:t>
            </w:r>
          </w:p>
        </w:tc>
        <w:tc>
          <w:tcPr>
            <w:tcW w:w="3248" w:type="dxa"/>
          </w:tcPr>
          <w:p w14:paraId="46749F15" w14:textId="14E969C0" w:rsidR="00267484" w:rsidRDefault="00625671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5A / 4V</w:t>
            </w:r>
          </w:p>
        </w:tc>
      </w:tr>
    </w:tbl>
    <w:p w14:paraId="610A033B" w14:textId="2C365058" w:rsidR="00991DFB" w:rsidRDefault="00991DFB" w:rsidP="00991DFB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2A281D1D" w14:textId="673C3B8F" w:rsidR="00267484" w:rsidRDefault="00B870BE" w:rsidP="0026748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HDR.3</w:t>
      </w:r>
      <w:r w:rsidR="00267484">
        <w:rPr>
          <w:rFonts w:ascii="현대체Light" w:eastAsia="현대체Light" w:hAnsi="현대체Light"/>
          <w:color w:val="000000" w:themeColor="text1"/>
          <w:sz w:val="20"/>
          <w:szCs w:val="20"/>
        </w:rPr>
        <w:t>.1.4</w:t>
      </w:r>
      <w:r w:rsidR="0026748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다음 전기적 사양의 </w:t>
      </w:r>
      <w:r w:rsidR="007F6001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전류센서를 </w:t>
      </w:r>
      <w:r w:rsidR="0026748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적용한다. </w:t>
      </w:r>
      <w:r w:rsidR="00267484"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 w:rsidR="00804110">
        <w:rPr>
          <w:rFonts w:ascii="현대체Light" w:eastAsia="현대체Light" w:hAnsi="현대체Light"/>
          <w:color w:val="000000" w:themeColor="text1"/>
          <w:sz w:val="20"/>
          <w:szCs w:val="20"/>
        </w:rPr>
        <w:t>PF4</w:t>
      </w:r>
      <w:r w:rsidR="00267484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5FF1BB13" w14:textId="77777777" w:rsidR="00267484" w:rsidRPr="00812BBD" w:rsidRDefault="00267484" w:rsidP="0026748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8"/>
      </w:tblGrid>
      <w:tr w:rsidR="00267484" w14:paraId="7337A3A9" w14:textId="77777777" w:rsidTr="00BA5511">
        <w:tc>
          <w:tcPr>
            <w:tcW w:w="3247" w:type="dxa"/>
          </w:tcPr>
          <w:p w14:paraId="57A2A410" w14:textId="7777777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157CE3B0" w14:textId="7777777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입력전류 대비 출력전압 기준</w:t>
            </w:r>
          </w:p>
        </w:tc>
      </w:tr>
      <w:tr w:rsidR="00267484" w14:paraId="5F3C33DF" w14:textId="77777777" w:rsidTr="00BA5511">
        <w:tc>
          <w:tcPr>
            <w:tcW w:w="3247" w:type="dxa"/>
          </w:tcPr>
          <w:p w14:paraId="388E8A99" w14:textId="7777777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Align w:val="center"/>
          </w:tcPr>
          <w:p w14:paraId="4F67E154" w14:textId="35B0CD29" w:rsidR="00267484" w:rsidRDefault="00804110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15</w:t>
            </w:r>
            <w:r w:rsidR="0026748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 w:rsidR="00267484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  <w:tr w:rsidR="00267484" w14:paraId="7AB97804" w14:textId="77777777" w:rsidTr="00BA5511">
        <w:tc>
          <w:tcPr>
            <w:tcW w:w="3247" w:type="dxa"/>
          </w:tcPr>
          <w:p w14:paraId="239EE27B" w14:textId="77777777" w:rsidR="00267484" w:rsidRDefault="00267484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lastRenderedPageBreak/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</w:tcPr>
          <w:p w14:paraId="216354D0" w14:textId="592F18CA" w:rsidR="00267484" w:rsidRDefault="00804110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5</w:t>
            </w:r>
            <w:r w:rsidR="00267484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A </w:t>
            </w:r>
            <w:r w:rsidR="00267484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/ 4V</w:t>
            </w:r>
          </w:p>
        </w:tc>
      </w:tr>
    </w:tbl>
    <w:p w14:paraId="3AB4F83E" w14:textId="77777777" w:rsidR="00267484" w:rsidRPr="0037393D" w:rsidRDefault="00267484" w:rsidP="00991DFB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0F86804E" w14:textId="77777777" w:rsidR="00991DFB" w:rsidRPr="00C17E2B" w:rsidRDefault="00991DFB" w:rsidP="00991DF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5F4D9C6" w14:textId="77777777" w:rsidR="00991DFB" w:rsidRPr="00C17E2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D534591" w14:textId="77777777" w:rsidR="00991DFB" w:rsidRPr="00C17E2B" w:rsidRDefault="00991DFB" w:rsidP="00BC40C9">
      <w:pPr>
        <w:pStyle w:val="31"/>
      </w:pPr>
      <w:bookmarkStart w:id="81" w:name="_Toc183109479"/>
      <w:r w:rsidRPr="00C17E2B">
        <w:t>대체, 확장성 및 향후 확장 가능성(Substitute, extendability and potential for future extendability)</w:t>
      </w:r>
      <w:bookmarkEnd w:id="81"/>
    </w:p>
    <w:p w14:paraId="4EA08DD6" w14:textId="77777777" w:rsidR="00991DFB" w:rsidRPr="00C17E2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EBA4011" w14:textId="79FF7AF6" w:rsidR="00991DFB" w:rsidRPr="00C17E2B" w:rsidRDefault="00501453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이원화 불가능</w:t>
      </w:r>
    </w:p>
    <w:p w14:paraId="6A38971A" w14:textId="77777777" w:rsidR="00991DFB" w:rsidRPr="00C17E2B" w:rsidRDefault="00991DFB" w:rsidP="00BC40C9">
      <w:pPr>
        <w:pStyle w:val="31"/>
      </w:pPr>
      <w:bookmarkStart w:id="82" w:name="_Toc183109480"/>
      <w:r w:rsidRPr="00C17E2B">
        <w:t>검증방법(Verification method)</w:t>
      </w:r>
      <w:bookmarkEnd w:id="82"/>
    </w:p>
    <w:p w14:paraId="1809BE5D" w14:textId="77777777" w:rsidR="00991DFB" w:rsidRPr="00C17E2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8D8C5F5" w14:textId="77777777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3F2F2F7B" w14:textId="77777777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03D559B" w14:textId="77777777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C09DF92" w14:textId="77777777" w:rsidR="00991DFB" w:rsidRDefault="00991DFB" w:rsidP="00991DF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BDF4FF9" w14:textId="07BBB173" w:rsidR="002F32B8" w:rsidRPr="00C17E2B" w:rsidRDefault="002F32B8" w:rsidP="002F32B8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83" w:name="_Toc183109481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.4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부품선정 </w:t>
      </w:r>
      <w:r>
        <w:rPr>
          <w:rFonts w:ascii="바탕" w:eastAsia="바탕" w:hAnsi="바탕" w:cs="바탕" w:hint="eastAsia"/>
          <w:color w:val="000000" w:themeColor="text1"/>
        </w:rPr>
        <w:t>–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스너버 커패시터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83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310BC193" w14:textId="77777777" w:rsidR="002F32B8" w:rsidRPr="00BC40C9" w:rsidRDefault="002F32B8" w:rsidP="002F32B8">
      <w:pPr>
        <w:pStyle w:val="E"/>
        <w:rPr>
          <w:rFonts w:ascii="현대체Light" w:eastAsia="현대체Light" w:hAnsi="현대체Light"/>
          <w:color w:val="FF0000"/>
        </w:rPr>
      </w:pPr>
    </w:p>
    <w:p w14:paraId="2B0DEE22" w14:textId="77777777" w:rsidR="002F32B8" w:rsidRPr="00BC40C9" w:rsidRDefault="002F32B8" w:rsidP="00BC40C9">
      <w:pPr>
        <w:pStyle w:val="31"/>
      </w:pPr>
      <w:bookmarkStart w:id="84" w:name="_Toc183109482"/>
      <w:r w:rsidRPr="00BC40C9">
        <w:t>일반사항(General)</w:t>
      </w:r>
      <w:bookmarkEnd w:id="84"/>
    </w:p>
    <w:p w14:paraId="0823C708" w14:textId="66BDE4BA" w:rsidR="002F32B8" w:rsidRDefault="002F32B8" w:rsidP="002F32B8">
      <w:pPr>
        <w:rPr>
          <w:rFonts w:ascii="Cambria" w:eastAsiaTheme="minorEastAsia" w:hAnsi="Cambria"/>
          <w:lang w:eastAsia="ko-KR"/>
        </w:rPr>
      </w:pPr>
    </w:p>
    <w:p w14:paraId="27B8A21D" w14:textId="58485E1A" w:rsidR="00332F9E" w:rsidRDefault="00332F9E" w:rsidP="00332F9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IPM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제공하는 제조사의 데이터시트를 확인해보면,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P와 N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터미널(P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-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N전압)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인근에 </w:t>
      </w:r>
      <w:r w:rsidR="000D0C8A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다이렉트로 스너버 커패시터를 장착하도록 권고하고 있다.</w:t>
      </w:r>
      <w:r w:rsidR="000D0C8A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6B4EED73" w14:textId="3296D295" w:rsidR="0045434C" w:rsidRDefault="0045434C" w:rsidP="00332F9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스너버커패시터는 PN전압의 서지를 억제하는 효과를 가진다.</w:t>
      </w:r>
    </w:p>
    <w:p w14:paraId="3DF7E900" w14:textId="1CEA0D11" w:rsidR="00332F9E" w:rsidRDefault="00332F9E" w:rsidP="002F32B8">
      <w:pPr>
        <w:rPr>
          <w:rFonts w:ascii="Cambria" w:eastAsiaTheme="minorEastAsia" w:hAnsi="Cambria"/>
        </w:rPr>
      </w:pPr>
    </w:p>
    <w:p w14:paraId="5A0408D6" w14:textId="5CF2BC0D" w:rsidR="003A2836" w:rsidRPr="003A2836" w:rsidRDefault="003A2836" w:rsidP="003A283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35995A83" w14:textId="77777777" w:rsidR="003A2836" w:rsidRPr="00332F9E" w:rsidRDefault="003A2836" w:rsidP="002F32B8">
      <w:pPr>
        <w:rPr>
          <w:rFonts w:ascii="Cambria" w:eastAsiaTheme="minorEastAsia" w:hAnsi="Cambria"/>
        </w:rPr>
      </w:pPr>
    </w:p>
    <w:p w14:paraId="5F972F35" w14:textId="77777777" w:rsidR="002F32B8" w:rsidRPr="00F56AF6" w:rsidRDefault="002F32B8" w:rsidP="00BC40C9">
      <w:pPr>
        <w:pStyle w:val="31"/>
      </w:pPr>
      <w:bookmarkStart w:id="85" w:name="_Toc183109483"/>
      <w:r w:rsidRPr="00F56AF6">
        <w:t>구성 및 동작원리(Configuration and operation principle)</w:t>
      </w:r>
      <w:bookmarkEnd w:id="85"/>
    </w:p>
    <w:p w14:paraId="45FAF206" w14:textId="77777777" w:rsidR="002F32B8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3ED6ACA2" w14:textId="77777777" w:rsidR="002F32B8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CA9A801" w14:textId="010E821A" w:rsidR="002F32B8" w:rsidRPr="00473D62" w:rsidRDefault="002F32B8" w:rsidP="002F32B8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4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239F1072" w14:textId="77777777" w:rsidR="002F32B8" w:rsidRPr="00C17E2B" w:rsidRDefault="002F32B8" w:rsidP="002F32B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846B657" w14:textId="77777777" w:rsidR="002F32B8" w:rsidRPr="00C17E2B" w:rsidRDefault="002F32B8" w:rsidP="00BC40C9">
      <w:pPr>
        <w:pStyle w:val="31"/>
      </w:pPr>
      <w:bookmarkStart w:id="86" w:name="_Toc183109484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86"/>
    </w:p>
    <w:p w14:paraId="3BCDE1AD" w14:textId="77777777" w:rsidR="002F32B8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4577AEB" w14:textId="32DC2FAD" w:rsidR="002F32B8" w:rsidRDefault="00B870BE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HDF4.1(PF1) ~ HDF4</w:t>
      </w:r>
      <w:r w:rsidR="00A4224C"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  <w:r w:rsidR="002F32B8">
        <w:rPr>
          <w:rFonts w:ascii="현대체Light" w:eastAsia="현대체Light" w:hAnsi="현대체Light"/>
          <w:color w:val="000000" w:themeColor="text1"/>
          <w:sz w:val="20"/>
          <w:szCs w:val="20"/>
        </w:rPr>
        <w:t>(PF4)</w:t>
      </w:r>
      <w:r w:rsidR="002F32B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같은</w:t>
      </w:r>
      <w:r w:rsidR="002F32B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HDR을 적용한다.</w:t>
      </w:r>
    </w:p>
    <w:p w14:paraId="441DBE7D" w14:textId="4E391D4D" w:rsidR="00345F01" w:rsidRDefault="00345F01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025FAFA" w14:textId="6553F176" w:rsidR="00345F01" w:rsidRDefault="00345F01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C107~607,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IIF912</w:t>
      </w:r>
    </w:p>
    <w:p w14:paraId="5C84B03F" w14:textId="2FB79EEE" w:rsidR="002F32B8" w:rsidRPr="00FA1B11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96A3C99" w14:textId="06667E0D" w:rsidR="002F32B8" w:rsidRPr="001E5710" w:rsidRDefault="002F32B8" w:rsidP="002F32B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6B55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.4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 w:rsidR="00393E9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스너버 커패시터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사양 선정)</w:t>
      </w:r>
    </w:p>
    <w:p w14:paraId="2BA3A003" w14:textId="77777777" w:rsidR="002F32B8" w:rsidRPr="003B3C28" w:rsidRDefault="002F32B8" w:rsidP="002F32B8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3F3E522E" w14:textId="1DC0767F" w:rsidR="002F32B8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다음 전기적 사양의 </w:t>
      </w:r>
      <w:r w:rsidR="00332F9E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스너버 커패시터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를 </w:t>
      </w:r>
      <w:r w:rsidR="006B55D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통일하여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적용한다.</w:t>
      </w:r>
    </w:p>
    <w:p w14:paraId="7B8EA1B4" w14:textId="50033A78" w:rsidR="006B55D7" w:rsidRDefault="006B55D7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IPM에 맞는 전압사양인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600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이상을 적용하고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0.1uF으로 통일한다.</w:t>
      </w:r>
    </w:p>
    <w:p w14:paraId="54E3864D" w14:textId="77777777" w:rsidR="002F32B8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3247"/>
        <w:gridCol w:w="3248"/>
        <w:gridCol w:w="3248"/>
      </w:tblGrid>
      <w:tr w:rsidR="00332F9E" w14:paraId="0692A846" w14:textId="5036AB5B" w:rsidTr="00BA5511">
        <w:tc>
          <w:tcPr>
            <w:tcW w:w="3247" w:type="dxa"/>
          </w:tcPr>
          <w:p w14:paraId="37A41EC6" w14:textId="77777777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축</w:t>
            </w:r>
          </w:p>
        </w:tc>
        <w:tc>
          <w:tcPr>
            <w:tcW w:w="3248" w:type="dxa"/>
          </w:tcPr>
          <w:p w14:paraId="2E3D73DD" w14:textId="5584FE3C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허용치</w:t>
            </w:r>
          </w:p>
        </w:tc>
        <w:tc>
          <w:tcPr>
            <w:tcW w:w="3248" w:type="dxa"/>
          </w:tcPr>
          <w:p w14:paraId="5C589D18" w14:textId="5A61A578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용량</w:t>
            </w:r>
          </w:p>
        </w:tc>
      </w:tr>
      <w:tr w:rsidR="00332F9E" w14:paraId="35D06962" w14:textId="4E8F9628" w:rsidTr="00332F9E">
        <w:tc>
          <w:tcPr>
            <w:tcW w:w="3247" w:type="dxa"/>
          </w:tcPr>
          <w:p w14:paraId="434E47BE" w14:textId="77777777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주축 (1~3축)</w:t>
            </w:r>
          </w:p>
        </w:tc>
        <w:tc>
          <w:tcPr>
            <w:tcW w:w="3248" w:type="dxa"/>
            <w:vMerge w:val="restart"/>
            <w:vAlign w:val="center"/>
          </w:tcPr>
          <w:p w14:paraId="2D231459" w14:textId="676FF2E0" w:rsidR="00332F9E" w:rsidRDefault="00332F9E" w:rsidP="00BA5511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600V 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이상</w:t>
            </w:r>
          </w:p>
        </w:tc>
        <w:tc>
          <w:tcPr>
            <w:tcW w:w="3248" w:type="dxa"/>
            <w:vMerge w:val="restart"/>
            <w:vAlign w:val="center"/>
          </w:tcPr>
          <w:p w14:paraId="758060B5" w14:textId="2E860D78" w:rsidR="00393E95" w:rsidRDefault="00332F9E" w:rsidP="00F80C4A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0.1uF</w:t>
            </w:r>
          </w:p>
        </w:tc>
      </w:tr>
      <w:tr w:rsidR="00332F9E" w14:paraId="3358C343" w14:textId="590AFA56" w:rsidTr="00BA5511">
        <w:tc>
          <w:tcPr>
            <w:tcW w:w="3247" w:type="dxa"/>
          </w:tcPr>
          <w:p w14:paraId="1767A048" w14:textId="77777777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수축 </w:t>
            </w:r>
            <w:r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4~6축)</w:t>
            </w:r>
          </w:p>
        </w:tc>
        <w:tc>
          <w:tcPr>
            <w:tcW w:w="3248" w:type="dxa"/>
            <w:vMerge/>
          </w:tcPr>
          <w:p w14:paraId="7D7CAF29" w14:textId="77777777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  <w:tc>
          <w:tcPr>
            <w:tcW w:w="3248" w:type="dxa"/>
            <w:vMerge/>
          </w:tcPr>
          <w:p w14:paraId="15329561" w14:textId="77777777" w:rsidR="00332F9E" w:rsidRDefault="00332F9E" w:rsidP="00BA5511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</w:p>
        </w:tc>
      </w:tr>
    </w:tbl>
    <w:p w14:paraId="5D996E89" w14:textId="77777777" w:rsidR="00393E95" w:rsidRDefault="00393E95" w:rsidP="00BC40C9">
      <w:pPr>
        <w:pStyle w:val="31"/>
        <w:numPr>
          <w:ilvl w:val="0"/>
          <w:numId w:val="0"/>
        </w:numPr>
        <w:ind w:left="720"/>
        <w:rPr>
          <w:highlight w:val="yellow"/>
        </w:rPr>
      </w:pPr>
    </w:p>
    <w:p w14:paraId="34F559A3" w14:textId="77777777" w:rsidR="002F32B8" w:rsidRPr="00C17E2B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7C90D1" w14:textId="77777777" w:rsidR="002F32B8" w:rsidRPr="00C17E2B" w:rsidRDefault="002F32B8" w:rsidP="00BC40C9">
      <w:pPr>
        <w:pStyle w:val="31"/>
      </w:pPr>
      <w:bookmarkStart w:id="87" w:name="_Toc183109485"/>
      <w:r w:rsidRPr="00C17E2B">
        <w:t>대체, 확장성 및 향후 확장 가능성(Substitute, extendability and potential for future extendability)</w:t>
      </w:r>
      <w:bookmarkEnd w:id="87"/>
    </w:p>
    <w:p w14:paraId="1CCC6A29" w14:textId="77777777" w:rsidR="002F32B8" w:rsidRPr="00C17E2B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9115E44" w14:textId="1AC0F652" w:rsidR="002F32B8" w:rsidRDefault="0029617B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전기적 사양이 맞으면 </w:t>
      </w:r>
      <w:r w:rsidR="002F32B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이원화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가능</w:t>
      </w:r>
    </w:p>
    <w:p w14:paraId="1D9FABBA" w14:textId="77777777" w:rsidR="0029617B" w:rsidRPr="00C17E2B" w:rsidRDefault="0029617B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A5A3975" w14:textId="77777777" w:rsidR="002F32B8" w:rsidRPr="00C17E2B" w:rsidRDefault="002F32B8" w:rsidP="00BC40C9">
      <w:pPr>
        <w:pStyle w:val="31"/>
      </w:pPr>
      <w:bookmarkStart w:id="88" w:name="_Toc183109486"/>
      <w:r w:rsidRPr="00C17E2B">
        <w:lastRenderedPageBreak/>
        <w:t>검증방법(Verification method)</w:t>
      </w:r>
      <w:bookmarkEnd w:id="88"/>
    </w:p>
    <w:p w14:paraId="525B26C7" w14:textId="77777777" w:rsidR="002F32B8" w:rsidRPr="00C17E2B" w:rsidRDefault="002F32B8" w:rsidP="002F32B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DEB8201" w14:textId="77777777" w:rsidR="002F32B8" w:rsidRDefault="002F32B8" w:rsidP="002F32B8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4A7BFA16" w14:textId="484D5406" w:rsidR="000B0856" w:rsidRPr="002F32B8" w:rsidRDefault="000B08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99D48AA" w14:textId="39CC80C4" w:rsidR="000B0856" w:rsidRDefault="000B08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574AD93" w14:textId="12C6D5F9" w:rsidR="000B0856" w:rsidRDefault="000B08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10B5A5D" w14:textId="4E840955" w:rsidR="00A4224C" w:rsidRDefault="00A4224C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83F24FE" w14:textId="3ED67444" w:rsidR="00A4224C" w:rsidRPr="00C17E2B" w:rsidRDefault="00A4224C" w:rsidP="00A4224C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89" w:name="_Toc183109487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.5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IPM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 xml:space="preserve">제어용 </w:t>
      </w:r>
      <w:r>
        <w:rPr>
          <w:rFonts w:ascii="현대체Light" w:eastAsia="현대체Light" w:hAnsi="현대체Light"/>
          <w:color w:val="000000" w:themeColor="text1"/>
        </w:rPr>
        <w:t xml:space="preserve">PWM </w:t>
      </w:r>
      <w:r>
        <w:rPr>
          <w:rFonts w:ascii="현대체Light" w:eastAsia="현대체Light" w:hAnsi="현대체Light" w:hint="eastAsia"/>
          <w:color w:val="000000" w:themeColor="text1"/>
        </w:rPr>
        <w:t>신호 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89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197ADCFF" w14:textId="77777777" w:rsidR="00A4224C" w:rsidRPr="00A4224C" w:rsidRDefault="00A4224C" w:rsidP="00A4224C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97CF4E0" w14:textId="77777777" w:rsidR="00A4224C" w:rsidRPr="00BC40C9" w:rsidRDefault="00A4224C" w:rsidP="00BC40C9">
      <w:pPr>
        <w:pStyle w:val="31"/>
      </w:pPr>
      <w:bookmarkStart w:id="90" w:name="_Toc183109488"/>
      <w:r w:rsidRPr="00BC40C9">
        <w:t>일반사항(General)</w:t>
      </w:r>
      <w:bookmarkEnd w:id="90"/>
    </w:p>
    <w:p w14:paraId="69CAE31E" w14:textId="77777777" w:rsidR="00A4224C" w:rsidRDefault="00A4224C" w:rsidP="00A4224C">
      <w:pPr>
        <w:rPr>
          <w:rFonts w:ascii="Cambria" w:eastAsiaTheme="minorEastAsia" w:hAnsi="Cambria"/>
          <w:lang w:eastAsia="ko-KR"/>
        </w:rPr>
      </w:pPr>
    </w:p>
    <w:p w14:paraId="0819F362" w14:textId="1329567B" w:rsidR="00A4224C" w:rsidRDefault="00A4224C" w:rsidP="00A4224C">
      <w:pPr>
        <w:pStyle w:val="a2"/>
        <w:numPr>
          <w:ilvl w:val="0"/>
          <w:numId w:val="0"/>
        </w:numPr>
        <w:ind w:left="397" w:hanging="267"/>
        <w:rPr>
          <w:rFonts w:ascii="현대체Light" w:eastAsia="현대체Light" w:hAnsi="현대체Light"/>
          <w:sz w:val="20"/>
          <w:lang w:eastAsia="ko-KR"/>
        </w:rPr>
      </w:pPr>
      <w:r w:rsidRPr="00C17E2B">
        <w:rPr>
          <w:rFonts w:ascii="현대체Light" w:eastAsia="현대체Light" w:hAnsi="현대체Light" w:hint="eastAsia"/>
          <w:sz w:val="20"/>
          <w:lang w:eastAsia="ko-KR"/>
        </w:rPr>
        <w:t>서보보드로부터의</w:t>
      </w:r>
      <w:r w:rsidRPr="00C17E2B">
        <w:rPr>
          <w:rFonts w:ascii="현대체Light" w:eastAsia="현대체Light" w:hAnsi="현대체Light"/>
          <w:sz w:val="20"/>
          <w:lang w:eastAsia="ko-KR"/>
        </w:rPr>
        <w:t xml:space="preserve"> PWM </w:t>
      </w:r>
      <w:r w:rsidRPr="00C17E2B">
        <w:rPr>
          <w:rFonts w:ascii="현대체Light" w:eastAsia="현대체Light" w:hAnsi="현대체Light" w:hint="eastAsia"/>
          <w:sz w:val="20"/>
          <w:lang w:eastAsia="ko-KR"/>
        </w:rPr>
        <w:t>신호를</w:t>
      </w:r>
      <w:r w:rsidRPr="00C17E2B">
        <w:rPr>
          <w:rFonts w:ascii="현대체Light" w:eastAsia="현대체Light" w:hAnsi="현대체Light"/>
          <w:sz w:val="20"/>
          <w:lang w:eastAsia="ko-KR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  <w:lang w:eastAsia="ko-KR"/>
        </w:rPr>
        <w:t xml:space="preserve">포토커플러를 통해서 </w:t>
      </w:r>
      <w:r w:rsidRPr="00C17E2B">
        <w:rPr>
          <w:rFonts w:ascii="현대체Light" w:eastAsia="현대체Light" w:hAnsi="현대체Light"/>
          <w:sz w:val="20"/>
          <w:lang w:eastAsia="ko-KR"/>
        </w:rPr>
        <w:t>IPM Gate</w:t>
      </w:r>
      <w:r w:rsidRPr="00C17E2B">
        <w:rPr>
          <w:rFonts w:ascii="현대체Light" w:eastAsia="현대체Light" w:hAnsi="현대체Light" w:hint="eastAsia"/>
          <w:sz w:val="20"/>
          <w:lang w:eastAsia="ko-KR"/>
        </w:rPr>
        <w:t>에</w:t>
      </w:r>
      <w:r w:rsidRPr="00C17E2B">
        <w:rPr>
          <w:rFonts w:ascii="현대체Light" w:eastAsia="현대체Light" w:hAnsi="현대체Light"/>
          <w:sz w:val="20"/>
          <w:lang w:eastAsia="ko-KR"/>
        </w:rPr>
        <w:t xml:space="preserve"> </w:t>
      </w:r>
      <w:r w:rsidRPr="00C17E2B">
        <w:rPr>
          <w:rFonts w:ascii="현대체Light" w:eastAsia="현대체Light" w:hAnsi="현대체Light" w:hint="eastAsia"/>
          <w:sz w:val="20"/>
          <w:lang w:eastAsia="ko-KR"/>
        </w:rPr>
        <w:t>입력</w:t>
      </w:r>
      <w:r>
        <w:rPr>
          <w:rFonts w:ascii="현대체Light" w:eastAsia="현대체Light" w:hAnsi="현대체Light" w:hint="eastAsia"/>
          <w:sz w:val="20"/>
          <w:lang w:eastAsia="ko-KR"/>
        </w:rPr>
        <w:t>한다.</w:t>
      </w:r>
    </w:p>
    <w:p w14:paraId="33E77AFC" w14:textId="7B200D04" w:rsidR="00A4224C" w:rsidRDefault="00A4224C" w:rsidP="00A4224C">
      <w:pPr>
        <w:pStyle w:val="a2"/>
        <w:numPr>
          <w:ilvl w:val="0"/>
          <w:numId w:val="0"/>
        </w:numPr>
        <w:ind w:left="397" w:hanging="267"/>
        <w:rPr>
          <w:rFonts w:ascii="현대체Light" w:eastAsia="현대체Light" w:hAnsi="현대체Light"/>
          <w:sz w:val="20"/>
          <w:lang w:eastAsia="ko-KR"/>
        </w:rPr>
      </w:pPr>
    </w:p>
    <w:p w14:paraId="3BF98BAD" w14:textId="1A10095A" w:rsidR="00A4224C" w:rsidRPr="00B11339" w:rsidRDefault="00A4224C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</w:t>
      </w:r>
      <w:r>
        <w:rPr>
          <w:rFonts w:ascii="Cambria" w:eastAsia="현대체Light" w:hAnsi="Cambria"/>
          <w:color w:val="000000" w:themeColor="text1"/>
          <w:sz w:val="20"/>
        </w:rPr>
        <w:t>eadtime</w:t>
      </w:r>
    </w:p>
    <w:p w14:paraId="3F80B115" w14:textId="77777777" w:rsidR="00A4224C" w:rsidRPr="003F26DA" w:rsidRDefault="00A4224C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IPM마다 dead-time의 최소기준이 스펙시트에 명시되어 있다.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(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최소 3us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이내로 명시되어 있음)</w:t>
      </w:r>
    </w:p>
    <w:p w14:paraId="109BDCAF" w14:textId="5BA8AA6A" w:rsidR="00A4224C" w:rsidRPr="003F26DA" w:rsidRDefault="00A4224C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서보제어보드의 PWM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출력의 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>dead-time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사양은 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>4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us로 결정됨</w:t>
      </w:r>
    </w:p>
    <w:p w14:paraId="17A04E8A" w14:textId="72830C22" w:rsidR="00A4224C" w:rsidRPr="00A4224C" w:rsidRDefault="00A4224C" w:rsidP="00A4224C">
      <w:pPr>
        <w:pStyle w:val="a2"/>
        <w:numPr>
          <w:ilvl w:val="0"/>
          <w:numId w:val="0"/>
        </w:numPr>
        <w:ind w:left="397" w:hanging="267"/>
        <w:rPr>
          <w:rFonts w:ascii="현대체Light" w:eastAsia="현대체Light" w:hAnsi="현대체Light"/>
          <w:sz w:val="20"/>
          <w:lang w:eastAsia="ko-KR"/>
        </w:rPr>
      </w:pPr>
    </w:p>
    <w:p w14:paraId="04DC1EA8" w14:textId="080835FF" w:rsidR="00A4224C" w:rsidRPr="00B11339" w:rsidRDefault="00A4224C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Timing skew</w:t>
      </w:r>
    </w:p>
    <w:p w14:paraId="3486AB6D" w14:textId="76C927B5" w:rsidR="00547890" w:rsidRPr="00547890" w:rsidRDefault="00A4224C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C17E2B">
        <w:rPr>
          <w:rFonts w:ascii="현대체Light" w:eastAsia="현대체Light" w:hAnsi="현대체Light" w:hint="eastAsia"/>
          <w:lang w:eastAsia="ko-KR"/>
        </w:rPr>
        <w:t xml:space="preserve">고속포토커플러를 사용하여 IPM의 Gate에 </w:t>
      </w:r>
      <w:r w:rsidRPr="00C17E2B">
        <w:rPr>
          <w:rFonts w:ascii="현대체Light" w:eastAsia="현대체Light" w:hAnsi="현대체Light"/>
          <w:lang w:eastAsia="ko-KR"/>
        </w:rPr>
        <w:t xml:space="preserve">PWM </w:t>
      </w:r>
      <w:r w:rsidRPr="00C17E2B">
        <w:rPr>
          <w:rFonts w:ascii="현대체Light" w:eastAsia="현대체Light" w:hAnsi="현대체Light" w:hint="eastAsia"/>
          <w:lang w:eastAsia="ko-KR"/>
        </w:rPr>
        <w:t>신호를 인가하</w:t>
      </w:r>
      <w:r w:rsidR="00547890">
        <w:rPr>
          <w:rFonts w:ascii="현대체Light" w:eastAsia="현대체Light" w:hAnsi="현대체Light" w:hint="eastAsia"/>
          <w:lang w:eastAsia="ko-KR"/>
        </w:rPr>
        <w:t xml:space="preserve">였을 때 상단과 하단 </w:t>
      </w:r>
      <w:r w:rsidR="00547890">
        <w:rPr>
          <w:rFonts w:ascii="현대체Light" w:eastAsia="현대체Light" w:hAnsi="현대체Light"/>
          <w:lang w:eastAsia="ko-KR"/>
        </w:rPr>
        <w:t>PWM</w:t>
      </w:r>
      <w:r w:rsidR="00547890">
        <w:rPr>
          <w:rFonts w:ascii="현대체Light" w:eastAsia="현대체Light" w:hAnsi="현대체Light" w:hint="eastAsia"/>
          <w:lang w:eastAsia="ko-KR"/>
        </w:rPr>
        <w:t>의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 w:rsidRPr="00C17E2B">
        <w:rPr>
          <w:rFonts w:ascii="현대체Light" w:eastAsia="현대체Light" w:hAnsi="현대체Light"/>
          <w:lang w:eastAsia="ko-KR"/>
        </w:rPr>
        <w:t xml:space="preserve">Timing </w:t>
      </w:r>
      <w:r w:rsidRPr="00C17E2B">
        <w:rPr>
          <w:rFonts w:ascii="현대체Light" w:eastAsia="현대체Light" w:hAnsi="현대체Light" w:hint="eastAsia"/>
          <w:lang w:eastAsia="ko-KR"/>
        </w:rPr>
        <w:t>delay</w:t>
      </w:r>
      <w:r w:rsidR="00547890">
        <w:rPr>
          <w:rFonts w:ascii="현대체Light" w:eastAsia="현대체Light" w:hAnsi="현대체Light" w:hint="eastAsia"/>
          <w:lang w:eastAsia="ko-KR"/>
        </w:rPr>
        <w:t xml:space="preserve"> 차이를 Timing skew로 규정한다.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 w:rsidR="00547890">
        <w:rPr>
          <w:rFonts w:ascii="현대체Light" w:eastAsia="현대체Light" w:hAnsi="현대체Light" w:hint="eastAsia"/>
          <w:lang w:eastAsia="ko-KR"/>
        </w:rPr>
        <w:t>일정 범주 이내 값으로 사양을 정한다.</w:t>
      </w:r>
    </w:p>
    <w:p w14:paraId="68B88E00" w14:textId="77777777" w:rsidR="00A4224C" w:rsidRPr="00F56AF6" w:rsidRDefault="00A4224C" w:rsidP="00BC40C9">
      <w:pPr>
        <w:pStyle w:val="31"/>
      </w:pPr>
      <w:bookmarkStart w:id="91" w:name="_Toc183109489"/>
      <w:r w:rsidRPr="00F56AF6">
        <w:t>구성 및 동작원리(Configuration and operation principle)</w:t>
      </w:r>
      <w:bookmarkEnd w:id="91"/>
    </w:p>
    <w:p w14:paraId="7F9C19E9" w14:textId="2CD27495" w:rsidR="00A4224C" w:rsidRDefault="00A4224C" w:rsidP="00A4224C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8B33153" w14:textId="5ED6C90A" w:rsidR="00547890" w:rsidRDefault="00547890" w:rsidP="00A4224C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70EB7E9D" wp14:editId="15654227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4965700" cy="4846320"/>
            <wp:effectExtent l="0" t="0" r="6350" b="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74DE1" w14:textId="48425298" w:rsidR="00547890" w:rsidRPr="009C7816" w:rsidRDefault="00547890" w:rsidP="00547890">
      <w:pPr>
        <w:pStyle w:val="aff4"/>
        <w:rPr>
          <w:rFonts w:ascii="현대체Light" w:eastAsiaTheme="minorEastAsia" w:hAnsi="현대체Light"/>
          <w:color w:val="000000" w:themeColor="text1"/>
          <w:sz w:val="22"/>
          <w:szCs w:val="22"/>
        </w:rPr>
      </w:pP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6</w: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5</w: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9C7816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Deadtime과 Time delay</w:t>
      </w:r>
      <w:r w:rsidRPr="009C7816">
        <w:rPr>
          <w:rFonts w:ascii="현대체Light" w:eastAsia="현대체Light" w:hAnsi="현대체Light"/>
          <w:color w:val="000000" w:themeColor="text1"/>
          <w:sz w:val="22"/>
          <w:szCs w:val="22"/>
        </w:rPr>
        <w:t>기능의 구성와 동작원리</w:t>
      </w:r>
    </w:p>
    <w:p w14:paraId="057E611F" w14:textId="1903CDB3" w:rsidR="009C7816" w:rsidRDefault="009C7816" w:rsidP="009C7816"/>
    <w:p w14:paraId="52C301C0" w14:textId="3D678FA4" w:rsidR="00B97363" w:rsidRDefault="00B97363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IPM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데이터시트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및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어플리케이션노트에는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다음과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같은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recommend</w:t>
      </w:r>
      <w:r>
        <w:rPr>
          <w:rFonts w:ascii="Cambria" w:eastAsia="현대체Light" w:hAnsi="Cambria" w:hint="eastAsia"/>
          <w:color w:val="000000" w:themeColor="text1"/>
          <w:sz w:val="20"/>
        </w:rPr>
        <w:t>사항이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있다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이를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요구사양에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반영한다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2F3D5E2" w14:textId="48FE5879" w:rsidR="00B97363" w:rsidRPr="00B11339" w:rsidRDefault="00B97363" w:rsidP="00B97363">
      <w:pPr>
        <w:pStyle w:val="E"/>
        <w:rPr>
          <w:rFonts w:ascii="Cambria" w:eastAsia="현대체Light" w:hAnsi="Cambria"/>
          <w:color w:val="000000" w:themeColor="text1"/>
          <w:sz w:val="20"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15DD51A6" wp14:editId="369C68D7">
            <wp:simplePos x="0" y="0"/>
            <wp:positionH relativeFrom="column">
              <wp:posOffset>97204</wp:posOffset>
            </wp:positionH>
            <wp:positionV relativeFrom="paragraph">
              <wp:posOffset>171010</wp:posOffset>
            </wp:positionV>
            <wp:extent cx="6193155" cy="1099185"/>
            <wp:effectExtent l="0" t="0" r="0" b="5715"/>
            <wp:wrapTopAndBottom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357D3" w14:textId="13C69EC5" w:rsidR="00B97363" w:rsidRDefault="00B97363" w:rsidP="00AF1FAE">
      <w:pPr>
        <w:pStyle w:val="E"/>
        <w:numPr>
          <w:ilvl w:val="0"/>
          <w:numId w:val="18"/>
        </w:numPr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미츠비시 G1 series I</w:t>
      </w:r>
      <w:r>
        <w:rPr>
          <w:rFonts w:ascii="현대체Light" w:eastAsia="현대체Light" w:hAnsi="현대체Light"/>
          <w:color w:val="000000" w:themeColor="text1"/>
          <w:sz w:val="20"/>
        </w:rPr>
        <w:t>PM Application note.(CMH-11697-A) Page29</w:t>
      </w:r>
    </w:p>
    <w:p w14:paraId="26D5C5EA" w14:textId="6D480885" w:rsidR="009C7816" w:rsidRPr="00B97363" w:rsidRDefault="009C7816" w:rsidP="009C7816">
      <w:pPr>
        <w:rPr>
          <w:rFonts w:eastAsia="맑은 고딕"/>
          <w:lang w:eastAsia="ko-KR"/>
        </w:rPr>
      </w:pPr>
    </w:p>
    <w:p w14:paraId="46ACE577" w14:textId="5640C855" w:rsidR="00547890" w:rsidRPr="00C17E2B" w:rsidRDefault="00547890" w:rsidP="00A4224C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29B064B" w14:textId="77777777" w:rsidR="00A4224C" w:rsidRPr="00C17E2B" w:rsidRDefault="00A4224C" w:rsidP="00BC40C9">
      <w:pPr>
        <w:pStyle w:val="31"/>
      </w:pPr>
      <w:bookmarkStart w:id="92" w:name="_Toc183109490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92"/>
    </w:p>
    <w:p w14:paraId="304D2E75" w14:textId="77777777" w:rsidR="00A4224C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BFC15B9" w14:textId="0DDCA6D4" w:rsidR="00A4224C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HDF5.1(PF1) ~ HDF5.4(PF4)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4F8C417" w14:textId="77777777" w:rsidR="002A579B" w:rsidRDefault="002A579B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F7C13D0" w14:textId="03D0F741" w:rsidR="002A579B" w:rsidRDefault="002A579B" w:rsidP="002A57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C102~602,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EIF101~601</w:t>
      </w:r>
    </w:p>
    <w:p w14:paraId="30DA1E2B" w14:textId="77777777" w:rsidR="00A4224C" w:rsidRPr="00A4224C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44B52BB" w14:textId="77777777" w:rsidR="00A4224C" w:rsidRPr="00FA1B11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8B1D349" w14:textId="0B4A2BAD" w:rsidR="00A4224C" w:rsidRPr="001E5710" w:rsidRDefault="00A4224C" w:rsidP="00A4224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45150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54789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데드</w:t>
      </w:r>
      <w:r w:rsidR="0081798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 w:rsidR="0054789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타임</w:t>
      </w:r>
    </w:p>
    <w:p w14:paraId="29035B08" w14:textId="77777777" w:rsidR="00A4224C" w:rsidRPr="00547890" w:rsidRDefault="00A4224C" w:rsidP="00A4224C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7BC009AB" w14:textId="4C33D020" w:rsidR="0081798E" w:rsidRDefault="0081798E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 w:rsidRPr="003F26DA">
        <w:rPr>
          <w:rFonts w:ascii="현대체Light" w:eastAsia="현대체Light" w:hAnsi="현대체Light" w:hint="eastAsia"/>
          <w:lang w:eastAsia="ko-KR"/>
        </w:rPr>
        <w:t xml:space="preserve">Deadtime을 재는 기준은 IPM의 스펙시트마다 차이가 있지만 </w:t>
      </w:r>
      <w:r>
        <w:rPr>
          <w:rFonts w:ascii="현대체Light" w:eastAsia="현대체Light" w:hAnsi="현대체Light" w:hint="eastAsia"/>
          <w:lang w:eastAsia="ko-KR"/>
        </w:rPr>
        <w:t xml:space="preserve">그림과 같이 Case1과 </w:t>
      </w:r>
      <w:r>
        <w:rPr>
          <w:rFonts w:ascii="현대체Light" w:eastAsia="현대체Light" w:hAnsi="현대체Light"/>
          <w:lang w:eastAsia="ko-KR"/>
        </w:rPr>
        <w:t>Case2</w:t>
      </w:r>
      <w:r>
        <w:rPr>
          <w:rFonts w:ascii="현대체Light" w:eastAsia="현대체Light" w:hAnsi="현대체Light" w:hint="eastAsia"/>
          <w:lang w:eastAsia="ko-KR"/>
        </w:rPr>
        <w:t xml:space="preserve"> 각각 </w:t>
      </w:r>
      <w:r w:rsidRPr="003F26DA">
        <w:rPr>
          <w:rFonts w:ascii="현대체Light" w:eastAsia="현대체Light" w:hAnsi="현대체Light" w:hint="eastAsia"/>
          <w:b/>
          <w:lang w:eastAsia="ko-KR"/>
        </w:rPr>
        <w:t>상승지점(V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th(on)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</w:t>
      </w:r>
      <w:r w:rsidRPr="003F26DA">
        <w:rPr>
          <w:rFonts w:ascii="바탕" w:eastAsia="바탕" w:hAnsi="바탕" w:cs="바탕" w:hint="eastAsia"/>
          <w:b/>
          <w:lang w:eastAsia="ko-KR"/>
        </w:rPr>
        <w:t>–</w:t>
      </w:r>
      <w:r w:rsidRPr="003F26DA">
        <w:rPr>
          <w:rFonts w:ascii="현대체Light" w:eastAsia="현대체Light" w:hAnsi="현대체Light"/>
          <w:b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lang w:eastAsia="ko-KR"/>
        </w:rPr>
        <w:t>하강지점</w:t>
      </w:r>
      <w:r w:rsidRPr="003F26DA">
        <w:rPr>
          <w:rFonts w:ascii="현대체Light" w:eastAsia="현대체Light" w:hAnsi="현대체Light"/>
          <w:b/>
          <w:lang w:eastAsia="ko-KR"/>
        </w:rPr>
        <w:t>(</w:t>
      </w:r>
      <w:r w:rsidRPr="003F26DA">
        <w:rPr>
          <w:rFonts w:ascii="현대체Light" w:eastAsia="현대체Light" w:hAnsi="현대체Light" w:hint="eastAsia"/>
          <w:b/>
          <w:lang w:eastAsia="ko-KR"/>
        </w:rPr>
        <w:t>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th(off)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 </w:t>
      </w:r>
      <w:r>
        <w:rPr>
          <w:rFonts w:ascii="현대체Light" w:eastAsia="현대체Light" w:hAnsi="현대체Light" w:hint="eastAsia"/>
          <w:b/>
          <w:lang w:eastAsia="ko-KR"/>
        </w:rPr>
        <w:t>사이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 시간을 측정한다.</w:t>
      </w:r>
    </w:p>
    <w:p w14:paraId="7AC4480B" w14:textId="219C5ED2" w:rsidR="0081798E" w:rsidRPr="0081798E" w:rsidRDefault="0081798E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외부에서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>PWM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신호를 인가받아 IPM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게이트까지 전달받았을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때 dead-time 사양은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>timing delay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를 고려하여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 3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/>
          <w:bCs/>
          <w:color w:val="000000" w:themeColor="text1"/>
          <w:sz w:val="18"/>
          <w:szCs w:val="18"/>
          <w:lang w:eastAsia="ko-KR"/>
        </w:rPr>
        <w:t>± 0.5us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이내로 정한다.</w:t>
      </w:r>
    </w:p>
    <w:p w14:paraId="02FEAE88" w14:textId="3CDC637E" w:rsidR="00A4224C" w:rsidRDefault="00A4224C" w:rsidP="00BC40C9">
      <w:pPr>
        <w:pStyle w:val="31"/>
        <w:numPr>
          <w:ilvl w:val="0"/>
          <w:numId w:val="0"/>
        </w:numPr>
        <w:ind w:left="720"/>
        <w:rPr>
          <w:highlight w:val="yellow"/>
        </w:rPr>
      </w:pPr>
    </w:p>
    <w:p w14:paraId="22D78FE5" w14:textId="67557C7C" w:rsidR="0081798E" w:rsidRPr="001E5710" w:rsidRDefault="0081798E" w:rsidP="0081798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타임 스큐</w:t>
      </w:r>
    </w:p>
    <w:p w14:paraId="42B8109E" w14:textId="77777777" w:rsidR="0081798E" w:rsidRPr="00547890" w:rsidRDefault="0081798E" w:rsidP="0081798E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2A6261BB" w14:textId="77777777" w:rsidR="0081798E" w:rsidRDefault="0081798E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 w:rsidRPr="003F26DA">
        <w:rPr>
          <w:rFonts w:ascii="현대체Light" w:eastAsia="현대체Light" w:hAnsi="현대체Light" w:hint="eastAsia"/>
          <w:lang w:eastAsia="ko-KR"/>
        </w:rPr>
        <w:t xml:space="preserve">Deadtime을 재는 기준은 IPM의 스펙시트마다 차이가 있지만 </w:t>
      </w:r>
      <w:r>
        <w:rPr>
          <w:rFonts w:ascii="현대체Light" w:eastAsia="현대체Light" w:hAnsi="현대체Light" w:hint="eastAsia"/>
          <w:lang w:eastAsia="ko-KR"/>
        </w:rPr>
        <w:t xml:space="preserve">그림과 같이 Case1과 </w:t>
      </w:r>
      <w:r>
        <w:rPr>
          <w:rFonts w:ascii="현대체Light" w:eastAsia="현대체Light" w:hAnsi="현대체Light"/>
          <w:lang w:eastAsia="ko-KR"/>
        </w:rPr>
        <w:t>Case2</w:t>
      </w:r>
      <w:r>
        <w:rPr>
          <w:rFonts w:ascii="현대체Light" w:eastAsia="현대체Light" w:hAnsi="현대체Light" w:hint="eastAsia"/>
          <w:lang w:eastAsia="ko-KR"/>
        </w:rPr>
        <w:t xml:space="preserve"> 각각 </w:t>
      </w:r>
      <w:r w:rsidRPr="003F26DA">
        <w:rPr>
          <w:rFonts w:ascii="현대체Light" w:eastAsia="현대체Light" w:hAnsi="현대체Light" w:hint="eastAsia"/>
          <w:b/>
          <w:lang w:eastAsia="ko-KR"/>
        </w:rPr>
        <w:t>상승지점(V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th(on)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</w:t>
      </w:r>
      <w:r w:rsidRPr="003F26DA">
        <w:rPr>
          <w:rFonts w:ascii="바탕" w:eastAsia="바탕" w:hAnsi="바탕" w:cs="바탕" w:hint="eastAsia"/>
          <w:b/>
          <w:lang w:eastAsia="ko-KR"/>
        </w:rPr>
        <w:t>–</w:t>
      </w:r>
      <w:r w:rsidRPr="003F26DA">
        <w:rPr>
          <w:rFonts w:ascii="현대체Light" w:eastAsia="현대체Light" w:hAnsi="현대체Light"/>
          <w:b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lang w:eastAsia="ko-KR"/>
        </w:rPr>
        <w:t>하강지점</w:t>
      </w:r>
      <w:r w:rsidRPr="003F26DA">
        <w:rPr>
          <w:rFonts w:ascii="현대체Light" w:eastAsia="현대체Light" w:hAnsi="현대체Light"/>
          <w:b/>
          <w:lang w:eastAsia="ko-KR"/>
        </w:rPr>
        <w:t>(</w:t>
      </w:r>
      <w:r w:rsidRPr="003F26DA">
        <w:rPr>
          <w:rFonts w:ascii="현대체Light" w:eastAsia="현대체Light" w:hAnsi="현대체Light" w:hint="eastAsia"/>
          <w:b/>
          <w:lang w:eastAsia="ko-KR"/>
        </w:rPr>
        <w:t>V</w:t>
      </w:r>
      <w:r w:rsidRPr="003F26DA">
        <w:rPr>
          <w:rFonts w:ascii="현대체Light" w:eastAsia="현대체Light" w:hAnsi="현대체Light"/>
          <w:b/>
          <w:sz w:val="14"/>
          <w:lang w:eastAsia="ko-KR"/>
        </w:rPr>
        <w:t>th(off)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)  </w:t>
      </w:r>
      <w:r>
        <w:rPr>
          <w:rFonts w:ascii="현대체Light" w:eastAsia="현대체Light" w:hAnsi="현대체Light" w:hint="eastAsia"/>
          <w:b/>
          <w:lang w:eastAsia="ko-KR"/>
        </w:rPr>
        <w:t>사이</w:t>
      </w:r>
      <w:r w:rsidRPr="003F26DA">
        <w:rPr>
          <w:rFonts w:ascii="현대체Light" w:eastAsia="현대체Light" w:hAnsi="현대체Light" w:hint="eastAsia"/>
          <w:b/>
          <w:lang w:eastAsia="ko-KR"/>
        </w:rPr>
        <w:t xml:space="preserve"> 시간을 측정한다.</w:t>
      </w:r>
    </w:p>
    <w:p w14:paraId="1B4BFEBB" w14:textId="77777777" w:rsidR="0081798E" w:rsidRPr="0081798E" w:rsidRDefault="0081798E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외부에서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>PWM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>신호를 인가받아 IPM</w:t>
      </w:r>
      <w:r w:rsidRPr="003F26DA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게이트까지 전달받았을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때 dead-time 사양은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>timing delay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를 고려하여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 3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/>
          <w:bCs/>
          <w:color w:val="000000" w:themeColor="text1"/>
          <w:sz w:val="18"/>
          <w:szCs w:val="18"/>
          <w:lang w:eastAsia="ko-KR"/>
        </w:rPr>
        <w:t>± 0.5us</w:t>
      </w:r>
      <w:r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/>
          <w:b/>
          <w:color w:val="000000" w:themeColor="text1"/>
          <w:lang w:eastAsia="ko-KR"/>
        </w:rPr>
        <w:t xml:space="preserve"> </w:t>
      </w:r>
      <w:r w:rsidRPr="003F26DA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이내로 정한다.</w:t>
      </w:r>
    </w:p>
    <w:p w14:paraId="25C4E3A3" w14:textId="741B3537" w:rsidR="00CE7F4A" w:rsidRDefault="00CE7F4A" w:rsidP="0081798E">
      <w:pPr>
        <w:pStyle w:val="E"/>
        <w:rPr>
          <w:rFonts w:eastAsia="맑은 고딕"/>
          <w:highlight w:val="yellow"/>
        </w:rPr>
      </w:pPr>
    </w:p>
    <w:p w14:paraId="567CE574" w14:textId="4AD63D7D" w:rsidR="009C7816" w:rsidRPr="001E5710" w:rsidRDefault="009C7816" w:rsidP="009C781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.5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High CMR type 고속포토커플러 사용 여부</w:t>
      </w:r>
    </w:p>
    <w:p w14:paraId="107B7334" w14:textId="77777777" w:rsidR="009C7816" w:rsidRPr="00547890" w:rsidRDefault="009C7816" w:rsidP="009C7816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5D4BC1DF" w14:textId="382E24AA" w:rsidR="009C7816" w:rsidRDefault="009C7816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b/>
          <w:lang w:eastAsia="ko-KR"/>
        </w:rPr>
        <w:t>High CMR</w:t>
      </w:r>
      <w:r>
        <w:rPr>
          <w:rFonts w:ascii="현대체Light" w:eastAsia="현대체Light" w:hAnsi="현대체Light"/>
          <w:b/>
          <w:lang w:eastAsia="ko-KR"/>
        </w:rPr>
        <w:t xml:space="preserve"> </w:t>
      </w:r>
      <w:r>
        <w:rPr>
          <w:rFonts w:ascii="현대체Light" w:eastAsia="현대체Light" w:hAnsi="현대체Light" w:hint="eastAsia"/>
          <w:b/>
          <w:lang w:eastAsia="ko-KR"/>
        </w:rPr>
        <w:t>type의 포토커플러인지 확인</w:t>
      </w:r>
    </w:p>
    <w:p w14:paraId="5D415922" w14:textId="4AE6B35A" w:rsidR="009C7816" w:rsidRPr="0081798E" w:rsidRDefault="009C7816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lang w:eastAsia="ko-KR"/>
        </w:rPr>
      </w:pPr>
      <w:r>
        <w:rPr>
          <w:rFonts w:ascii="현대체Light" w:eastAsia="현대체Light" w:hAnsi="현대체Light" w:hint="eastAsia"/>
          <w:b/>
          <w:lang w:eastAsia="ko-KR"/>
        </w:rPr>
        <w:t>tpLH, tpHL</w:t>
      </w:r>
      <w:r>
        <w:rPr>
          <w:rFonts w:ascii="현대체Light" w:eastAsia="현대체Light" w:hAnsi="현대체Light"/>
          <w:b/>
          <w:lang w:eastAsia="ko-KR"/>
        </w:rPr>
        <w:t xml:space="preserve"> </w:t>
      </w:r>
      <w:r>
        <w:rPr>
          <w:rFonts w:ascii="현대체Light" w:eastAsia="현대체Light" w:hAnsi="현대체Light" w:hint="eastAsia"/>
          <w:b/>
          <w:lang w:eastAsia="ko-KR"/>
        </w:rPr>
        <w:t xml:space="preserve">스펙이 </w:t>
      </w:r>
      <w:r>
        <w:rPr>
          <w:rFonts w:ascii="현대체Light" w:eastAsia="현대체Light" w:hAnsi="현대체Light"/>
          <w:b/>
          <w:lang w:eastAsia="ko-KR"/>
        </w:rPr>
        <w:t xml:space="preserve">0.8us </w:t>
      </w:r>
      <w:r>
        <w:rPr>
          <w:rFonts w:ascii="현대체Light" w:eastAsia="현대체Light" w:hAnsi="현대체Light" w:hint="eastAsia"/>
          <w:b/>
          <w:lang w:eastAsia="ko-KR"/>
        </w:rPr>
        <w:t>를 초과하지 않는지 확인</w:t>
      </w:r>
    </w:p>
    <w:p w14:paraId="52D56D0D" w14:textId="679B8648" w:rsidR="009C7816" w:rsidRPr="009C7816" w:rsidRDefault="009C7816" w:rsidP="0081798E">
      <w:pPr>
        <w:pStyle w:val="E"/>
        <w:rPr>
          <w:rFonts w:eastAsia="맑은 고딕"/>
          <w:highlight w:val="yellow"/>
        </w:rPr>
      </w:pPr>
    </w:p>
    <w:p w14:paraId="309371A0" w14:textId="77777777" w:rsidR="00191B2D" w:rsidRDefault="00191B2D" w:rsidP="0081798E">
      <w:pPr>
        <w:pStyle w:val="E"/>
        <w:rPr>
          <w:rFonts w:eastAsia="맑은 고딕"/>
        </w:rPr>
      </w:pPr>
    </w:p>
    <w:p w14:paraId="687104E8" w14:textId="77777777" w:rsidR="00191B2D" w:rsidRDefault="00191B2D" w:rsidP="0081798E">
      <w:pPr>
        <w:pStyle w:val="E"/>
        <w:rPr>
          <w:rFonts w:eastAsia="맑은 고딕"/>
        </w:rPr>
      </w:pPr>
    </w:p>
    <w:p w14:paraId="0BE1D7F0" w14:textId="77777777" w:rsidR="00191B2D" w:rsidRDefault="00191B2D" w:rsidP="0081798E">
      <w:pPr>
        <w:pStyle w:val="E"/>
        <w:rPr>
          <w:rFonts w:eastAsia="맑은 고딕"/>
        </w:rPr>
      </w:pPr>
    </w:p>
    <w:p w14:paraId="4A851C69" w14:textId="77777777" w:rsidR="00191B2D" w:rsidRDefault="00191B2D" w:rsidP="0081798E">
      <w:pPr>
        <w:pStyle w:val="E"/>
        <w:rPr>
          <w:rFonts w:eastAsia="맑은 고딕"/>
        </w:rPr>
      </w:pPr>
    </w:p>
    <w:p w14:paraId="77A524BA" w14:textId="436D9828" w:rsidR="00191B2D" w:rsidRDefault="00191B2D" w:rsidP="0081798E">
      <w:pPr>
        <w:pStyle w:val="E"/>
        <w:rPr>
          <w:rFonts w:eastAsia="맑은 고딕"/>
        </w:rPr>
      </w:pPr>
      <w:r>
        <w:rPr>
          <w:noProof/>
        </w:rPr>
        <w:lastRenderedPageBreak/>
        <w:drawing>
          <wp:anchor distT="0" distB="0" distL="114300" distR="114300" simplePos="0" relativeHeight="251748352" behindDoc="0" locked="0" layoutInCell="1" allowOverlap="1" wp14:anchorId="1795B2E1" wp14:editId="5064B132">
            <wp:simplePos x="0" y="0"/>
            <wp:positionH relativeFrom="column">
              <wp:posOffset>89339</wp:posOffset>
            </wp:positionH>
            <wp:positionV relativeFrom="paragraph">
              <wp:posOffset>283357</wp:posOffset>
            </wp:positionV>
            <wp:extent cx="5240020" cy="1909445"/>
            <wp:effectExtent l="0" t="0" r="0" b="0"/>
            <wp:wrapTopAndBottom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4AC7B" w14:textId="14E49EEE" w:rsidR="00191B2D" w:rsidRDefault="00191B2D" w:rsidP="0081798E">
      <w:pPr>
        <w:pStyle w:val="E"/>
        <w:rPr>
          <w:rFonts w:eastAsia="맑은 고딕"/>
        </w:rPr>
      </w:pPr>
    </w:p>
    <w:p w14:paraId="1AF98D49" w14:textId="3973E9CF" w:rsidR="00191B2D" w:rsidRDefault="00191B2D" w:rsidP="00AF1FAE">
      <w:pPr>
        <w:pStyle w:val="E"/>
        <w:numPr>
          <w:ilvl w:val="0"/>
          <w:numId w:val="18"/>
        </w:numPr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TLP719 </w:t>
      </w:r>
      <w:r>
        <w:rPr>
          <w:rFonts w:ascii="현대체Light" w:eastAsia="현대체Light" w:hAnsi="현대체Light"/>
          <w:color w:val="000000" w:themeColor="text1"/>
          <w:sz w:val="20"/>
        </w:rPr>
        <w:t>datasheet. Page4</w:t>
      </w:r>
    </w:p>
    <w:p w14:paraId="4F8157A3" w14:textId="77777777" w:rsidR="00191B2D" w:rsidRDefault="00191B2D" w:rsidP="0081798E">
      <w:pPr>
        <w:pStyle w:val="E"/>
        <w:rPr>
          <w:rFonts w:eastAsia="맑은 고딕"/>
        </w:rPr>
      </w:pPr>
    </w:p>
    <w:p w14:paraId="63110BE4" w14:textId="77777777" w:rsidR="00A4224C" w:rsidRPr="00C17E2B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0021667" w14:textId="77777777" w:rsidR="00A4224C" w:rsidRPr="00C17E2B" w:rsidRDefault="00A4224C" w:rsidP="00BC40C9">
      <w:pPr>
        <w:pStyle w:val="31"/>
      </w:pPr>
      <w:bookmarkStart w:id="93" w:name="_Toc183109491"/>
      <w:r w:rsidRPr="00C17E2B">
        <w:t>대체, 확장성 및 향후 확장 가능성(Substitute, extendability and potential for future extendability)</w:t>
      </w:r>
      <w:bookmarkEnd w:id="93"/>
    </w:p>
    <w:p w14:paraId="0B222877" w14:textId="01BE0316" w:rsidR="00A4224C" w:rsidRPr="00C17E2B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7715CD" w14:textId="77777777" w:rsidR="00A4224C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맞으면 이원화 가능</w:t>
      </w:r>
    </w:p>
    <w:p w14:paraId="4B8C38A2" w14:textId="77777777" w:rsidR="00A4224C" w:rsidRPr="00C17E2B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D656C8D" w14:textId="77777777" w:rsidR="00A4224C" w:rsidRPr="00C17E2B" w:rsidRDefault="00A4224C" w:rsidP="00BC40C9">
      <w:pPr>
        <w:pStyle w:val="31"/>
      </w:pPr>
      <w:bookmarkStart w:id="94" w:name="_Toc183109492"/>
      <w:r w:rsidRPr="00C17E2B">
        <w:t>검증방법(Verification method)</w:t>
      </w:r>
      <w:bookmarkEnd w:id="94"/>
    </w:p>
    <w:p w14:paraId="170244ED" w14:textId="197962E8" w:rsidR="00A4224C" w:rsidRPr="00C17E2B" w:rsidRDefault="00A4224C" w:rsidP="00A4224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D1AFA8F" w14:textId="060F017D" w:rsidR="00A4224C" w:rsidRDefault="00B97363" w:rsidP="00A4224C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HDR5.1~HDR5.2는 </w:t>
      </w:r>
      <w:r w:rsidR="000C62BF">
        <w:rPr>
          <w:rFonts w:ascii="현대체Light" w:eastAsia="현대체Light" w:hAnsi="현대체Light" w:hint="eastAsia"/>
          <w:color w:val="000000" w:themeColor="text1"/>
        </w:rPr>
        <w:t>오실로스코프를 활용하여 파형을 측정한다.</w:t>
      </w:r>
    </w:p>
    <w:p w14:paraId="08B8CBE4" w14:textId="51CBB476" w:rsidR="00B97363" w:rsidRDefault="00B97363" w:rsidP="00A4224C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color w:val="000000" w:themeColor="text1"/>
        </w:rPr>
        <w:t>HDR5.3</w:t>
      </w:r>
      <w:r>
        <w:rPr>
          <w:rFonts w:ascii="현대체Light" w:eastAsia="현대체Light" w:hAnsi="현대체Light" w:hint="eastAsia"/>
          <w:color w:val="000000" w:themeColor="text1"/>
        </w:rPr>
        <w:t>은 사용하는 포토커플러의 데이터시트를 확인한다.</w:t>
      </w:r>
    </w:p>
    <w:p w14:paraId="3A66F21F" w14:textId="77777777" w:rsidR="00A4224C" w:rsidRPr="00A4224C" w:rsidRDefault="00A4224C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09D826C" w14:textId="4AA8ACB8" w:rsidR="000B0856" w:rsidRDefault="000B08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F6E443" w14:textId="70CADBCD" w:rsidR="00160E2B" w:rsidRDefault="00160E2B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7D96C2E" w14:textId="18E4D65D" w:rsidR="00160E2B" w:rsidRDefault="00160E2B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1B72FD54" w14:textId="1A7910C5" w:rsidR="00160E2B" w:rsidRPr="00C17E2B" w:rsidRDefault="00160E2B" w:rsidP="00160E2B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95" w:name="_Toc183109493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.6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전류센서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신호 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95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256D511D" w14:textId="77777777" w:rsidR="00160E2B" w:rsidRPr="00160E2B" w:rsidRDefault="00160E2B" w:rsidP="00160E2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DCD97F4" w14:textId="77777777" w:rsidR="00160E2B" w:rsidRPr="00BC40C9" w:rsidRDefault="00160E2B" w:rsidP="00BC40C9">
      <w:pPr>
        <w:pStyle w:val="31"/>
      </w:pPr>
      <w:bookmarkStart w:id="96" w:name="_Toc183109494"/>
      <w:r w:rsidRPr="00BC40C9">
        <w:t>일반사항(General)</w:t>
      </w:r>
      <w:bookmarkEnd w:id="96"/>
    </w:p>
    <w:p w14:paraId="7E559C25" w14:textId="57B7B797" w:rsidR="00160E2B" w:rsidRDefault="00160E2B" w:rsidP="00160E2B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0557B2B5" w14:textId="77777777" w:rsidR="00BA5511" w:rsidRPr="00E97F86" w:rsidRDefault="00BA5511" w:rsidP="00781ACB">
      <w:pPr>
        <w:pStyle w:val="E"/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전동기를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제어할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전류제어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루프를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전류피드백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신호를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활용해야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3E0B0787" w14:textId="5B6429A7" w:rsidR="00BA5511" w:rsidRPr="00BA5511" w:rsidRDefault="00BA5511" w:rsidP="00160E2B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  <w:r>
        <w:rPr>
          <w:rFonts w:ascii="현대체Light" w:eastAsia="현대체Light" w:hAnsi="현대체Light" w:hint="eastAsia"/>
          <w:sz w:val="20"/>
          <w:lang w:eastAsia="ko-KR"/>
        </w:rPr>
        <w:t>전류센서의 신호품질은 제어성능에 큰 부분을 차지한다.</w:t>
      </w:r>
      <w:r w:rsidR="00781ACB">
        <w:rPr>
          <w:rFonts w:ascii="현대체Light" w:eastAsia="현대체Light" w:hAnsi="현대체Light"/>
          <w:sz w:val="20"/>
          <w:lang w:eastAsia="ko-KR"/>
        </w:rPr>
        <w:t xml:space="preserve"> </w:t>
      </w:r>
      <w:r w:rsidR="00781ACB">
        <w:rPr>
          <w:rFonts w:ascii="현대체Light" w:eastAsia="현대체Light" w:hAnsi="현대체Light" w:hint="eastAsia"/>
          <w:sz w:val="20"/>
          <w:lang w:eastAsia="ko-KR"/>
        </w:rPr>
        <w:t>선정된 전류센서 신호가 올바르게 출력되어 서보제어보드로 신호가 왜곡없이 전달되는지 확인이 필요하다.</w:t>
      </w:r>
    </w:p>
    <w:p w14:paraId="27AFE0D7" w14:textId="77777777" w:rsidR="00BA5511" w:rsidRDefault="00BA5511" w:rsidP="00160E2B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35543446" w14:textId="676D858D" w:rsidR="00160E2B" w:rsidRPr="00160E2B" w:rsidRDefault="00160E2B" w:rsidP="00781ACB">
      <w:pPr>
        <w:pStyle w:val="a2"/>
        <w:numPr>
          <w:ilvl w:val="0"/>
          <w:numId w:val="0"/>
        </w:numPr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</w:pPr>
      <w:r w:rsidRPr="00160E2B">
        <w:rPr>
          <w:rFonts w:ascii="현대체 Light" w:eastAsia="현대체 Light" w:hAnsi="현대체 Light" w:cs="Arial" w:hint="eastAsia"/>
          <w:color w:val="000000" w:themeColor="text1"/>
          <w:sz w:val="20"/>
          <w:szCs w:val="14"/>
          <w:lang w:eastAsia="ko-KR"/>
        </w:rPr>
        <w:t>모터 상전류의 출력에 따라, 전류센서 신호의 크기 및 주파수가 오차범위 내에서 출력되는지 확인한다.</w:t>
      </w:r>
    </w:p>
    <w:p w14:paraId="6FA95C78" w14:textId="29BF44AC" w:rsidR="00160E2B" w:rsidRPr="00781ACB" w:rsidRDefault="00160E2B" w:rsidP="00160E2B">
      <w:pPr>
        <w:pStyle w:val="a2"/>
        <w:numPr>
          <w:ilvl w:val="0"/>
          <w:numId w:val="0"/>
        </w:numPr>
        <w:ind w:left="397" w:hanging="267"/>
        <w:rPr>
          <w:rFonts w:ascii="현대체Light" w:eastAsia="현대체Light" w:hAnsi="현대체Light"/>
          <w:sz w:val="20"/>
          <w:lang w:eastAsia="ko-KR"/>
        </w:rPr>
      </w:pPr>
    </w:p>
    <w:p w14:paraId="59BA72F9" w14:textId="77777777" w:rsidR="00160E2B" w:rsidRPr="00F56AF6" w:rsidRDefault="00160E2B" w:rsidP="00BC40C9">
      <w:pPr>
        <w:pStyle w:val="31"/>
      </w:pPr>
      <w:bookmarkStart w:id="97" w:name="_Toc183109495"/>
      <w:r w:rsidRPr="00F56AF6">
        <w:t>구성 및 동작원리(Configuration and operation principle)</w:t>
      </w:r>
      <w:bookmarkEnd w:id="97"/>
    </w:p>
    <w:p w14:paraId="60D9A29B" w14:textId="77777777" w:rsidR="00160E2B" w:rsidRDefault="00160E2B" w:rsidP="00160E2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8400095" w14:textId="2B2B0698" w:rsidR="00160E2B" w:rsidRDefault="00160E2B" w:rsidP="00160E2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83BFCFE" w14:textId="4B158CFF" w:rsidR="007536CE" w:rsidRPr="00473D62" w:rsidRDefault="007536CE" w:rsidP="007536CE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76DC57CF" w14:textId="77777777" w:rsidR="00160E2B" w:rsidRPr="007536CE" w:rsidRDefault="00160E2B" w:rsidP="00160E2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E21A438" w14:textId="77777777" w:rsidR="00160E2B" w:rsidRPr="00C17E2B" w:rsidRDefault="00160E2B" w:rsidP="00BC40C9">
      <w:pPr>
        <w:pStyle w:val="31"/>
      </w:pPr>
      <w:bookmarkStart w:id="98" w:name="_Toc18310949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98"/>
    </w:p>
    <w:p w14:paraId="6BA5FAA4" w14:textId="77777777" w:rsidR="00160E2B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29F10CB" w14:textId="42FDF4AC" w:rsidR="00B03AFF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</w:t>
      </w:r>
      <w:r w:rsidR="000B5FAB">
        <w:rPr>
          <w:rFonts w:ascii="현대체Light" w:eastAsia="현대체Light" w:hAnsi="현대체Light"/>
          <w:color w:val="000000" w:themeColor="text1"/>
          <w:sz w:val="20"/>
          <w:szCs w:val="20"/>
        </w:rPr>
        <w:t>6.1(PF1) ~ HDF6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 w:rsidR="000B5FA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각각 다른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HDR을 적용한다.</w:t>
      </w:r>
    </w:p>
    <w:p w14:paraId="23A03497" w14:textId="77777777" w:rsidR="00B03AFF" w:rsidRDefault="00B03AFF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EE541C9" w14:textId="342D55EE" w:rsidR="00B03AFF" w:rsidRDefault="00B03AFF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C104~604,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EIF104~604</w:t>
      </w:r>
    </w:p>
    <w:p w14:paraId="1FCE83AF" w14:textId="77777777" w:rsidR="00160E2B" w:rsidRPr="00A4224C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C3C80CF" w14:textId="77777777" w:rsidR="00160E2B" w:rsidRPr="00FA1B11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82662A3" w14:textId="7452EC3B" w:rsidR="00160E2B" w:rsidRPr="001E5710" w:rsidRDefault="00160E2B" w:rsidP="00160E2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A62D0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.6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3347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 상전류 vs</w:t>
      </w:r>
      <w:r w:rsidR="0033477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33477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전류센서 출력 비교</w:t>
      </w:r>
    </w:p>
    <w:p w14:paraId="13A2CE1A" w14:textId="77777777" w:rsidR="00160E2B" w:rsidRPr="00547890" w:rsidRDefault="00160E2B" w:rsidP="00160E2B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59AE3D54" w14:textId="0CDA0B76" w:rsidR="00334776" w:rsidRPr="00334776" w:rsidRDefault="00334776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334776">
        <w:rPr>
          <w:rFonts w:ascii="현대체Light" w:eastAsia="현대체Light" w:hAnsi="현대체Light" w:hint="eastAsia"/>
          <w:lang w:eastAsia="ko-KR"/>
        </w:rPr>
        <w:t xml:space="preserve">모터 상전류파형과 전류센서 출력파형의 주파수 오차는 </w:t>
      </w:r>
      <w:r w:rsidRPr="00334776">
        <w:rPr>
          <w:rFonts w:ascii="현대체Light" w:eastAsia="현대체Light" w:hAnsi="현대체Light"/>
          <w:lang w:eastAsia="ko-KR"/>
        </w:rPr>
        <w:t xml:space="preserve">3us </w:t>
      </w:r>
      <w:r w:rsidRPr="00334776">
        <w:rPr>
          <w:rFonts w:ascii="현대체Light" w:eastAsia="현대체Light" w:hAnsi="현대체Light" w:hint="eastAsia"/>
          <w:lang w:eastAsia="ko-KR"/>
        </w:rPr>
        <w:t>이내여야 한다.</w:t>
      </w:r>
    </w:p>
    <w:p w14:paraId="23F67700" w14:textId="176C855F" w:rsidR="00334776" w:rsidRDefault="00334776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334776">
        <w:rPr>
          <w:rFonts w:ascii="현대체Light" w:eastAsia="현대체Light" w:hAnsi="현대체Light" w:hint="eastAsia"/>
          <w:lang w:eastAsia="ko-KR"/>
        </w:rPr>
        <w:t xml:space="preserve">모터 상전류파형과 전류센서 출력파형의 진폭 오차는 선형비례하였을 때, </w:t>
      </w:r>
      <w:r w:rsidR="007C0B2B">
        <w:rPr>
          <w:rFonts w:ascii="현대체Light" w:eastAsia="현대체Light" w:hAnsi="현대체Light" w:hint="eastAsia"/>
          <w:lang w:eastAsia="ko-KR"/>
        </w:rPr>
        <w:t>3</w:t>
      </w:r>
      <w:r w:rsidRPr="00334776">
        <w:rPr>
          <w:rFonts w:ascii="현대체Light" w:eastAsia="현대체Light" w:hAnsi="현대체Light"/>
          <w:lang w:eastAsia="ko-KR"/>
        </w:rPr>
        <w:t xml:space="preserve">% </w:t>
      </w:r>
      <w:r w:rsidRPr="00334776">
        <w:rPr>
          <w:rFonts w:ascii="현대체Light" w:eastAsia="현대체Light" w:hAnsi="현대체Light" w:hint="eastAsia"/>
          <w:lang w:eastAsia="ko-KR"/>
        </w:rPr>
        <w:t>이내여야 한다.</w:t>
      </w:r>
      <w:r w:rsidR="007C0B2B">
        <w:rPr>
          <w:rFonts w:ascii="현대체Light" w:eastAsia="현대체Light" w:hAnsi="현대체Light"/>
          <w:lang w:eastAsia="ko-KR"/>
        </w:rPr>
        <w:t xml:space="preserve"> (</w:t>
      </w:r>
      <w:r w:rsidR="007C0B2B">
        <w:rPr>
          <w:rFonts w:ascii="현대체Light" w:eastAsia="현대체Light" w:hAnsi="현대체Light" w:hint="eastAsia"/>
          <w:lang w:eastAsia="ko-KR"/>
        </w:rPr>
        <w:t xml:space="preserve">전류센서 스펙의 오차율은 </w:t>
      </w:r>
      <w:r w:rsidR="007C0B2B">
        <w:rPr>
          <w:rFonts w:ascii="현대체Light" w:eastAsia="현대체Light" w:hAnsi="현대체Light"/>
          <w:lang w:eastAsia="ko-KR"/>
        </w:rPr>
        <w:t>1</w:t>
      </w:r>
      <w:r w:rsidR="007C0B2B">
        <w:rPr>
          <w:rFonts w:ascii="현대체Light" w:eastAsia="현대체Light" w:hAnsi="현대체Light" w:hint="eastAsia"/>
          <w:lang w:eastAsia="ko-KR"/>
        </w:rPr>
        <w:t>%이지만,</w:t>
      </w:r>
      <w:r w:rsidR="007C0B2B">
        <w:rPr>
          <w:rFonts w:ascii="현대체Light" w:eastAsia="현대체Light" w:hAnsi="현대체Light"/>
          <w:lang w:eastAsia="ko-KR"/>
        </w:rPr>
        <w:t xml:space="preserve"> </w:t>
      </w:r>
      <w:r w:rsidR="008B4EEE">
        <w:rPr>
          <w:rFonts w:ascii="현대체Light" w:eastAsia="현대체Light" w:hAnsi="현대체Light" w:hint="eastAsia"/>
          <w:lang w:eastAsia="ko-KR"/>
        </w:rPr>
        <w:t xml:space="preserve">신호 측정 시 </w:t>
      </w:r>
      <w:r w:rsidR="007C0B2B">
        <w:rPr>
          <w:rFonts w:ascii="현대체Light" w:eastAsia="현대체Light" w:hAnsi="현대체Light" w:hint="eastAsia"/>
          <w:lang w:eastAsia="ko-KR"/>
        </w:rPr>
        <w:t>노이즈 및 라인임피던스의 영향을 받을 수 있음)</w:t>
      </w:r>
    </w:p>
    <w:p w14:paraId="39AB0364" w14:textId="551CD414" w:rsidR="00160E2B" w:rsidRPr="00C17E2B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0ADD6FC" w14:textId="77777777" w:rsidR="00160E2B" w:rsidRPr="00C17E2B" w:rsidRDefault="00160E2B" w:rsidP="00BC40C9">
      <w:pPr>
        <w:pStyle w:val="31"/>
      </w:pPr>
      <w:bookmarkStart w:id="99" w:name="_Toc183109497"/>
      <w:r w:rsidRPr="00C17E2B">
        <w:t>대체, 확장성 및 향후 확장 가능성(Substitute, extendability and potential for future extendability)</w:t>
      </w:r>
      <w:bookmarkEnd w:id="99"/>
    </w:p>
    <w:p w14:paraId="581D8292" w14:textId="77777777" w:rsidR="00160E2B" w:rsidRPr="00C17E2B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F271325" w14:textId="77777777" w:rsidR="00160E2B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맞으면 이원화 가능</w:t>
      </w:r>
    </w:p>
    <w:p w14:paraId="1916792A" w14:textId="77777777" w:rsidR="00160E2B" w:rsidRPr="00C17E2B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E330A84" w14:textId="77777777" w:rsidR="00160E2B" w:rsidRPr="00C17E2B" w:rsidRDefault="00160E2B" w:rsidP="00BC40C9">
      <w:pPr>
        <w:pStyle w:val="31"/>
      </w:pPr>
      <w:bookmarkStart w:id="100" w:name="_Toc183109498"/>
      <w:r w:rsidRPr="00C17E2B">
        <w:t>검증방법(Verification method)</w:t>
      </w:r>
      <w:bookmarkEnd w:id="100"/>
    </w:p>
    <w:p w14:paraId="57271DA7" w14:textId="77777777" w:rsidR="00160E2B" w:rsidRPr="00C17E2B" w:rsidRDefault="00160E2B" w:rsidP="00160E2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2A9763F" w14:textId="72D6EEF4" w:rsidR="00160E2B" w:rsidRDefault="008F700D" w:rsidP="00160E2B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오실로스코프를 이용하여 파형을 측정한다.</w:t>
      </w:r>
    </w:p>
    <w:p w14:paraId="53CE47DC" w14:textId="77777777" w:rsidR="007C0B2B" w:rsidRPr="00334776" w:rsidRDefault="007C0B2B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 xml:space="preserve">전류센서 출력파형 측정포인트는 드라이브유닛의 외부출력인 </w:t>
      </w:r>
      <w:r>
        <w:rPr>
          <w:rFonts w:ascii="현대체Light" w:eastAsia="현대체Light" w:hAnsi="현대체Light"/>
          <w:lang w:eastAsia="ko-KR"/>
        </w:rPr>
        <w:t>CNBS</w:t>
      </w:r>
      <w:r>
        <w:rPr>
          <w:rFonts w:ascii="현대체Light" w:eastAsia="현대체Light" w:hAnsi="현대체Light" w:hint="eastAsia"/>
          <w:lang w:eastAsia="ko-KR"/>
        </w:rPr>
        <w:t>에서 측정한다.</w:t>
      </w:r>
    </w:p>
    <w:p w14:paraId="502C9732" w14:textId="77777777" w:rsidR="007C0B2B" w:rsidRPr="00334776" w:rsidRDefault="007C0B2B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334776">
        <w:rPr>
          <w:rFonts w:ascii="현대체Light" w:eastAsia="현대체Light" w:hAnsi="현대체Light" w:hint="eastAsia"/>
          <w:lang w:eastAsia="ko-KR"/>
        </w:rPr>
        <w:t xml:space="preserve">노이즈 성분을 </w:t>
      </w:r>
      <w:r>
        <w:rPr>
          <w:rFonts w:ascii="현대체Light" w:eastAsia="현대체Light" w:hAnsi="현대체Light" w:hint="eastAsia"/>
          <w:lang w:eastAsia="ko-KR"/>
        </w:rPr>
        <w:t>오실로스코프 기능으로 필터링하여</w:t>
      </w:r>
      <w:r w:rsidRPr="00334776">
        <w:rPr>
          <w:rFonts w:ascii="현대체Light" w:eastAsia="현대체Light" w:hAnsi="현대체Light" w:hint="eastAsia"/>
          <w:lang w:eastAsia="ko-KR"/>
        </w:rPr>
        <w:t xml:space="preserve"> 비교한다.</w:t>
      </w:r>
    </w:p>
    <w:p w14:paraId="45407D14" w14:textId="1C96352A" w:rsidR="00160E2B" w:rsidRDefault="00160E2B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87956B" w14:textId="2696B38B" w:rsidR="00160E2B" w:rsidRDefault="00140722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lastRenderedPageBreak/>
        <w:br w:type="page"/>
      </w:r>
    </w:p>
    <w:p w14:paraId="1CE9CDD1" w14:textId="2F547840" w:rsidR="00140722" w:rsidRPr="00C17E2B" w:rsidRDefault="00140722" w:rsidP="00140722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01" w:name="_Toc183109499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.7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IPM F</w:t>
      </w:r>
      <w:r>
        <w:rPr>
          <w:rFonts w:ascii="현대체Light" w:eastAsia="현대체Light" w:hAnsi="현대체Light"/>
          <w:color w:val="000000" w:themeColor="text1"/>
        </w:rPr>
        <w:t xml:space="preserve">ault </w:t>
      </w:r>
      <w:r>
        <w:rPr>
          <w:rFonts w:ascii="현대체Light" w:eastAsia="현대체Light" w:hAnsi="현대체Light" w:hint="eastAsia"/>
          <w:color w:val="000000" w:themeColor="text1"/>
        </w:rPr>
        <w:t>신호 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01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50898931" w14:textId="77777777" w:rsidR="00140722" w:rsidRPr="00160E2B" w:rsidRDefault="00140722" w:rsidP="0014072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760F477" w14:textId="77777777" w:rsidR="00140722" w:rsidRPr="00BC40C9" w:rsidRDefault="00140722" w:rsidP="00BC40C9">
      <w:pPr>
        <w:pStyle w:val="31"/>
      </w:pPr>
      <w:bookmarkStart w:id="102" w:name="_Toc183109500"/>
      <w:r w:rsidRPr="00BC40C9">
        <w:t>일반사항(General)</w:t>
      </w:r>
      <w:bookmarkEnd w:id="102"/>
    </w:p>
    <w:p w14:paraId="6D8F66FF" w14:textId="77777777" w:rsidR="00140722" w:rsidRDefault="00140722" w:rsidP="00140722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2CBCE180" w14:textId="3C23750A" w:rsidR="00140722" w:rsidRPr="00140722" w:rsidRDefault="00140722" w:rsidP="00140722">
      <w:pPr>
        <w:pStyle w:val="af6"/>
        <w:overflowPunct w:val="0"/>
        <w:spacing w:line="240" w:lineRule="auto"/>
        <w:ind w:left="0"/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</w:pPr>
      <w:r w:rsidRPr="00140722"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  <w:t>IPM 내부 로직으로 검출한 Fault 신호</w:t>
      </w:r>
      <w:r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  <w:t xml:space="preserve">를 </w:t>
      </w:r>
      <w:r>
        <w:rPr>
          <w:rFonts w:ascii="현대체 Light" w:eastAsia="현대체 Light" w:hAnsi="현대체 Light" w:cs="Arial" w:hint="eastAsia"/>
          <w:color w:val="000000" w:themeColor="text1"/>
          <w:sz w:val="20"/>
          <w:szCs w:val="14"/>
          <w:lang w:eastAsia="ko-KR"/>
        </w:rPr>
        <w:t>외부로 출력한다.</w:t>
      </w:r>
    </w:p>
    <w:p w14:paraId="154916ED" w14:textId="6F21D77A" w:rsidR="00140722" w:rsidRDefault="00140722" w:rsidP="00140722">
      <w:pPr>
        <w:pStyle w:val="a2"/>
        <w:numPr>
          <w:ilvl w:val="0"/>
          <w:numId w:val="0"/>
        </w:numPr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</w:pPr>
      <w:r w:rsidRPr="00140722">
        <w:rPr>
          <w:rFonts w:ascii="현대체 Light" w:eastAsia="현대체 Light" w:hAnsi="현대체 Light" w:cs="Arial" w:hint="eastAsia"/>
          <w:color w:val="000000" w:themeColor="text1"/>
          <w:sz w:val="20"/>
          <w:szCs w:val="14"/>
          <w:lang w:eastAsia="ko-KR"/>
        </w:rPr>
        <w:t>F</w:t>
      </w:r>
      <w:r w:rsidRPr="00140722"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  <w:t xml:space="preserve">ault </w:t>
      </w:r>
      <w:r w:rsidRPr="00140722">
        <w:rPr>
          <w:rFonts w:ascii="현대체 Light" w:eastAsia="현대체 Light" w:hAnsi="현대체 Light" w:cs="Arial" w:hint="eastAsia"/>
          <w:color w:val="000000" w:themeColor="text1"/>
          <w:sz w:val="20"/>
          <w:szCs w:val="14"/>
          <w:lang w:eastAsia="ko-KR"/>
        </w:rPr>
        <w:t>신호가 발생하였다고 가정할 때 폴트신호 정상전달유무 및 딜레이시간이 범주 내에 들어오는지 확인</w:t>
      </w:r>
      <w:r>
        <w:rPr>
          <w:rFonts w:ascii="현대체 Light" w:eastAsia="현대체 Light" w:hAnsi="현대체 Light" w:cs="Arial" w:hint="eastAsia"/>
          <w:color w:val="000000" w:themeColor="text1"/>
          <w:sz w:val="20"/>
          <w:szCs w:val="14"/>
          <w:lang w:eastAsia="ko-KR"/>
        </w:rPr>
        <w:t>한다.</w:t>
      </w:r>
    </w:p>
    <w:p w14:paraId="005451D8" w14:textId="253CE98F" w:rsidR="00140722" w:rsidRDefault="00140722" w:rsidP="00140722">
      <w:pPr>
        <w:pStyle w:val="a2"/>
        <w:numPr>
          <w:ilvl w:val="0"/>
          <w:numId w:val="0"/>
        </w:numPr>
        <w:rPr>
          <w:rFonts w:ascii="현대체 Light" w:eastAsia="현대체 Light" w:hAnsi="현대체 Light" w:cs="Arial"/>
          <w:color w:val="000000" w:themeColor="text1"/>
          <w:sz w:val="20"/>
          <w:szCs w:val="14"/>
          <w:lang w:eastAsia="ko-KR"/>
        </w:rPr>
      </w:pPr>
    </w:p>
    <w:p w14:paraId="7FC7995B" w14:textId="77777777" w:rsidR="00140722" w:rsidRPr="00C17E2B" w:rsidRDefault="00140722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 w:hint="eastAsia"/>
          <w:lang w:eastAsia="ko-KR"/>
        </w:rPr>
        <w:t>I</w:t>
      </w:r>
      <w:r w:rsidRPr="00C17E2B">
        <w:rPr>
          <w:rFonts w:ascii="현대체Light" w:eastAsia="현대체Light" w:hAnsi="현대체Light"/>
          <w:lang w:eastAsia="ko-KR"/>
        </w:rPr>
        <w:t xml:space="preserve">PM </w:t>
      </w:r>
      <w:r w:rsidRPr="00C17E2B">
        <w:rPr>
          <w:rFonts w:ascii="현대체Light" w:eastAsia="현대체Light" w:hAnsi="현대체Light" w:hint="eastAsia"/>
          <w:lang w:eastAsia="ko-KR"/>
        </w:rPr>
        <w:t>내부에는 자기 상태를 감시하는 폴트출력회로가 내장되어 있다.</w:t>
      </w:r>
    </w:p>
    <w:p w14:paraId="27532575" w14:textId="77777777" w:rsidR="00140722" w:rsidRPr="00C17E2B" w:rsidRDefault="00140722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 w:hint="eastAsia"/>
          <w:color w:val="000000" w:themeColor="text1"/>
          <w:szCs w:val="18"/>
          <w:lang w:eastAsia="ko-KR"/>
        </w:rPr>
        <w:t>IPM의 폴트 신호출력</w:t>
      </w:r>
      <w:r w:rsidRPr="00C17E2B">
        <w:rPr>
          <w:rFonts w:ascii="현대체Light" w:eastAsia="현대체Light" w:hAnsi="현대체Light" w:hint="eastAsia"/>
          <w:lang w:eastAsia="ko-KR"/>
        </w:rPr>
        <w:t xml:space="preserve"> 신호가 신뢰성이 있다는 가정 하에,</w:t>
      </w:r>
      <w:r w:rsidRPr="00C17E2B">
        <w:rPr>
          <w:rFonts w:ascii="현대체Light" w:eastAsia="현대체Light" w:hAnsi="현대체Light"/>
          <w:lang w:eastAsia="ko-KR"/>
        </w:rPr>
        <w:t xml:space="preserve"> </w:t>
      </w:r>
      <w:r w:rsidRPr="00C17E2B">
        <w:rPr>
          <w:rFonts w:ascii="현대체Light" w:eastAsia="현대체Light" w:hAnsi="현대체Light" w:hint="eastAsia"/>
          <w:lang w:eastAsia="ko-KR"/>
        </w:rPr>
        <w:t>AMP보드는</w:t>
      </w:r>
      <w:r w:rsidRPr="00C17E2B">
        <w:rPr>
          <w:rFonts w:ascii="현대체Light" w:eastAsia="현대체Light" w:hAnsi="현대체Light" w:hint="eastAsia"/>
          <w:color w:val="000000" w:themeColor="text1"/>
          <w:szCs w:val="18"/>
          <w:lang w:eastAsia="ko-KR"/>
        </w:rPr>
        <w:t xml:space="preserve"> 해당 신호의 전달회로 설계사양을 정의한다.</w:t>
      </w:r>
    </w:p>
    <w:p w14:paraId="3BD0B479" w14:textId="0E6444F3" w:rsidR="00140722" w:rsidRPr="00C17E2B" w:rsidRDefault="00140722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/>
          <w:color w:val="000000" w:themeColor="text1"/>
          <w:szCs w:val="18"/>
          <w:lang w:eastAsia="ko-KR"/>
        </w:rPr>
        <w:t xml:space="preserve">IPM </w:t>
      </w:r>
      <w:r>
        <w:rPr>
          <w:rFonts w:ascii="현대체Light" w:eastAsia="현대체Light" w:hAnsi="현대체Light" w:hint="eastAsia"/>
          <w:color w:val="000000" w:themeColor="text1"/>
          <w:szCs w:val="18"/>
          <w:lang w:eastAsia="ko-KR"/>
        </w:rPr>
        <w:t>폴트 발생 경우는</w:t>
      </w:r>
      <w:r w:rsidRPr="00C17E2B">
        <w:rPr>
          <w:rFonts w:ascii="현대체Light" w:eastAsia="현대체Light" w:hAnsi="현대체Light" w:hint="eastAsia"/>
          <w:color w:val="000000" w:themeColor="text1"/>
          <w:szCs w:val="18"/>
          <w:lang w:eastAsia="ko-KR"/>
        </w:rPr>
        <w:t xml:space="preserve"> 다음과 같다.</w:t>
      </w:r>
    </w:p>
    <w:p w14:paraId="50A85DEC" w14:textId="77777777" w:rsidR="00140722" w:rsidRPr="00C17E2B" w:rsidRDefault="00140722" w:rsidP="00140722">
      <w:pPr>
        <w:pStyle w:val="afffffb"/>
        <w:overflowPunct/>
        <w:autoSpaceDE/>
        <w:autoSpaceDN/>
        <w:adjustRightInd/>
        <w:textAlignment w:val="auto"/>
        <w:rPr>
          <w:rFonts w:ascii="현대체Light" w:eastAsia="현대체Light" w:hAnsi="현대체Light"/>
        </w:rPr>
      </w:pPr>
    </w:p>
    <w:p w14:paraId="291508C8" w14:textId="77777777" w:rsidR="00140722" w:rsidRPr="00C17E2B" w:rsidRDefault="00140722" w:rsidP="00AF1FAE">
      <w:pPr>
        <w:pStyle w:val="E"/>
        <w:numPr>
          <w:ilvl w:val="0"/>
          <w:numId w:val="19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과온도</w:t>
      </w:r>
    </w:p>
    <w:p w14:paraId="26FEA584" w14:textId="77777777" w:rsidR="00140722" w:rsidRPr="00C17E2B" w:rsidRDefault="00140722" w:rsidP="00AF1FAE">
      <w:pPr>
        <w:pStyle w:val="E"/>
        <w:numPr>
          <w:ilvl w:val="0"/>
          <w:numId w:val="19"/>
        </w:numPr>
        <w:rPr>
          <w:rFonts w:ascii="현대체Light" w:eastAsia="현대체Light" w:hAnsi="현대체Light"/>
          <w:sz w:val="20"/>
        </w:rPr>
      </w:pPr>
      <w:r w:rsidRPr="00C17E2B">
        <w:rPr>
          <w:rFonts w:ascii="현대체Light" w:eastAsia="현대체Light" w:hAnsi="현대체Light" w:hint="eastAsia"/>
          <w:sz w:val="20"/>
        </w:rPr>
        <w:t>암쇼트</w:t>
      </w:r>
    </w:p>
    <w:p w14:paraId="2CD8D736" w14:textId="7A8B225A" w:rsidR="00140722" w:rsidRDefault="00140722" w:rsidP="00AF1FAE">
      <w:pPr>
        <w:pStyle w:val="E"/>
        <w:numPr>
          <w:ilvl w:val="0"/>
          <w:numId w:val="19"/>
        </w:numPr>
        <w:rPr>
          <w:rFonts w:ascii="현대체Light" w:eastAsia="현대체Light" w:hAnsi="현대체Light"/>
          <w:sz w:val="20"/>
        </w:rPr>
      </w:pPr>
      <w:r>
        <w:rPr>
          <w:rFonts w:ascii="현대체Light" w:eastAsia="현대체Light" w:hAnsi="현대체Light" w:hint="eastAsia"/>
          <w:sz w:val="20"/>
        </w:rPr>
        <w:t>제어전압 저하</w:t>
      </w:r>
    </w:p>
    <w:p w14:paraId="46B1E330" w14:textId="23A9A00B" w:rsidR="00BB6CCA" w:rsidRDefault="00BB6CCA" w:rsidP="00BB6CCA">
      <w:pPr>
        <w:pStyle w:val="E"/>
        <w:rPr>
          <w:rFonts w:ascii="현대체Light" w:eastAsia="현대체Light" w:hAnsi="현대체Light"/>
          <w:sz w:val="20"/>
        </w:rPr>
      </w:pPr>
    </w:p>
    <w:p w14:paraId="64F7E7F9" w14:textId="77777777" w:rsidR="00BB6CCA" w:rsidRDefault="00BB6CCA" w:rsidP="00BB6CCA">
      <w:pPr>
        <w:pStyle w:val="E"/>
        <w:rPr>
          <w:rFonts w:ascii="현대체Light" w:eastAsia="현대체Light" w:hAnsi="현대체Light"/>
          <w:sz w:val="20"/>
        </w:rPr>
      </w:pPr>
      <w:r>
        <w:rPr>
          <w:rFonts w:ascii="현대체Light" w:eastAsia="현대체Light" w:hAnsi="현대체Light" w:hint="eastAsia"/>
          <w:sz w:val="20"/>
        </w:rPr>
        <w:t xml:space="preserve">암쇼트 상황에서 IPM은 폴트 펄스신호 출력과 동시에 </w:t>
      </w:r>
      <w:r>
        <w:rPr>
          <w:rFonts w:ascii="현대체Light" w:eastAsia="현대체Light" w:hAnsi="현대체Light"/>
          <w:sz w:val="20"/>
        </w:rPr>
        <w:t>gate</w:t>
      </w:r>
      <w:r>
        <w:rPr>
          <w:rFonts w:ascii="현대체Light" w:eastAsia="현대체Light" w:hAnsi="현대체Light" w:hint="eastAsia"/>
          <w:sz w:val="20"/>
        </w:rPr>
        <w:t>를 닫아 전류출력을 제한하는 protected operation이 발생한다.</w:t>
      </w:r>
    </w:p>
    <w:p w14:paraId="3D6D98A4" w14:textId="02A0D454" w:rsidR="00BB6CCA" w:rsidRPr="00BB6CCA" w:rsidRDefault="00BB6CCA" w:rsidP="00BB6CCA">
      <w:pPr>
        <w:pStyle w:val="E"/>
        <w:rPr>
          <w:rFonts w:ascii="현대체Light" w:eastAsia="현대체Light" w:hAnsi="현대체Light"/>
          <w:sz w:val="20"/>
        </w:rPr>
      </w:pPr>
      <w:r>
        <w:rPr>
          <w:rFonts w:ascii="현대체Light" w:eastAsia="현대체Light" w:hAnsi="현대체Light" w:hint="eastAsia"/>
          <w:sz w:val="20"/>
        </w:rPr>
        <w:t xml:space="preserve">이 때 IPM의 펄스출력은 통상적으로 2us로 데이터시트에 명기되어 있다. </w:t>
      </w:r>
    </w:p>
    <w:p w14:paraId="300140E4" w14:textId="77777777" w:rsidR="00140722" w:rsidRPr="00F56AF6" w:rsidRDefault="00140722" w:rsidP="00BC40C9">
      <w:pPr>
        <w:pStyle w:val="31"/>
      </w:pPr>
      <w:bookmarkStart w:id="103" w:name="_Toc183109501"/>
      <w:r w:rsidRPr="00F56AF6">
        <w:t>구성 및 동작원리(Configuration and operation principle)</w:t>
      </w:r>
      <w:bookmarkEnd w:id="103"/>
    </w:p>
    <w:p w14:paraId="3B23268C" w14:textId="77777777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E8A99C8" w14:textId="77777777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D468FEC" w14:textId="68A33C81" w:rsidR="007536CE" w:rsidRPr="00473D62" w:rsidRDefault="007536CE" w:rsidP="007536CE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7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7A9E396D" w14:textId="710AB76F" w:rsidR="00140722" w:rsidRPr="00C17E2B" w:rsidRDefault="00140722" w:rsidP="0014072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30DF8F8" w14:textId="77777777" w:rsidR="00140722" w:rsidRPr="00C17E2B" w:rsidRDefault="00140722" w:rsidP="00BC40C9">
      <w:pPr>
        <w:pStyle w:val="31"/>
      </w:pPr>
      <w:bookmarkStart w:id="104" w:name="_Toc18310950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04"/>
    </w:p>
    <w:p w14:paraId="6A150AFF" w14:textId="77777777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453CEB9" w14:textId="74D04960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</w:t>
      </w:r>
      <w:r w:rsidR="00A62D08">
        <w:rPr>
          <w:rFonts w:ascii="현대체Light" w:eastAsia="현대체Light" w:hAnsi="현대체Light"/>
          <w:color w:val="000000" w:themeColor="text1"/>
          <w:sz w:val="20"/>
          <w:szCs w:val="20"/>
        </w:rPr>
        <w:t>7.1(PF1) ~ HDF7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</w:t>
      </w:r>
      <w:r w:rsidR="00B120B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같은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HDR을 적용한다.</w:t>
      </w:r>
    </w:p>
    <w:p w14:paraId="5E2E733C" w14:textId="53107264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78FA3BD" w14:textId="356E1E1D" w:rsidR="006F7901" w:rsidRDefault="006F7901" w:rsidP="006F790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C103~603,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IIF103~603</w:t>
      </w:r>
    </w:p>
    <w:p w14:paraId="39013827" w14:textId="77777777" w:rsidR="006F7901" w:rsidRPr="00A62D08" w:rsidRDefault="006F7901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831CAD" w14:textId="77777777" w:rsidR="00140722" w:rsidRPr="00FA1B11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8EFDD43" w14:textId="55525B11" w:rsidR="00140722" w:rsidRPr="00BB6CCA" w:rsidRDefault="00140722" w:rsidP="0014072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B120B8"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.7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BB6CCA" w:rsidRPr="00BB6CCA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포토커플러 턴온시간</w:t>
      </w:r>
    </w:p>
    <w:p w14:paraId="45080099" w14:textId="77777777" w:rsidR="00140722" w:rsidRPr="00BB6CCA" w:rsidRDefault="00140722" w:rsidP="00140722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4D2DA4DA" w14:textId="7EDD5E42" w:rsidR="00140722" w:rsidRDefault="00BB6CCA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BB6CCA">
        <w:rPr>
          <w:rFonts w:ascii="현대체Light" w:eastAsia="현대체Light" w:hAnsi="현대체Light" w:hint="eastAsia"/>
          <w:lang w:eastAsia="ko-KR"/>
        </w:rPr>
        <w:t>IPM 폴트용 포토커플러 턴온시간은 입출력 기준으로 10us</w:t>
      </w:r>
      <w:r w:rsidRPr="00BB6CCA">
        <w:rPr>
          <w:rFonts w:ascii="현대체Light" w:eastAsia="현대체Light" w:hAnsi="현대체Light"/>
          <w:lang w:eastAsia="ko-KR"/>
        </w:rPr>
        <w:t xml:space="preserve"> </w:t>
      </w:r>
      <w:r w:rsidRPr="00BB6CCA">
        <w:rPr>
          <w:rFonts w:ascii="현대체Light" w:eastAsia="현대체Light" w:hAnsi="현대체Light" w:hint="eastAsia"/>
          <w:lang w:eastAsia="ko-KR"/>
        </w:rPr>
        <w:t>이내로 정한다.</w:t>
      </w:r>
    </w:p>
    <w:p w14:paraId="76E37F08" w14:textId="6ADD4716" w:rsidR="00BB6CCA" w:rsidRPr="00BB6CCA" w:rsidRDefault="00BB6CCA" w:rsidP="00AF1FAE">
      <w:pPr>
        <w:pStyle w:val="afffffb"/>
        <w:widowControl/>
        <w:numPr>
          <w:ilvl w:val="1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BB6CCA">
        <w:rPr>
          <w:rFonts w:ascii="현대체Light" w:eastAsia="현대체Light" w:hAnsi="현대체Light" w:hint="eastAsia"/>
          <w:lang w:eastAsia="ko-KR"/>
        </w:rPr>
        <w:t xml:space="preserve">쇼트모드일 때 IPM폴트 출력의 펄스폭 </w:t>
      </w:r>
      <w:r w:rsidRPr="00BB6CCA">
        <w:rPr>
          <w:rFonts w:ascii="현대체Light" w:eastAsia="현대체Light" w:hAnsi="현대체Light"/>
          <w:lang w:eastAsia="ko-KR"/>
        </w:rPr>
        <w:t>2</w:t>
      </w:r>
      <w:r w:rsidRPr="00BB6CCA">
        <w:rPr>
          <w:rFonts w:ascii="현대체Light" w:eastAsia="현대체Light" w:hAnsi="현대체Light" w:hint="eastAsia"/>
          <w:lang w:eastAsia="ko-KR"/>
        </w:rPr>
        <w:t>us</w:t>
      </w:r>
      <w:r w:rsidRPr="00BB6CCA"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 xml:space="preserve">&lt; </w:t>
      </w:r>
      <w:r>
        <w:rPr>
          <w:rFonts w:ascii="현대체Light" w:eastAsia="현대체Light" w:hAnsi="현대체Light" w:hint="eastAsia"/>
          <w:lang w:eastAsia="ko-KR"/>
        </w:rPr>
        <w:t>사양(</w:t>
      </w:r>
      <w:r>
        <w:rPr>
          <w:rFonts w:ascii="현대체Light" w:eastAsia="현대체Light" w:hAnsi="현대체Light"/>
          <w:lang w:eastAsia="ko-KR"/>
        </w:rPr>
        <w:t>10</w:t>
      </w:r>
      <w:r>
        <w:rPr>
          <w:rFonts w:ascii="현대체Light" w:eastAsia="현대체Light" w:hAnsi="현대체Light" w:hint="eastAsia"/>
          <w:lang w:eastAsia="ko-KR"/>
        </w:rPr>
        <w:t>us</w:t>
      </w:r>
      <w:r>
        <w:rPr>
          <w:rFonts w:ascii="현대체Light" w:eastAsia="현대체Light" w:hAnsi="현대체Light"/>
          <w:lang w:eastAsia="ko-KR"/>
        </w:rPr>
        <w:t>)</w:t>
      </w:r>
      <w:r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 xml:space="preserve">&lt; </w:t>
      </w:r>
      <w:r>
        <w:rPr>
          <w:rFonts w:ascii="현대체Light" w:eastAsia="현대체Light" w:hAnsi="현대체Light" w:hint="eastAsia"/>
          <w:lang w:eastAsia="ko-KR"/>
        </w:rPr>
        <w:t xml:space="preserve">스위칭시간 100us </w:t>
      </w:r>
      <w:r>
        <w:rPr>
          <w:rFonts w:ascii="현대체Light" w:eastAsia="현대체Light" w:hAnsi="현대체Light"/>
          <w:lang w:eastAsia="ko-KR"/>
        </w:rPr>
        <w:t xml:space="preserve"> </w:t>
      </w:r>
    </w:p>
    <w:p w14:paraId="516D0E72" w14:textId="743EF228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DDCD0C2" w14:textId="77777777" w:rsidR="002B2905" w:rsidRPr="00C17E2B" w:rsidRDefault="002B2905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FD01B21" w14:textId="77777777" w:rsidR="00140722" w:rsidRPr="00C17E2B" w:rsidRDefault="00140722" w:rsidP="00BC40C9">
      <w:pPr>
        <w:pStyle w:val="31"/>
      </w:pPr>
      <w:bookmarkStart w:id="105" w:name="_Toc183109503"/>
      <w:r w:rsidRPr="00C17E2B">
        <w:t>대체, 확장성 및 향후 확장 가능성(Substitute, extendability and potential for future extendability)</w:t>
      </w:r>
      <w:bookmarkEnd w:id="105"/>
    </w:p>
    <w:p w14:paraId="4DADBA85" w14:textId="77777777" w:rsidR="00140722" w:rsidRPr="00C17E2B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CD971FC" w14:textId="77777777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맞으면 이원화 가능</w:t>
      </w:r>
    </w:p>
    <w:p w14:paraId="5CF69913" w14:textId="77777777" w:rsidR="00140722" w:rsidRPr="00C17E2B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5B6782" w14:textId="77777777" w:rsidR="00140722" w:rsidRPr="00C17E2B" w:rsidRDefault="00140722" w:rsidP="00BC40C9">
      <w:pPr>
        <w:pStyle w:val="31"/>
      </w:pPr>
      <w:bookmarkStart w:id="106" w:name="_Toc183109504"/>
      <w:r w:rsidRPr="00C17E2B">
        <w:lastRenderedPageBreak/>
        <w:t>검증방법(Verification method)</w:t>
      </w:r>
      <w:bookmarkEnd w:id="106"/>
    </w:p>
    <w:p w14:paraId="7C9EDEDC" w14:textId="77777777" w:rsidR="00140722" w:rsidRPr="00C17E2B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5D888D7" w14:textId="77777777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오실로스코프를 이용하여 파형을 측정한다.</w:t>
      </w:r>
    </w:p>
    <w:p w14:paraId="78F1A266" w14:textId="071F848E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AD14AF3" w14:textId="4EBA943C" w:rsidR="00BA738B" w:rsidRDefault="00224EC1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8339D86" w14:textId="47295C42" w:rsidR="00224EC1" w:rsidRPr="00C17E2B" w:rsidRDefault="00224EC1" w:rsidP="00224EC1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07" w:name="_Toc183109505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.8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IPM 출력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07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5F2EF1BF" w14:textId="77777777" w:rsidR="00224EC1" w:rsidRPr="00160E2B" w:rsidRDefault="00224EC1" w:rsidP="00224EC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6FD24F3" w14:textId="77777777" w:rsidR="00224EC1" w:rsidRPr="00BC40C9" w:rsidRDefault="00224EC1" w:rsidP="00BC40C9">
      <w:pPr>
        <w:pStyle w:val="31"/>
      </w:pPr>
      <w:bookmarkStart w:id="108" w:name="_Toc183109506"/>
      <w:r w:rsidRPr="00BC40C9">
        <w:t>일반사항(General)</w:t>
      </w:r>
      <w:bookmarkEnd w:id="108"/>
    </w:p>
    <w:p w14:paraId="587F3BB8" w14:textId="2C52FB21" w:rsidR="00224EC1" w:rsidRDefault="00224EC1" w:rsidP="00224EC1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1EEA4D8E" w14:textId="77777777" w:rsidR="00047567" w:rsidRPr="005D1CCE" w:rsidRDefault="00047567" w:rsidP="00047567">
      <w:pPr>
        <w:pStyle w:val="E"/>
        <w:rPr>
          <w:rFonts w:ascii="Cambria" w:eastAsia="HD현대체  Light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가변속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 xml:space="preserve">AC </w:t>
      </w:r>
      <w:r>
        <w:rPr>
          <w:rFonts w:ascii="Cambria" w:eastAsia="현대체Light" w:hAnsi="Cambria" w:hint="eastAsia"/>
          <w:color w:val="000000" w:themeColor="text1"/>
          <w:sz w:val="20"/>
        </w:rPr>
        <w:t>전동기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구동시스템에서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인버터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출력전류의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고조파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성분들은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토크의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맥동현상</w:t>
      </w:r>
      <w:r>
        <w:rPr>
          <w:rFonts w:ascii="Cambria" w:eastAsia="현대체Light" w:hAnsi="Cambria" w:hint="eastAsia"/>
          <w:color w:val="000000" w:themeColor="text1"/>
          <w:sz w:val="20"/>
        </w:rPr>
        <w:t>,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고조파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손실</w:t>
      </w:r>
      <w:r>
        <w:rPr>
          <w:rFonts w:ascii="Cambria" w:eastAsia="현대체Light" w:hAnsi="Cambria" w:hint="eastAsia"/>
          <w:color w:val="000000" w:themeColor="text1"/>
          <w:sz w:val="20"/>
        </w:rPr>
        <w:t>,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전자파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장애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, </w:t>
      </w:r>
      <w:r>
        <w:rPr>
          <w:rFonts w:ascii="Cambria" w:eastAsia="현대체Light" w:hAnsi="Cambria" w:hint="eastAsia"/>
          <w:color w:val="000000" w:themeColor="text1"/>
          <w:sz w:val="20"/>
        </w:rPr>
        <w:t>효율저하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등의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문제를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일으키므로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고조파의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양을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최소로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것이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중요하다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2E11714" w14:textId="77777777" w:rsidR="00047567" w:rsidRDefault="00047567" w:rsidP="00047567">
      <w:pPr>
        <w:pStyle w:val="E"/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이에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인버터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출력전류에서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고조파의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양을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가늠할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있도록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각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축마다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U/V/W </w:t>
      </w:r>
      <w:r>
        <w:rPr>
          <w:rFonts w:ascii="Cambria" w:eastAsia="현대체Light" w:hAnsi="Cambria" w:hint="eastAsia"/>
          <w:color w:val="000000" w:themeColor="text1"/>
          <w:sz w:val="20"/>
        </w:rPr>
        <w:t>출력전류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데이터를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활용하는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하기의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시험을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통해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성능평가를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진행해야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아래의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방법은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인버터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하드웨어의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전류출력에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성능평가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방법이다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D59D8C2" w14:textId="1917D8B3" w:rsidR="00047567" w:rsidRDefault="00047567" w:rsidP="00047567">
      <w:pPr>
        <w:pStyle w:val="E"/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</w:p>
    <w:p w14:paraId="750E65CC" w14:textId="77777777" w:rsidR="00047567" w:rsidRPr="005D1CCE" w:rsidRDefault="00047567" w:rsidP="00AF1FAE">
      <w:pPr>
        <w:pStyle w:val="E"/>
        <w:numPr>
          <w:ilvl w:val="0"/>
          <w:numId w:val="21"/>
        </w:numPr>
        <w:rPr>
          <w:rFonts w:ascii="Cambria" w:eastAsia="HD현대체  Light" w:hAnsi="Cambria"/>
        </w:rPr>
      </w:pPr>
      <w:r>
        <w:rPr>
          <w:rFonts w:ascii="Cambria" w:eastAsia="현대체Light" w:hAnsi="Cambria"/>
          <w:color w:val="000000" w:themeColor="text1"/>
          <w:sz w:val="20"/>
        </w:rPr>
        <w:t>FFT</w:t>
      </w:r>
      <w:r>
        <w:rPr>
          <w:rFonts w:ascii="Cambria" w:eastAsia="현대체Light" w:hAnsi="Cambria" w:hint="eastAsia"/>
          <w:color w:val="000000" w:themeColor="text1"/>
          <w:sz w:val="20"/>
        </w:rPr>
        <w:t>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진행하여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(</w:t>
      </w:r>
      <w:r>
        <w:rPr>
          <w:rFonts w:ascii="Cambria" w:eastAsia="현대체Light" w:hAnsi="Cambria" w:hint="eastAsia"/>
          <w:color w:val="000000" w:themeColor="text1"/>
          <w:sz w:val="20"/>
        </w:rPr>
        <w:t>정격전류로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환산한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게인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기준</w:t>
      </w:r>
      <w:r>
        <w:rPr>
          <w:rFonts w:ascii="Cambria" w:eastAsia="현대체Light" w:hAnsi="Cambria" w:hint="eastAsia"/>
          <w:color w:val="000000" w:themeColor="text1"/>
          <w:sz w:val="20"/>
        </w:rPr>
        <w:t>)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제어주파수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외의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주파수대역에서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특이점이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있는지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확인한다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0678F3DD" w14:textId="5C26F323" w:rsidR="00047567" w:rsidRPr="006453F8" w:rsidRDefault="00047567" w:rsidP="00AF1FAE">
      <w:pPr>
        <w:pStyle w:val="E"/>
        <w:numPr>
          <w:ilvl w:val="0"/>
          <w:numId w:val="21"/>
        </w:numPr>
        <w:rPr>
          <w:rFonts w:ascii="Cambria" w:eastAsia="HD현대체  Light" w:hAnsi="Cambria"/>
        </w:rPr>
      </w:pPr>
      <w:r w:rsidRPr="005D1CCE">
        <w:rPr>
          <w:rFonts w:ascii="현대체 Light" w:eastAsia="현대체 Light" w:hAnsi="현대체 Light" w:hint="eastAsia"/>
          <w:sz w:val="20"/>
        </w:rPr>
        <w:t xml:space="preserve">고조파 손실률을 </w:t>
      </w:r>
      <w:r>
        <w:rPr>
          <w:rFonts w:ascii="현대체 Light" w:eastAsia="현대체 Light" w:hAnsi="현대체 Light" w:hint="eastAsia"/>
          <w:sz w:val="20"/>
        </w:rPr>
        <w:t xml:space="preserve">계산하여 출력전류의 고조파 양을 가늠하는 성능지표 </w:t>
      </w:r>
      <w:r>
        <w:rPr>
          <w:rFonts w:ascii="현대체 Light" w:eastAsia="현대체 Light" w:hAnsi="현대체 Light"/>
          <w:sz w:val="20"/>
        </w:rPr>
        <w:t>HLF</w:t>
      </w:r>
      <w:r>
        <w:rPr>
          <w:rFonts w:ascii="현대체 Light" w:eastAsia="현대체 Light" w:hAnsi="현대체 Light" w:hint="eastAsia"/>
          <w:sz w:val="20"/>
        </w:rPr>
        <w:t xml:space="preserve">(Harmonic Loss Factor)와 출력전압의 고조파 성분 비율을 측정하는 성능지표 </w:t>
      </w:r>
      <w:r>
        <w:rPr>
          <w:rFonts w:ascii="현대체 Light" w:eastAsia="현대체 Light" w:hAnsi="현대체 Light"/>
          <w:sz w:val="20"/>
        </w:rPr>
        <w:t>THD(</w:t>
      </w:r>
      <w:r>
        <w:rPr>
          <w:rFonts w:ascii="현대체 Light" w:eastAsia="현대체 Light" w:hAnsi="현대체 Light" w:hint="eastAsia"/>
          <w:sz w:val="20"/>
        </w:rPr>
        <w:t>T</w:t>
      </w:r>
      <w:r>
        <w:rPr>
          <w:rFonts w:ascii="현대체 Light" w:eastAsia="현대체 Light" w:hAnsi="현대체 Light"/>
          <w:sz w:val="20"/>
        </w:rPr>
        <w:t>otal Harmonic Distortion</w:t>
      </w:r>
      <w:r>
        <w:rPr>
          <w:rFonts w:ascii="현대체 Light" w:eastAsia="현대체 Light" w:hAnsi="현대체 Light" w:hint="eastAsia"/>
          <w:sz w:val="20"/>
        </w:rPr>
        <w:t>)를 활용한다.</w:t>
      </w:r>
    </w:p>
    <w:p w14:paraId="5D4A69E4" w14:textId="50427927" w:rsidR="006453F8" w:rsidRDefault="006453F8" w:rsidP="006453F8">
      <w:pPr>
        <w:pStyle w:val="E"/>
        <w:rPr>
          <w:rFonts w:ascii="현대체 Light" w:eastAsia="현대체 Light" w:hAnsi="현대체 Light"/>
          <w:sz w:val="20"/>
        </w:rPr>
      </w:pPr>
    </w:p>
    <w:p w14:paraId="0D973673" w14:textId="4D715F1E" w:rsidR="006453F8" w:rsidRPr="006453F8" w:rsidRDefault="006453F8" w:rsidP="006453F8">
      <w:pPr>
        <w:widowControl/>
        <w:shd w:val="clear" w:color="auto" w:fill="FFFFFF"/>
        <w:overflowPunct/>
        <w:autoSpaceDE/>
        <w:autoSpaceDN/>
        <w:adjustRightInd/>
        <w:spacing w:before="150" w:line="240" w:lineRule="auto"/>
        <w:textAlignment w:val="auto"/>
        <w:rPr>
          <w:rFonts w:ascii="현대체Light" w:eastAsia="현대체Light" w:hAnsi="현대체Light" w:cs="Segoe UI"/>
          <w:color w:val="000000" w:themeColor="text1"/>
          <w:lang w:eastAsia="ko-KR"/>
        </w:rPr>
      </w:pPr>
      <w:r w:rsidRPr="006453F8">
        <w:rPr>
          <w:rFonts w:ascii="현대체Light" w:eastAsia="현대체Light" w:hAnsi="현대체Light" w:cs="Segoe UI"/>
          <w:color w:val="000000" w:themeColor="text1"/>
          <w:lang w:eastAsia="ko-KR"/>
        </w:rPr>
        <w:t>상전류에 대해 FFT 진행</w:t>
      </w:r>
    </w:p>
    <w:p w14:paraId="7D108575" w14:textId="77777777" w:rsidR="006453F8" w:rsidRPr="006453F8" w:rsidRDefault="006453F8" w:rsidP="006453F8">
      <w:pPr>
        <w:widowControl/>
        <w:shd w:val="clear" w:color="auto" w:fill="FFFFFF"/>
        <w:overflowPunct/>
        <w:autoSpaceDE/>
        <w:autoSpaceDN/>
        <w:adjustRightInd/>
        <w:spacing w:before="150" w:line="240" w:lineRule="auto"/>
        <w:textAlignment w:val="auto"/>
        <w:rPr>
          <w:rFonts w:ascii="현대체Light" w:eastAsia="현대체Light" w:hAnsi="현대체Light" w:cs="Segoe UI"/>
          <w:color w:val="000000" w:themeColor="text1"/>
          <w:lang w:eastAsia="ko-KR"/>
        </w:rPr>
      </w:pPr>
      <w:r w:rsidRPr="006453F8">
        <w:rPr>
          <w:rFonts w:ascii="현대체Light" w:eastAsia="현대체Light" w:hAnsi="현대체Light" w:cs="Segoe UI"/>
          <w:color w:val="000000" w:themeColor="text1"/>
          <w:lang w:eastAsia="ko-KR"/>
        </w:rPr>
        <w:t>현재 우리가 사용하는 PWM방식으로 SVPWM을 채택하고 있다.</w:t>
      </w:r>
    </w:p>
    <w:p w14:paraId="7DDCD5BB" w14:textId="77777777" w:rsidR="006453F8" w:rsidRPr="006453F8" w:rsidRDefault="006453F8" w:rsidP="006453F8">
      <w:pPr>
        <w:widowControl/>
        <w:shd w:val="clear" w:color="auto" w:fill="FFFFFF"/>
        <w:overflowPunct/>
        <w:autoSpaceDE/>
        <w:autoSpaceDN/>
        <w:adjustRightInd/>
        <w:spacing w:before="150" w:line="240" w:lineRule="auto"/>
        <w:textAlignment w:val="auto"/>
        <w:rPr>
          <w:rFonts w:ascii="현대체Light" w:eastAsia="현대체Light" w:hAnsi="현대체Light" w:cs="Segoe UI"/>
          <w:color w:val="000000" w:themeColor="text1"/>
          <w:lang w:eastAsia="ko-KR"/>
        </w:rPr>
      </w:pPr>
      <w:r w:rsidRPr="006453F8">
        <w:rPr>
          <w:rFonts w:ascii="현대체Light" w:eastAsia="현대체Light" w:hAnsi="현대체Light" w:cs="Segoe UI"/>
          <w:color w:val="000000" w:themeColor="text1"/>
          <w:lang w:eastAsia="ko-KR"/>
        </w:rPr>
        <w:t>이는 상전류를 FFT할 경우, 이론 상 기본파 주파수(실제 사용 주파수) 외에 스위칭 주파수의 배수만 나와야한다. (스위칭 주파수는 EMI로 되어 다양한 문제를 일으키긴 하나 완전한 제거는 불가)  </w:t>
      </w:r>
    </w:p>
    <w:p w14:paraId="212EBF5C" w14:textId="77777777" w:rsidR="006453F8" w:rsidRPr="006453F8" w:rsidRDefault="006453F8" w:rsidP="006453F8">
      <w:pPr>
        <w:pStyle w:val="E"/>
        <w:rPr>
          <w:rFonts w:ascii="Cambria" w:eastAsia="HD현대체  Light" w:hAnsi="Cambria"/>
        </w:rPr>
      </w:pPr>
    </w:p>
    <w:p w14:paraId="5E90FD43" w14:textId="77777777" w:rsidR="00224EC1" w:rsidRPr="00F56AF6" w:rsidRDefault="00224EC1" w:rsidP="00BC40C9">
      <w:pPr>
        <w:pStyle w:val="31"/>
      </w:pPr>
      <w:bookmarkStart w:id="109" w:name="_Toc183109507"/>
      <w:r w:rsidRPr="00F56AF6">
        <w:t>구성 및 동작원리(Configuration and operation principle)</w:t>
      </w:r>
      <w:bookmarkEnd w:id="109"/>
    </w:p>
    <w:p w14:paraId="7B50D9D7" w14:textId="77777777" w:rsidR="00224EC1" w:rsidRDefault="00224EC1" w:rsidP="00224EC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7C1F986" w14:textId="77777777" w:rsidR="00224EC1" w:rsidRDefault="00224EC1" w:rsidP="00224EC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78E8397" w14:textId="3618EE2E" w:rsidR="00224EC1" w:rsidRPr="00473D62" w:rsidRDefault="00224EC1" w:rsidP="00224EC1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8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515AFFA3" w14:textId="77777777" w:rsidR="00224EC1" w:rsidRPr="00C17E2B" w:rsidRDefault="00224EC1" w:rsidP="00224EC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B0DEA81" w14:textId="77777777" w:rsidR="00224EC1" w:rsidRPr="00C17E2B" w:rsidRDefault="00224EC1" w:rsidP="00BC40C9">
      <w:pPr>
        <w:pStyle w:val="31"/>
      </w:pPr>
      <w:bookmarkStart w:id="110" w:name="_Toc183109508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10"/>
    </w:p>
    <w:p w14:paraId="4FEA2BFB" w14:textId="77777777" w:rsidR="00224EC1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5A62335" w14:textId="1449A211" w:rsidR="00224EC1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</w:t>
      </w:r>
      <w:r w:rsidR="00BA5511">
        <w:rPr>
          <w:rFonts w:ascii="현대체Light" w:eastAsia="현대체Light" w:hAnsi="현대체Light"/>
          <w:color w:val="000000" w:themeColor="text1"/>
          <w:sz w:val="20"/>
          <w:szCs w:val="20"/>
        </w:rPr>
        <w:t>.8.1(PF1) ~ HDF.8</w:t>
      </w:r>
      <w:r w:rsidR="00047567">
        <w:rPr>
          <w:rFonts w:ascii="현대체Light" w:eastAsia="현대체Light" w:hAnsi="현대체Light"/>
          <w:color w:val="000000" w:themeColor="text1"/>
          <w:sz w:val="20"/>
          <w:szCs w:val="20"/>
        </w:rPr>
        <w:t>.3(PF3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7DB3586" w14:textId="7F753DD4" w:rsidR="00047567" w:rsidRDefault="00047567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HDF.8.4(PF4)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별도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4FD1E1C7" w14:textId="17082EF0" w:rsidR="00A35B7A" w:rsidRDefault="00A35B7A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FD659C" w14:textId="7E667D8E" w:rsidR="00A35B7A" w:rsidRDefault="00A35B7A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C105~605,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IIF104~604</w:t>
      </w:r>
    </w:p>
    <w:p w14:paraId="2007AA9E" w14:textId="53D8D3DB" w:rsidR="00224EC1" w:rsidRPr="00FA1B11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1293947" w14:textId="4A03F0F4" w:rsidR="00224EC1" w:rsidRPr="00BB6CCA" w:rsidRDefault="00224EC1" w:rsidP="00224EC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BA551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.8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4756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F</w:t>
      </w:r>
      <w:r w:rsidR="0004756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FT </w:t>
      </w:r>
      <w:r w:rsidR="0004756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활용한 성능평가</w:t>
      </w:r>
    </w:p>
    <w:p w14:paraId="05873662" w14:textId="77777777" w:rsidR="00224EC1" w:rsidRPr="00BB6CCA" w:rsidRDefault="00224EC1" w:rsidP="00224EC1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5502F6F8" w14:textId="1E4C54F8" w:rsidR="00047567" w:rsidRDefault="006453F8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 xml:space="preserve">모터대역폭 이상의 경우 </w:t>
      </w:r>
      <w:r>
        <w:rPr>
          <w:rFonts w:ascii="현대체Light" w:eastAsia="현대체Light" w:hAnsi="현대체Light"/>
          <w:lang w:eastAsia="ko-KR"/>
        </w:rPr>
        <w:t xml:space="preserve">IPM </w:t>
      </w:r>
      <w:r>
        <w:rPr>
          <w:rFonts w:ascii="현대체Light" w:eastAsia="현대체Light" w:hAnsi="현대체Light" w:hint="eastAsia"/>
          <w:lang w:eastAsia="ko-KR"/>
        </w:rPr>
        <w:t xml:space="preserve">스위칭 주파수 </w:t>
      </w:r>
      <w:r>
        <w:rPr>
          <w:rFonts w:ascii="현대체Light" w:eastAsia="현대체Light" w:hAnsi="현대체Light"/>
          <w:lang w:eastAsia="ko-KR"/>
        </w:rPr>
        <w:t>10</w:t>
      </w:r>
      <w:r>
        <w:rPr>
          <w:rFonts w:ascii="현대체Light" w:eastAsia="현대체Light" w:hAnsi="현대체Light" w:hint="eastAsia"/>
          <w:lang w:eastAsia="ko-KR"/>
        </w:rPr>
        <w:t>K</w:t>
      </w:r>
      <w:r>
        <w:rPr>
          <w:rFonts w:ascii="현대체Light" w:eastAsia="현대체Light" w:hAnsi="현대체Light"/>
          <w:lang w:eastAsia="ko-KR"/>
        </w:rPr>
        <w:t>hz</w:t>
      </w:r>
      <w:r>
        <w:rPr>
          <w:rFonts w:ascii="현대체Light" w:eastAsia="현대체Light" w:hAnsi="현대체Light" w:hint="eastAsia"/>
          <w:lang w:eastAsia="ko-KR"/>
        </w:rPr>
        <w:t>배수만 있어야 하며,</w:t>
      </w:r>
      <w:r>
        <w:rPr>
          <w:rFonts w:ascii="현대체Light" w:eastAsia="현대체Light" w:hAnsi="현대체Light"/>
          <w:lang w:eastAsia="ko-KR"/>
        </w:rPr>
        <w:t xml:space="preserve">  </w:t>
      </w:r>
      <w:r>
        <w:rPr>
          <w:rFonts w:ascii="현대체Light" w:eastAsia="현대체Light" w:hAnsi="현대체Light" w:hint="eastAsia"/>
          <w:lang w:eastAsia="ko-KR"/>
        </w:rPr>
        <w:t>10Khz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이상의 주파수 이상에서는 정격전류 대비 </w:t>
      </w:r>
      <w:r>
        <w:rPr>
          <w:rFonts w:ascii="현대체Light" w:eastAsia="현대체Light" w:hAnsi="현대체Light"/>
          <w:lang w:eastAsia="ko-KR"/>
        </w:rPr>
        <w:t>20%</w:t>
      </w:r>
      <w:r>
        <w:rPr>
          <w:rFonts w:ascii="현대체Light" w:eastAsia="현대체Light" w:hAnsi="현대체Light" w:hint="eastAsia"/>
          <w:lang w:eastAsia="ko-KR"/>
        </w:rPr>
        <w:t>의 Amplitude를 초과하는지 확인한다.</w:t>
      </w:r>
    </w:p>
    <w:p w14:paraId="71645F78" w14:textId="77777777" w:rsidR="000132E9" w:rsidRDefault="000132E9" w:rsidP="000132E9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</w:p>
    <w:p w14:paraId="5D075438" w14:textId="2235C0E7" w:rsidR="006453F8" w:rsidRPr="00BB6CCA" w:rsidRDefault="006453F8" w:rsidP="006453F8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.8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HLF, THD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계산</w:t>
      </w:r>
    </w:p>
    <w:p w14:paraId="7D36C22E" w14:textId="77777777" w:rsidR="006453F8" w:rsidRPr="00F60E49" w:rsidRDefault="006453F8" w:rsidP="006453F8">
      <w:pPr>
        <w:pStyle w:val="E"/>
        <w:rPr>
          <w:rFonts w:ascii="현대체Light" w:eastAsia="현대체Light" w:hAnsi="현대체Light"/>
          <w:color w:val="FF0000"/>
          <w:sz w:val="20"/>
          <w:szCs w:val="20"/>
        </w:rPr>
      </w:pPr>
    </w:p>
    <w:p w14:paraId="38C456BF" w14:textId="38E1B4CE" w:rsidR="006453F8" w:rsidRPr="00F60E49" w:rsidRDefault="00F60E49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F60E49">
        <w:rPr>
          <w:rFonts w:ascii="현대체Light" w:eastAsia="현대체Light" w:hAnsi="현대체Light" w:hint="eastAsia"/>
          <w:lang w:eastAsia="ko-KR"/>
        </w:rPr>
        <w:t>Hi6에 제어기 AMP에 대한 고조파율을 실험으로 측정한다.</w:t>
      </w:r>
    </w:p>
    <w:p w14:paraId="45E208D2" w14:textId="53B24F1E" w:rsidR="00F60E49" w:rsidRPr="00F60E49" w:rsidRDefault="00F60E49" w:rsidP="00AF1FAE">
      <w:pPr>
        <w:pStyle w:val="afffffb"/>
        <w:widowControl/>
        <w:numPr>
          <w:ilvl w:val="0"/>
          <w:numId w:val="21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F60E49">
        <w:rPr>
          <w:rFonts w:ascii="현대체Light" w:eastAsia="현대체Light" w:hAnsi="현대체Light" w:hint="eastAsia"/>
          <w:lang w:eastAsia="ko-KR"/>
        </w:rPr>
        <w:t>비교 시 우위/동등/열세 여부를 확인한다.</w:t>
      </w:r>
    </w:p>
    <w:p w14:paraId="70F983DC" w14:textId="519C25B6" w:rsidR="00224EC1" w:rsidRPr="00C17E2B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447221" w14:textId="77777777" w:rsidR="00224EC1" w:rsidRPr="00C17E2B" w:rsidRDefault="00224EC1" w:rsidP="00BC40C9">
      <w:pPr>
        <w:pStyle w:val="31"/>
      </w:pPr>
      <w:bookmarkStart w:id="111" w:name="_Toc183109509"/>
      <w:r w:rsidRPr="00C17E2B">
        <w:t>대체, 확장성 및 향후 확장 가능성(Substitute, extendability and potential for future extendability)</w:t>
      </w:r>
      <w:bookmarkEnd w:id="111"/>
    </w:p>
    <w:p w14:paraId="6FDB2258" w14:textId="77777777" w:rsidR="00224EC1" w:rsidRPr="00C17E2B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4C17950" w14:textId="757032A2" w:rsidR="00224EC1" w:rsidRDefault="006453F8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4D57C8E7" w14:textId="77777777" w:rsidR="00224EC1" w:rsidRPr="00C17E2B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BC333C3" w14:textId="77777777" w:rsidR="00224EC1" w:rsidRPr="00C17E2B" w:rsidRDefault="00224EC1" w:rsidP="00BC40C9">
      <w:pPr>
        <w:pStyle w:val="31"/>
      </w:pPr>
      <w:bookmarkStart w:id="112" w:name="_Toc183109510"/>
      <w:r w:rsidRPr="00C17E2B">
        <w:t>검증방법(Verification method)</w:t>
      </w:r>
      <w:bookmarkEnd w:id="112"/>
    </w:p>
    <w:p w14:paraId="4AA5A49E" w14:textId="77777777" w:rsidR="00224EC1" w:rsidRPr="00C17E2B" w:rsidRDefault="00224EC1" w:rsidP="00224EC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FA92700" w14:textId="632654FC" w:rsidR="00224EC1" w:rsidRDefault="00224EC1" w:rsidP="00224EC1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오실로스코프를 이용하여 파형을 측정한다.</w:t>
      </w:r>
    </w:p>
    <w:p w14:paraId="743E8E85" w14:textId="323939C4" w:rsidR="006453F8" w:rsidRPr="006453F8" w:rsidRDefault="006453F8" w:rsidP="006453F8">
      <w:pPr>
        <w:widowControl/>
        <w:shd w:val="clear" w:color="auto" w:fill="FFFFFF"/>
        <w:overflowPunct/>
        <w:autoSpaceDE/>
        <w:autoSpaceDN/>
        <w:adjustRightInd/>
        <w:spacing w:before="150" w:line="240" w:lineRule="auto"/>
        <w:textAlignment w:val="auto"/>
        <w:rPr>
          <w:rFonts w:ascii="현대체Light" w:eastAsia="현대체Light" w:hAnsi="현대체Light" w:cs="Segoe UI"/>
          <w:color w:val="000000" w:themeColor="text1"/>
          <w:sz w:val="22"/>
          <w:lang w:eastAsia="ko-KR"/>
        </w:rPr>
      </w:pPr>
      <w:r w:rsidRPr="006453F8">
        <w:rPr>
          <w:rFonts w:ascii="현대체Light" w:eastAsia="현대체Light" w:hAnsi="현대체Light" w:cs="Segoe UI"/>
          <w:color w:val="000000" w:themeColor="text1"/>
          <w:sz w:val="22"/>
          <w:lang w:eastAsia="ko-KR"/>
        </w:rPr>
        <w:t>모터를 100% 구동하였을 때, 상전류를 측정</w:t>
      </w:r>
      <w:r w:rsidRPr="006453F8">
        <w:rPr>
          <w:rFonts w:ascii="현대체Light" w:eastAsia="현대체Light" w:hAnsi="현대체Light" w:cs="Segoe UI" w:hint="eastAsia"/>
          <w:color w:val="000000" w:themeColor="text1"/>
          <w:sz w:val="22"/>
          <w:lang w:eastAsia="ko-KR"/>
        </w:rPr>
        <w:t>하여 데이터를 추출한다</w:t>
      </w:r>
      <w:r w:rsidRPr="006453F8">
        <w:rPr>
          <w:rFonts w:ascii="현대체Light" w:eastAsia="현대체Light" w:hAnsi="현대체Light" w:cs="Segoe UI"/>
          <w:color w:val="000000" w:themeColor="text1"/>
          <w:sz w:val="22"/>
          <w:lang w:eastAsia="ko-KR"/>
        </w:rPr>
        <w:t>.</w:t>
      </w:r>
      <w:r w:rsidRPr="006453F8">
        <w:rPr>
          <w:rFonts w:ascii="현대체Light" w:eastAsia="현대체Light" w:hAnsi="현대체Light" w:cs="Segoe UI" w:hint="eastAsia"/>
          <w:color w:val="000000" w:themeColor="text1"/>
          <w:sz w:val="22"/>
          <w:lang w:eastAsia="ko-KR"/>
        </w:rPr>
        <w:t xml:space="preserve"> </w:t>
      </w:r>
      <w:r w:rsidRPr="006453F8">
        <w:rPr>
          <w:rFonts w:ascii="현대체Light" w:eastAsia="현대체Light" w:hAnsi="현대체Light" w:cs="Segoe UI"/>
          <w:color w:val="000000" w:themeColor="text1"/>
          <w:sz w:val="22"/>
          <w:lang w:eastAsia="ko-KR"/>
        </w:rPr>
        <w:t>그 다음 전류를 정격전류 대비 %로 환산한 뒤, FFT를 진행 </w:t>
      </w:r>
    </w:p>
    <w:p w14:paraId="509745F3" w14:textId="77777777" w:rsidR="006453F8" w:rsidRPr="006453F8" w:rsidRDefault="006453F8" w:rsidP="00224EC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67EF569" w14:textId="4CEA591F" w:rsidR="00BA738B" w:rsidRPr="00224EC1" w:rsidRDefault="00BA738B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569DE11" w14:textId="77777777" w:rsidR="00BA738B" w:rsidRDefault="00BA738B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8F0141F" w14:textId="20396EF6" w:rsidR="00140722" w:rsidRDefault="00140722" w:rsidP="0014072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8434C22" w14:textId="39F8CA71" w:rsidR="000F2EF0" w:rsidRPr="00C17E2B" w:rsidRDefault="000F2EF0" w:rsidP="000F2EF0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13" w:name="_Toc183109511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.9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부품 선정 </w:t>
      </w:r>
      <w:r>
        <w:rPr>
          <w:rFonts w:ascii="현대체Light" w:eastAsia="현대체Light" w:hAnsi="현대체Light"/>
          <w:color w:val="000000" w:themeColor="text1"/>
        </w:rPr>
        <w:t xml:space="preserve">- </w:t>
      </w:r>
      <w:r>
        <w:rPr>
          <w:rFonts w:ascii="현대체Light" w:eastAsia="현대체Light" w:hAnsi="현대체Light" w:hint="eastAsia"/>
          <w:color w:val="000000" w:themeColor="text1"/>
        </w:rPr>
        <w:t>DMIGBT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13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78CC9CF3" w14:textId="77777777" w:rsidR="000F2EF0" w:rsidRPr="00160E2B" w:rsidRDefault="000F2EF0" w:rsidP="000F2EF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CAE05FE" w14:textId="77777777" w:rsidR="000F2EF0" w:rsidRPr="00BC40C9" w:rsidRDefault="000F2EF0" w:rsidP="00BC40C9">
      <w:pPr>
        <w:pStyle w:val="31"/>
      </w:pPr>
      <w:bookmarkStart w:id="114" w:name="_Toc183109512"/>
      <w:r w:rsidRPr="00BC40C9">
        <w:t>일반사항(General)</w:t>
      </w:r>
      <w:bookmarkEnd w:id="114"/>
    </w:p>
    <w:p w14:paraId="1B28DAE2" w14:textId="77777777" w:rsidR="000F2EF0" w:rsidRDefault="000F2EF0" w:rsidP="000F2EF0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49A0CBB0" w14:textId="77777777" w:rsidR="00FE52A8" w:rsidRPr="00B11339" w:rsidRDefault="00FE52A8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다이오드브릿지를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사용목적은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다음과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같다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. </w:t>
      </w:r>
    </w:p>
    <w:p w14:paraId="38B30CB5" w14:textId="77777777" w:rsidR="00FE52A8" w:rsidRPr="00B11339" w:rsidRDefault="00FE52A8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/>
          <w:color w:val="000000" w:themeColor="text1"/>
          <w:sz w:val="20"/>
        </w:rPr>
        <w:t>3</w:t>
      </w:r>
      <w:r>
        <w:rPr>
          <w:rFonts w:ascii="Cambria" w:eastAsia="현대체Light" w:hAnsi="Cambria" w:hint="eastAsia"/>
          <w:color w:val="000000" w:themeColor="text1"/>
          <w:sz w:val="20"/>
        </w:rPr>
        <w:t>상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AC</w:t>
      </w:r>
      <w:r>
        <w:rPr>
          <w:rFonts w:ascii="Cambria" w:eastAsia="현대체Light" w:hAnsi="Cambria" w:hint="eastAsia"/>
          <w:color w:val="000000" w:themeColor="text1"/>
          <w:sz w:val="20"/>
        </w:rPr>
        <w:t>상용전원을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다이오드브릿지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방식으로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정류하여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인버터부에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입력되는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DC</w:t>
      </w:r>
      <w:r>
        <w:rPr>
          <w:rFonts w:ascii="Cambria" w:eastAsia="현대체Light" w:hAnsi="Cambria" w:hint="eastAsia"/>
          <w:color w:val="000000" w:themeColor="text1"/>
          <w:sz w:val="20"/>
        </w:rPr>
        <w:t>전원으로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변환하는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소자</w:t>
      </w:r>
    </w:p>
    <w:p w14:paraId="47FB5990" w14:textId="77777777" w:rsidR="00FE52A8" w:rsidRDefault="00FE52A8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구조적</w:t>
      </w:r>
      <w:r>
        <w:rPr>
          <w:rFonts w:ascii="Cambria" w:eastAsia="현대체Light" w:hAnsi="Cambria" w:hint="eastAsia"/>
          <w:color w:val="000000" w:themeColor="text1"/>
          <w:sz w:val="20"/>
        </w:rPr>
        <w:t>/</w:t>
      </w:r>
      <w:r>
        <w:rPr>
          <w:rFonts w:ascii="Cambria" w:eastAsia="현대체Light" w:hAnsi="Cambria" w:hint="eastAsia"/>
          <w:color w:val="000000" w:themeColor="text1"/>
          <w:sz w:val="20"/>
        </w:rPr>
        <w:t>구현의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단순함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, </w:t>
      </w:r>
      <w:r>
        <w:rPr>
          <w:rFonts w:ascii="Cambria" w:eastAsia="현대체Light" w:hAnsi="Cambria" w:hint="eastAsia"/>
          <w:color w:val="000000" w:themeColor="text1"/>
          <w:sz w:val="20"/>
        </w:rPr>
        <w:t>저비용</w:t>
      </w:r>
      <w:r>
        <w:rPr>
          <w:rFonts w:ascii="Cambria" w:eastAsia="현대체Light" w:hAnsi="Cambria" w:hint="eastAsia"/>
          <w:color w:val="000000" w:themeColor="text1"/>
          <w:sz w:val="20"/>
        </w:rPr>
        <w:t>,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소자레벨의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신뢰성만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확인되면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OK, PWM </w:t>
      </w:r>
      <w:r>
        <w:rPr>
          <w:rFonts w:ascii="Cambria" w:eastAsia="현대체Light" w:hAnsi="Cambria" w:hint="eastAsia"/>
          <w:color w:val="000000" w:themeColor="text1"/>
          <w:sz w:val="20"/>
        </w:rPr>
        <w:t>스위칭방식에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및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EMI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발생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적음</w:t>
      </w:r>
    </w:p>
    <w:p w14:paraId="10A7D30A" w14:textId="77777777" w:rsidR="00FE52A8" w:rsidRDefault="00FE52A8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DC</w:t>
      </w:r>
      <w:r>
        <w:rPr>
          <w:rFonts w:ascii="Cambria" w:eastAsia="현대체Light" w:hAnsi="Cambria" w:hint="eastAsia"/>
          <w:color w:val="000000" w:themeColor="text1"/>
          <w:sz w:val="20"/>
        </w:rPr>
        <w:t>전원의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고품질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출력전압과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전력변환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효율성을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전력변환부가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아닌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저비용의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간단하며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신뢰성이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높고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경제적인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다이오드브릿지회로를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DMIGBT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내부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다이오드브릿지를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1157E56D" w14:textId="77777777" w:rsidR="00FE52A8" w:rsidRPr="00B11339" w:rsidRDefault="00FE52A8" w:rsidP="00FE52A8">
      <w:pPr>
        <w:pStyle w:val="E"/>
        <w:ind w:left="1200"/>
        <w:rPr>
          <w:rFonts w:ascii="Cambria" w:eastAsia="현대체Light" w:hAnsi="Cambria"/>
          <w:color w:val="000000" w:themeColor="text1"/>
          <w:sz w:val="20"/>
        </w:rPr>
      </w:pPr>
    </w:p>
    <w:p w14:paraId="74094250" w14:textId="77777777" w:rsidR="00FE52A8" w:rsidRPr="00B11339" w:rsidRDefault="00FE52A8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IGBT</w:t>
      </w:r>
      <w:r>
        <w:rPr>
          <w:rFonts w:ascii="Cambria" w:eastAsia="현대체Light" w:hAnsi="Cambria" w:hint="eastAsia"/>
          <w:color w:val="000000" w:themeColor="text1"/>
          <w:sz w:val="20"/>
        </w:rPr>
        <w:t>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사용목적은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다음과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같다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. </w:t>
      </w:r>
    </w:p>
    <w:p w14:paraId="2241EE5A" w14:textId="77777777" w:rsidR="00FE52A8" w:rsidRPr="00EF6411" w:rsidRDefault="00FE52A8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인버터를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서보전동기를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구동할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급감속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또는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급제동이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필요한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경우가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많으므로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전동기의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관성에너지를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전기에너지로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회수하는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회생제동의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요구된다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5661ACC4" w14:textId="77777777" w:rsidR="00FE52A8" w:rsidRPr="00EF6411" w:rsidRDefault="00FE52A8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그러나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전기에너지로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회수하는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에너지절감비용이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회생제어시스템을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비용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대비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경제성이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떨어진다면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DC</w:t>
      </w:r>
      <w:r>
        <w:rPr>
          <w:rFonts w:ascii="Cambria" w:eastAsia="현대체Light" w:hAnsi="Cambria" w:hint="eastAsia"/>
          <w:color w:val="000000" w:themeColor="text1"/>
          <w:sz w:val="20"/>
        </w:rPr>
        <w:t>링크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커패시터의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내압사양을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초과하지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않도록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저항으로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열을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손실시켜버리는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발전제동</w:t>
      </w:r>
      <w:r>
        <w:rPr>
          <w:rFonts w:ascii="Cambria" w:eastAsia="현대체Light" w:hAnsi="Cambria" w:hint="eastAsia"/>
          <w:color w:val="000000" w:themeColor="text1"/>
          <w:sz w:val="20"/>
        </w:rPr>
        <w:t>(</w:t>
      </w:r>
      <w:r>
        <w:rPr>
          <w:rFonts w:ascii="Cambria" w:eastAsia="현대체Light" w:hAnsi="Cambria"/>
          <w:color w:val="000000" w:themeColor="text1"/>
          <w:sz w:val="20"/>
        </w:rPr>
        <w:t>dynamic braking</w:t>
      </w:r>
      <w:r>
        <w:rPr>
          <w:rFonts w:ascii="Cambria" w:eastAsia="현대체Light" w:hAnsi="Cambria" w:hint="eastAsia"/>
          <w:color w:val="000000" w:themeColor="text1"/>
          <w:sz w:val="20"/>
        </w:rPr>
        <w:t>)</w:t>
      </w:r>
      <w:r>
        <w:rPr>
          <w:rFonts w:ascii="Cambria" w:eastAsia="현대체Light" w:hAnsi="Cambria" w:hint="eastAsia"/>
          <w:color w:val="000000" w:themeColor="text1"/>
          <w:sz w:val="20"/>
        </w:rPr>
        <w:t>기능이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구현되어야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7C2DAC46" w14:textId="77777777" w:rsidR="00FE52A8" w:rsidRPr="001D32DE" w:rsidRDefault="00FE52A8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이를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IGBT </w:t>
      </w:r>
      <w:r>
        <w:rPr>
          <w:rFonts w:ascii="Cambria" w:eastAsia="현대체Light" w:hAnsi="Cambria" w:hint="eastAsia"/>
          <w:color w:val="000000" w:themeColor="text1"/>
          <w:sz w:val="20"/>
        </w:rPr>
        <w:t>소자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및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제동저항</w:t>
      </w:r>
      <w:r>
        <w:rPr>
          <w:rFonts w:ascii="Cambria" w:eastAsia="현대체Light" w:hAnsi="Cambria" w:hint="eastAsia"/>
          <w:color w:val="000000" w:themeColor="text1"/>
          <w:sz w:val="20"/>
        </w:rPr>
        <w:t>(</w:t>
      </w:r>
      <w:r>
        <w:rPr>
          <w:rFonts w:ascii="Cambria" w:eastAsia="현대체Light" w:hAnsi="Cambria" w:hint="eastAsia"/>
          <w:color w:val="000000" w:themeColor="text1"/>
          <w:sz w:val="20"/>
        </w:rPr>
        <w:t>회생저항</w:t>
      </w:r>
      <w:r>
        <w:rPr>
          <w:rFonts w:ascii="Cambria" w:eastAsia="현대체Light" w:hAnsi="Cambria" w:hint="eastAsia"/>
          <w:color w:val="000000" w:themeColor="text1"/>
          <w:sz w:val="20"/>
        </w:rPr>
        <w:t>)</w:t>
      </w:r>
      <w:r>
        <w:rPr>
          <w:rFonts w:ascii="Cambria" w:eastAsia="현대체Light" w:hAnsi="Cambria" w:hint="eastAsia"/>
          <w:color w:val="000000" w:themeColor="text1"/>
          <w:sz w:val="20"/>
        </w:rPr>
        <w:t>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DC</w:t>
      </w:r>
      <w:r>
        <w:rPr>
          <w:rFonts w:ascii="Cambria" w:eastAsia="현대체Light" w:hAnsi="Cambria" w:hint="eastAsia"/>
          <w:color w:val="000000" w:themeColor="text1"/>
          <w:sz w:val="20"/>
        </w:rPr>
        <w:t>링크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전압이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정격허용범위를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초과하면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IGBT</w:t>
      </w:r>
      <w:r>
        <w:rPr>
          <w:rFonts w:ascii="Cambria" w:eastAsia="현대체Light" w:hAnsi="Cambria" w:hint="eastAsia"/>
          <w:color w:val="000000" w:themeColor="text1"/>
          <w:sz w:val="20"/>
        </w:rPr>
        <w:t>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구동하여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열로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소비시키는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간편한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구현방식을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채택한다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7F36E7CC" w14:textId="77777777" w:rsidR="00FE52A8" w:rsidRPr="00EF6411" w:rsidRDefault="00FE52A8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1</w:t>
      </w:r>
      <w:r>
        <w:rPr>
          <w:rFonts w:ascii="Cambria" w:eastAsia="현대체Light" w:hAnsi="Cambria" w:hint="eastAsia"/>
          <w:color w:val="000000" w:themeColor="text1"/>
          <w:sz w:val="20"/>
        </w:rPr>
        <w:t>개의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패키지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안에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다이오드브릿지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및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IGBT </w:t>
      </w:r>
      <w:r>
        <w:rPr>
          <w:rFonts w:ascii="Cambria" w:eastAsia="현대체Light" w:hAnsi="Cambria" w:hint="eastAsia"/>
          <w:color w:val="000000" w:themeColor="text1"/>
          <w:sz w:val="20"/>
        </w:rPr>
        <w:t>모두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내장된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제품을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사용하면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컴팩트한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설계가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가능해진다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78676C60" w14:textId="409D6B81" w:rsidR="00FE52A8" w:rsidRDefault="00FE52A8" w:rsidP="00FE52A8">
      <w:pPr>
        <w:pStyle w:val="E"/>
        <w:rPr>
          <w:rFonts w:ascii="Cambria" w:eastAsia="맑은 고딕" w:hAnsi="Cambria"/>
          <w:lang w:val="de-DE"/>
        </w:rPr>
      </w:pPr>
    </w:p>
    <w:p w14:paraId="723212B8" w14:textId="75971727" w:rsidR="003A2836" w:rsidRPr="003A2836" w:rsidRDefault="003A2836" w:rsidP="00FE52A8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6B37FB55" w14:textId="77777777" w:rsidR="000F2EF0" w:rsidRPr="003A2836" w:rsidRDefault="000F2EF0" w:rsidP="000F2EF0">
      <w:pPr>
        <w:pStyle w:val="E"/>
        <w:rPr>
          <w:rFonts w:ascii="Cambria" w:eastAsia="HD현대체  Light" w:hAnsi="Cambria"/>
        </w:rPr>
      </w:pPr>
    </w:p>
    <w:p w14:paraId="5DB1E410" w14:textId="77777777" w:rsidR="000F2EF0" w:rsidRPr="00F56AF6" w:rsidRDefault="000F2EF0" w:rsidP="00BC40C9">
      <w:pPr>
        <w:pStyle w:val="31"/>
      </w:pPr>
      <w:bookmarkStart w:id="115" w:name="_Toc183109513"/>
      <w:r w:rsidRPr="00F56AF6">
        <w:t>구성 및 동작원리(Configuration and operation principle)</w:t>
      </w:r>
      <w:bookmarkEnd w:id="115"/>
    </w:p>
    <w:p w14:paraId="0C872124" w14:textId="77777777" w:rsidR="000F2EF0" w:rsidRDefault="000F2EF0" w:rsidP="000F2EF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70F2810" w14:textId="77777777" w:rsidR="000F2EF0" w:rsidRDefault="000F2EF0" w:rsidP="000F2EF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B80BA50" w14:textId="547B74A9" w:rsidR="000F2EF0" w:rsidRPr="00473D62" w:rsidRDefault="000F2EF0" w:rsidP="000F2EF0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9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74787A5B" w14:textId="77777777" w:rsidR="000F2EF0" w:rsidRPr="00C17E2B" w:rsidRDefault="000F2EF0" w:rsidP="000F2EF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CFAF975" w14:textId="77777777" w:rsidR="000F2EF0" w:rsidRPr="00C17E2B" w:rsidRDefault="000F2EF0" w:rsidP="00BC40C9">
      <w:pPr>
        <w:pStyle w:val="31"/>
      </w:pPr>
      <w:bookmarkStart w:id="116" w:name="_Toc183109514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16"/>
    </w:p>
    <w:p w14:paraId="5340D5D8" w14:textId="77777777" w:rsidR="000F2EF0" w:rsidRDefault="000F2EF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9589F39" w14:textId="2F7D1C6D" w:rsidR="000F2EF0" w:rsidRDefault="00A9026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HDF.9</w:t>
      </w:r>
      <w:r w:rsidR="000F2EF0">
        <w:rPr>
          <w:rFonts w:ascii="현대체Light" w:eastAsia="현대체Light" w:hAnsi="현대체Light"/>
          <w:color w:val="000000" w:themeColor="text1"/>
          <w:sz w:val="20"/>
          <w:szCs w:val="20"/>
        </w:rPr>
        <w:t>.1(PF1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 ~ HDF.9</w:t>
      </w:r>
      <w:r w:rsidR="000F2EF0">
        <w:rPr>
          <w:rFonts w:ascii="현대체Light" w:eastAsia="현대체Light" w:hAnsi="현대체Light"/>
          <w:color w:val="000000" w:themeColor="text1"/>
          <w:sz w:val="20"/>
          <w:szCs w:val="20"/>
        </w:rPr>
        <w:t>.3(PF3)</w:t>
      </w:r>
      <w:r w:rsidR="000F2EF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7E15327" w14:textId="29418D98" w:rsidR="000F2EF0" w:rsidRDefault="00A9026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HDF.9</w:t>
      </w:r>
      <w:r w:rsidR="000F2EF0"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 w:rsidR="000F2EF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별도 </w:t>
      </w:r>
      <w:r w:rsidR="000F2EF0">
        <w:rPr>
          <w:rFonts w:ascii="현대체Light" w:eastAsia="현대체Light" w:hAnsi="현대체Light"/>
          <w:color w:val="000000" w:themeColor="text1"/>
          <w:sz w:val="20"/>
          <w:szCs w:val="20"/>
        </w:rPr>
        <w:t>HDR</w:t>
      </w:r>
      <w:r w:rsidR="000F2EF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7A3FEC56" w14:textId="77777777" w:rsidR="000F2EF0" w:rsidRPr="00047567" w:rsidRDefault="000F2EF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F562ACC" w14:textId="2A13EA69" w:rsidR="000F2EF0" w:rsidRDefault="00A35B7A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C900</w:t>
      </w:r>
    </w:p>
    <w:p w14:paraId="2961DEFD" w14:textId="77777777" w:rsidR="00A35B7A" w:rsidRPr="00FA1B11" w:rsidRDefault="00A35B7A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7B4D1EA" w14:textId="49250139" w:rsidR="000F2EF0" w:rsidRPr="00BB6CCA" w:rsidRDefault="000F2EF0" w:rsidP="000F2EF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8019F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.9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BC40C9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="00BC40C9"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 w:rsidR="00BC40C9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 w:rsidR="00BC40C9"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 w:rsidR="00BC40C9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 w:rsidR="00BC40C9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전기적 사양)</w:t>
      </w:r>
    </w:p>
    <w:p w14:paraId="5EE5D6F2" w14:textId="77777777" w:rsidR="000F2EF0" w:rsidRPr="00BB6CCA" w:rsidRDefault="000F2EF0" w:rsidP="000F2EF0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6D2040C2" w14:textId="77777777" w:rsidR="008019FA" w:rsidRPr="00B11339" w:rsidRDefault="008019FA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용량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검토항목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</w:p>
    <w:p w14:paraId="096150F6" w14:textId="77777777" w:rsidR="008019FA" w:rsidRPr="001514A3" w:rsidRDefault="008019FA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lastRenderedPageBreak/>
        <w:t>전류</w:t>
      </w:r>
    </w:p>
    <w:p w14:paraId="756B91DB" w14:textId="77777777" w:rsidR="008019FA" w:rsidRPr="001514A3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연속전류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기준</w:t>
      </w:r>
    </w:p>
    <w:p w14:paraId="3AC76A02" w14:textId="77777777" w:rsidR="008019FA" w:rsidRPr="001514A3" w:rsidRDefault="008019FA" w:rsidP="00AF1FAE">
      <w:pPr>
        <w:pStyle w:val="E"/>
        <w:numPr>
          <w:ilvl w:val="3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로봇의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6</w:t>
      </w:r>
      <w:r>
        <w:rPr>
          <w:rFonts w:ascii="Cambria" w:eastAsia="현대체Light" w:hAnsi="Cambria" w:hint="eastAsia"/>
          <w:color w:val="000000" w:themeColor="text1"/>
          <w:sz w:val="20"/>
        </w:rPr>
        <w:t>축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합산</w:t>
      </w:r>
      <w:r>
        <w:rPr>
          <w:rFonts w:ascii="Cambria" w:eastAsia="현대체Light" w:hAnsi="Cambria" w:hint="eastAsia"/>
          <w:color w:val="000000" w:themeColor="text1"/>
          <w:sz w:val="20"/>
        </w:rPr>
        <w:t>(RMS</w:t>
      </w:r>
      <w:r>
        <w:rPr>
          <w:rFonts w:ascii="Cambria" w:eastAsia="현대체Light" w:hAnsi="Cambria" w:hint="eastAsia"/>
          <w:color w:val="000000" w:themeColor="text1"/>
          <w:sz w:val="20"/>
        </w:rPr>
        <w:t>값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합산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) </w:t>
      </w:r>
      <w:r w:rsidRPr="00B91CF4">
        <w:rPr>
          <w:rFonts w:ascii="Cambria" w:eastAsia="현대체Light" w:hAnsi="Cambria" w:hint="eastAsia"/>
          <w:b/>
          <w:color w:val="FF0000"/>
          <w:sz w:val="20"/>
        </w:rPr>
        <w:t>&lt;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정방향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정격전류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최대치</w:t>
      </w:r>
      <w:r>
        <w:rPr>
          <w:rFonts w:ascii="Cambria" w:eastAsia="현대체Light" w:hAnsi="Cambria" w:hint="eastAsia"/>
          <w:color w:val="000000" w:themeColor="text1"/>
          <w:sz w:val="20"/>
        </w:rPr>
        <w:t>(</w:t>
      </w:r>
      <w:r>
        <w:rPr>
          <w:rFonts w:ascii="Cambria" w:eastAsia="현대체Light" w:hAnsi="Cambria"/>
          <w:color w:val="000000" w:themeColor="text1"/>
          <w:sz w:val="20"/>
        </w:rPr>
        <w:t>I</w:t>
      </w:r>
      <w:r w:rsidRPr="001514A3">
        <w:rPr>
          <w:rFonts w:ascii="Cambria" w:eastAsia="현대체Light" w:hAnsi="Cambria"/>
          <w:color w:val="000000" w:themeColor="text1"/>
          <w:sz w:val="12"/>
        </w:rPr>
        <w:t>D</w:t>
      </w:r>
      <w:r>
        <w:rPr>
          <w:rFonts w:ascii="Cambria" w:eastAsia="현대체Light" w:hAnsi="Cambria"/>
          <w:color w:val="000000" w:themeColor="text1"/>
          <w:sz w:val="20"/>
        </w:rPr>
        <w:t>, Inductive Load)</w:t>
      </w:r>
    </w:p>
    <w:p w14:paraId="0F3A947D" w14:textId="77777777" w:rsidR="008019FA" w:rsidRPr="001514A3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순간전류 기준</w:t>
      </w:r>
    </w:p>
    <w:p w14:paraId="555F3702" w14:textId="77777777" w:rsidR="008019FA" w:rsidRPr="00B91CF4" w:rsidRDefault="008019FA" w:rsidP="00AF1FAE">
      <w:pPr>
        <w:pStyle w:val="E"/>
        <w:numPr>
          <w:ilvl w:val="3"/>
          <w:numId w:val="18"/>
        </w:numPr>
        <w:rPr>
          <w:rFonts w:ascii="현대체 Light" w:eastAsia="현대체 Light" w:hAnsi="현대체 Light"/>
          <w:color w:val="000000" w:themeColor="text1"/>
          <w:sz w:val="20"/>
          <w:szCs w:val="20"/>
        </w:rPr>
      </w:pPr>
      <w:r w:rsidRPr="00B91CF4">
        <w:rPr>
          <w:rFonts w:ascii="현대체 Light" w:eastAsia="현대체 Light" w:hAnsi="현대체 Light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714560" behindDoc="0" locked="0" layoutInCell="1" allowOverlap="1" wp14:anchorId="4B78F215" wp14:editId="79EBE2A5">
            <wp:simplePos x="0" y="0"/>
            <wp:positionH relativeFrom="column">
              <wp:posOffset>1329055</wp:posOffset>
            </wp:positionH>
            <wp:positionV relativeFrom="paragraph">
              <wp:posOffset>646430</wp:posOffset>
            </wp:positionV>
            <wp:extent cx="1352550" cy="46355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>로봇의 6축 피크전류 합산(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RMS *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√2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 )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+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부가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>2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축 피크전류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+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>선간 서지전압 시 인가전류 및 시간 (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2kV,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첨두전류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50A,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약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>600us (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단락회로전류 인가시간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* 2 </w:t>
      </w:r>
      <w:r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>(IEC 60060-1</w:t>
      </w:r>
      <w:r>
        <w:rPr>
          <w:rFonts w:ascii="현대체 Light" w:eastAsia="현대체 Light" w:hAnsi="현대체 Light"/>
          <w:color w:val="000000" w:themeColor="text1"/>
          <w:sz w:val="20"/>
          <w:szCs w:val="20"/>
        </w:rPr>
        <w:t>, 61000-4-5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</w:rPr>
        <w:t xml:space="preserve">참고)) 전류합산 </w:t>
      </w:r>
      <w:r w:rsidRPr="00B91CF4">
        <w:rPr>
          <w:rFonts w:ascii="Cambria" w:eastAsia="현대체 Light" w:hAnsi="Cambria"/>
          <w:b/>
          <w:color w:val="FF0000"/>
          <w:sz w:val="20"/>
          <w:szCs w:val="20"/>
        </w:rPr>
        <w:t>&lt;</w:t>
      </w:r>
      <w:r>
        <w:rPr>
          <w:rFonts w:ascii="현대체 Light" w:eastAsia="현대체 Light" w:hAnsi="현대체 Light"/>
          <w:color w:val="000000" w:themeColor="text1"/>
          <w:sz w:val="20"/>
          <w:szCs w:val="20"/>
        </w:rPr>
        <w:t xml:space="preserve">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  <w:shd w:val="clear" w:color="auto" w:fill="FFFFFF"/>
        </w:rPr>
        <w:t xml:space="preserve">다이오드모듈 </w:t>
      </w:r>
      <w:r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i</w:t>
      </w:r>
      <w:r>
        <w:rPr>
          <w:color w:val="4D5156"/>
          <w:shd w:val="clear" w:color="auto" w:fill="FFFFFF"/>
          <w:vertAlign w:val="superscript"/>
        </w:rPr>
        <w:t>2</w:t>
      </w:r>
      <w:r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*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  <w:shd w:val="clear" w:color="auto" w:fill="FFFFFF"/>
        </w:rPr>
        <w:t xml:space="preserve">t 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[</w:t>
      </w:r>
      <w:r>
        <w:rPr>
          <w:color w:val="4D5156"/>
          <w:sz w:val="21"/>
          <w:szCs w:val="21"/>
          <w:shd w:val="clear" w:color="auto" w:fill="FFFFFF"/>
        </w:rPr>
        <w:t>A</w:t>
      </w:r>
      <w:r>
        <w:rPr>
          <w:color w:val="4D5156"/>
          <w:shd w:val="clear" w:color="auto" w:fill="FFFFFF"/>
          <w:vertAlign w:val="superscript"/>
        </w:rPr>
        <w:t>2</w:t>
      </w:r>
      <w:r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>*s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 xml:space="preserve">] </w:t>
      </w:r>
      <w:r w:rsidRPr="00B91CF4">
        <w:rPr>
          <w:rFonts w:ascii="현대체 Light" w:eastAsia="현대체 Light" w:hAnsi="현대체 Light" w:hint="eastAsia"/>
          <w:color w:val="000000" w:themeColor="text1"/>
          <w:sz w:val="20"/>
          <w:szCs w:val="20"/>
          <w:shd w:val="clear" w:color="auto" w:fill="FFFFFF"/>
        </w:rPr>
        <w:t>수치를 통해 피크전류 최대허용치 역산</w:t>
      </w:r>
      <w:r w:rsidRPr="00B91CF4">
        <w:rPr>
          <w:rFonts w:ascii="현대체 Light" w:eastAsia="현대체 Light" w:hAnsi="현대체 Light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40CE1906" w14:textId="77777777" w:rsidR="008019FA" w:rsidRDefault="008019FA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전압</w:t>
      </w:r>
    </w:p>
    <w:p w14:paraId="3DA2D817" w14:textId="77777777" w:rsidR="008019FA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V</w:t>
      </w:r>
      <w:r w:rsidRPr="00D53478">
        <w:rPr>
          <w:rFonts w:ascii="현대체 Light" w:eastAsia="현대체 Light" w:hAnsi="현대체 Light" w:hint="eastAsia"/>
          <w:sz w:val="14"/>
        </w:rPr>
        <w:t>RRM</w:t>
      </w:r>
      <w:r>
        <w:rPr>
          <w:rFonts w:ascii="현대체 Light" w:eastAsia="현대체 Light" w:hAnsi="현대체 Light"/>
          <w:sz w:val="20"/>
        </w:rPr>
        <w:t>(</w:t>
      </w:r>
      <w:r>
        <w:rPr>
          <w:rFonts w:ascii="현대체 Light" w:eastAsia="현대체 Light" w:hAnsi="현대체 Light" w:hint="eastAsia"/>
          <w:sz w:val="20"/>
        </w:rPr>
        <w:t>Recurrent Peak Reverse Voltage</w:t>
      </w:r>
      <w:r>
        <w:rPr>
          <w:rFonts w:ascii="현대체 Light" w:eastAsia="현대체 Light" w:hAnsi="현대체 Light"/>
          <w:sz w:val="20"/>
        </w:rPr>
        <w:t xml:space="preserve">, Max) </w:t>
      </w:r>
      <w:r>
        <w:rPr>
          <w:rFonts w:ascii="현대체 Light" w:eastAsia="현대체 Light" w:hAnsi="현대체 Light" w:hint="eastAsia"/>
          <w:sz w:val="20"/>
        </w:rPr>
        <w:t>역전압</w:t>
      </w:r>
      <w:r>
        <w:rPr>
          <w:rFonts w:ascii="현대체 Light" w:eastAsia="현대체 Light" w:hAnsi="현대체 Light"/>
          <w:sz w:val="20"/>
        </w:rPr>
        <w:t xml:space="preserve"> </w:t>
      </w:r>
      <w:r w:rsidRPr="007E6B9E">
        <w:rPr>
          <w:rFonts w:ascii="Cambria" w:eastAsia="현대체 Light" w:hAnsi="Cambria"/>
          <w:color w:val="FF0000"/>
          <w:sz w:val="20"/>
        </w:rPr>
        <w:t>&gt;</w:t>
      </w:r>
      <w:r>
        <w:rPr>
          <w:rFonts w:ascii="현대체 Light" w:eastAsia="현대체 Light" w:hAnsi="현대체 Light" w:hint="eastAsia"/>
          <w:sz w:val="20"/>
        </w:rPr>
        <w:t xml:space="preserve"> 415V(유럽 공장전원 최대전압)</w:t>
      </w:r>
      <w:r>
        <w:rPr>
          <w:rFonts w:ascii="현대체 Light" w:eastAsia="현대체 Light" w:hAnsi="현대체 Light"/>
          <w:sz w:val="20"/>
        </w:rPr>
        <w:t xml:space="preserve"> * 2</w:t>
      </w:r>
    </w:p>
    <w:p w14:paraId="2B48CD30" w14:textId="77777777" w:rsidR="008019FA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V</w:t>
      </w:r>
      <w:r w:rsidRPr="00785D02">
        <w:rPr>
          <w:rFonts w:ascii="현대체 Light" w:eastAsia="현대체 Light" w:hAnsi="현대체 Light" w:hint="eastAsia"/>
          <w:sz w:val="14"/>
        </w:rPr>
        <w:t>RSM</w:t>
      </w:r>
      <w:r>
        <w:rPr>
          <w:rFonts w:ascii="현대체 Light" w:eastAsia="현대체 Light" w:hAnsi="현대체 Light"/>
          <w:sz w:val="20"/>
        </w:rPr>
        <w:t>(Non-Repeatitive Reverse Voltage, Max)</w:t>
      </w:r>
      <w:r>
        <w:rPr>
          <w:rFonts w:ascii="현대체 Light" w:eastAsia="현대체 Light" w:hAnsi="현대체 Light" w:hint="eastAsia"/>
          <w:sz w:val="20"/>
        </w:rPr>
        <w:t xml:space="preserve"> 버스트전압에 대한 최대전압 * 2 </w:t>
      </w:r>
      <w:r w:rsidRPr="007E6B9E">
        <w:rPr>
          <w:rFonts w:ascii="Cambria" w:eastAsia="현대체 Light" w:hAnsi="Cambria"/>
          <w:b/>
          <w:color w:val="FF0000"/>
          <w:sz w:val="20"/>
        </w:rPr>
        <w:t>&gt;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버스트시험 인가전압</w:t>
      </w:r>
    </w:p>
    <w:p w14:paraId="22F47452" w14:textId="77777777" w:rsidR="008019FA" w:rsidRPr="0016215A" w:rsidRDefault="008019FA" w:rsidP="00AF1FAE">
      <w:pPr>
        <w:pStyle w:val="E"/>
        <w:numPr>
          <w:ilvl w:val="3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자사 제어기는 노이즈필터를 사용하므로,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상기 설계가 만족하지 않더라도 적절한 수준에서 검토할 것</w:t>
      </w:r>
    </w:p>
    <w:p w14:paraId="171F2504" w14:textId="77777777" w:rsidR="008019FA" w:rsidRDefault="008019FA" w:rsidP="008019FA">
      <w:pPr>
        <w:pStyle w:val="E"/>
        <w:rPr>
          <w:rFonts w:ascii="현대체 Light" w:eastAsia="현대체 Light" w:hAnsi="현대체 Light"/>
          <w:sz w:val="20"/>
          <w:lang w:val="de-DE"/>
        </w:rPr>
      </w:pPr>
    </w:p>
    <w:p w14:paraId="20DBB8E9" w14:textId="77777777" w:rsidR="008019FA" w:rsidRPr="00B11339" w:rsidRDefault="008019FA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IGBT </w:t>
      </w:r>
      <w:r>
        <w:rPr>
          <w:rFonts w:ascii="Cambria" w:eastAsia="현대체Light" w:hAnsi="Cambria" w:hint="eastAsia"/>
          <w:color w:val="000000" w:themeColor="text1"/>
          <w:sz w:val="20"/>
        </w:rPr>
        <w:t>용량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검토항목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</w:p>
    <w:p w14:paraId="28518DCD" w14:textId="77777777" w:rsidR="008019FA" w:rsidRDefault="008019FA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전류 / 전압</w:t>
      </w:r>
    </w:p>
    <w:p w14:paraId="5BB9AC11" w14:textId="77777777" w:rsidR="008019FA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회생방전 개시전압을 </w:t>
      </w:r>
      <w:r>
        <w:rPr>
          <w:rFonts w:ascii="현대체 Light" w:eastAsia="현대체 Light" w:hAnsi="현대체 Light"/>
          <w:sz w:val="20"/>
        </w:rPr>
        <w:t>375</w:t>
      </w:r>
      <w:r>
        <w:rPr>
          <w:rFonts w:ascii="현대체 Light" w:eastAsia="현대체 Light" w:hAnsi="현대체 Light" w:hint="eastAsia"/>
          <w:sz w:val="20"/>
        </w:rPr>
        <w:t xml:space="preserve">V로 설정할 때 도통되는 전류량 설정은 회생방전저항의 저항치를 먼저 설정하고 이에 해당하는 </w:t>
      </w:r>
      <w:r>
        <w:rPr>
          <w:rFonts w:ascii="현대체 Light" w:eastAsia="현대체 Light" w:hAnsi="현대체 Light"/>
          <w:sz w:val="20"/>
        </w:rPr>
        <w:t>IGBT</w:t>
      </w:r>
      <w:r>
        <w:rPr>
          <w:rFonts w:ascii="현대체 Light" w:eastAsia="현대체 Light" w:hAnsi="현대체 Light" w:hint="eastAsia"/>
          <w:sz w:val="20"/>
        </w:rPr>
        <w:t>의 정격전류 허용치가 만족하는지 검토한다.</w:t>
      </w:r>
      <w:r>
        <w:rPr>
          <w:rFonts w:ascii="현대체 Light" w:eastAsia="현대체 Light" w:hAnsi="현대체 Light"/>
          <w:sz w:val="20"/>
        </w:rPr>
        <w:t xml:space="preserve"> (</w:t>
      </w:r>
      <w:r>
        <w:rPr>
          <w:rFonts w:ascii="현대체 Light" w:eastAsia="현대체 Light" w:hAnsi="현대체 Light" w:hint="eastAsia"/>
          <w:sz w:val="20"/>
        </w:rPr>
        <w:t>V</w:t>
      </w:r>
      <w:r w:rsidRPr="004A244F">
        <w:rPr>
          <w:rFonts w:ascii="현대체 Light" w:eastAsia="현대체 Light" w:hAnsi="현대체 Light" w:hint="eastAsia"/>
          <w:sz w:val="14"/>
        </w:rPr>
        <w:t>ON</w:t>
      </w:r>
      <w:r>
        <w:rPr>
          <w:rFonts w:ascii="현대체 Light" w:eastAsia="현대체 Light" w:hAnsi="현대체 Light"/>
          <w:sz w:val="20"/>
        </w:rPr>
        <w:t xml:space="preserve"> = 375V)</w:t>
      </w:r>
    </w:p>
    <w:p w14:paraId="7D0AE3A9" w14:textId="77777777" w:rsidR="008019FA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소형 드라이브 및 중형 드라이브 별로 회생방전저항의 저항치를 다르게 설계한다.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하기 식은 윤덕용교수의 유도전동기 벡터제어 기술 서적 page 305를 참고했다.</w:t>
      </w:r>
      <w:r>
        <w:rPr>
          <w:rFonts w:ascii="현대체 Light" w:eastAsia="현대체 Light" w:hAnsi="현대체 Light"/>
          <w:sz w:val="20"/>
          <w:szCs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산출된 결과식의 도출과정은 생략한다.</w:t>
      </w:r>
    </w:p>
    <w:p w14:paraId="25CCC248" w14:textId="77777777" w:rsidR="008019FA" w:rsidRDefault="008019FA" w:rsidP="00AF1FAE">
      <w:pPr>
        <w:pStyle w:val="E"/>
        <w:numPr>
          <w:ilvl w:val="3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5.2.1절 로봇 기종별 드라이브 하드웨어 매칭 매트릭스를 통해 로봇에 사용되는 모터의 출력 합산을 계산한다.</w:t>
      </w:r>
      <w:r>
        <w:rPr>
          <w:rFonts w:ascii="현대체 Light" w:eastAsia="현대체 Light" w:hAnsi="현대체 Light"/>
          <w:sz w:val="20"/>
        </w:rPr>
        <w:t xml:space="preserve"> (</w:t>
      </w:r>
      <w:r>
        <w:rPr>
          <w:rFonts w:ascii="현대체 Light" w:eastAsia="현대체 Light" w:hAnsi="현대체 Light" w:hint="eastAsia"/>
          <w:sz w:val="20"/>
        </w:rPr>
        <w:t>P</w:t>
      </w:r>
      <w:r w:rsidRPr="0006019F">
        <w:rPr>
          <w:rFonts w:ascii="현대체 Light" w:eastAsia="현대체 Light" w:hAnsi="현대체 Light"/>
          <w:sz w:val="14"/>
        </w:rPr>
        <w:t>out</w:t>
      </w:r>
      <w:r>
        <w:rPr>
          <w:rFonts w:ascii="현대체 Light" w:eastAsia="현대체 Light" w:hAnsi="현대체 Light"/>
          <w:sz w:val="20"/>
        </w:rPr>
        <w:t>)</w:t>
      </w:r>
    </w:p>
    <w:p w14:paraId="3B460F9C" w14:textId="77777777" w:rsidR="008019FA" w:rsidRPr="00054545" w:rsidRDefault="008019FA" w:rsidP="00AF1FAE">
      <w:pPr>
        <w:pStyle w:val="E"/>
        <w:numPr>
          <w:ilvl w:val="3"/>
          <w:numId w:val="18"/>
        </w:numPr>
        <w:rPr>
          <w:rFonts w:ascii="현대체 Light" w:eastAsia="현대체 Light" w:hAnsi="현대체 Light"/>
          <w:sz w:val="20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6962DE08" wp14:editId="10ECD01F">
            <wp:simplePos x="0" y="0"/>
            <wp:positionH relativeFrom="column">
              <wp:posOffset>1134745</wp:posOffset>
            </wp:positionH>
            <wp:positionV relativeFrom="paragraph">
              <wp:posOffset>422910</wp:posOffset>
            </wp:positionV>
            <wp:extent cx="1036320" cy="280670"/>
            <wp:effectExtent l="0" t="0" r="0" b="5080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19F">
        <w:rPr>
          <w:rFonts w:ascii="현대체 Light" w:eastAsia="현대체 Light" w:hAnsi="현대체 Light"/>
          <w:sz w:val="20"/>
        </w:rPr>
        <w:t xml:space="preserve">PMSM </w:t>
      </w:r>
      <w:r w:rsidRPr="0006019F">
        <w:rPr>
          <w:rFonts w:ascii="현대체 Light" w:eastAsia="현대체 Light" w:hAnsi="현대체 Light" w:hint="eastAsia"/>
          <w:sz w:val="20"/>
        </w:rPr>
        <w:t>모터의 매입형과 표면부착형의 모터효율은 차이가 있지만, 대략적으로 90%로 설정한다.</w:t>
      </w:r>
      <w:r w:rsidRPr="0006019F">
        <w:rPr>
          <w:rFonts w:ascii="현대체 Light" w:eastAsia="현대체 Light" w:hAnsi="현대체 Light"/>
          <w:sz w:val="20"/>
        </w:rPr>
        <w:t xml:space="preserve"> </w:t>
      </w:r>
      <w:r w:rsidRPr="004A244F">
        <w:rPr>
          <w:rFonts w:ascii="현대체 Light" w:eastAsia="현대체 Light" w:hAnsi="현대체 Light"/>
          <w:sz w:val="20"/>
        </w:rPr>
        <w:t>(</w:t>
      </w:r>
      <w:r w:rsidRPr="004A244F"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>η</w:t>
      </w:r>
      <w:r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 xml:space="preserve">=0.9 </w:t>
      </w:r>
      <w:r w:rsidRPr="004A244F"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>, 에타)</w:t>
      </w:r>
    </w:p>
    <w:p w14:paraId="4219F2AF" w14:textId="447C3264" w:rsidR="008019FA" w:rsidRPr="008019FA" w:rsidRDefault="008019FA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드라이브 별로 사용하는 회생저항값을 통해 </w:t>
      </w:r>
      <w:r>
        <w:rPr>
          <w:rFonts w:ascii="현대체 Light" w:eastAsia="현대체 Light" w:hAnsi="현대체 Light"/>
          <w:sz w:val="20"/>
        </w:rPr>
        <w:t>IGBT</w:t>
      </w:r>
      <w:r>
        <w:rPr>
          <w:rFonts w:ascii="현대체 Light" w:eastAsia="현대체 Light" w:hAnsi="현대체 Light" w:hint="eastAsia"/>
          <w:sz w:val="20"/>
        </w:rPr>
        <w:t>로 도통되는 전류와 동작전압의 마진을 가진 IGBT를 선정한다.</w:t>
      </w:r>
    </w:p>
    <w:p w14:paraId="6C5B0205" w14:textId="127CDA17" w:rsidR="000F2EF0" w:rsidRPr="008019FA" w:rsidRDefault="000F2EF0" w:rsidP="000F2EF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</w:rPr>
      </w:pPr>
    </w:p>
    <w:p w14:paraId="76D2F9BF" w14:textId="77777777" w:rsidR="000F2EF0" w:rsidRPr="00C17E2B" w:rsidRDefault="000F2EF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6C40947" w14:textId="77777777" w:rsidR="000F2EF0" w:rsidRPr="00C17E2B" w:rsidRDefault="000F2EF0" w:rsidP="00BC40C9">
      <w:pPr>
        <w:pStyle w:val="31"/>
      </w:pPr>
      <w:bookmarkStart w:id="117" w:name="_Toc183109515"/>
      <w:r w:rsidRPr="00C17E2B">
        <w:t>대체, 확장성 및 향후 확장 가능성(Substitute, extendability and potential for future extendability)</w:t>
      </w:r>
      <w:bookmarkEnd w:id="117"/>
    </w:p>
    <w:p w14:paraId="79A4AA0D" w14:textId="77777777" w:rsidR="000F2EF0" w:rsidRPr="00C17E2B" w:rsidRDefault="000F2EF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D1CBCF1" w14:textId="23CBE468" w:rsidR="000F2EF0" w:rsidRDefault="006A18ED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맞다면 대체품 사용 가능.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12894C16" w14:textId="77777777" w:rsidR="000F2EF0" w:rsidRPr="00C17E2B" w:rsidRDefault="000F2EF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389600" w14:textId="77777777" w:rsidR="000F2EF0" w:rsidRPr="00C17E2B" w:rsidRDefault="000F2EF0" w:rsidP="00BC40C9">
      <w:pPr>
        <w:pStyle w:val="31"/>
      </w:pPr>
      <w:bookmarkStart w:id="118" w:name="_Toc183109516"/>
      <w:r w:rsidRPr="00C17E2B">
        <w:t>검증방법(Verification method)</w:t>
      </w:r>
      <w:bookmarkEnd w:id="118"/>
    </w:p>
    <w:p w14:paraId="6DDF45B4" w14:textId="77777777" w:rsidR="000F2EF0" w:rsidRPr="00C17E2B" w:rsidRDefault="000F2EF0" w:rsidP="000F2E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43B19BB" w14:textId="77777777" w:rsidR="000F2EF0" w:rsidRPr="006453F8" w:rsidRDefault="000F2EF0" w:rsidP="000F2EF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0675410" w14:textId="77777777" w:rsidR="006A18ED" w:rsidRDefault="006A18ED" w:rsidP="006A18ED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4A23F16D" w14:textId="0C55F670" w:rsidR="000F2EF0" w:rsidRDefault="000F2EF0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8DBDB96" w14:textId="0E448F84" w:rsidR="009D01FA" w:rsidRDefault="009D01FA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42723F" w14:textId="2D4CFC4C" w:rsidR="009D01FA" w:rsidRDefault="009D01FA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BBDA3C8" w14:textId="14373624" w:rsidR="0066011F" w:rsidRPr="00C17E2B" w:rsidRDefault="0066011F" w:rsidP="0066011F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19" w:name="_Toc183109517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.10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부품 선정 </w:t>
      </w:r>
      <w:r>
        <w:rPr>
          <w:rFonts w:ascii="바탕" w:eastAsia="바탕" w:hAnsi="바탕" w:cs="바탕" w:hint="eastAsia"/>
          <w:color w:val="000000" w:themeColor="text1"/>
        </w:rPr>
        <w:t>–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PN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커패시터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19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2540F724" w14:textId="77777777" w:rsidR="0066011F" w:rsidRPr="00160E2B" w:rsidRDefault="0066011F" w:rsidP="0066011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855DE7E" w14:textId="77777777" w:rsidR="0066011F" w:rsidRPr="00BC40C9" w:rsidRDefault="0066011F" w:rsidP="0066011F">
      <w:pPr>
        <w:pStyle w:val="31"/>
      </w:pPr>
      <w:bookmarkStart w:id="120" w:name="_Toc183109518"/>
      <w:r w:rsidRPr="00BC40C9">
        <w:t>일반사항(General)</w:t>
      </w:r>
      <w:bookmarkEnd w:id="120"/>
    </w:p>
    <w:p w14:paraId="21456D61" w14:textId="77777777" w:rsidR="0066011F" w:rsidRDefault="0066011F" w:rsidP="0066011F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002749C8" w14:textId="77777777" w:rsidR="004101A6" w:rsidRPr="00B11339" w:rsidRDefault="004101A6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/>
          <w:color w:val="000000" w:themeColor="text1"/>
          <w:sz w:val="20"/>
        </w:rPr>
        <w:t>P-N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평활용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커패시터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사용목적은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다음과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같다</w:t>
      </w:r>
      <w:r>
        <w:rPr>
          <w:rFonts w:ascii="Cambria" w:eastAsia="현대체Light" w:hAnsi="Cambria"/>
          <w:color w:val="000000" w:themeColor="text1"/>
          <w:sz w:val="20"/>
        </w:rPr>
        <w:t>.</w:t>
      </w:r>
    </w:p>
    <w:p w14:paraId="7E463BC5" w14:textId="77777777" w:rsidR="004101A6" w:rsidRPr="00B11339" w:rsidRDefault="004101A6" w:rsidP="00AF1FAE">
      <w:pPr>
        <w:pStyle w:val="E"/>
        <w:numPr>
          <w:ilvl w:val="1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/>
          <w:color w:val="000000" w:themeColor="text1"/>
          <w:sz w:val="20"/>
        </w:rPr>
        <w:t>3</w:t>
      </w:r>
      <w:r>
        <w:rPr>
          <w:rFonts w:ascii="Cambria" w:eastAsia="현대체Light" w:hAnsi="Cambria" w:hint="eastAsia"/>
          <w:color w:val="000000" w:themeColor="text1"/>
          <w:sz w:val="20"/>
        </w:rPr>
        <w:t>상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AC</w:t>
      </w:r>
      <w:r>
        <w:rPr>
          <w:rFonts w:ascii="Cambria" w:eastAsia="현대체Light" w:hAnsi="Cambria" w:hint="eastAsia"/>
          <w:color w:val="000000" w:themeColor="text1"/>
          <w:sz w:val="20"/>
        </w:rPr>
        <w:t>상용전원을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다이오드브릿지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방식으로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정류하여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인버터부에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입력되는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DC</w:t>
      </w:r>
      <w:r>
        <w:rPr>
          <w:rFonts w:ascii="Cambria" w:eastAsia="현대체Light" w:hAnsi="Cambria" w:hint="eastAsia"/>
          <w:color w:val="000000" w:themeColor="text1"/>
          <w:sz w:val="20"/>
        </w:rPr>
        <w:t>전원으로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변환된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전압은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리플이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발생한다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안정된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직류전압으로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평활하게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하기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평활용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콘덴서를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78D2F36D" w14:textId="42552EB2" w:rsidR="0066011F" w:rsidRPr="004101A6" w:rsidRDefault="004101A6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평활용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콘덴서는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직류링크의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전류</w:t>
      </w:r>
      <w:r>
        <w:rPr>
          <w:rFonts w:ascii="Cambria" w:eastAsia="현대체Light" w:hAnsi="Cambria" w:hint="eastAsia"/>
          <w:color w:val="000000" w:themeColor="text1"/>
          <w:sz w:val="20"/>
        </w:rPr>
        <w:t>,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허용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직류리플률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등을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고려하여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정전용량을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결정하며</w:t>
      </w:r>
      <w:r>
        <w:rPr>
          <w:rFonts w:ascii="Cambria" w:eastAsia="현대체Light" w:hAnsi="Cambria" w:hint="eastAsia"/>
          <w:color w:val="000000" w:themeColor="text1"/>
          <w:sz w:val="20"/>
        </w:rPr>
        <w:t>,</w:t>
      </w:r>
      <w:r>
        <w:rPr>
          <w:rFonts w:ascii="Cambria" w:eastAsia="현대체Light" w:hAnsi="Cambr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여기에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가격과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부피까지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고려하여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소자를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선정해야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FD1A245" w14:textId="5ED49857" w:rsidR="0066011F" w:rsidRDefault="0066011F" w:rsidP="0066011F">
      <w:pPr>
        <w:pStyle w:val="E"/>
        <w:rPr>
          <w:rFonts w:ascii="Cambria" w:eastAsia="HD현대체  Light" w:hAnsi="Cambria"/>
        </w:rPr>
      </w:pPr>
    </w:p>
    <w:p w14:paraId="17590952" w14:textId="77777777" w:rsidR="003A2836" w:rsidRDefault="003A2836" w:rsidP="003A283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1CE5227D" w14:textId="77777777" w:rsidR="003A2836" w:rsidRPr="003A2836" w:rsidRDefault="003A2836" w:rsidP="0066011F">
      <w:pPr>
        <w:pStyle w:val="E"/>
        <w:rPr>
          <w:rFonts w:ascii="Cambria" w:eastAsia="HD현대체  Light" w:hAnsi="Cambria"/>
        </w:rPr>
      </w:pPr>
    </w:p>
    <w:p w14:paraId="429D7432" w14:textId="77777777" w:rsidR="003A2836" w:rsidRPr="00FE52A8" w:rsidRDefault="003A2836" w:rsidP="0066011F">
      <w:pPr>
        <w:pStyle w:val="E"/>
        <w:rPr>
          <w:rFonts w:ascii="Cambria" w:eastAsia="HD현대체  Light" w:hAnsi="Cambria"/>
        </w:rPr>
      </w:pPr>
    </w:p>
    <w:p w14:paraId="323334DA" w14:textId="7580603F" w:rsidR="0066011F" w:rsidRPr="00F56AF6" w:rsidRDefault="0066011F" w:rsidP="0066011F">
      <w:pPr>
        <w:pStyle w:val="31"/>
      </w:pPr>
      <w:bookmarkStart w:id="121" w:name="_Toc183109519"/>
      <w:r w:rsidRPr="00F56AF6">
        <w:t>구성 및 동작원리(Configuration and operation principle)</w:t>
      </w:r>
      <w:bookmarkEnd w:id="121"/>
    </w:p>
    <w:p w14:paraId="717F5267" w14:textId="77777777" w:rsidR="0066011F" w:rsidRDefault="0066011F" w:rsidP="0066011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7959DD2" w14:textId="77777777" w:rsidR="001A293D" w:rsidRDefault="001A293D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4F2C47A5" wp14:editId="70C56D8A">
            <wp:simplePos x="0" y="0"/>
            <wp:positionH relativeFrom="column">
              <wp:posOffset>734695</wp:posOffset>
            </wp:positionH>
            <wp:positionV relativeFrom="paragraph">
              <wp:posOffset>2159000</wp:posOffset>
            </wp:positionV>
            <wp:extent cx="2162175" cy="984250"/>
            <wp:effectExtent l="0" t="0" r="9525" b="6350"/>
            <wp:wrapTopAndBottom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610836D9" wp14:editId="132D1C72">
            <wp:simplePos x="0" y="0"/>
            <wp:positionH relativeFrom="margin">
              <wp:posOffset>2940050</wp:posOffset>
            </wp:positionH>
            <wp:positionV relativeFrom="paragraph">
              <wp:posOffset>330200</wp:posOffset>
            </wp:positionV>
            <wp:extent cx="3245485" cy="1664335"/>
            <wp:effectExtent l="0" t="0" r="0" b="0"/>
            <wp:wrapTopAndBottom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1" locked="0" layoutInCell="1" allowOverlap="1" wp14:anchorId="44A8ED52" wp14:editId="1FA54D90">
            <wp:simplePos x="0" y="0"/>
            <wp:positionH relativeFrom="column">
              <wp:posOffset>187325</wp:posOffset>
            </wp:positionH>
            <wp:positionV relativeFrom="paragraph">
              <wp:posOffset>306705</wp:posOffset>
            </wp:positionV>
            <wp:extent cx="2533650" cy="1800860"/>
            <wp:effectExtent l="0" t="0" r="0" b="8890"/>
            <wp:wrapTopAndBottom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현대체Light" w:hAnsi="Cambria"/>
          <w:color w:val="000000" w:themeColor="text1"/>
          <w:sz w:val="20"/>
        </w:rPr>
        <w:t>P-N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평활용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커패시터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용량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설정은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다음과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같이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계산한다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  <w:r w:rsidRPr="005B001C">
        <w:rPr>
          <w:noProof/>
        </w:rPr>
        <w:t xml:space="preserve"> </w:t>
      </w:r>
    </w:p>
    <w:p w14:paraId="3F9202E9" w14:textId="4C55C4D4" w:rsidR="001A293D" w:rsidRPr="000F3C12" w:rsidRDefault="001A293D" w:rsidP="001A293D">
      <w:pPr>
        <w:pStyle w:val="aff4"/>
        <w:rPr>
          <w:rFonts w:ascii="현대체Light" w:eastAsia="현대체Light" w:hAnsi="현대체Light"/>
          <w:b w:val="0"/>
          <w:color w:val="000000" w:themeColor="text1"/>
          <w:sz w:val="22"/>
        </w:rPr>
      </w:pP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 xml:space="preserve">Figure 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begin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instrText xml:space="preserve"> STYLEREF 1 \s </w:instrTex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b w:val="0"/>
          <w:noProof/>
          <w:color w:val="000000" w:themeColor="text1"/>
          <w:sz w:val="22"/>
          <w:szCs w:val="22"/>
        </w:rPr>
        <w:t>6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end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>.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begin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instrText xml:space="preserve"> SEQ Figure \* ARABIC \s 1 </w:instrTex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b w:val="0"/>
          <w:noProof/>
          <w:color w:val="000000" w:themeColor="text1"/>
          <w:sz w:val="22"/>
          <w:szCs w:val="22"/>
        </w:rPr>
        <w:t>10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end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 xml:space="preserve"> </w:t>
      </w:r>
      <w:r w:rsidRPr="000F3C12">
        <w:rPr>
          <w:rFonts w:ascii="현대체Light" w:eastAsia="현대체Light" w:hAnsi="현대체Light" w:hint="eastAsia"/>
          <w:b w:val="0"/>
          <w:color w:val="000000" w:themeColor="text1"/>
          <w:sz w:val="22"/>
          <w:szCs w:val="22"/>
          <w:lang w:eastAsia="ko-KR"/>
        </w:rPr>
        <w:t>PN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  <w:lang w:eastAsia="ko-KR"/>
        </w:rPr>
        <w:t xml:space="preserve"> </w:t>
      </w:r>
      <w:r w:rsidRPr="000F3C12">
        <w:rPr>
          <w:rFonts w:ascii="현대체Light" w:eastAsia="현대체Light" w:hAnsi="현대체Light" w:hint="eastAsia"/>
          <w:b w:val="0"/>
          <w:color w:val="000000" w:themeColor="text1"/>
          <w:sz w:val="22"/>
          <w:szCs w:val="22"/>
          <w:lang w:eastAsia="ko-KR"/>
        </w:rPr>
        <w:t xml:space="preserve">커패시터 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 xml:space="preserve">기능의 구성와 </w:t>
      </w:r>
      <w:r w:rsidRPr="000F3C12">
        <w:rPr>
          <w:rFonts w:ascii="현대체Light" w:eastAsia="현대체Light" w:hAnsi="현대체Light" w:hint="eastAsia"/>
          <w:b w:val="0"/>
          <w:color w:val="000000" w:themeColor="text1"/>
          <w:sz w:val="22"/>
          <w:szCs w:val="22"/>
          <w:lang w:eastAsia="ko-KR"/>
        </w:rPr>
        <w:t>적정용량값 계산</w:t>
      </w:r>
    </w:p>
    <w:p w14:paraId="299184A4" w14:textId="77777777" w:rsidR="001A293D" w:rsidRPr="001A293D" w:rsidRDefault="001A293D" w:rsidP="001A293D">
      <w:pPr>
        <w:pStyle w:val="E"/>
        <w:rPr>
          <w:rFonts w:ascii="현대체 Light" w:eastAsia="현대체 Light" w:hAnsi="현대체 Light"/>
          <w:sz w:val="20"/>
          <w:szCs w:val="20"/>
        </w:rPr>
      </w:pPr>
    </w:p>
    <w:p w14:paraId="01D457AF" w14:textId="43AB9C21" w:rsidR="001A293D" w:rsidRPr="005B001C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 w:rsidRPr="005B001C">
        <w:rPr>
          <w:rFonts w:ascii="현대체 Light" w:eastAsia="현대체 Light" w:hAnsi="현대체 Light"/>
          <w:sz w:val="20"/>
          <w:szCs w:val="20"/>
        </w:rPr>
        <w:t xml:space="preserve">Idc :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평균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부하전류</w:t>
      </w:r>
    </w:p>
    <w:p w14:paraId="4A34989C" w14:textId="77777777" w:rsidR="001A293D" w:rsidRPr="005B001C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 w:rsidRPr="005B001C">
        <w:rPr>
          <w:rFonts w:ascii="현대체 Light" w:eastAsia="현대체 Light" w:hAnsi="현대체 Light" w:hint="eastAsia"/>
          <w:sz w:val="20"/>
          <w:szCs w:val="20"/>
        </w:rPr>
        <w:t>△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V :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리플전압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 </w:t>
      </w:r>
    </w:p>
    <w:p w14:paraId="5ECF6FD0" w14:textId="77777777" w:rsidR="001A293D" w:rsidRPr="005B001C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 w:rsidRPr="005B001C">
        <w:rPr>
          <w:rFonts w:ascii="현대체 Light" w:eastAsia="현대체 Light" w:hAnsi="현대체 Light"/>
          <w:sz w:val="20"/>
          <w:szCs w:val="20"/>
        </w:rPr>
        <w:t xml:space="preserve">Vdc :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전파정류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전압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최대치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 : </w:t>
      </w:r>
      <w:r w:rsidRPr="005B001C">
        <w:rPr>
          <w:rFonts w:ascii="현대체 Light" w:eastAsia="현대체 Light" w:hAnsi="현대체 Light" w:hint="eastAsia"/>
          <w:sz w:val="20"/>
          <w:szCs w:val="20"/>
        </w:rPr>
        <w:t>약</w:t>
      </w:r>
      <w:r w:rsidRPr="005B001C">
        <w:rPr>
          <w:rFonts w:ascii="현대체 Light" w:eastAsia="현대체 Light" w:hAnsi="현대체 Light"/>
          <w:sz w:val="20"/>
          <w:szCs w:val="20"/>
        </w:rPr>
        <w:t xml:space="preserve"> 311V</w:t>
      </w:r>
    </w:p>
    <w:p w14:paraId="570178EB" w14:textId="77777777" w:rsidR="001A293D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 w:rsidRPr="005B001C">
        <w:rPr>
          <w:rFonts w:ascii="현대체 Light" w:eastAsia="현대체 Light" w:hAnsi="현대체 Light"/>
          <w:sz w:val="20"/>
          <w:szCs w:val="20"/>
        </w:rPr>
        <w:t>f: 60Hz</w:t>
      </w:r>
    </w:p>
    <w:p w14:paraId="6E88C0F6" w14:textId="77777777" w:rsidR="001A293D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>
        <w:rPr>
          <w:rFonts w:ascii="현대체 Light" w:eastAsia="현대체 Light" w:hAnsi="현대체 Light" w:hint="eastAsia"/>
          <w:sz w:val="20"/>
          <w:szCs w:val="20"/>
        </w:rPr>
        <w:t>상기 식은 공주대학교 윤덕용교수님께 기술노트23을 전달받아 참고했다.</w:t>
      </w:r>
      <w:r>
        <w:rPr>
          <w:rFonts w:ascii="현대체 Light" w:eastAsia="현대체 Light" w:hAnsi="현대체 Light"/>
          <w:sz w:val="20"/>
          <w:szCs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산출된 결과식의 도출과정은 생략한다.</w:t>
      </w:r>
    </w:p>
    <w:p w14:paraId="0F5F854C" w14:textId="77777777" w:rsidR="001A293D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>
        <w:rPr>
          <w:rFonts w:ascii="현대체 Light" w:eastAsia="현대체 Light" w:hAnsi="현대체 Light" w:hint="eastAsia"/>
          <w:sz w:val="20"/>
          <w:szCs w:val="20"/>
        </w:rPr>
        <w:t>부하에서 소모하는 부하전류에 따라 전해커패시터는 방전한다.</w:t>
      </w:r>
      <w:r>
        <w:rPr>
          <w:rFonts w:ascii="현대체 Light" w:eastAsia="현대체 Light" w:hAnsi="현대체 Light"/>
          <w:sz w:val="20"/>
          <w:szCs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그러므로,</w:t>
      </w:r>
      <w:r>
        <w:rPr>
          <w:rFonts w:ascii="현대체 Light" w:eastAsia="현대체 Light" w:hAnsi="현대체 Light"/>
          <w:sz w:val="20"/>
          <w:szCs w:val="20"/>
        </w:rPr>
        <w:t xml:space="preserve"> </w:t>
      </w:r>
      <w:r>
        <w:rPr>
          <w:rFonts w:ascii="현대체 Light" w:eastAsia="현대체 Light" w:hAnsi="현대체 Light" w:hint="eastAsia"/>
          <w:sz w:val="20"/>
          <w:szCs w:val="20"/>
        </w:rPr>
        <w:t>방전시간을 바탕으로 식을 유도하는 방향으로 계산해야 한다.</w:t>
      </w:r>
    </w:p>
    <w:p w14:paraId="5E8965B0" w14:textId="77777777" w:rsidR="001A293D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>
        <w:rPr>
          <w:rFonts w:ascii="현대체 Light" w:eastAsia="현대체 Light" w:hAnsi="현대체 Light" w:hint="eastAsia"/>
          <w:sz w:val="20"/>
          <w:szCs w:val="20"/>
        </w:rPr>
        <w:t>리플률을 설계자가 지정한다면,</w:t>
      </w:r>
      <w:r>
        <w:rPr>
          <w:rFonts w:ascii="현대체 Light" w:eastAsia="현대체 Light" w:hAnsi="현대체 Light"/>
          <w:sz w:val="20"/>
          <w:szCs w:val="20"/>
        </w:rPr>
        <w:t xml:space="preserve"> (</w:t>
      </w:r>
      <w:r w:rsidRPr="005B001C">
        <w:rPr>
          <w:rFonts w:ascii="현대체 Light" w:eastAsia="현대체 Light" w:hAnsi="현대체 Light"/>
          <w:color w:val="4D5156"/>
          <w:sz w:val="20"/>
          <w:szCs w:val="21"/>
          <w:shd w:val="clear" w:color="auto" w:fill="FFFFFF"/>
        </w:rPr>
        <w:t>ΔV</w:t>
      </w:r>
      <w:r>
        <w:rPr>
          <w:rFonts w:ascii="현대체 Light" w:eastAsia="현대체 Light" w:hAnsi="현대체 Light"/>
          <w:sz w:val="20"/>
          <w:szCs w:val="20"/>
        </w:rPr>
        <w:t xml:space="preserve">) </w:t>
      </w:r>
      <w:r>
        <w:rPr>
          <w:rFonts w:ascii="현대체 Light" w:eastAsia="현대체 Light" w:hAnsi="현대체 Light" w:hint="eastAsia"/>
          <w:sz w:val="20"/>
          <w:szCs w:val="20"/>
        </w:rPr>
        <w:t>나머지 값은 상기 값으로 지정하여 해당 식으로 용량을 계산할 수 있다.</w:t>
      </w:r>
    </w:p>
    <w:p w14:paraId="580EE9CD" w14:textId="77777777" w:rsidR="001A293D" w:rsidRPr="00474BFB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  <w:szCs w:val="20"/>
        </w:rPr>
      </w:pPr>
      <w:r>
        <w:rPr>
          <w:rFonts w:ascii="현대체 Light" w:eastAsia="현대체 Light" w:hAnsi="현대체 Light" w:hint="eastAsia"/>
          <w:sz w:val="20"/>
          <w:szCs w:val="20"/>
        </w:rPr>
        <w:lastRenderedPageBreak/>
        <w:t xml:space="preserve">부하전류는 로봇 </w:t>
      </w:r>
      <w:r>
        <w:rPr>
          <w:rFonts w:ascii="현대체 Light" w:eastAsia="현대체 Light" w:hAnsi="현대체 Light"/>
          <w:sz w:val="20"/>
          <w:szCs w:val="20"/>
        </w:rPr>
        <w:t>6</w:t>
      </w:r>
      <w:r>
        <w:rPr>
          <w:rFonts w:ascii="현대체 Light" w:eastAsia="현대체 Light" w:hAnsi="현대체 Light" w:hint="eastAsia"/>
          <w:sz w:val="20"/>
          <w:szCs w:val="20"/>
        </w:rPr>
        <w:t>축의 모터에 대한 정격전류 합산으로 계산하여 용량 최소치를 확인한 후 부품선정 설계에 반영한다.</w:t>
      </w:r>
    </w:p>
    <w:p w14:paraId="4DC6BA84" w14:textId="4D0790AC" w:rsidR="00CB799F" w:rsidRPr="001A293D" w:rsidRDefault="00CB799F" w:rsidP="0066011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21DB38B" w14:textId="77777777" w:rsidR="0066011F" w:rsidRPr="00C17E2B" w:rsidRDefault="0066011F" w:rsidP="0066011F">
      <w:pPr>
        <w:pStyle w:val="31"/>
      </w:pPr>
      <w:bookmarkStart w:id="122" w:name="_Toc183109520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22"/>
    </w:p>
    <w:p w14:paraId="387D9CC2" w14:textId="77777777" w:rsidR="0066011F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5F3A055" w14:textId="67918145" w:rsidR="0066011F" w:rsidRDefault="004101A6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HDF.10</w:t>
      </w:r>
      <w:r w:rsidR="0066011F">
        <w:rPr>
          <w:rFonts w:ascii="현대체Light" w:eastAsia="현대체Light" w:hAnsi="현대체Light"/>
          <w:color w:val="000000" w:themeColor="text1"/>
          <w:sz w:val="20"/>
          <w:szCs w:val="20"/>
        </w:rPr>
        <w:t>.1(PF1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 ~ HDF.10</w:t>
      </w:r>
      <w:r w:rsidR="0066011F">
        <w:rPr>
          <w:rFonts w:ascii="현대체Light" w:eastAsia="현대체Light" w:hAnsi="현대체Light"/>
          <w:color w:val="000000" w:themeColor="text1"/>
          <w:sz w:val="20"/>
          <w:szCs w:val="20"/>
        </w:rPr>
        <w:t>.3(PF3)</w:t>
      </w:r>
      <w:r w:rsidR="0066011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2E5ABF43" w14:textId="6421C880" w:rsidR="0066011F" w:rsidRDefault="004101A6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HDF.10</w:t>
      </w:r>
      <w:r w:rsidR="0066011F"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 w:rsidR="0066011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는 별도 </w:t>
      </w:r>
      <w:r w:rsidR="0066011F">
        <w:rPr>
          <w:rFonts w:ascii="현대체Light" w:eastAsia="현대체Light" w:hAnsi="현대체Light"/>
          <w:color w:val="000000" w:themeColor="text1"/>
          <w:sz w:val="20"/>
          <w:szCs w:val="20"/>
        </w:rPr>
        <w:t>HDR</w:t>
      </w:r>
      <w:r w:rsidR="0066011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을 적용한다.</w:t>
      </w:r>
    </w:p>
    <w:p w14:paraId="7F15D174" w14:textId="23644F24" w:rsidR="00A35B7A" w:rsidRDefault="00A35B7A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A6833C5" w14:textId="3E02120E" w:rsidR="0066011F" w:rsidRPr="00047567" w:rsidRDefault="00A35B7A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C901</w:t>
      </w:r>
    </w:p>
    <w:p w14:paraId="3A9702E1" w14:textId="77777777" w:rsidR="0066011F" w:rsidRPr="00FA1B11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E56444F" w14:textId="08A548E1" w:rsidR="0066011F" w:rsidRPr="00BB6CCA" w:rsidRDefault="0066011F" w:rsidP="0066011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1A293D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.10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 w:rsidR="001A293D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용량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사양)</w:t>
      </w:r>
    </w:p>
    <w:p w14:paraId="5E876AFB" w14:textId="77777777" w:rsidR="0066011F" w:rsidRPr="00BB6CCA" w:rsidRDefault="0066011F" w:rsidP="0066011F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7DB33045" w14:textId="5D125D3C" w:rsidR="00CC5E5E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PF1</w:t>
      </w:r>
      <w:r>
        <w:rPr>
          <w:rFonts w:ascii="현대체 Light" w:eastAsia="현대체 Light" w:hAnsi="현대체 Light"/>
          <w:sz w:val="20"/>
        </w:rPr>
        <w:t>~3</w:t>
      </w:r>
      <w:r>
        <w:rPr>
          <w:rFonts w:ascii="현대체 Light" w:eastAsia="현대체 Light" w:hAnsi="현대체 Light" w:hint="eastAsia"/>
          <w:sz w:val="20"/>
        </w:rPr>
        <w:t>에 해당하는 HDR10.1.1~</w:t>
      </w:r>
      <w:r>
        <w:rPr>
          <w:rFonts w:ascii="현대체 Light" w:eastAsia="현대체 Light" w:hAnsi="현대체 Light"/>
          <w:sz w:val="20"/>
        </w:rPr>
        <w:t>HDR10.1.3</w:t>
      </w:r>
      <w:r>
        <w:rPr>
          <w:rFonts w:ascii="현대체 Light" w:eastAsia="현대체 Light" w:hAnsi="현대체 Light" w:hint="eastAsia"/>
          <w:sz w:val="20"/>
        </w:rPr>
        <w:t>의 용량</w:t>
      </w:r>
      <w:r w:rsidR="00CC5E5E">
        <w:rPr>
          <w:rFonts w:ascii="현대체 Light" w:eastAsia="현대체 Light" w:hAnsi="현대체 Light" w:hint="eastAsia"/>
          <w:sz w:val="20"/>
        </w:rPr>
        <w:t>은 아래의 최대 부하 사용 조건을 고려하였을 때,</w:t>
      </w:r>
      <w:r>
        <w:rPr>
          <w:rFonts w:ascii="현대체 Light" w:eastAsia="현대체 Light" w:hAnsi="현대체 Light" w:hint="eastAsia"/>
          <w:sz w:val="20"/>
        </w:rPr>
        <w:t xml:space="preserve"> </w:t>
      </w:r>
      <w:r w:rsidR="00CC5E5E">
        <w:rPr>
          <w:rFonts w:ascii="현대체 Light" w:eastAsia="현대체 Light" w:hAnsi="현대체 Light" w:hint="eastAsia"/>
          <w:sz w:val="20"/>
        </w:rPr>
        <w:t xml:space="preserve">약 </w:t>
      </w:r>
      <w:r w:rsidR="00CC5E5E" w:rsidRPr="00206B5B">
        <w:rPr>
          <w:rFonts w:ascii="현대체 Light" w:eastAsia="현대체 Light" w:hAnsi="현대체 Light"/>
          <w:b/>
          <w:sz w:val="20"/>
        </w:rPr>
        <w:t>6069</w:t>
      </w:r>
      <w:r w:rsidRPr="00206B5B">
        <w:rPr>
          <w:rFonts w:ascii="현대체 Light" w:eastAsia="현대체 Light" w:hAnsi="현대체 Light" w:hint="eastAsia"/>
          <w:b/>
          <w:sz w:val="20"/>
        </w:rPr>
        <w:t>uF</w:t>
      </w:r>
      <w:r w:rsidR="00206B5B" w:rsidRPr="00206B5B">
        <w:rPr>
          <w:rFonts w:ascii="현대체 Light" w:eastAsia="현대체 Light" w:hAnsi="현대체 Light" w:hint="eastAsia"/>
          <w:b/>
          <w:sz w:val="20"/>
        </w:rPr>
        <w:t xml:space="preserve"> 정도의 용량</w:t>
      </w:r>
      <w:r w:rsidR="00206B5B">
        <w:rPr>
          <w:rFonts w:ascii="현대체 Light" w:eastAsia="현대체 Light" w:hAnsi="현대체 Light" w:hint="eastAsia"/>
          <w:sz w:val="20"/>
        </w:rPr>
        <w:t>이</w:t>
      </w:r>
      <w:r w:rsidR="00CC5E5E">
        <w:rPr>
          <w:rFonts w:ascii="현대체 Light" w:eastAsia="현대체 Light" w:hAnsi="현대체 Light" w:hint="eastAsia"/>
          <w:sz w:val="20"/>
        </w:rPr>
        <w:t xml:space="preserve"> </w:t>
      </w:r>
      <w:r w:rsidR="0046294D">
        <w:rPr>
          <w:rFonts w:ascii="현대체 Light" w:eastAsia="현대체 Light" w:hAnsi="현대체 Light" w:hint="eastAsia"/>
          <w:sz w:val="20"/>
        </w:rPr>
        <w:t xml:space="preserve">적정용량으로 </w:t>
      </w:r>
      <w:r w:rsidR="00206B5B">
        <w:rPr>
          <w:rFonts w:ascii="현대체 Light" w:eastAsia="현대체 Light" w:hAnsi="현대체 Light" w:hint="eastAsia"/>
          <w:sz w:val="20"/>
        </w:rPr>
        <w:t>필요한 것을 계산으로 알 수 있다</w:t>
      </w:r>
      <w:r>
        <w:rPr>
          <w:rFonts w:ascii="현대체 Light" w:eastAsia="현대체 Light" w:hAnsi="현대체 Light" w:hint="eastAsia"/>
          <w:sz w:val="20"/>
        </w:rPr>
        <w:t>.</w:t>
      </w:r>
      <w:r>
        <w:rPr>
          <w:rFonts w:ascii="현대체 Light" w:eastAsia="현대체 Light" w:hAnsi="현대체 Light"/>
          <w:sz w:val="20"/>
        </w:rPr>
        <w:t xml:space="preserve"> </w:t>
      </w:r>
    </w:p>
    <w:p w14:paraId="0C1FC70D" w14:textId="37D2C414" w:rsidR="00CC5E5E" w:rsidRDefault="001A293D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평균부하전류 </w:t>
      </w:r>
      <w:r w:rsidR="00CC5E5E">
        <w:rPr>
          <w:rFonts w:ascii="현대체 Light" w:eastAsia="현대체 Light" w:hAnsi="현대체 Light"/>
          <w:sz w:val="20"/>
        </w:rPr>
        <w:t>: 18</w:t>
      </w:r>
      <w:r>
        <w:rPr>
          <w:rFonts w:ascii="현대체 Light" w:eastAsia="현대체 Light" w:hAnsi="현대체 Light"/>
          <w:sz w:val="20"/>
        </w:rPr>
        <w:t>0</w:t>
      </w:r>
      <w:r w:rsidR="00CC5E5E">
        <w:rPr>
          <w:rFonts w:ascii="현대체 Light" w:eastAsia="현대체 Light" w:hAnsi="현대체 Light" w:hint="eastAsia"/>
          <w:sz w:val="20"/>
        </w:rPr>
        <w:t xml:space="preserve">A 설정 </w:t>
      </w:r>
      <w:r w:rsidR="00CC5E5E">
        <w:rPr>
          <w:rFonts w:ascii="현대체 Light" w:eastAsia="현대체 Light" w:hAnsi="현대체 Light"/>
          <w:sz w:val="20"/>
        </w:rPr>
        <w:t>(</w:t>
      </w:r>
      <w:r w:rsidR="00CC5E5E">
        <w:rPr>
          <w:rFonts w:ascii="현대체 Light" w:eastAsia="현대체 Light" w:hAnsi="현대체 Light" w:hint="eastAsia"/>
          <w:sz w:val="20"/>
        </w:rPr>
        <w:t>HS220 6축 사용모터의 정격전류 합산</w:t>
      </w:r>
      <w:r w:rsidR="00206B5B">
        <w:rPr>
          <w:rFonts w:ascii="현대체 Light" w:eastAsia="현대체 Light" w:hAnsi="현대체 Light" w:hint="eastAsia"/>
          <w:sz w:val="20"/>
        </w:rPr>
        <w:t>(</w:t>
      </w:r>
      <w:r w:rsidR="00CC5E5E">
        <w:rPr>
          <w:rFonts w:ascii="현대체 Light" w:eastAsia="현대체 Light" w:hAnsi="현대체 Light"/>
          <w:sz w:val="20"/>
        </w:rPr>
        <w:t>108.6</w:t>
      </w:r>
      <w:r w:rsidR="00CC5E5E">
        <w:rPr>
          <w:rFonts w:ascii="현대체 Light" w:eastAsia="현대체 Light" w:hAnsi="현대체 Light" w:hint="eastAsia"/>
          <w:sz w:val="20"/>
        </w:rPr>
        <w:t>A</w:t>
      </w:r>
      <w:r w:rsidR="00206B5B">
        <w:rPr>
          <w:rFonts w:ascii="현대체 Light" w:eastAsia="현대체 Light" w:hAnsi="현대체 Light"/>
          <w:sz w:val="20"/>
        </w:rPr>
        <w:t>)</w:t>
      </w:r>
      <w:r w:rsidR="00CC5E5E">
        <w:rPr>
          <w:rFonts w:ascii="현대체 Light" w:eastAsia="현대체 Light" w:hAnsi="현대체 Light" w:hint="eastAsia"/>
          <w:sz w:val="20"/>
        </w:rPr>
        <w:t xml:space="preserve"> + 부가축 </w:t>
      </w:r>
      <w:r w:rsidR="00CC5E5E">
        <w:rPr>
          <w:rFonts w:ascii="현대체 Light" w:eastAsia="현대체 Light" w:hAnsi="현대체 Light"/>
          <w:sz w:val="20"/>
        </w:rPr>
        <w:t>2</w:t>
      </w:r>
      <w:r w:rsidR="00CC5E5E">
        <w:rPr>
          <w:rFonts w:ascii="현대체 Light" w:eastAsia="현대체 Light" w:hAnsi="현대체 Light" w:hint="eastAsia"/>
          <w:sz w:val="20"/>
        </w:rPr>
        <w:t>축 중대형모터사용 시</w:t>
      </w:r>
      <w:r w:rsidR="00206B5B">
        <w:rPr>
          <w:rFonts w:ascii="현대체 Light" w:eastAsia="현대체 Light" w:hAnsi="현대체 Light" w:hint="eastAsia"/>
          <w:sz w:val="20"/>
        </w:rPr>
        <w:t xml:space="preserve">(약 </w:t>
      </w:r>
      <w:r w:rsidR="00206B5B">
        <w:rPr>
          <w:rFonts w:ascii="현대체 Light" w:eastAsia="현대체 Light" w:hAnsi="현대체 Light"/>
          <w:sz w:val="20"/>
        </w:rPr>
        <w:t>60A)</w:t>
      </w:r>
      <w:r w:rsidR="00CC5E5E">
        <w:rPr>
          <w:rFonts w:ascii="현대체 Light" w:eastAsia="현대체 Light" w:hAnsi="현대체 Light" w:hint="eastAsia"/>
          <w:sz w:val="20"/>
        </w:rPr>
        <w:t xml:space="preserve"> </w:t>
      </w:r>
      <w:r w:rsidR="00CC5E5E">
        <w:rPr>
          <w:rFonts w:ascii="현대체 Light" w:eastAsia="현대체 Light" w:hAnsi="현대체 Light"/>
          <w:sz w:val="20"/>
        </w:rPr>
        <w:t xml:space="preserve">+ </w:t>
      </w:r>
      <w:r w:rsidR="00CC5E5E">
        <w:rPr>
          <w:rFonts w:ascii="현대체 Light" w:eastAsia="현대체 Light" w:hAnsi="현대체 Light" w:hint="eastAsia"/>
          <w:sz w:val="20"/>
        </w:rPr>
        <w:t>마진)</w:t>
      </w:r>
      <w:r>
        <w:rPr>
          <w:rFonts w:ascii="현대체 Light" w:eastAsia="현대체 Light" w:hAnsi="현대체 Light" w:hint="eastAsia"/>
          <w:sz w:val="20"/>
        </w:rPr>
        <w:t xml:space="preserve"> </w:t>
      </w:r>
    </w:p>
    <w:p w14:paraId="43F9F1D3" w14:textId="42EBAD60" w:rsidR="0066011F" w:rsidRDefault="001A293D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리플률 </w:t>
      </w:r>
      <w:r w:rsidR="00CC5E5E">
        <w:rPr>
          <w:rFonts w:ascii="현대체 Light" w:eastAsia="현대체 Light" w:hAnsi="현대체 Light"/>
          <w:sz w:val="20"/>
        </w:rPr>
        <w:t>: 4</w:t>
      </w:r>
      <w:r>
        <w:rPr>
          <w:rFonts w:ascii="현대체 Light" w:eastAsia="현대체 Light" w:hAnsi="현대체 Light"/>
          <w:sz w:val="20"/>
        </w:rPr>
        <w:t>0</w:t>
      </w:r>
      <w:r>
        <w:rPr>
          <w:rFonts w:ascii="현대체 Light" w:eastAsia="현대체 Light" w:hAnsi="현대체 Light" w:hint="eastAsia"/>
          <w:sz w:val="20"/>
        </w:rPr>
        <w:t>V 설정</w:t>
      </w:r>
      <w:r w:rsidR="00CC5E5E">
        <w:rPr>
          <w:rFonts w:ascii="현대체 Light" w:eastAsia="현대체 Light" w:hAnsi="현대체 Light" w:hint="eastAsia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(</w:t>
      </w:r>
      <w:r w:rsidR="00CC5E5E">
        <w:rPr>
          <w:rFonts w:ascii="현대체 Light" w:eastAsia="현대체 Light" w:hAnsi="현대체 Light" w:hint="eastAsia"/>
          <w:sz w:val="20"/>
        </w:rPr>
        <w:t xml:space="preserve">타마가와 데이터시트의 </w:t>
      </w:r>
      <w:r w:rsidR="00CC5E5E">
        <w:rPr>
          <w:rFonts w:ascii="현대체 Light" w:eastAsia="현대체 Light" w:hAnsi="현대체 Light"/>
          <w:sz w:val="20"/>
        </w:rPr>
        <w:t xml:space="preserve">DC240V </w:t>
      </w:r>
      <w:r w:rsidR="00CC5E5E">
        <w:rPr>
          <w:rFonts w:ascii="현대체 Light" w:eastAsia="현대체 Light" w:hAnsi="현대체 Light" w:hint="eastAsia"/>
          <w:sz w:val="20"/>
        </w:rPr>
        <w:t>시험기준과</w:t>
      </w:r>
      <w:r>
        <w:rPr>
          <w:rFonts w:ascii="현대체 Light" w:eastAsia="현대체 Light" w:hAnsi="현대체 Light"/>
          <w:sz w:val="20"/>
        </w:rPr>
        <w:t xml:space="preserve"> </w:t>
      </w:r>
      <w:r w:rsidR="00CC5E5E">
        <w:rPr>
          <w:rFonts w:ascii="현대체 Light" w:eastAsia="현대체 Light" w:hAnsi="현대체 Light" w:hint="eastAsia"/>
          <w:sz w:val="20"/>
        </w:rPr>
        <w:t>AC20</w:t>
      </w:r>
      <w:r>
        <w:rPr>
          <w:rFonts w:ascii="현대체 Light" w:eastAsia="현대체 Light" w:hAnsi="현대체 Light" w:hint="eastAsia"/>
          <w:sz w:val="20"/>
        </w:rPr>
        <w:t>0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 xml:space="preserve">전원 사용 </w:t>
      </w:r>
      <w:r w:rsidR="00CC5E5E">
        <w:rPr>
          <w:rFonts w:ascii="현대체 Light" w:eastAsia="현대체 Light" w:hAnsi="현대체 Light" w:hint="eastAsia"/>
          <w:sz w:val="20"/>
        </w:rPr>
        <w:t xml:space="preserve">시 </w:t>
      </w:r>
      <w:r w:rsidR="00CC5E5E">
        <w:rPr>
          <w:rFonts w:ascii="현대체 Light" w:eastAsia="현대체 Light" w:hAnsi="현대체 Light"/>
          <w:sz w:val="20"/>
        </w:rPr>
        <w:t>DC</w:t>
      </w:r>
      <w:r w:rsidR="00CC5E5E">
        <w:rPr>
          <w:rFonts w:ascii="현대체 Light" w:eastAsia="현대체 Light" w:hAnsi="현대체 Light" w:hint="eastAsia"/>
          <w:sz w:val="20"/>
        </w:rPr>
        <w:t xml:space="preserve">링크 전압 </w:t>
      </w:r>
      <w:r w:rsidR="00CC5E5E">
        <w:rPr>
          <w:rFonts w:ascii="현대체 Light" w:eastAsia="현대체 Light" w:hAnsi="현대체 Light"/>
          <w:sz w:val="20"/>
        </w:rPr>
        <w:t>282V</w:t>
      </w:r>
      <w:r>
        <w:rPr>
          <w:rFonts w:ascii="현대체 Light" w:eastAsia="현대체 Light" w:hAnsi="현대체 Light" w:hint="eastAsia"/>
          <w:sz w:val="20"/>
        </w:rPr>
        <w:t xml:space="preserve">간의 </w:t>
      </w:r>
      <w:r w:rsidR="00CC5E5E">
        <w:rPr>
          <w:rFonts w:ascii="현대체 Light" w:eastAsia="현대체 Light" w:hAnsi="현대체 Light" w:hint="eastAsia"/>
          <w:sz w:val="20"/>
        </w:rPr>
        <w:t xml:space="preserve">차이로 </w:t>
      </w:r>
      <w:r w:rsidR="00CC5E5E">
        <w:rPr>
          <w:rFonts w:ascii="현대체 Light" w:eastAsia="현대체 Light" w:hAnsi="현대체 Light"/>
          <w:sz w:val="20"/>
        </w:rPr>
        <w:t>40V</w:t>
      </w:r>
      <w:r w:rsidR="00CC5E5E">
        <w:rPr>
          <w:rFonts w:ascii="현대체 Light" w:eastAsia="현대체 Light" w:hAnsi="현대체 Light" w:hint="eastAsia"/>
          <w:sz w:val="20"/>
        </w:rPr>
        <w:t>를 설정</w:t>
      </w:r>
      <w:r>
        <w:rPr>
          <w:rFonts w:ascii="현대체 Light" w:eastAsia="현대체 Light" w:hAnsi="현대체 Light" w:hint="eastAsia"/>
          <w:sz w:val="20"/>
        </w:rPr>
        <w:t>)</w:t>
      </w:r>
    </w:p>
    <w:p w14:paraId="755C4FA4" w14:textId="66427D53" w:rsidR="0046294D" w:rsidRDefault="001A293D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 w:rsidRPr="0046294D">
        <w:rPr>
          <w:rFonts w:ascii="현대체 Light" w:eastAsia="현대체 Light" w:hAnsi="현대체 Light" w:hint="eastAsia"/>
          <w:sz w:val="20"/>
        </w:rPr>
        <w:t>PF</w:t>
      </w:r>
      <w:r w:rsidR="00CC5E5E" w:rsidRPr="0046294D">
        <w:rPr>
          <w:rFonts w:ascii="현대체 Light" w:eastAsia="현대체 Light" w:hAnsi="현대체 Light"/>
          <w:sz w:val="20"/>
        </w:rPr>
        <w:t>4</w:t>
      </w:r>
      <w:r w:rsidR="00CC5E5E" w:rsidRPr="0046294D">
        <w:rPr>
          <w:rFonts w:ascii="현대체 Light" w:eastAsia="현대체 Light" w:hAnsi="현대체 Light" w:hint="eastAsia"/>
          <w:sz w:val="20"/>
        </w:rPr>
        <w:t>에 해당하는 HDR10.1.4의 용량은 아래 최대 부하 사용 조건을 고려하였을 때,</w:t>
      </w:r>
      <w:r w:rsidR="00CC5E5E" w:rsidRPr="0046294D">
        <w:rPr>
          <w:rFonts w:ascii="현대체 Light" w:eastAsia="현대체 Light" w:hAnsi="현대체 Light"/>
          <w:sz w:val="20"/>
        </w:rPr>
        <w:t xml:space="preserve"> </w:t>
      </w:r>
      <w:r w:rsidR="00CC5E5E" w:rsidRPr="0046294D">
        <w:rPr>
          <w:rFonts w:ascii="현대체 Light" w:eastAsia="현대체 Light" w:hAnsi="현대체 Light" w:hint="eastAsia"/>
          <w:sz w:val="20"/>
        </w:rPr>
        <w:t xml:space="preserve">약 </w:t>
      </w:r>
      <w:r w:rsidR="0046294D" w:rsidRPr="0046294D">
        <w:rPr>
          <w:rFonts w:ascii="현대체 Light" w:eastAsia="현대체 Light" w:hAnsi="현대체 Light"/>
          <w:b/>
          <w:sz w:val="20"/>
        </w:rPr>
        <w:t xml:space="preserve">3366uF </w:t>
      </w:r>
      <w:r w:rsidR="0046294D" w:rsidRPr="0046294D">
        <w:rPr>
          <w:rFonts w:ascii="현대체 Light" w:eastAsia="현대체 Light" w:hAnsi="현대체 Light" w:hint="eastAsia"/>
          <w:b/>
          <w:sz w:val="20"/>
        </w:rPr>
        <w:t>정도의 용량</w:t>
      </w:r>
      <w:r w:rsidR="0046294D">
        <w:rPr>
          <w:rFonts w:ascii="현대체 Light" w:eastAsia="현대체 Light" w:hAnsi="현대체 Light" w:hint="eastAsia"/>
          <w:sz w:val="20"/>
        </w:rPr>
        <w:t>이</w:t>
      </w:r>
      <w:r w:rsidR="00CC5E5E" w:rsidRPr="0046294D">
        <w:rPr>
          <w:rFonts w:ascii="현대체 Light" w:eastAsia="현대체 Light" w:hAnsi="현대체 Light"/>
          <w:sz w:val="20"/>
        </w:rPr>
        <w:t xml:space="preserve"> </w:t>
      </w:r>
      <w:r w:rsidR="0046294D">
        <w:rPr>
          <w:rFonts w:ascii="현대체 Light" w:eastAsia="현대체 Light" w:hAnsi="현대체 Light" w:hint="eastAsia"/>
          <w:sz w:val="20"/>
        </w:rPr>
        <w:t>적정용량으로 필요한 것을 계산으로 알 수 있다.</w:t>
      </w:r>
      <w:r w:rsidR="0046294D">
        <w:rPr>
          <w:rFonts w:ascii="현대체 Light" w:eastAsia="현대체 Light" w:hAnsi="현대체 Light"/>
          <w:sz w:val="20"/>
        </w:rPr>
        <w:t xml:space="preserve"> </w:t>
      </w:r>
    </w:p>
    <w:p w14:paraId="67431F77" w14:textId="691568A4" w:rsidR="00CC5E5E" w:rsidRPr="0046294D" w:rsidRDefault="00CC5E5E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 w:rsidRPr="0046294D">
        <w:rPr>
          <w:rFonts w:ascii="현대체 Light" w:eastAsia="현대체 Light" w:hAnsi="현대체 Light" w:hint="eastAsia"/>
          <w:sz w:val="20"/>
        </w:rPr>
        <w:t xml:space="preserve">평균 부하전류 </w:t>
      </w:r>
      <w:r w:rsidRPr="0046294D">
        <w:rPr>
          <w:rFonts w:ascii="현대체 Light" w:eastAsia="현대체 Light" w:hAnsi="현대체 Light"/>
          <w:sz w:val="20"/>
        </w:rPr>
        <w:t xml:space="preserve">: </w:t>
      </w:r>
      <w:r w:rsidR="00206B5B" w:rsidRPr="0046294D">
        <w:rPr>
          <w:rFonts w:ascii="현대체 Light" w:eastAsia="현대체 Light" w:hAnsi="현대체 Light"/>
          <w:sz w:val="20"/>
        </w:rPr>
        <w:t>100A</w:t>
      </w:r>
      <w:r w:rsidR="00206B5B" w:rsidRPr="0046294D">
        <w:rPr>
          <w:rFonts w:ascii="현대체 Light" w:eastAsia="현대체 Light" w:hAnsi="현대체 Light" w:hint="eastAsia"/>
          <w:sz w:val="20"/>
        </w:rPr>
        <w:t xml:space="preserve">(HS020 6축 사용모터의 정격전류 합산 </w:t>
      </w:r>
      <w:r w:rsidR="00206B5B" w:rsidRPr="0046294D">
        <w:rPr>
          <w:rFonts w:ascii="현대체 Light" w:eastAsia="현대체 Light" w:hAnsi="현대체 Light"/>
          <w:sz w:val="20"/>
        </w:rPr>
        <w:t>: 32.9</w:t>
      </w:r>
      <w:r w:rsidR="00206B5B" w:rsidRPr="0046294D">
        <w:rPr>
          <w:rFonts w:ascii="현대체 Light" w:eastAsia="현대체 Light" w:hAnsi="현대체 Light" w:hint="eastAsia"/>
          <w:sz w:val="20"/>
        </w:rPr>
        <w:t xml:space="preserve">A + 부가축 </w:t>
      </w:r>
      <w:r w:rsidR="00206B5B" w:rsidRPr="0046294D">
        <w:rPr>
          <w:rFonts w:ascii="현대체 Light" w:eastAsia="현대체 Light" w:hAnsi="현대체 Light"/>
          <w:sz w:val="20"/>
        </w:rPr>
        <w:t>2</w:t>
      </w:r>
      <w:r w:rsidR="00206B5B" w:rsidRPr="0046294D">
        <w:rPr>
          <w:rFonts w:ascii="현대체 Light" w:eastAsia="현대체 Light" w:hAnsi="현대체 Light" w:hint="eastAsia"/>
          <w:sz w:val="20"/>
        </w:rPr>
        <w:t xml:space="preserve">축 중대형모터사용 시(약 </w:t>
      </w:r>
      <w:r w:rsidR="00206B5B" w:rsidRPr="0046294D">
        <w:rPr>
          <w:rFonts w:ascii="현대체 Light" w:eastAsia="현대체 Light" w:hAnsi="현대체 Light"/>
          <w:sz w:val="20"/>
        </w:rPr>
        <w:t>60A</w:t>
      </w:r>
      <w:r w:rsidR="00206B5B" w:rsidRPr="0046294D">
        <w:rPr>
          <w:rFonts w:ascii="현대체 Light" w:eastAsia="현대체 Light" w:hAnsi="현대체 Light" w:hint="eastAsia"/>
          <w:sz w:val="20"/>
        </w:rPr>
        <w:t>)</w:t>
      </w:r>
      <w:r w:rsidR="00206B5B" w:rsidRPr="0046294D">
        <w:rPr>
          <w:rFonts w:ascii="현대체 Light" w:eastAsia="현대체 Light" w:hAnsi="현대체 Light"/>
          <w:sz w:val="20"/>
        </w:rPr>
        <w:t xml:space="preserve"> + </w:t>
      </w:r>
      <w:r w:rsidR="00206B5B" w:rsidRPr="0046294D">
        <w:rPr>
          <w:rFonts w:ascii="현대체 Light" w:eastAsia="현대체 Light" w:hAnsi="현대체 Light" w:hint="eastAsia"/>
          <w:sz w:val="20"/>
        </w:rPr>
        <w:t>마진)</w:t>
      </w:r>
    </w:p>
    <w:p w14:paraId="6A2D7F4E" w14:textId="67241B6E" w:rsidR="00206B5B" w:rsidRDefault="00206B5B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 xml:space="preserve">리플률 </w:t>
      </w:r>
      <w:r>
        <w:rPr>
          <w:rFonts w:ascii="현대체 Light" w:eastAsia="현대체 Light" w:hAnsi="현대체 Light"/>
          <w:sz w:val="20"/>
        </w:rPr>
        <w:t xml:space="preserve">: </w:t>
      </w:r>
      <w:r>
        <w:rPr>
          <w:rFonts w:ascii="현대체 Light" w:eastAsia="현대체 Light" w:hAnsi="현대체 Light" w:hint="eastAsia"/>
          <w:sz w:val="20"/>
        </w:rPr>
        <w:t>40V 설정</w:t>
      </w:r>
    </w:p>
    <w:p w14:paraId="6F3D2EC3" w14:textId="77777777" w:rsidR="00206B5B" w:rsidRPr="001514A3" w:rsidRDefault="00206B5B" w:rsidP="00206B5B">
      <w:pPr>
        <w:pStyle w:val="E"/>
        <w:ind w:left="1600"/>
        <w:rPr>
          <w:rFonts w:ascii="현대체 Light" w:eastAsia="현대체 Light" w:hAnsi="현대체 Light"/>
          <w:sz w:val="20"/>
        </w:rPr>
      </w:pPr>
    </w:p>
    <w:p w14:paraId="2EB1B20E" w14:textId="50F71EE3" w:rsidR="00AA730B" w:rsidRPr="00AA730B" w:rsidRDefault="00AA730B" w:rsidP="0066011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  <w:r w:rsidRPr="005D6795">
        <w:rPr>
          <w:rFonts w:ascii="현대체Light" w:eastAsia="현대체Light" w:hAnsi="현대체Light"/>
          <w:b/>
          <w:color w:val="000000" w:themeColor="text1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</w:rPr>
        <w:t>HDR</w:t>
      </w:r>
      <w:r>
        <w:rPr>
          <w:rFonts w:ascii="현대체Light" w:eastAsia="현대체Light" w:hAnsi="현대체Light"/>
          <w:b/>
          <w:color w:val="000000" w:themeColor="text1"/>
        </w:rPr>
        <w:t>.10</w:t>
      </w:r>
      <w:r w:rsidRPr="00BB6CCA">
        <w:rPr>
          <w:rFonts w:ascii="현대체Light" w:eastAsia="현대체Light" w:hAnsi="현대체Light"/>
          <w:b/>
          <w:color w:val="000000" w:themeColor="text1"/>
        </w:rPr>
        <w:t>.</w:t>
      </w:r>
      <w:r>
        <w:rPr>
          <w:rFonts w:ascii="현대체Light" w:eastAsia="현대체Light" w:hAnsi="현대체Light"/>
          <w:b/>
          <w:color w:val="0000FF"/>
        </w:rPr>
        <w:t>2</w:t>
      </w:r>
      <w:r w:rsidRPr="00BB6CCA">
        <w:rPr>
          <w:rFonts w:ascii="현대체Light" w:eastAsia="현대체Light" w:hAnsi="현대체Light"/>
          <w:b/>
          <w:color w:val="0000FF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</w:rPr>
        <w:t>–</w:t>
      </w:r>
      <w:r>
        <w:rPr>
          <w:rFonts w:ascii="현대체Light" w:eastAsia="현대체Light" w:hAnsi="현대체Light"/>
          <w:b/>
          <w:color w:val="000000" w:themeColor="text1"/>
        </w:rPr>
        <w:t xml:space="preserve"> 2 (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수명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 사양)</w:t>
      </w:r>
    </w:p>
    <w:p w14:paraId="1DD21692" w14:textId="1A54567F" w:rsidR="00AA730B" w:rsidRDefault="00AA730B" w:rsidP="0066011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3086FDCF" w14:textId="217EE2D4" w:rsidR="00AA730B" w:rsidRDefault="00AA730B" w:rsidP="0066011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color w:val="000000" w:themeColor="text1"/>
          <w:lang w:eastAsia="ko-KR"/>
        </w:rPr>
      </w:pPr>
      <w:r w:rsidRPr="00AA730B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HDR10.2.1~HDR10.2.4는 </w:t>
      </w:r>
      <w:r w:rsidRPr="00AA730B">
        <w:rPr>
          <w:rFonts w:ascii="현대체Light" w:eastAsia="현대체Light" w:hAnsi="현대체Light"/>
          <w:b/>
          <w:color w:val="000000" w:themeColor="text1"/>
          <w:lang w:eastAsia="ko-KR"/>
        </w:rPr>
        <w:t>105</w:t>
      </w:r>
      <w:r w:rsidRPr="00AA730B">
        <w:rPr>
          <w:rFonts w:ascii="현대체Light" w:eastAsia="현대체Light" w:hAnsi="현대체Light" w:hint="eastAsia"/>
          <w:b/>
          <w:color w:val="000000" w:themeColor="text1"/>
          <w:lang w:eastAsia="ko-KR"/>
        </w:rPr>
        <w:t xml:space="preserve">도의 5000Hour를 보장하는 </w:t>
      </w:r>
      <w:r w:rsidRPr="00AA730B">
        <w:rPr>
          <w:rFonts w:ascii="현대체Light" w:eastAsia="현대체Light" w:hAnsi="현대체Light"/>
          <w:b/>
          <w:color w:val="000000" w:themeColor="text1"/>
          <w:lang w:eastAsia="ko-KR"/>
        </w:rPr>
        <w:t>Long Life</w:t>
      </w:r>
      <w:r w:rsidRPr="00AA730B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형 커패시터</w:t>
      </w:r>
      <w:r w:rsidRPr="00AA730B">
        <w:rPr>
          <w:rFonts w:ascii="현대체Light" w:eastAsia="현대체Light" w:hAnsi="현대체Light" w:hint="eastAsia"/>
          <w:color w:val="000000" w:themeColor="text1"/>
          <w:lang w:eastAsia="ko-KR"/>
        </w:rPr>
        <w:t>를 사용한다.</w:t>
      </w:r>
    </w:p>
    <w:p w14:paraId="1BD0A587" w14:textId="77777777" w:rsidR="00CB799F" w:rsidRPr="00AA730B" w:rsidRDefault="00CB799F" w:rsidP="0066011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color w:val="000000" w:themeColor="text1"/>
          <w:lang w:eastAsia="ko-KR"/>
        </w:rPr>
      </w:pPr>
    </w:p>
    <w:p w14:paraId="661AF37A" w14:textId="283473B2" w:rsidR="00AA730B" w:rsidRDefault="00AA730B" w:rsidP="0066011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0F409004" w14:textId="03B50FA4" w:rsidR="00CB799F" w:rsidRPr="00AA730B" w:rsidRDefault="00CB799F" w:rsidP="00CB799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  <w:r w:rsidRPr="005D6795">
        <w:rPr>
          <w:rFonts w:ascii="현대체Light" w:eastAsia="현대체Light" w:hAnsi="현대체Light"/>
          <w:b/>
          <w:color w:val="000000" w:themeColor="text1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</w:rPr>
        <w:t>HDR</w:t>
      </w:r>
      <w:r>
        <w:rPr>
          <w:rFonts w:ascii="현대체Light" w:eastAsia="현대체Light" w:hAnsi="현대체Light"/>
          <w:b/>
          <w:color w:val="000000" w:themeColor="text1"/>
        </w:rPr>
        <w:t>.10</w:t>
      </w:r>
      <w:r w:rsidRPr="00BB6CCA">
        <w:rPr>
          <w:rFonts w:ascii="현대체Light" w:eastAsia="현대체Light" w:hAnsi="현대체Light"/>
          <w:b/>
          <w:color w:val="000000" w:themeColor="text1"/>
        </w:rPr>
        <w:t>.</w:t>
      </w:r>
      <w:r>
        <w:rPr>
          <w:rFonts w:ascii="현대체Light" w:eastAsia="현대체Light" w:hAnsi="현대체Light"/>
          <w:b/>
          <w:color w:val="0000FF"/>
        </w:rPr>
        <w:t>3</w:t>
      </w:r>
      <w:r w:rsidRPr="00BB6CCA">
        <w:rPr>
          <w:rFonts w:ascii="현대체Light" w:eastAsia="현대체Light" w:hAnsi="현대체Light"/>
          <w:b/>
          <w:color w:val="0000FF"/>
        </w:rPr>
        <w:t>.x</w:t>
      </w:r>
      <w:r w:rsidRPr="00BB6CCA">
        <w:rPr>
          <w:rFonts w:ascii="현대체Light" w:eastAsia="현대체Light" w:hAnsi="현대체Light"/>
          <w:b/>
          <w:color w:val="000000" w:themeColor="text1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</w:rPr>
        <w:t>–</w:t>
      </w:r>
      <w:r>
        <w:rPr>
          <w:rFonts w:ascii="현대체Light" w:eastAsia="현대체Light" w:hAnsi="현대체Light"/>
          <w:b/>
          <w:color w:val="000000" w:themeColor="text1"/>
        </w:rPr>
        <w:t xml:space="preserve"> 3 (</w:t>
      </w:r>
      <w:r>
        <w:rPr>
          <w:rFonts w:ascii="현대체Light" w:eastAsia="현대체Light" w:hAnsi="현대체Light" w:hint="eastAsia"/>
          <w:b/>
          <w:color w:val="000000" w:themeColor="text1"/>
          <w:lang w:eastAsia="ko-KR"/>
        </w:rPr>
        <w:t>Low impedance</w:t>
      </w:r>
      <w:r>
        <w:rPr>
          <w:rFonts w:ascii="현대체Light" w:eastAsia="현대체Light" w:hAnsi="현대체Light" w:hint="eastAsia"/>
          <w:b/>
          <w:color w:val="000000" w:themeColor="text1"/>
        </w:rPr>
        <w:t xml:space="preserve"> 사양)</w:t>
      </w:r>
    </w:p>
    <w:p w14:paraId="3AE1B3A2" w14:textId="77777777" w:rsidR="00CB799F" w:rsidRDefault="00CB799F" w:rsidP="00CB799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7FB520F2" w14:textId="1716A9A3" w:rsidR="00CB799F" w:rsidRPr="00AA730B" w:rsidRDefault="00CB799F" w:rsidP="00CB799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color w:val="000000" w:themeColor="text1"/>
          <w:lang w:eastAsia="ko-KR"/>
        </w:rPr>
      </w:pPr>
      <w:r>
        <w:rPr>
          <w:rFonts w:ascii="현대체Light" w:eastAsia="현대체Light" w:hAnsi="현대체Light"/>
          <w:color w:val="000000" w:themeColor="text1"/>
          <w:lang w:eastAsia="ko-KR"/>
        </w:rPr>
        <w:t>HDR10.1~10.3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의 요구사양을 충족했다면 가급적 가격조건이 동일하다고 가정할 때, Low Impedance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(ESR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관련) 사양인지 확인한다.</w:t>
      </w:r>
    </w:p>
    <w:p w14:paraId="7F473CF1" w14:textId="77777777" w:rsidR="00CB799F" w:rsidRPr="00CB799F" w:rsidRDefault="00CB799F" w:rsidP="0066011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b/>
          <w:color w:val="000000" w:themeColor="text1"/>
        </w:rPr>
      </w:pPr>
    </w:p>
    <w:p w14:paraId="4F5C4FFC" w14:textId="66942D23" w:rsidR="0066011F" w:rsidRPr="00C17E2B" w:rsidRDefault="0066011F" w:rsidP="0066011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3754A2B" w14:textId="77777777" w:rsidR="0066011F" w:rsidRPr="00C17E2B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5AB225E" w14:textId="77777777" w:rsidR="0066011F" w:rsidRPr="00C17E2B" w:rsidRDefault="0066011F" w:rsidP="0066011F">
      <w:pPr>
        <w:pStyle w:val="31"/>
      </w:pPr>
      <w:bookmarkStart w:id="123" w:name="_Toc183109521"/>
      <w:r w:rsidRPr="00C17E2B">
        <w:t>대체, 확장성 및 향후 확장 가능성(Substitute, extendability and potential for future extendability)</w:t>
      </w:r>
      <w:bookmarkEnd w:id="123"/>
    </w:p>
    <w:p w14:paraId="71526CAD" w14:textId="77777777" w:rsidR="0066011F" w:rsidRPr="00C17E2B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22024B5" w14:textId="77777777" w:rsidR="0066011F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맞다면 대체품 사용 가능.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262CF0F9" w14:textId="77777777" w:rsidR="0066011F" w:rsidRPr="00C17E2B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525434C" w14:textId="77777777" w:rsidR="0066011F" w:rsidRPr="00C17E2B" w:rsidRDefault="0066011F" w:rsidP="0066011F">
      <w:pPr>
        <w:pStyle w:val="31"/>
      </w:pPr>
      <w:bookmarkStart w:id="124" w:name="_Toc183109522"/>
      <w:r w:rsidRPr="00C17E2B">
        <w:t>검증방법(Verification method)</w:t>
      </w:r>
      <w:bookmarkEnd w:id="124"/>
    </w:p>
    <w:p w14:paraId="219385FD" w14:textId="77777777" w:rsidR="0066011F" w:rsidRPr="00C17E2B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3880A69" w14:textId="77777777" w:rsidR="0066011F" w:rsidRPr="006453F8" w:rsidRDefault="0066011F" w:rsidP="0066011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5042D46" w14:textId="77777777" w:rsidR="0066011F" w:rsidRDefault="0066011F" w:rsidP="0066011F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0C4982B7" w14:textId="77777777" w:rsidR="0066011F" w:rsidRDefault="0066011F" w:rsidP="0066011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D77C1BA" w14:textId="7E2EF445" w:rsidR="009D01FA" w:rsidRDefault="009D01FA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A5DF63F" w14:textId="29736A77" w:rsidR="00740010" w:rsidRDefault="00740010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BC828FA" w14:textId="793DB936" w:rsidR="00DB140B" w:rsidRDefault="00DB140B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1EE99399" w14:textId="746A8E0C" w:rsidR="00DB140B" w:rsidRPr="00C17E2B" w:rsidRDefault="00DB140B" w:rsidP="00DB140B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25" w:name="_Toc183109523"/>
      <w:r w:rsidRPr="00C17E2B">
        <w:rPr>
          <w:rFonts w:ascii="현대체Light" w:eastAsia="현대체Light" w:hAnsi="현대체Light"/>
          <w:color w:val="000000" w:themeColor="text1"/>
        </w:rPr>
        <w:lastRenderedPageBreak/>
        <w:t>[HDF</w:t>
      </w:r>
      <w:r>
        <w:rPr>
          <w:rFonts w:ascii="현대체Light" w:eastAsia="현대체Light" w:hAnsi="현대체Light"/>
          <w:color w:val="000000" w:themeColor="text1"/>
        </w:rPr>
        <w:t>.11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AC </w:t>
      </w:r>
      <w:r>
        <w:rPr>
          <w:rFonts w:ascii="현대체Light" w:eastAsia="현대체Light" w:hAnsi="현대체Light"/>
          <w:color w:val="000000" w:themeColor="text1"/>
        </w:rPr>
        <w:t>to</w:t>
      </w:r>
      <w:r>
        <w:rPr>
          <w:rFonts w:ascii="현대체Light" w:eastAsia="현대체Light" w:hAnsi="현대체Light" w:hint="eastAsia"/>
          <w:color w:val="000000" w:themeColor="text1"/>
        </w:rPr>
        <w:t xml:space="preserve"> DC 전력변환 </w:t>
      </w:r>
      <w:r>
        <w:rPr>
          <w:rFonts w:ascii="바탕" w:eastAsia="바탕" w:hAnsi="바탕" w:cs="바탕" w:hint="eastAsia"/>
          <w:color w:val="000000" w:themeColor="text1"/>
        </w:rPr>
        <w:t>–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DC링크 전압 생성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25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01D02848" w14:textId="77777777" w:rsidR="00DB140B" w:rsidRPr="00DB140B" w:rsidRDefault="00DB140B" w:rsidP="00DB140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9A60183" w14:textId="77777777" w:rsidR="00DB140B" w:rsidRPr="00BC40C9" w:rsidRDefault="00DB140B" w:rsidP="00DB140B">
      <w:pPr>
        <w:pStyle w:val="31"/>
      </w:pPr>
      <w:bookmarkStart w:id="126" w:name="_Toc183109524"/>
      <w:r w:rsidRPr="00BC40C9">
        <w:t>일반사항(General)</w:t>
      </w:r>
      <w:bookmarkEnd w:id="126"/>
    </w:p>
    <w:p w14:paraId="6094D0A3" w14:textId="77777777" w:rsidR="00DB140B" w:rsidRDefault="00DB140B" w:rsidP="00DB140B">
      <w:pPr>
        <w:pStyle w:val="a2"/>
        <w:numPr>
          <w:ilvl w:val="0"/>
          <w:numId w:val="0"/>
        </w:numPr>
        <w:rPr>
          <w:rFonts w:ascii="현대체Light" w:eastAsia="현대체Light" w:hAnsi="현대체Light"/>
          <w:sz w:val="20"/>
          <w:lang w:eastAsia="ko-KR"/>
        </w:rPr>
      </w:pPr>
    </w:p>
    <w:p w14:paraId="7445CD17" w14:textId="51014590" w:rsidR="00DB140B" w:rsidRPr="0041753C" w:rsidRDefault="0041753C" w:rsidP="0041753C">
      <w:pPr>
        <w:pStyle w:val="E"/>
        <w:rPr>
          <w:rFonts w:ascii="현대체Light" w:eastAsia="현대체Light" w:hAnsi="현대체Light"/>
        </w:rPr>
      </w:pPr>
      <w:r w:rsidRPr="0041753C">
        <w:rPr>
          <w:rFonts w:ascii="현대체Light" w:eastAsia="현대체Light" w:hAnsi="현대체Light" w:hint="eastAsia"/>
        </w:rPr>
        <w:t>해당 HDF는</w:t>
      </w:r>
      <w:r w:rsidRPr="0041753C">
        <w:rPr>
          <w:rFonts w:ascii="현대체Light" w:eastAsia="현대체Light" w:hAnsi="현대체Light"/>
        </w:rPr>
        <w:t xml:space="preserve"> DMIGBT </w:t>
      </w:r>
      <w:r w:rsidRPr="0041753C">
        <w:rPr>
          <w:rFonts w:ascii="현대체Light" w:eastAsia="현대체Light" w:hAnsi="현대체Light" w:hint="eastAsia"/>
        </w:rPr>
        <w:t xml:space="preserve">및 </w:t>
      </w:r>
      <w:r w:rsidRPr="0041753C">
        <w:rPr>
          <w:rFonts w:ascii="현대체Light" w:eastAsia="현대체Light" w:hAnsi="현대체Light"/>
        </w:rPr>
        <w:t xml:space="preserve">PN </w:t>
      </w:r>
      <w:r w:rsidRPr="0041753C">
        <w:rPr>
          <w:rFonts w:ascii="현대체Light" w:eastAsia="현대체Light" w:hAnsi="현대체Light" w:hint="eastAsia"/>
        </w:rPr>
        <w:t>커패시터를 거친 전압 출력값에 해당한다.</w:t>
      </w:r>
    </w:p>
    <w:p w14:paraId="34D9F261" w14:textId="77777777" w:rsidR="00DB140B" w:rsidRPr="00FE52A8" w:rsidRDefault="00DB140B" w:rsidP="00DB140B">
      <w:pPr>
        <w:pStyle w:val="E"/>
        <w:rPr>
          <w:rFonts w:ascii="Cambria" w:eastAsia="HD현대체  Light" w:hAnsi="Cambria"/>
        </w:rPr>
      </w:pPr>
    </w:p>
    <w:p w14:paraId="28343301" w14:textId="77777777" w:rsidR="00DB140B" w:rsidRPr="00F56AF6" w:rsidRDefault="00DB140B" w:rsidP="00DB140B">
      <w:pPr>
        <w:pStyle w:val="31"/>
      </w:pPr>
      <w:bookmarkStart w:id="127" w:name="_Toc183109525"/>
      <w:r w:rsidRPr="00F56AF6">
        <w:t>구성 및 동작원리(Configuration and operation principle)</w:t>
      </w:r>
      <w:bookmarkEnd w:id="127"/>
    </w:p>
    <w:p w14:paraId="759576F1" w14:textId="77777777" w:rsidR="00DB140B" w:rsidRDefault="00DB140B" w:rsidP="00DB140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200E3A1" w14:textId="3D7578C7" w:rsidR="00DB140B" w:rsidRDefault="0041753C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2440296F" wp14:editId="67BF5CA4">
            <wp:simplePos x="0" y="0"/>
            <wp:positionH relativeFrom="margin">
              <wp:posOffset>2863850</wp:posOffset>
            </wp:positionH>
            <wp:positionV relativeFrom="paragraph">
              <wp:posOffset>704850</wp:posOffset>
            </wp:positionV>
            <wp:extent cx="3245485" cy="1664335"/>
            <wp:effectExtent l="0" t="0" r="0" b="0"/>
            <wp:wrapTopAndBottom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48" behindDoc="1" locked="0" layoutInCell="1" allowOverlap="1" wp14:anchorId="3D0DA583" wp14:editId="5C1C3482">
            <wp:simplePos x="0" y="0"/>
            <wp:positionH relativeFrom="column">
              <wp:posOffset>187325</wp:posOffset>
            </wp:positionH>
            <wp:positionV relativeFrom="paragraph">
              <wp:posOffset>573405</wp:posOffset>
            </wp:positionV>
            <wp:extent cx="2533650" cy="1800860"/>
            <wp:effectExtent l="0" t="0" r="0" b="8890"/>
            <wp:wrapTopAndBottom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현대체Light" w:hAnsi="Cambria" w:hint="eastAsia"/>
          <w:color w:val="000000" w:themeColor="text1"/>
          <w:sz w:val="20"/>
        </w:rPr>
        <w:t>D</w:t>
      </w:r>
      <w:r>
        <w:rPr>
          <w:rFonts w:ascii="Cambria" w:eastAsia="현대체Light" w:hAnsi="Cambria"/>
          <w:color w:val="000000" w:themeColor="text1"/>
          <w:sz w:val="20"/>
        </w:rPr>
        <w:t xml:space="preserve">MIGBT </w:t>
      </w:r>
      <w:r>
        <w:rPr>
          <w:rFonts w:ascii="Cambria" w:eastAsia="현대체Light" w:hAnsi="Cambria" w:hint="eastAsia"/>
          <w:color w:val="000000" w:themeColor="text1"/>
          <w:sz w:val="20"/>
        </w:rPr>
        <w:t>및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DB140B">
        <w:rPr>
          <w:rFonts w:ascii="Cambria" w:eastAsia="현대체Light" w:hAnsi="Cambria"/>
          <w:color w:val="000000" w:themeColor="text1"/>
          <w:sz w:val="20"/>
        </w:rPr>
        <w:t>P-N</w:t>
      </w:r>
      <w:r w:rsidR="00DB140B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DB140B">
        <w:rPr>
          <w:rFonts w:ascii="Cambria" w:eastAsia="현대체Light" w:hAnsi="Cambria" w:hint="eastAsia"/>
          <w:color w:val="000000" w:themeColor="text1"/>
          <w:sz w:val="20"/>
        </w:rPr>
        <w:t>평활용</w:t>
      </w:r>
      <w:r w:rsidR="00DB140B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="00DB140B">
        <w:rPr>
          <w:rFonts w:ascii="Cambria" w:eastAsia="현대체Light" w:hAnsi="Cambria" w:hint="eastAsia"/>
          <w:color w:val="000000" w:themeColor="text1"/>
          <w:sz w:val="20"/>
        </w:rPr>
        <w:t>커패시터</w:t>
      </w:r>
      <w:r>
        <w:rPr>
          <w:rFonts w:ascii="Cambria" w:eastAsia="현대체Light" w:hAnsi="Cambria" w:hint="eastAsia"/>
          <w:color w:val="000000" w:themeColor="text1"/>
          <w:sz w:val="20"/>
        </w:rPr>
        <w:t>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거친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전압의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계산은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입력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AC</w:t>
      </w:r>
      <w:r>
        <w:rPr>
          <w:rFonts w:ascii="Cambria" w:eastAsia="현대체Light" w:hAnsi="Cambria" w:hint="eastAsia"/>
          <w:color w:val="000000" w:themeColor="text1"/>
          <w:sz w:val="20"/>
        </w:rPr>
        <w:t>전원의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Peak </w:t>
      </w:r>
      <w:r>
        <w:rPr>
          <w:rFonts w:ascii="Cambria" w:eastAsia="현대체Light" w:hAnsi="Cambria" w:hint="eastAsia"/>
          <w:color w:val="000000" w:themeColor="text1"/>
          <w:sz w:val="20"/>
        </w:rPr>
        <w:t>전압으로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계산하고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, </w:t>
      </w:r>
      <w:r>
        <w:rPr>
          <w:rFonts w:ascii="Cambria" w:eastAsia="현대체Light" w:hAnsi="Cambria" w:hint="eastAsia"/>
          <w:color w:val="000000" w:themeColor="text1"/>
          <w:sz w:val="20"/>
        </w:rPr>
        <w:t>리플이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존재하게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됨을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있다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  <w:r w:rsidR="00DB140B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</w:p>
    <w:p w14:paraId="77295680" w14:textId="61DA782B" w:rsidR="00DB140B" w:rsidRPr="000F3C12" w:rsidRDefault="00DB140B" w:rsidP="00DB140B">
      <w:pPr>
        <w:pStyle w:val="aff4"/>
        <w:rPr>
          <w:rFonts w:ascii="현대체Light" w:eastAsia="현대체Light" w:hAnsi="현대체Light"/>
          <w:b w:val="0"/>
          <w:color w:val="000000" w:themeColor="text1"/>
          <w:sz w:val="22"/>
        </w:rPr>
      </w:pP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 xml:space="preserve">Figure 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begin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instrText xml:space="preserve"> STYLEREF 1 \s </w:instrTex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b w:val="0"/>
          <w:noProof/>
          <w:color w:val="000000" w:themeColor="text1"/>
          <w:sz w:val="22"/>
          <w:szCs w:val="22"/>
        </w:rPr>
        <w:t>6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end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>.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begin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instrText xml:space="preserve"> SEQ Figure \* ARABIC \s 1 </w:instrTex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b w:val="0"/>
          <w:noProof/>
          <w:color w:val="000000" w:themeColor="text1"/>
          <w:sz w:val="22"/>
          <w:szCs w:val="22"/>
        </w:rPr>
        <w:t>11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fldChar w:fldCharType="end"/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</w:rPr>
        <w:t xml:space="preserve"> </w:t>
      </w:r>
      <w:r w:rsidRPr="000F3C12">
        <w:rPr>
          <w:rFonts w:ascii="현대체Light" w:eastAsia="현대체Light" w:hAnsi="현대체Light" w:hint="eastAsia"/>
          <w:b w:val="0"/>
          <w:color w:val="000000" w:themeColor="text1"/>
          <w:sz w:val="22"/>
          <w:szCs w:val="22"/>
          <w:lang w:eastAsia="ko-KR"/>
        </w:rPr>
        <w:t>PN</w:t>
      </w:r>
      <w:r w:rsidRPr="000F3C12">
        <w:rPr>
          <w:rFonts w:ascii="현대체Light" w:eastAsia="현대체Light" w:hAnsi="현대체Light"/>
          <w:b w:val="0"/>
          <w:color w:val="000000" w:themeColor="text1"/>
          <w:sz w:val="22"/>
          <w:szCs w:val="22"/>
          <w:lang w:eastAsia="ko-KR"/>
        </w:rPr>
        <w:t xml:space="preserve"> </w:t>
      </w:r>
      <w:r w:rsidRPr="000F3C12">
        <w:rPr>
          <w:rFonts w:ascii="현대체Light" w:eastAsia="현대체Light" w:hAnsi="현대체Light" w:hint="eastAsia"/>
          <w:b w:val="0"/>
          <w:color w:val="000000" w:themeColor="text1"/>
          <w:sz w:val="22"/>
          <w:szCs w:val="22"/>
          <w:lang w:eastAsia="ko-KR"/>
        </w:rPr>
        <w:t xml:space="preserve">커패시터 </w:t>
      </w:r>
      <w:r w:rsidR="0041753C">
        <w:rPr>
          <w:rFonts w:ascii="현대체Light" w:eastAsia="현대체Light" w:hAnsi="현대체Light" w:hint="eastAsia"/>
          <w:b w:val="0"/>
          <w:color w:val="000000" w:themeColor="text1"/>
          <w:sz w:val="22"/>
          <w:szCs w:val="22"/>
          <w:lang w:eastAsia="ko-KR"/>
        </w:rPr>
        <w:t>출력전압</w:t>
      </w:r>
    </w:p>
    <w:p w14:paraId="60A77C80" w14:textId="77777777" w:rsidR="00DB140B" w:rsidRPr="001A293D" w:rsidRDefault="00DB140B" w:rsidP="00DB140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460317D" w14:textId="77777777" w:rsidR="00DB140B" w:rsidRPr="00C17E2B" w:rsidRDefault="00DB140B" w:rsidP="00DB140B">
      <w:pPr>
        <w:pStyle w:val="31"/>
      </w:pPr>
      <w:bookmarkStart w:id="128" w:name="_Toc18310952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28"/>
    </w:p>
    <w:p w14:paraId="49574CF8" w14:textId="77777777" w:rsidR="00DB140B" w:rsidRDefault="00DB140B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BBB2D43" w14:textId="6B4C1600" w:rsidR="00DB140B" w:rsidRDefault="0041753C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HDF.11</w:t>
      </w:r>
      <w:r w:rsidR="00DB140B">
        <w:rPr>
          <w:rFonts w:ascii="현대체Light" w:eastAsia="현대체Light" w:hAnsi="현대체Light"/>
          <w:color w:val="000000" w:themeColor="text1"/>
          <w:sz w:val="20"/>
          <w:szCs w:val="20"/>
        </w:rPr>
        <w:t>.1(PF1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 ~ HDF.11.4(PF4</w:t>
      </w:r>
      <w:r w:rsidR="00DB140B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DB140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0F4F609" w14:textId="23F643C2" w:rsidR="00CD7179" w:rsidRDefault="00CD7179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9922246" w14:textId="633E4D8A" w:rsidR="00CD7179" w:rsidRPr="0041753C" w:rsidRDefault="00CD7179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C915, C900, C901,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</w:t>
      </w:r>
      <w:r w:rsidR="00E359F3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EIF900, IIF911, IIF912</w:t>
      </w:r>
    </w:p>
    <w:p w14:paraId="36C45827" w14:textId="77777777" w:rsidR="00DB140B" w:rsidRPr="00FA1B11" w:rsidRDefault="00DB140B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576B0D4" w14:textId="646298D8" w:rsidR="00DB140B" w:rsidRPr="00BB6CCA" w:rsidRDefault="00DB140B" w:rsidP="00DB140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DE10D3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.11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BB6CCA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BB6CC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41753C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리플전압 확인</w:t>
      </w:r>
    </w:p>
    <w:p w14:paraId="556A74A1" w14:textId="77777777" w:rsidR="00DB140B" w:rsidRPr="00BB6CCA" w:rsidRDefault="00DB140B" w:rsidP="00DB140B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100185DA" w14:textId="64F56900" w:rsidR="00DB140B" w:rsidRPr="0041753C" w:rsidRDefault="0041753C" w:rsidP="0041753C">
      <w:pPr>
        <w:pStyle w:val="E"/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로봇이 구동하지 않는 상태에서</w:t>
      </w:r>
      <w:r w:rsidR="0020621B">
        <w:rPr>
          <w:rFonts w:ascii="현대체 Light" w:eastAsia="현대체 Light" w:hAnsi="현대체 Light" w:hint="eastAsia"/>
          <w:sz w:val="20"/>
        </w:rPr>
        <w:t xml:space="preserve"> </w:t>
      </w:r>
      <w:r w:rsidR="0020621B">
        <w:rPr>
          <w:rFonts w:ascii="현대체 Light" w:eastAsia="현대체 Light" w:hAnsi="현대체 Light"/>
          <w:sz w:val="20"/>
        </w:rPr>
        <w:t>PN</w:t>
      </w:r>
      <w:r w:rsidR="0020621B">
        <w:rPr>
          <w:rFonts w:ascii="현대체 Light" w:eastAsia="현대체 Light" w:hAnsi="현대체 Light" w:hint="eastAsia"/>
          <w:sz w:val="20"/>
        </w:rPr>
        <w:t>전압이 충전되어 있을 때,</w:t>
      </w:r>
      <w:r>
        <w:rPr>
          <w:rFonts w:ascii="현대체 Light" w:eastAsia="현대체 Light" w:hAnsi="현대체 Light" w:hint="eastAsia"/>
          <w:sz w:val="20"/>
        </w:rPr>
        <w:t xml:space="preserve"> 전압 </w:t>
      </w:r>
      <w:r w:rsidR="005219DF">
        <w:rPr>
          <w:rFonts w:ascii="현대체 Light" w:eastAsia="현대체 Light" w:hAnsi="현대체 Light" w:hint="eastAsia"/>
          <w:sz w:val="20"/>
        </w:rPr>
        <w:t xml:space="preserve">변동률은 </w:t>
      </w:r>
      <w:r w:rsidR="005219DF" w:rsidRPr="0020621B">
        <w:rPr>
          <w:rFonts w:ascii="현대체 Light" w:eastAsia="현대체 Light" w:hAnsi="현대체 Light" w:hint="eastAsia"/>
          <w:b/>
          <w:sz w:val="20"/>
        </w:rPr>
        <w:t>입력</w:t>
      </w:r>
      <w:r w:rsidR="0020621B" w:rsidRPr="0020621B">
        <w:rPr>
          <w:rFonts w:ascii="현대체 Light" w:eastAsia="현대체 Light" w:hAnsi="현대체 Light" w:hint="eastAsia"/>
          <w:b/>
          <w:sz w:val="20"/>
        </w:rPr>
        <w:t xml:space="preserve"> AC</w:t>
      </w:r>
      <w:r w:rsidR="005219DF" w:rsidRPr="0020621B">
        <w:rPr>
          <w:rFonts w:ascii="현대체 Light" w:eastAsia="현대체 Light" w:hAnsi="현대체 Light" w:hint="eastAsia"/>
          <w:b/>
          <w:sz w:val="20"/>
        </w:rPr>
        <w:t xml:space="preserve">전압 </w:t>
      </w:r>
      <w:r w:rsidR="005219DF" w:rsidRPr="0020621B">
        <w:rPr>
          <w:rFonts w:ascii="현대체 Light" w:eastAsia="현대체 Light" w:hAnsi="현대체 Light"/>
          <w:b/>
          <w:sz w:val="20"/>
        </w:rPr>
        <w:t xml:space="preserve">* </w:t>
      </w:r>
      <w:r w:rsidR="005219DF" w:rsidRPr="0020621B">
        <w:rPr>
          <w:rFonts w:ascii="현대체 Light" w:eastAsia="현대체 Light" w:hAnsi="현대체 Light"/>
          <w:b/>
          <w:color w:val="000000" w:themeColor="text1"/>
          <w:sz w:val="20"/>
          <w:szCs w:val="20"/>
          <w:shd w:val="clear" w:color="auto" w:fill="FFFFFF"/>
        </w:rPr>
        <w:t>√2</w:t>
      </w:r>
      <w:r w:rsidR="005219DF" w:rsidRPr="0020621B">
        <w:rPr>
          <w:rFonts w:ascii="현대체 Light" w:eastAsia="현대체 Light" w:hAnsi="현대체 Light"/>
          <w:b/>
          <w:sz w:val="20"/>
        </w:rPr>
        <w:t xml:space="preserve">  </w:t>
      </w:r>
      <w:r w:rsidR="005219DF" w:rsidRPr="0020621B">
        <w:rPr>
          <w:rFonts w:ascii="현대체 Light" w:eastAsia="현대체 Light" w:hAnsi="현대체 Light" w:hint="eastAsia"/>
          <w:b/>
          <w:sz w:val="20"/>
        </w:rPr>
        <w:t xml:space="preserve">의 </w:t>
      </w:r>
      <w:r w:rsidR="0020621B" w:rsidRPr="0020621B">
        <w:rPr>
          <w:rFonts w:ascii="현대체Light" w:eastAsia="현대체Light" w:hAnsi="현대체Light"/>
          <w:b/>
          <w:bCs/>
          <w:color w:val="000000" w:themeColor="text1"/>
          <w:sz w:val="18"/>
          <w:szCs w:val="18"/>
        </w:rPr>
        <w:t>±</w:t>
      </w:r>
      <w:r w:rsidR="005219DF" w:rsidRPr="0020621B">
        <w:rPr>
          <w:rFonts w:ascii="현대체 Light" w:eastAsia="현대체 Light" w:hAnsi="현대체 Light" w:hint="eastAsia"/>
          <w:b/>
          <w:sz w:val="20"/>
        </w:rPr>
        <w:t>5%</w:t>
      </w:r>
      <w:r w:rsidR="0020621B">
        <w:rPr>
          <w:rFonts w:ascii="현대체 Light" w:eastAsia="현대체 Light" w:hAnsi="현대체 Light" w:hint="eastAsia"/>
          <w:sz w:val="20"/>
        </w:rPr>
        <w:t xml:space="preserve"> 로 정한다.</w:t>
      </w:r>
    </w:p>
    <w:p w14:paraId="03784762" w14:textId="407D8C29" w:rsidR="00DB140B" w:rsidRPr="00C17E2B" w:rsidRDefault="00DB140B" w:rsidP="00DB140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8571CFF" w14:textId="77777777" w:rsidR="00DB140B" w:rsidRPr="00C17E2B" w:rsidRDefault="00DB140B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100246E" w14:textId="77777777" w:rsidR="00DB140B" w:rsidRPr="00C17E2B" w:rsidRDefault="00DB140B" w:rsidP="00DB140B">
      <w:pPr>
        <w:pStyle w:val="31"/>
      </w:pPr>
      <w:bookmarkStart w:id="129" w:name="_Toc183109527"/>
      <w:r w:rsidRPr="00C17E2B">
        <w:t>대체, 확장성 및 향후 확장 가능성(Substitute, extendability and potential for future extendability)</w:t>
      </w:r>
      <w:bookmarkEnd w:id="129"/>
    </w:p>
    <w:p w14:paraId="7D822F81" w14:textId="77777777" w:rsidR="00DB140B" w:rsidRPr="00C17E2B" w:rsidRDefault="00DB140B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66553C4" w14:textId="6072EA12" w:rsidR="00DB140B" w:rsidRDefault="00DE10D3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784B346E" w14:textId="77777777" w:rsidR="00DB140B" w:rsidRPr="00C17E2B" w:rsidRDefault="00DB140B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82762EF" w14:textId="77777777" w:rsidR="00DB140B" w:rsidRPr="00C17E2B" w:rsidRDefault="00DB140B" w:rsidP="00DB140B">
      <w:pPr>
        <w:pStyle w:val="31"/>
      </w:pPr>
      <w:bookmarkStart w:id="130" w:name="_Toc183109528"/>
      <w:r w:rsidRPr="00C17E2B">
        <w:lastRenderedPageBreak/>
        <w:t>검증방법(Verification method)</w:t>
      </w:r>
      <w:bookmarkEnd w:id="130"/>
    </w:p>
    <w:p w14:paraId="1A0B5826" w14:textId="77777777" w:rsidR="00DB140B" w:rsidRPr="00C17E2B" w:rsidRDefault="00DB140B" w:rsidP="00DB140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0415DE1" w14:textId="77777777" w:rsidR="00DB140B" w:rsidRPr="006453F8" w:rsidRDefault="00DB140B" w:rsidP="00DB140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6BB63CC" w14:textId="1FB230F5" w:rsidR="00DB140B" w:rsidRDefault="000C21DF" w:rsidP="00DB140B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오실로스코프를 이용하여 파형을 측정한다.</w:t>
      </w:r>
    </w:p>
    <w:p w14:paraId="4FF73DD5" w14:textId="77777777" w:rsidR="00740010" w:rsidRPr="00DB140B" w:rsidRDefault="00740010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01E24F2" w14:textId="591030A2" w:rsidR="000F2EF0" w:rsidRDefault="000F2EF0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76A5726" w14:textId="57C430DE" w:rsidR="00327102" w:rsidRDefault="00327102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5EF6C13C" w14:textId="0476078A" w:rsidR="00327102" w:rsidRPr="00C17E2B" w:rsidRDefault="00327102" w:rsidP="00327102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31" w:name="_Toc183109529"/>
      <w:r w:rsidRPr="00C17E2B">
        <w:rPr>
          <w:rFonts w:ascii="현대체Light" w:eastAsia="현대체Light" w:hAnsi="현대체Light"/>
          <w:color w:val="000000" w:themeColor="text1"/>
        </w:rPr>
        <w:lastRenderedPageBreak/>
        <w:t>[HDF.1</w:t>
      </w:r>
      <w:r>
        <w:rPr>
          <w:rFonts w:ascii="현대체Light" w:eastAsia="현대체Light" w:hAnsi="현대체Light"/>
          <w:color w:val="000000" w:themeColor="text1"/>
        </w:rPr>
        <w:t>2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신호전달 및 컨버터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 xml:space="preserve">제어관련 </w:t>
      </w:r>
      <w:r>
        <w:rPr>
          <w:rFonts w:ascii="바탕" w:eastAsia="바탕" w:hAnsi="바탕" w:cs="바탕" w:hint="eastAsia"/>
          <w:color w:val="000000" w:themeColor="text1"/>
        </w:rPr>
        <w:t>–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절연형 전원모듈 제품선정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31"/>
      <w:r w:rsidRPr="00C17E2B">
        <w:rPr>
          <w:rFonts w:ascii="현대체Light" w:eastAsia="현대체Light" w:hAnsi="현대체Light"/>
          <w:color w:val="000000" w:themeColor="text1"/>
        </w:rPr>
        <w:t xml:space="preserve"> </w:t>
      </w:r>
    </w:p>
    <w:p w14:paraId="3B5FFE87" w14:textId="77777777" w:rsidR="00327102" w:rsidRP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CB451D0" w14:textId="77777777" w:rsidR="00327102" w:rsidRPr="00C17E2B" w:rsidRDefault="00327102" w:rsidP="00327102">
      <w:pPr>
        <w:pStyle w:val="31"/>
      </w:pPr>
      <w:bookmarkStart w:id="132" w:name="_Toc183109530"/>
      <w:r w:rsidRPr="00C17E2B">
        <w:t>일반사항(General)</w:t>
      </w:r>
      <w:bookmarkEnd w:id="132"/>
    </w:p>
    <w:p w14:paraId="5CB3916C" w14:textId="77777777" w:rsidR="00327102" w:rsidRPr="00C17E2B" w:rsidRDefault="00327102" w:rsidP="00327102">
      <w:pPr>
        <w:pStyle w:val="E"/>
        <w:spacing w:line="240" w:lineRule="auto"/>
        <w:rPr>
          <w:rFonts w:ascii="현대체Light" w:eastAsia="현대체Light" w:hAnsi="현대체Light"/>
          <w:color w:val="0000FF"/>
          <w:sz w:val="20"/>
        </w:rPr>
      </w:pPr>
    </w:p>
    <w:p w14:paraId="6FDEB59F" w14:textId="05E2AB1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  <w:r w:rsidRPr="00C17E2B">
        <w:rPr>
          <w:rFonts w:ascii="현대체Light" w:eastAsia="현대체Light" w:hAnsi="현대체Light"/>
          <w:color w:val="000000" w:themeColor="text1"/>
        </w:rPr>
        <w:t>서보보드로부터</w:t>
      </w:r>
      <w:r>
        <w:rPr>
          <w:rFonts w:ascii="현대체Light" w:eastAsia="현대체Light" w:hAnsi="현대체Light"/>
          <w:color w:val="000000" w:themeColor="text1"/>
        </w:rPr>
        <w:t xml:space="preserve"> 24</w:t>
      </w:r>
      <w:r w:rsidRPr="00C17E2B">
        <w:rPr>
          <w:rFonts w:ascii="현대체Light" w:eastAsia="현대체Light" w:hAnsi="현대체Light"/>
          <w:color w:val="000000" w:themeColor="text1"/>
        </w:rPr>
        <w:t>V를 입력받고, 절연형</w:t>
      </w:r>
      <w:r>
        <w:rPr>
          <w:rFonts w:ascii="현대체Light" w:eastAsia="현대체Light" w:hAnsi="현대체Light"/>
          <w:color w:val="000000" w:themeColor="text1"/>
        </w:rPr>
        <w:t xml:space="preserve"> 15V </w:t>
      </w:r>
      <w:r>
        <w:rPr>
          <w:rFonts w:ascii="현대체Light" w:eastAsia="현대체Light" w:hAnsi="현대체Light" w:hint="eastAsia"/>
          <w:color w:val="000000" w:themeColor="text1"/>
        </w:rPr>
        <w:t xml:space="preserve">및 </w:t>
      </w:r>
      <w:r w:rsidR="00732D02">
        <w:rPr>
          <w:rFonts w:ascii="현대체Light" w:eastAsia="현대체Light" w:hAnsi="현대체Light"/>
          <w:color w:val="000000" w:themeColor="text1"/>
        </w:rPr>
        <w:t>-</w:t>
      </w:r>
      <w:r>
        <w:rPr>
          <w:rFonts w:ascii="현대체Light" w:eastAsia="현대체Light" w:hAnsi="현대체Light"/>
          <w:color w:val="000000" w:themeColor="text1"/>
        </w:rPr>
        <w:t xml:space="preserve">5V </w:t>
      </w:r>
      <w:r w:rsidR="0078585C">
        <w:rPr>
          <w:rFonts w:ascii="현대체Light" w:eastAsia="현대체Light" w:hAnsi="현대체Light" w:hint="eastAsia"/>
          <w:color w:val="000000" w:themeColor="text1"/>
        </w:rPr>
        <w:t>2</w:t>
      </w:r>
      <w:r w:rsidRPr="00C17E2B">
        <w:rPr>
          <w:rFonts w:ascii="현대체Light" w:eastAsia="현대체Light" w:hAnsi="현대체Light"/>
          <w:color w:val="000000" w:themeColor="text1"/>
        </w:rPr>
        <w:t>채널 출력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하는 </w:t>
      </w:r>
      <w:r>
        <w:rPr>
          <w:rFonts w:ascii="현대체Light" w:eastAsia="현대체Light" w:hAnsi="현대체Light" w:hint="eastAsia"/>
          <w:color w:val="000000" w:themeColor="text1"/>
        </w:rPr>
        <w:t>전원모듈을 사용한다.</w:t>
      </w:r>
    </w:p>
    <w:p w14:paraId="4DEA895A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 xml:space="preserve">해당 </w:t>
      </w:r>
      <w:r>
        <w:rPr>
          <w:rFonts w:ascii="현대체Light" w:eastAsia="현대체Light" w:hAnsi="현대체Light"/>
          <w:color w:val="000000" w:themeColor="text1"/>
        </w:rPr>
        <w:t>HDF</w:t>
      </w:r>
      <w:r>
        <w:rPr>
          <w:rFonts w:ascii="현대체Light" w:eastAsia="현대체Light" w:hAnsi="현대체Light" w:hint="eastAsia"/>
          <w:color w:val="000000" w:themeColor="text1"/>
        </w:rPr>
        <w:t>는 HDR의 요구스펙을 만족하는 제품을 사용하는 것이 요구사양이다.</w:t>
      </w:r>
    </w:p>
    <w:p w14:paraId="39A40D73" w14:textId="77777777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5A4C0C1" w14:textId="77777777" w:rsidR="00327102" w:rsidRPr="00C17E2B" w:rsidRDefault="00327102" w:rsidP="00327102">
      <w:pPr>
        <w:pStyle w:val="31"/>
      </w:pPr>
      <w:bookmarkStart w:id="133" w:name="_Toc183109531"/>
      <w:r w:rsidRPr="00C17E2B">
        <w:t>구성 및 동작원리(Configuration and operation principle)</w:t>
      </w:r>
      <w:bookmarkEnd w:id="133"/>
    </w:p>
    <w:p w14:paraId="7C838CFE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5DC4E728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65E4BF2C" w14:textId="71581135" w:rsidR="00327102" w:rsidRPr="00473D62" w:rsidRDefault="00327102" w:rsidP="00327102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12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1386EC6E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A28EB96" w14:textId="77777777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EE2B91A" w14:textId="77777777" w:rsidR="00327102" w:rsidRPr="00C17E2B" w:rsidRDefault="00327102" w:rsidP="00327102">
      <w:pPr>
        <w:pStyle w:val="31"/>
      </w:pPr>
      <w:bookmarkStart w:id="134" w:name="_Toc18310953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34"/>
    </w:p>
    <w:p w14:paraId="6AE3EB97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4D1F531" w14:textId="5B7EA3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</w:t>
      </w:r>
      <w:r w:rsidR="006A3A45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.1(PF1) ~ HDF1</w:t>
      </w:r>
      <w:r w:rsidR="006A3A45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5B84406" w14:textId="0E753C53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297F89F" w14:textId="3977BECF" w:rsidR="00CD7179" w:rsidRDefault="00CD7179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C902,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0, IIF914, IIF915</w:t>
      </w:r>
    </w:p>
    <w:p w14:paraId="4916713F" w14:textId="77777777" w:rsidR="00327102" w:rsidRPr="00356167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D035A45" w14:textId="268953A1" w:rsidR="00327102" w:rsidRPr="001E5710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</w:t>
      </w:r>
      <w:r w:rsidR="00F45DD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1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출력전원 전기적 사양)</w:t>
      </w:r>
    </w:p>
    <w:p w14:paraId="04AB07D9" w14:textId="77777777" w:rsidR="00327102" w:rsidRPr="0013733E" w:rsidRDefault="00327102" w:rsidP="00327102">
      <w:pPr>
        <w:pStyle w:val="E"/>
        <w:rPr>
          <w:rFonts w:ascii="현대체Light" w:eastAsia="현대체Light" w:hAnsi="현대체Light"/>
          <w:b/>
          <w:color w:val="FF0000"/>
          <w:sz w:val="20"/>
          <w:szCs w:val="20"/>
        </w:rPr>
      </w:pPr>
    </w:p>
    <w:p w14:paraId="3058D032" w14:textId="59AA880E" w:rsidR="00327102" w:rsidRPr="001E5710" w:rsidRDefault="0078585C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24</w:t>
      </w:r>
      <w:r w:rsidR="00327102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 w:rsidR="00327102" w:rsidRPr="001E5710">
        <w:rPr>
          <w:rFonts w:ascii="현대체Light" w:eastAsia="현대체Light" w:hAnsi="현대체Light"/>
          <w:bCs/>
          <w:color w:val="000000" w:themeColor="text1"/>
          <w:sz w:val="20"/>
          <w:szCs w:val="20"/>
        </w:rPr>
        <w:t>± 5%</w:t>
      </w:r>
      <w:r w:rsidR="00327102"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입력전압을 인가받을 때,</w:t>
      </w:r>
    </w:p>
    <w:p w14:paraId="5A37E920" w14:textId="63B609B3" w:rsidR="00327102" w:rsidRPr="001E5710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아래 표에 해당하는 요구스펙을 만족하는 제품을 사용한다.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78585C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78585C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(P1~P2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2DF75E19" w14:textId="77777777" w:rsidR="00327102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tbl>
      <w:tblPr>
        <w:tblStyle w:val="afffff2"/>
        <w:tblW w:w="0" w:type="auto"/>
        <w:tblLook w:val="04A0" w:firstRow="1" w:lastRow="0" w:firstColumn="1" w:lastColumn="0" w:noHBand="0" w:noVBand="1"/>
      </w:tblPr>
      <w:tblGrid>
        <w:gridCol w:w="1702"/>
        <w:gridCol w:w="1627"/>
        <w:gridCol w:w="1704"/>
        <w:gridCol w:w="1639"/>
        <w:gridCol w:w="1669"/>
        <w:gridCol w:w="1402"/>
      </w:tblGrid>
      <w:tr w:rsidR="00327102" w14:paraId="0BBEFC19" w14:textId="77777777" w:rsidTr="00A273FD">
        <w:tc>
          <w:tcPr>
            <w:tcW w:w="1702" w:type="dxa"/>
          </w:tcPr>
          <w:p w14:paraId="05E1A706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627" w:type="dxa"/>
          </w:tcPr>
          <w:p w14:paraId="3CD13EA9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704" w:type="dxa"/>
          </w:tcPr>
          <w:p w14:paraId="425DBD0D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변동범위</w:t>
            </w:r>
          </w:p>
        </w:tc>
        <w:tc>
          <w:tcPr>
            <w:tcW w:w="1639" w:type="dxa"/>
          </w:tcPr>
          <w:p w14:paraId="212A6587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리플 (mVp-p)</w:t>
            </w:r>
          </w:p>
        </w:tc>
        <w:tc>
          <w:tcPr>
            <w:tcW w:w="1669" w:type="dxa"/>
          </w:tcPr>
          <w:p w14:paraId="7285C2A8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노이즈(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mVp-p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02" w:type="dxa"/>
          </w:tcPr>
          <w:p w14:paraId="1089A656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효율</w:t>
            </w:r>
          </w:p>
        </w:tc>
      </w:tr>
      <w:tr w:rsidR="00327102" w14:paraId="08487883" w14:textId="77777777" w:rsidTr="00A273FD">
        <w:tc>
          <w:tcPr>
            <w:tcW w:w="1702" w:type="dxa"/>
          </w:tcPr>
          <w:p w14:paraId="38DA102B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627" w:type="dxa"/>
          </w:tcPr>
          <w:p w14:paraId="20AB073B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704" w:type="dxa"/>
          </w:tcPr>
          <w:p w14:paraId="5C413275" w14:textId="2A703F39" w:rsidR="00327102" w:rsidRPr="001E5710" w:rsidRDefault="0078585C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+14.5V ~ +15.5</w:t>
            </w:r>
            <w:r w:rsidR="00327102"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1639" w:type="dxa"/>
          </w:tcPr>
          <w:p w14:paraId="4C398C0B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 이하</w:t>
            </w:r>
          </w:p>
        </w:tc>
        <w:tc>
          <w:tcPr>
            <w:tcW w:w="1669" w:type="dxa"/>
          </w:tcPr>
          <w:p w14:paraId="56BE5E28" w14:textId="77305046" w:rsidR="00327102" w:rsidRPr="001E5710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225</w:t>
            </w:r>
            <w:r w:rsidR="00327102"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이하</w:t>
            </w:r>
          </w:p>
        </w:tc>
        <w:tc>
          <w:tcPr>
            <w:tcW w:w="1402" w:type="dxa"/>
          </w:tcPr>
          <w:p w14:paraId="602F0E67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  <w:tr w:rsidR="00327102" w14:paraId="5FEADEDA" w14:textId="77777777" w:rsidTr="00A273FD">
        <w:tc>
          <w:tcPr>
            <w:tcW w:w="1702" w:type="dxa"/>
          </w:tcPr>
          <w:p w14:paraId="5F43ED10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627" w:type="dxa"/>
          </w:tcPr>
          <w:p w14:paraId="4BEA76D9" w14:textId="72C08007" w:rsidR="00327102" w:rsidRPr="001E5710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-</w:t>
            </w:r>
            <w:r w:rsidR="00327102"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5V </w:t>
            </w:r>
            <w:r w:rsidR="00327102"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704" w:type="dxa"/>
          </w:tcPr>
          <w:p w14:paraId="7CDE3C38" w14:textId="62C8FBD8" w:rsidR="00327102" w:rsidRPr="001E5710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-5.5V ~ -4.5</w:t>
            </w:r>
            <w:r w:rsidR="00327102"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1639" w:type="dxa"/>
          </w:tcPr>
          <w:p w14:paraId="74B924EE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Pr="001E5710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</w:t>
            </w:r>
          </w:p>
        </w:tc>
        <w:tc>
          <w:tcPr>
            <w:tcW w:w="1669" w:type="dxa"/>
          </w:tcPr>
          <w:p w14:paraId="7DCAB093" w14:textId="0F4F9434" w:rsidR="00327102" w:rsidRPr="001E5710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150</w:t>
            </w:r>
            <w:r w:rsidR="00327102"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 이하</w:t>
            </w:r>
          </w:p>
        </w:tc>
        <w:tc>
          <w:tcPr>
            <w:tcW w:w="1402" w:type="dxa"/>
          </w:tcPr>
          <w:p w14:paraId="63E4E9D1" w14:textId="77777777" w:rsidR="00327102" w:rsidRPr="001E5710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1E5710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60% 이상</w:t>
            </w:r>
          </w:p>
        </w:tc>
      </w:tr>
    </w:tbl>
    <w:p w14:paraId="37DB6224" w14:textId="77777777" w:rsidR="00327102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7650BE3D" w14:textId="77777777" w:rsidR="00327102" w:rsidRPr="005D6795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129F2F16" w14:textId="2D8E42B0" w:rsidR="00327102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[HDR.1</w:t>
      </w:r>
      <w:r w:rsidR="00F45DD1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2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과전류출력 보호기능)</w:t>
      </w:r>
    </w:p>
    <w:p w14:paraId="7FDE1B75" w14:textId="77777777" w:rsidR="00327102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06D047C0" w14:textId="6220CEA0" w:rsidR="00327102" w:rsidRPr="001E5710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아래 표에 해당하는 요구스펙을 만족하는 제품을 사용한다.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(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출력전원은 </w:t>
      </w:r>
      <w:r w:rsidR="007869BA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 w:rsidRPr="001E571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채널 개별전원</w:t>
      </w:r>
      <w:r w:rsidR="007869BA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(P1~P2</w:t>
      </w:r>
      <w:r w:rsidRPr="001E5710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</w:p>
    <w:p w14:paraId="7F5D481E" w14:textId="77777777" w:rsidR="00327102" w:rsidRPr="00AF3564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8A4B005" w14:textId="77777777" w:rsidR="00327102" w:rsidRPr="005D6795" w:rsidRDefault="00327102" w:rsidP="00327102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tbl>
      <w:tblPr>
        <w:tblStyle w:val="afffff2"/>
        <w:tblW w:w="7793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9"/>
      </w:tblGrid>
      <w:tr w:rsidR="00327102" w:rsidRPr="00812BBD" w14:paraId="1AF888AF" w14:textId="77777777" w:rsidTr="00A273FD">
        <w:tc>
          <w:tcPr>
            <w:tcW w:w="1948" w:type="dxa"/>
          </w:tcPr>
          <w:p w14:paraId="210172E1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출력포트</w:t>
            </w:r>
          </w:p>
        </w:tc>
        <w:tc>
          <w:tcPr>
            <w:tcW w:w="1948" w:type="dxa"/>
          </w:tcPr>
          <w:p w14:paraId="4FA0EB04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전압 (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RMS)</w:t>
            </w:r>
          </w:p>
        </w:tc>
        <w:tc>
          <w:tcPr>
            <w:tcW w:w="1948" w:type="dxa"/>
          </w:tcPr>
          <w:p w14:paraId="6B64EB04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전류(MAX)</w:t>
            </w:r>
          </w:p>
        </w:tc>
        <w:tc>
          <w:tcPr>
            <w:tcW w:w="1949" w:type="dxa"/>
          </w:tcPr>
          <w:p w14:paraId="1998EE3E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검출 범위</w:t>
            </w:r>
          </w:p>
        </w:tc>
      </w:tr>
      <w:tr w:rsidR="00327102" w:rsidRPr="00812BBD" w14:paraId="30CF7B2F" w14:textId="77777777" w:rsidTr="00A273FD">
        <w:tc>
          <w:tcPr>
            <w:tcW w:w="1948" w:type="dxa"/>
          </w:tcPr>
          <w:p w14:paraId="4BA051FA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948" w:type="dxa"/>
          </w:tcPr>
          <w:p w14:paraId="6075CAB2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+15V 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21EDF791" w14:textId="617C0A13" w:rsidR="00327102" w:rsidRPr="00812BBD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100</w:t>
            </w:r>
            <w:r w:rsidR="00327102"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mA</w:t>
            </w:r>
          </w:p>
        </w:tc>
        <w:tc>
          <w:tcPr>
            <w:tcW w:w="1949" w:type="dxa"/>
          </w:tcPr>
          <w:p w14:paraId="413F348A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  <w:tr w:rsidR="00327102" w:rsidRPr="00812BBD" w14:paraId="6602D488" w14:textId="77777777" w:rsidTr="00A273FD">
        <w:tc>
          <w:tcPr>
            <w:tcW w:w="1948" w:type="dxa"/>
          </w:tcPr>
          <w:p w14:paraId="22B586E1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948" w:type="dxa"/>
          </w:tcPr>
          <w:p w14:paraId="2904202F" w14:textId="61C95409" w:rsidR="00327102" w:rsidRPr="00812BBD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-</w:t>
            </w:r>
            <w:r w:rsidR="00327102"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5V </w:t>
            </w:r>
            <w:r w:rsidR="00327102"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d.c</w:t>
            </w:r>
          </w:p>
        </w:tc>
        <w:tc>
          <w:tcPr>
            <w:tcW w:w="1948" w:type="dxa"/>
          </w:tcPr>
          <w:p w14:paraId="1E5378A1" w14:textId="03BFB5CF" w:rsidR="00327102" w:rsidRPr="00812BBD" w:rsidRDefault="00732D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</w:t>
            </w:r>
            <w:r w:rsidR="00327102"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0mA</w:t>
            </w:r>
          </w:p>
        </w:tc>
        <w:tc>
          <w:tcPr>
            <w:tcW w:w="1949" w:type="dxa"/>
          </w:tcPr>
          <w:p w14:paraId="03476BE5" w14:textId="77777777" w:rsidR="00327102" w:rsidRPr="00812BBD" w:rsidRDefault="00327102" w:rsidP="00A273FD">
            <w:pPr>
              <w:pStyle w:val="E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250mA</w:t>
            </w:r>
            <w:r w:rsidRPr="00812BBD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 xml:space="preserve"> </w:t>
            </w:r>
            <w:r w:rsidRPr="00812BBD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이하에서 검출</w:t>
            </w:r>
          </w:p>
        </w:tc>
      </w:tr>
    </w:tbl>
    <w:p w14:paraId="6F3847ED" w14:textId="77777777" w:rsidR="00327102" w:rsidRPr="005D6795" w:rsidRDefault="00327102" w:rsidP="00327102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5D2C41E3" w14:textId="77777777" w:rsidR="00327102" w:rsidRPr="005D6795" w:rsidRDefault="00327102" w:rsidP="00327102">
      <w:pPr>
        <w:pStyle w:val="E"/>
        <w:rPr>
          <w:rFonts w:ascii="현대체Light" w:eastAsia="현대체Light" w:hAnsi="현대체Light"/>
          <w:b/>
          <w:color w:val="0000FF"/>
          <w:sz w:val="20"/>
          <w:szCs w:val="20"/>
        </w:rPr>
      </w:pPr>
    </w:p>
    <w:p w14:paraId="05E885CC" w14:textId="2A4AFB4A" w:rsidR="00327102" w:rsidRDefault="00327102" w:rsidP="00327102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lastRenderedPageBreak/>
        <w:t>[HDR.1</w:t>
      </w:r>
      <w:r w:rsidR="00BC236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2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5D6795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 w:rsidRPr="005D679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제품선정</w:t>
      </w:r>
      <w:r w:rsidRPr="00FB4D2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고려사항 </w:t>
      </w:r>
      <w:r>
        <w:rPr>
          <w:rFonts w:ascii="바탕" w:eastAsia="바탕" w:hAnsi="바탕" w:cs="바탕" w:hint="eastAsia"/>
          <w:b/>
          <w:color w:val="000000" w:themeColor="text1"/>
          <w:sz w:val="20"/>
          <w:szCs w:val="20"/>
        </w:rPr>
        <w:t>–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3 (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절연 성능)</w:t>
      </w:r>
    </w:p>
    <w:p w14:paraId="44619EE7" w14:textId="77777777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019DBCE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각 포트의 선간전압에 대해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AC 2.5kV, DC1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kV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내압시험 pass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여부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인가시간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분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/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누설전류 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.5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m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A)</w:t>
      </w:r>
    </w:p>
    <w:p w14:paraId="2B127083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각 포트 간 절연저항 50M옴 이상 (절연저항계로 측정)</w:t>
      </w:r>
    </w:p>
    <w:p w14:paraId="7D732309" w14:textId="77777777" w:rsidR="00327102" w:rsidRPr="00812BBD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94A9A88" w14:textId="3FB9915E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E17290C" w14:textId="77777777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98EA2CC" w14:textId="77777777" w:rsidR="00327102" w:rsidRPr="00C17E2B" w:rsidRDefault="00327102" w:rsidP="00327102">
      <w:pPr>
        <w:pStyle w:val="31"/>
      </w:pPr>
      <w:bookmarkStart w:id="135" w:name="_Toc183109533"/>
      <w:r w:rsidRPr="00C17E2B">
        <w:t>대체, 확장성 및 향후 확장 가능성(Substitute, extendability and potential for future extendability)</w:t>
      </w:r>
      <w:bookmarkEnd w:id="135"/>
    </w:p>
    <w:p w14:paraId="20086C77" w14:textId="77777777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E35CA79" w14:textId="0FDBDA96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15V를 입력받아 독립적으로 </w:t>
      </w:r>
      <w:r w:rsidR="003D0117">
        <w:rPr>
          <w:rFonts w:ascii="현대체Light" w:eastAsia="현대체Light" w:hAnsi="현대체Light"/>
          <w:color w:val="000000" w:themeColor="text1"/>
          <w:sz w:val="20"/>
          <w:szCs w:val="20"/>
        </w:rPr>
        <w:t>2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채널의 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>15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 w:rsidR="003D0117">
        <w:rPr>
          <w:rFonts w:ascii="현대체Light" w:eastAsia="현대체Light" w:hAnsi="현대체Light"/>
          <w:color w:val="000000" w:themeColor="text1"/>
          <w:sz w:val="20"/>
          <w:szCs w:val="20"/>
        </w:rPr>
        <w:t>, -5</w:t>
      </w:r>
      <w:r w:rsidR="003D011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V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를 출력하는 </w:t>
      </w:r>
      <w:r w:rsidR="003D011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상용부품이 있다면 사용하면 된다.</w:t>
      </w:r>
    </w:p>
    <w:p w14:paraId="177E79A5" w14:textId="65A537AF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E560E91" w14:textId="71553C48" w:rsidR="006F66B5" w:rsidRDefault="006F66B5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DF699CE" w14:textId="77777777" w:rsidR="006F66B5" w:rsidRPr="00C17E2B" w:rsidRDefault="006F66B5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A0D7AB1" w14:textId="77777777" w:rsidR="00327102" w:rsidRPr="00C17E2B" w:rsidRDefault="00327102" w:rsidP="00327102">
      <w:pPr>
        <w:pStyle w:val="31"/>
      </w:pPr>
      <w:bookmarkStart w:id="136" w:name="_Toc183109534"/>
      <w:r w:rsidRPr="00C17E2B">
        <w:t>검증방법(Verification method)</w:t>
      </w:r>
      <w:bookmarkEnd w:id="136"/>
    </w:p>
    <w:p w14:paraId="2228CAA5" w14:textId="77777777" w:rsidR="00327102" w:rsidRPr="00C17E2B" w:rsidRDefault="00327102" w:rsidP="00327102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1F2D677" w14:textId="77777777" w:rsidR="00327102" w:rsidRDefault="00327102" w:rsidP="00327102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</w:rPr>
        <w:t>HDR의 요구스펙을 만족하는 제품을 잘 선정했는지 제품스펙을 확인한다.</w:t>
      </w:r>
    </w:p>
    <w:p w14:paraId="01225B48" w14:textId="0966E657" w:rsidR="0000106A" w:rsidRDefault="0000106A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B9F43E3" w14:textId="559E84F8" w:rsidR="002D12D7" w:rsidRDefault="002D12D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D5FF157" w14:textId="77777777" w:rsidR="002D12D7" w:rsidRDefault="002D12D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C9E9252" w14:textId="5363FE6F" w:rsidR="002D12D7" w:rsidRDefault="002D12D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9011CE2" w14:textId="1C05C6E1" w:rsidR="002D12D7" w:rsidRPr="00C17E2B" w:rsidRDefault="002D12D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70786997" w14:textId="5F0321ED" w:rsidR="000873EE" w:rsidRPr="00C17E2B" w:rsidRDefault="002D12D7" w:rsidP="000873EE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37" w:name="_Toc183109535"/>
      <w:r>
        <w:rPr>
          <w:rFonts w:ascii="현대체Light" w:eastAsia="현대체Light" w:hAnsi="현대체Light"/>
          <w:color w:val="000000" w:themeColor="text1"/>
        </w:rPr>
        <w:lastRenderedPageBreak/>
        <w:t>[HDF.13</w:t>
      </w:r>
      <w:r w:rsidR="000873EE" w:rsidRPr="00C17E2B">
        <w:rPr>
          <w:rFonts w:ascii="현대체Light" w:eastAsia="현대체Light" w:hAnsi="현대체Light"/>
          <w:color w:val="000000" w:themeColor="text1"/>
        </w:rPr>
        <w:t>] [</w:t>
      </w:r>
      <w:r w:rsidR="000B61C3" w:rsidRPr="00C17E2B">
        <w:rPr>
          <w:rFonts w:ascii="현대체Light" w:eastAsia="현대체Light" w:hAnsi="현대체Light" w:hint="eastAsia"/>
          <w:color w:val="000000" w:themeColor="text1"/>
        </w:rPr>
        <w:t>회생방전 제어</w:t>
      </w:r>
      <w:r w:rsidR="000873EE" w:rsidRPr="00C17E2B">
        <w:rPr>
          <w:rFonts w:ascii="현대체Light" w:eastAsia="현대체Light" w:hAnsi="현대체Light"/>
          <w:color w:val="000000" w:themeColor="text1"/>
        </w:rPr>
        <w:t>]</w:t>
      </w:r>
      <w:bookmarkEnd w:id="137"/>
    </w:p>
    <w:p w14:paraId="74EABDBE" w14:textId="22CFAD70" w:rsidR="00470F1B" w:rsidRPr="00C17E2B" w:rsidRDefault="00470F1B" w:rsidP="00470F1B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746D638A" w14:textId="77777777" w:rsidR="00FF5CB3" w:rsidRPr="00C17E2B" w:rsidRDefault="00FF5CB3" w:rsidP="00BC40C9">
      <w:pPr>
        <w:pStyle w:val="31"/>
      </w:pPr>
      <w:bookmarkStart w:id="138" w:name="_Toc183109536"/>
      <w:r w:rsidRPr="00C17E2B">
        <w:t>일반사항(General)</w:t>
      </w:r>
      <w:bookmarkEnd w:id="138"/>
    </w:p>
    <w:p w14:paraId="2AEAE95F" w14:textId="77777777" w:rsidR="002D12D7" w:rsidRPr="00B11339" w:rsidRDefault="002D12D7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DMIGBT</w:t>
      </w:r>
      <w:r>
        <w:rPr>
          <w:rFonts w:ascii="Cambria" w:eastAsia="현대체Light" w:hAnsi="Cambria" w:hint="eastAsia"/>
          <w:color w:val="000000" w:themeColor="text1"/>
          <w:sz w:val="20"/>
        </w:rPr>
        <w:t>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/>
          <w:color w:val="000000" w:themeColor="text1"/>
          <w:sz w:val="20"/>
        </w:rPr>
        <w:t>IGBT</w:t>
      </w:r>
      <w:r>
        <w:rPr>
          <w:rFonts w:ascii="Cambria" w:eastAsia="현대체Light" w:hAnsi="Cambria" w:hint="eastAsia"/>
          <w:color w:val="000000" w:themeColor="text1"/>
          <w:sz w:val="20"/>
        </w:rPr>
        <w:t>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사용목적은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다음과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같다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. </w:t>
      </w:r>
    </w:p>
    <w:p w14:paraId="1107BCC7" w14:textId="77777777" w:rsidR="002D12D7" w:rsidRPr="00EF6411" w:rsidRDefault="002D12D7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인버터를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서보전동기를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구동할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급감속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또는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급제동이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필요한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경우가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많으므로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전동기의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관성에너지를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전기에너지로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회수하는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회생제동의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요구된다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70E1DAE8" w14:textId="77777777" w:rsidR="002D12D7" w:rsidRPr="00EF6411" w:rsidRDefault="002D12D7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그러나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전기에너지로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회수하는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에너지절감비용이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회생제어시스템을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비용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대비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경제성이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떨어진다면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DC</w:t>
      </w:r>
      <w:r>
        <w:rPr>
          <w:rFonts w:ascii="Cambria" w:eastAsia="현대체Light" w:hAnsi="Cambria" w:hint="eastAsia"/>
          <w:color w:val="000000" w:themeColor="text1"/>
          <w:sz w:val="20"/>
        </w:rPr>
        <w:t>링크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커패시터의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내압사양을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초과하지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않도록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저항으로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열을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손실시켜버리는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발전제동</w:t>
      </w:r>
      <w:r>
        <w:rPr>
          <w:rFonts w:ascii="Cambria" w:eastAsia="현대체Light" w:hAnsi="Cambria" w:hint="eastAsia"/>
          <w:color w:val="000000" w:themeColor="text1"/>
          <w:sz w:val="20"/>
        </w:rPr>
        <w:t>(</w:t>
      </w:r>
      <w:r>
        <w:rPr>
          <w:rFonts w:ascii="Cambria" w:eastAsia="현대체Light" w:hAnsi="Cambria"/>
          <w:color w:val="000000" w:themeColor="text1"/>
          <w:sz w:val="20"/>
        </w:rPr>
        <w:t>dynamic braking</w:t>
      </w:r>
      <w:r>
        <w:rPr>
          <w:rFonts w:ascii="Cambria" w:eastAsia="현대체Light" w:hAnsi="Cambria" w:hint="eastAsia"/>
          <w:color w:val="000000" w:themeColor="text1"/>
          <w:sz w:val="20"/>
        </w:rPr>
        <w:t>)</w:t>
      </w:r>
      <w:r>
        <w:rPr>
          <w:rFonts w:ascii="Cambria" w:eastAsia="현대체Light" w:hAnsi="Cambria" w:hint="eastAsia"/>
          <w:color w:val="000000" w:themeColor="text1"/>
          <w:sz w:val="20"/>
        </w:rPr>
        <w:t>기능이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구현되어야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2397F476" w14:textId="55BA368B" w:rsidR="002D12D7" w:rsidRPr="009F08E0" w:rsidRDefault="002D12D7" w:rsidP="00AF1FAE">
      <w:pPr>
        <w:pStyle w:val="E"/>
        <w:numPr>
          <w:ilvl w:val="1"/>
          <w:numId w:val="18"/>
        </w:numPr>
        <w:rPr>
          <w:rFonts w:ascii="Cambria" w:eastAsia="맑은 고딕" w:hAnsi="Cambria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이를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위해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IGBT </w:t>
      </w:r>
      <w:r>
        <w:rPr>
          <w:rFonts w:ascii="Cambria" w:eastAsia="현대체Light" w:hAnsi="Cambria" w:hint="eastAsia"/>
          <w:color w:val="000000" w:themeColor="text1"/>
          <w:sz w:val="20"/>
        </w:rPr>
        <w:t>소자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및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제동저항</w:t>
      </w:r>
      <w:r>
        <w:rPr>
          <w:rFonts w:ascii="Cambria" w:eastAsia="현대체Light" w:hAnsi="Cambria" w:hint="eastAsia"/>
          <w:color w:val="000000" w:themeColor="text1"/>
          <w:sz w:val="20"/>
        </w:rPr>
        <w:t>(</w:t>
      </w:r>
      <w:r>
        <w:rPr>
          <w:rFonts w:ascii="Cambria" w:eastAsia="현대체Light" w:hAnsi="Cambria" w:hint="eastAsia"/>
          <w:color w:val="000000" w:themeColor="text1"/>
          <w:sz w:val="20"/>
        </w:rPr>
        <w:t>회생저항</w:t>
      </w:r>
      <w:r>
        <w:rPr>
          <w:rFonts w:ascii="Cambria" w:eastAsia="현대체Light" w:hAnsi="Cambria" w:hint="eastAsia"/>
          <w:color w:val="000000" w:themeColor="text1"/>
          <w:sz w:val="20"/>
        </w:rPr>
        <w:t>)</w:t>
      </w:r>
      <w:r>
        <w:rPr>
          <w:rFonts w:ascii="Cambria" w:eastAsia="현대체Light" w:hAnsi="Cambria" w:hint="eastAsia"/>
          <w:color w:val="000000" w:themeColor="text1"/>
          <w:sz w:val="20"/>
        </w:rPr>
        <w:t>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회로를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구성하여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DC</w:t>
      </w:r>
      <w:r>
        <w:rPr>
          <w:rFonts w:ascii="Cambria" w:eastAsia="현대체Light" w:hAnsi="Cambria" w:hint="eastAsia"/>
          <w:color w:val="000000" w:themeColor="text1"/>
          <w:sz w:val="20"/>
        </w:rPr>
        <w:t>링크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전압이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정격허용범위를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초과하면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IGBT</w:t>
      </w:r>
      <w:r>
        <w:rPr>
          <w:rFonts w:ascii="Cambria" w:eastAsia="현대체Light" w:hAnsi="Cambria" w:hint="eastAsia"/>
          <w:color w:val="000000" w:themeColor="text1"/>
          <w:sz w:val="20"/>
        </w:rPr>
        <w:t>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구동하여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열로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소비시키는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간편한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구현방식을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채택한다</w:t>
      </w:r>
      <w:r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9D706AD" w14:textId="77777777" w:rsidR="00FF5CB3" w:rsidRPr="002D12D7" w:rsidRDefault="00FF5CB3" w:rsidP="00FF5CB3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927FB34" w14:textId="77777777" w:rsidR="00FF5CB3" w:rsidRPr="00C17E2B" w:rsidRDefault="00FF5CB3" w:rsidP="00BC40C9">
      <w:pPr>
        <w:pStyle w:val="31"/>
      </w:pPr>
      <w:bookmarkStart w:id="139" w:name="_Toc183109537"/>
      <w:r w:rsidRPr="00C17E2B">
        <w:t>구성 및 동작원리(Configuration and operation principle)</w:t>
      </w:r>
      <w:bookmarkEnd w:id="139"/>
    </w:p>
    <w:p w14:paraId="6DDCEA5B" w14:textId="3AC63356" w:rsidR="00FF5CB3" w:rsidRDefault="00FF5CB3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90715B1" w14:textId="7848D3AC" w:rsidR="002D12D7" w:rsidRPr="002D12D7" w:rsidRDefault="002D12D7" w:rsidP="002D12D7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13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6FD7EAA9" w14:textId="77777777" w:rsidR="002D12D7" w:rsidRPr="00C17E2B" w:rsidRDefault="002D12D7" w:rsidP="002D12D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9523A8C" w14:textId="77777777" w:rsidR="002D12D7" w:rsidRPr="00C17E2B" w:rsidRDefault="002D12D7" w:rsidP="002D12D7">
      <w:pPr>
        <w:pStyle w:val="31"/>
      </w:pPr>
      <w:bookmarkStart w:id="140" w:name="_Toc183109538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40"/>
    </w:p>
    <w:p w14:paraId="729CEF16" w14:textId="77777777" w:rsidR="002D12D7" w:rsidRDefault="002D12D7" w:rsidP="002D12D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98D2438" w14:textId="1FB5BA39" w:rsidR="002D12D7" w:rsidRDefault="002D12D7" w:rsidP="002D12D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</w:t>
      </w:r>
      <w:r w:rsidR="006A3A45">
        <w:rPr>
          <w:rFonts w:ascii="현대체Light" w:eastAsia="현대체Light" w:hAnsi="현대체Light"/>
          <w:color w:val="000000" w:themeColor="text1"/>
          <w:sz w:val="20"/>
          <w:szCs w:val="20"/>
        </w:rPr>
        <w:t>3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.1(PF1) ~ HDF1</w:t>
      </w:r>
      <w:r w:rsidR="006A3A45">
        <w:rPr>
          <w:rFonts w:ascii="현대체Light" w:eastAsia="현대체Light" w:hAnsi="현대체Light"/>
          <w:color w:val="000000" w:themeColor="text1"/>
          <w:sz w:val="20"/>
          <w:szCs w:val="20"/>
        </w:rPr>
        <w:t>3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0AC462D" w14:textId="79347C88" w:rsidR="002D12D7" w:rsidRDefault="002D12D7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D9A6E95" w14:textId="59EF1EDD" w:rsidR="003237A8" w:rsidRPr="002D12D7" w:rsidRDefault="003237A8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IIF909, IIF918</w:t>
      </w:r>
    </w:p>
    <w:p w14:paraId="45A5EFA6" w14:textId="77777777" w:rsidR="002D12D7" w:rsidRPr="00C17E2B" w:rsidRDefault="002D12D7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F17978C" w14:textId="5EC33AEC" w:rsidR="00FF5CB3" w:rsidRPr="003F6AA2" w:rsidRDefault="0080706C" w:rsidP="00FF5CB3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9E30DB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2D12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.13</w:t>
      </w:r>
      <w:r w:rsidR="00FF5CB3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="00FF5CB3"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 w:rsidR="002D12D7">
        <w:rPr>
          <w:rFonts w:ascii="현대체Light" w:eastAsia="현대체Light" w:hAnsi="현대체Light"/>
          <w:b/>
          <w:color w:val="0000FF"/>
          <w:sz w:val="20"/>
          <w:szCs w:val="20"/>
        </w:rPr>
        <w:t>.</w:t>
      </w:r>
      <w:r w:rsidR="002D12D7">
        <w:rPr>
          <w:rFonts w:ascii="현대체Light" w:eastAsia="현대체Light" w:hAnsi="현대체Light" w:hint="eastAsia"/>
          <w:b/>
          <w:color w:val="0000FF"/>
          <w:sz w:val="20"/>
          <w:szCs w:val="20"/>
        </w:rPr>
        <w:t>x</w:t>
      </w:r>
      <w:r w:rsidR="00FF5CB3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FF5CB3"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회생방전 </w:t>
      </w:r>
      <w:r w:rsidR="002D12D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동작</w:t>
      </w:r>
    </w:p>
    <w:p w14:paraId="3C20942C" w14:textId="016031F4" w:rsidR="00FF5CB3" w:rsidRDefault="00FF5CB3" w:rsidP="00FF5CB3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26918D5" w14:textId="5650F34C" w:rsidR="002D12D7" w:rsidRDefault="002D12D7" w:rsidP="00FF5CB3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아래의 전압레벨에 도달하였을 때, 히스테리시스 영역 내에서 회생방전 동작이 이루어지는지 확인한다.</w:t>
      </w:r>
    </w:p>
    <w:p w14:paraId="2CD45503" w14:textId="77777777" w:rsidR="002D12D7" w:rsidRPr="002D12D7" w:rsidRDefault="002D12D7" w:rsidP="00FF5CB3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90D5428" w14:textId="000280B6" w:rsidR="00FF5CB3" w:rsidRPr="002D12D7" w:rsidRDefault="00FF5CB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 xml:space="preserve">회생방전전압 </w:t>
      </w:r>
      <w:r w:rsidR="002D12D7">
        <w:rPr>
          <w:rFonts w:ascii="현대체Light" w:eastAsia="현대체Light" w:hAnsi="현대체Light" w:hint="eastAsia"/>
          <w:lang w:eastAsia="ko-KR"/>
        </w:rPr>
        <w:t>설정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 w:rsidR="002D12D7">
        <w:rPr>
          <w:rFonts w:ascii="현대체Light" w:eastAsia="현대체Light" w:hAnsi="현대체Light"/>
          <w:lang w:eastAsia="ko-KR"/>
        </w:rPr>
        <w:t>: DC</w:t>
      </w:r>
      <w:r w:rsidRPr="003F6AA2">
        <w:rPr>
          <w:rFonts w:ascii="현대체Light" w:eastAsia="현대체Light" w:hAnsi="현대체Light"/>
          <w:lang w:eastAsia="ko-KR"/>
        </w:rPr>
        <w:t>375 V</w:t>
      </w:r>
      <w:r w:rsidR="002D12D7">
        <w:rPr>
          <w:rFonts w:ascii="현대체Light" w:eastAsia="현대체Light" w:hAnsi="현대체Light"/>
          <w:lang w:eastAsia="ko-KR"/>
        </w:rPr>
        <w:t xml:space="preserve"> </w:t>
      </w:r>
      <w:r w:rsidR="002D12D7">
        <w:rPr>
          <w:rFonts w:ascii="현대체Light" w:eastAsia="현대체Light" w:hAnsi="현대체Light" w:hint="eastAsia"/>
          <w:lang w:eastAsia="ko-KR"/>
        </w:rPr>
        <w:t>설정</w:t>
      </w:r>
    </w:p>
    <w:p w14:paraId="20E77105" w14:textId="0856910A" w:rsidR="002D1D01" w:rsidRDefault="002D1D01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>회생방전 개시전압 레벨은 가변저항을 통해 조절할 수 있도록 한다.</w:t>
      </w:r>
    </w:p>
    <w:p w14:paraId="7C06EC2B" w14:textId="7B887C18" w:rsidR="002D12D7" w:rsidRDefault="002D12D7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 xml:space="preserve">히스테리시스 폭 </w:t>
      </w:r>
      <w:r w:rsidRPr="003F6AA2">
        <w:rPr>
          <w:rFonts w:ascii="현대체Light" w:eastAsia="현대체Light" w:hAnsi="현대체Light"/>
          <w:lang w:eastAsia="ko-KR"/>
        </w:rPr>
        <w:t xml:space="preserve">: </w:t>
      </w:r>
      <w:r w:rsidRPr="003F6AA2">
        <w:rPr>
          <w:rFonts w:ascii="현대체Light" w:eastAsia="현대체Light" w:hAnsi="현대체Light" w:hint="eastAsia"/>
          <w:lang w:eastAsia="ko-KR"/>
        </w:rPr>
        <w:t>10</w:t>
      </w:r>
      <w:r w:rsidRPr="003F6AA2">
        <w:rPr>
          <w:rFonts w:ascii="현대체Light" w:eastAsia="현대체Light" w:hAnsi="현대체Light"/>
          <w:lang w:eastAsia="ko-KR"/>
        </w:rPr>
        <w:t>V</w:t>
      </w:r>
    </w:p>
    <w:p w14:paraId="3E0D98EF" w14:textId="26C01430" w:rsidR="009F08E0" w:rsidRPr="003F6AA2" w:rsidRDefault="009F08E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회로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 xml:space="preserve">C905, 내부 인터페이스 신호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>IIF909</w:t>
      </w:r>
    </w:p>
    <w:p w14:paraId="0F62C317" w14:textId="72A5A487" w:rsidR="0080706C" w:rsidRDefault="0080706C" w:rsidP="0080706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7A5CD39" w14:textId="77777777" w:rsidR="002D12D7" w:rsidRPr="003F6AA2" w:rsidRDefault="002D12D7" w:rsidP="0080706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AE302AD" w14:textId="24277043" w:rsidR="0080706C" w:rsidRPr="00C17E2B" w:rsidRDefault="0080706C" w:rsidP="0080706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</w:t>
      </w:r>
      <w:r w:rsidR="009E30DB"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HDR</w:t>
      </w:r>
      <w:r w:rsidR="002D12D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2</w:t>
      </w:r>
      <w:r w:rsidR="002D12D7"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제어전원 OFF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 오동작방지</w:t>
      </w:r>
    </w:p>
    <w:p w14:paraId="51EA7EF6" w14:textId="77777777" w:rsidR="0080706C" w:rsidRPr="002D12D7" w:rsidRDefault="0080706C" w:rsidP="0080706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BCBA364" w14:textId="4D666CE4" w:rsidR="00FF5CB3" w:rsidRPr="009F08E0" w:rsidRDefault="0080706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b/>
          <w:color w:val="0000FF"/>
        </w:rPr>
      </w:pPr>
      <w:r w:rsidRPr="00C17E2B">
        <w:rPr>
          <w:rFonts w:ascii="현대체Light" w:eastAsia="현대체Light" w:hAnsi="현대체Light" w:hint="eastAsia"/>
          <w:lang w:eastAsia="ko-KR"/>
        </w:rPr>
        <w:t xml:space="preserve">회생방전 제어용 </w:t>
      </w:r>
      <w:r w:rsidRPr="00C17E2B">
        <w:rPr>
          <w:rFonts w:ascii="현대체Light" w:eastAsia="현대체Light" w:hAnsi="현대체Light"/>
          <w:lang w:eastAsia="ko-KR"/>
        </w:rPr>
        <w:t>+15V</w:t>
      </w:r>
      <w:r w:rsidRPr="00C17E2B">
        <w:rPr>
          <w:rFonts w:ascii="현대체Light" w:eastAsia="현대체Light" w:hAnsi="현대체Light" w:hint="eastAsia"/>
          <w:lang w:eastAsia="ko-KR"/>
        </w:rPr>
        <w:t xml:space="preserve">와 </w:t>
      </w:r>
      <w:r w:rsidRPr="00C17E2B">
        <w:rPr>
          <w:rFonts w:ascii="현대체Light" w:eastAsia="현대체Light" w:hAnsi="현대체Light"/>
          <w:lang w:eastAsia="ko-KR"/>
        </w:rPr>
        <w:t>-5V</w:t>
      </w:r>
      <w:r w:rsidRPr="00C17E2B">
        <w:rPr>
          <w:rFonts w:ascii="현대체Light" w:eastAsia="현대체Light" w:hAnsi="현대체Light" w:hint="eastAsia"/>
          <w:lang w:eastAsia="ko-KR"/>
        </w:rPr>
        <w:t xml:space="preserve">가 전원OFF가 되면서 저전압이 발생될 때 회생IGBT의 오동작 방지회로 </w:t>
      </w:r>
      <w:r w:rsidR="002D12D7">
        <w:rPr>
          <w:rFonts w:ascii="현대체Light" w:eastAsia="현대체Light" w:hAnsi="현대체Light" w:hint="eastAsia"/>
          <w:lang w:eastAsia="ko-KR"/>
        </w:rPr>
        <w:t>구동하여 gate</w:t>
      </w:r>
      <w:r w:rsidR="002D12D7">
        <w:rPr>
          <w:rFonts w:ascii="현대체Light" w:eastAsia="현대체Light" w:hAnsi="현대체Light"/>
          <w:lang w:eastAsia="ko-KR"/>
        </w:rPr>
        <w:t xml:space="preserve"> </w:t>
      </w:r>
      <w:r w:rsidR="002D12D7">
        <w:rPr>
          <w:rFonts w:ascii="현대체Light" w:eastAsia="현대체Light" w:hAnsi="현대체Light" w:hint="eastAsia"/>
          <w:lang w:eastAsia="ko-KR"/>
        </w:rPr>
        <w:t>전압이 OF</w:t>
      </w:r>
      <w:r w:rsidR="002D12D7">
        <w:rPr>
          <w:rFonts w:ascii="현대체Light" w:eastAsia="현대체Light" w:hAnsi="현대체Light"/>
          <w:lang w:eastAsia="ko-KR"/>
        </w:rPr>
        <w:t xml:space="preserve">F </w:t>
      </w:r>
      <w:r w:rsidR="002D12D7">
        <w:rPr>
          <w:rFonts w:ascii="현대체Light" w:eastAsia="현대체Light" w:hAnsi="현대체Light" w:hint="eastAsia"/>
          <w:lang w:eastAsia="ko-KR"/>
        </w:rPr>
        <w:t>상태를 유지하는지 확인</w:t>
      </w:r>
    </w:p>
    <w:p w14:paraId="6D6C3E44" w14:textId="4241CF6E" w:rsidR="009F08E0" w:rsidRPr="009F08E0" w:rsidRDefault="009F08E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회로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 xml:space="preserve">C905, 내부 인터페이스 신호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>IIF909</w:t>
      </w:r>
    </w:p>
    <w:p w14:paraId="4EE48EE3" w14:textId="6954BDE0" w:rsidR="00FF5CB3" w:rsidRDefault="00FF5CB3" w:rsidP="00FF5CB3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1B4FCF8" w14:textId="4F760F04" w:rsidR="00557721" w:rsidRPr="003F6AA2" w:rsidRDefault="00557721" w:rsidP="0055772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3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 오버타임</w:t>
      </w:r>
    </w:p>
    <w:p w14:paraId="7759921A" w14:textId="77777777" w:rsidR="00557721" w:rsidRPr="003F6AA2" w:rsidRDefault="00557721" w:rsidP="00557721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246F1BF" w14:textId="714627FE" w:rsidR="00557721" w:rsidRDefault="00557721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 xml:space="preserve">회생동작이 </w:t>
      </w:r>
      <w:r>
        <w:rPr>
          <w:rFonts w:ascii="현대체Light" w:eastAsia="현대체Light" w:hAnsi="현대체Light"/>
          <w:lang w:eastAsia="ko-KR"/>
        </w:rPr>
        <w:t xml:space="preserve">30ms </w:t>
      </w:r>
      <w:r w:rsidRPr="003F6AA2">
        <w:rPr>
          <w:rFonts w:ascii="현대체Light" w:eastAsia="현대체Light" w:hAnsi="현대체Light" w:hint="eastAsia"/>
          <w:lang w:eastAsia="ko-KR"/>
        </w:rPr>
        <w:t xml:space="preserve">오버타임되었을 때, 때 </w:t>
      </w:r>
      <w:r>
        <w:rPr>
          <w:rFonts w:ascii="현대체Light" w:eastAsia="현대체Light" w:hAnsi="현대체Light" w:hint="eastAsia"/>
          <w:lang w:eastAsia="ko-KR"/>
        </w:rPr>
        <w:t>IIF902</w:t>
      </w:r>
      <w:r>
        <w:rPr>
          <w:rFonts w:ascii="현대체Light" w:eastAsia="현대체Light" w:hAnsi="현대체Light"/>
          <w:lang w:eastAsia="ko-KR"/>
        </w:rPr>
        <w:t xml:space="preserve"> 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730535A1" w14:textId="6B88EAB1" w:rsidR="00557721" w:rsidRPr="002B2905" w:rsidRDefault="00BD6A00" w:rsidP="00FF5CB3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회로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 xml:space="preserve">C905, 내부 인터페이스 신호 </w:t>
      </w:r>
      <w:r>
        <w:rPr>
          <w:rFonts w:ascii="현대체Light" w:eastAsia="현대체Light" w:hAnsi="현대체Light"/>
          <w:lang w:eastAsia="ko-KR"/>
        </w:rPr>
        <w:t xml:space="preserve">: </w:t>
      </w:r>
      <w:r>
        <w:rPr>
          <w:rFonts w:ascii="현대체Light" w:eastAsia="현대체Light" w:hAnsi="현대체Light" w:hint="eastAsia"/>
          <w:lang w:eastAsia="ko-KR"/>
        </w:rPr>
        <w:t>IIF918</w:t>
      </w:r>
    </w:p>
    <w:p w14:paraId="52E7A18F" w14:textId="62968E67" w:rsidR="00FF5CB3" w:rsidRPr="00C17E2B" w:rsidRDefault="00FF5CB3" w:rsidP="00FF5CB3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B2DC23E" w14:textId="77777777" w:rsidR="00FF5CB3" w:rsidRPr="00C17E2B" w:rsidRDefault="00FF5CB3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5818F74" w14:textId="77777777" w:rsidR="00FF5CB3" w:rsidRPr="00C17E2B" w:rsidRDefault="00FF5CB3" w:rsidP="00BC40C9">
      <w:pPr>
        <w:pStyle w:val="31"/>
      </w:pPr>
      <w:bookmarkStart w:id="141" w:name="_Toc183109539"/>
      <w:r w:rsidRPr="00C17E2B">
        <w:t>대체, 확장성 및 향후 확장 가능성(Substitute, extendability and potential for future extendability)</w:t>
      </w:r>
      <w:bookmarkEnd w:id="141"/>
    </w:p>
    <w:p w14:paraId="47C2A311" w14:textId="2A7952F0" w:rsidR="00FF5CB3" w:rsidRPr="00C17E2B" w:rsidRDefault="00FF5CB3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0F69932" w14:textId="588CE28C" w:rsidR="00FF5CB3" w:rsidRPr="00C17E2B" w:rsidRDefault="004A042B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회생방전 제어</w:t>
      </w:r>
      <w:r w:rsidR="00FF5CB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회로의 부품은 대체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가능하도록 아날로그 수동/능동소자가 호환되는 패키지IC가 사용되도록 한다</w:t>
      </w:r>
      <w:r w:rsidR="00FF5CB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.</w:t>
      </w:r>
    </w:p>
    <w:p w14:paraId="5F5FDAB8" w14:textId="77777777" w:rsidR="00FF5CB3" w:rsidRPr="00C17E2B" w:rsidRDefault="00FF5CB3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56B096" w14:textId="77777777" w:rsidR="00FF5CB3" w:rsidRPr="00C17E2B" w:rsidRDefault="00FF5CB3" w:rsidP="00BC40C9">
      <w:pPr>
        <w:pStyle w:val="31"/>
      </w:pPr>
      <w:bookmarkStart w:id="142" w:name="_Toc183109540"/>
      <w:r w:rsidRPr="00C17E2B">
        <w:t>검증방법(Verification method)</w:t>
      </w:r>
      <w:bookmarkEnd w:id="142"/>
    </w:p>
    <w:p w14:paraId="7D55CD59" w14:textId="0176856E" w:rsidR="00FF5CB3" w:rsidRPr="00C17E2B" w:rsidRDefault="00FF5CB3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FB3BFA6" w14:textId="524BAE15" w:rsidR="00FF5CB3" w:rsidRPr="00C17E2B" w:rsidRDefault="009E30DB" w:rsidP="00FF5CB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3C399F">
        <w:rPr>
          <w:rFonts w:ascii="현대체Light" w:eastAsia="현대체Light" w:hAnsi="현대체Light"/>
          <w:color w:val="000000" w:themeColor="text1"/>
          <w:sz w:val="20"/>
          <w:szCs w:val="20"/>
        </w:rPr>
        <w:t>13.1~13</w:t>
      </w:r>
      <w:r w:rsidR="00557721">
        <w:rPr>
          <w:rFonts w:ascii="현대체Light" w:eastAsia="현대체Light" w:hAnsi="현대체Light"/>
          <w:color w:val="000000" w:themeColor="text1"/>
          <w:sz w:val="20"/>
          <w:szCs w:val="20"/>
        </w:rPr>
        <w:t>.3</w:t>
      </w:r>
      <w:r w:rsidR="00FF5CB3"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FF5CB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="00FF5CB3"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3C399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오실로스코프로 </w:t>
      </w:r>
      <w:r w:rsidR="003C399F">
        <w:rPr>
          <w:rFonts w:ascii="현대체Light" w:eastAsia="현대체Light" w:hAnsi="현대체Light"/>
          <w:color w:val="000000" w:themeColor="text1"/>
          <w:sz w:val="20"/>
          <w:szCs w:val="20"/>
        </w:rPr>
        <w:t>PN</w:t>
      </w:r>
      <w:r w:rsidR="003C399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전압 및 회생저항으로 흐르는 전류</w:t>
      </w:r>
      <w:r w:rsidR="00FF5CB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측정</w:t>
      </w:r>
    </w:p>
    <w:p w14:paraId="113038C1" w14:textId="3B0F26A2" w:rsidR="000873EE" w:rsidRDefault="000873EE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F49D7C3" w14:textId="11673412" w:rsidR="002D12D7" w:rsidRDefault="002D12D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F454179" w14:textId="1FF4DFD3" w:rsidR="006A3A45" w:rsidRDefault="006A3A4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272B170" w14:textId="432FCE83" w:rsidR="006A3A45" w:rsidRPr="00C17E2B" w:rsidRDefault="006A3A45" w:rsidP="006A3A45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43" w:name="_Toc183109541"/>
      <w:r>
        <w:rPr>
          <w:rFonts w:ascii="현대체Light" w:eastAsia="현대체Light" w:hAnsi="현대체Light"/>
          <w:color w:val="000000" w:themeColor="text1"/>
        </w:rPr>
        <w:lastRenderedPageBreak/>
        <w:t>[HDF.14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 w:rsidRPr="00C17E2B">
        <w:rPr>
          <w:rFonts w:ascii="현대체Light" w:eastAsia="현대체Light" w:hAnsi="현대체Light" w:hint="eastAsia"/>
          <w:color w:val="000000" w:themeColor="text1"/>
        </w:rPr>
        <w:t>회생방전저항 과열 검지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43"/>
    </w:p>
    <w:p w14:paraId="650DFDFC" w14:textId="77777777" w:rsidR="006A3A45" w:rsidRPr="00C17E2B" w:rsidRDefault="006A3A45" w:rsidP="006A3A45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64D5A6C1" w14:textId="77777777" w:rsidR="006A3A45" w:rsidRPr="00C17E2B" w:rsidRDefault="006A3A45" w:rsidP="006A3A45">
      <w:pPr>
        <w:pStyle w:val="31"/>
      </w:pPr>
      <w:bookmarkStart w:id="144" w:name="_Toc183109542"/>
      <w:r w:rsidRPr="00C17E2B">
        <w:t>일반사항(General)</w:t>
      </w:r>
      <w:bookmarkEnd w:id="144"/>
    </w:p>
    <w:p w14:paraId="3C0954CA" w14:textId="3DCF22E4" w:rsidR="006A3A45" w:rsidRPr="001F7AB5" w:rsidRDefault="006A3A4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 w:hint="eastAsia"/>
          <w:lang w:eastAsia="ko-KR"/>
        </w:rPr>
        <w:t>회생저항에 부착된 온도센서의 접점신호를 받아 온도센서 접점이 오픈되었을 때 에러로 인지하는 신호를 생성한다.</w:t>
      </w:r>
      <w:r w:rsidR="001F7AB5" w:rsidRPr="001F7AB5">
        <w:rPr>
          <w:rFonts w:ascii="현대체Light" w:eastAsia="현대체Light" w:hAnsi="현대체Light"/>
          <w:lang w:eastAsia="ko-KR"/>
        </w:rPr>
        <w:t xml:space="preserve"> </w:t>
      </w:r>
    </w:p>
    <w:p w14:paraId="1ADE4401" w14:textId="77777777" w:rsidR="006A3A45" w:rsidRP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BE394BB" w14:textId="77777777" w:rsidR="006A3A45" w:rsidRPr="00C17E2B" w:rsidRDefault="006A3A45" w:rsidP="006A3A45">
      <w:pPr>
        <w:pStyle w:val="31"/>
      </w:pPr>
      <w:bookmarkStart w:id="145" w:name="_Toc183109543"/>
      <w:r w:rsidRPr="00C17E2B">
        <w:t>구성 및 동작원리(Configuration and operation principle)</w:t>
      </w:r>
      <w:bookmarkEnd w:id="145"/>
    </w:p>
    <w:p w14:paraId="44CDB6E1" w14:textId="77777777" w:rsid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2EDB3A0" w14:textId="5BB18774" w:rsidR="006A3A45" w:rsidRPr="002D12D7" w:rsidRDefault="006A3A45" w:rsidP="006A3A45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14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1410CB75" w14:textId="77777777" w:rsidR="006A3A45" w:rsidRPr="00C17E2B" w:rsidRDefault="006A3A45" w:rsidP="006A3A4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35A022C" w14:textId="77777777" w:rsidR="006A3A45" w:rsidRPr="00C17E2B" w:rsidRDefault="006A3A45" w:rsidP="006A3A45">
      <w:pPr>
        <w:pStyle w:val="31"/>
      </w:pPr>
      <w:bookmarkStart w:id="146" w:name="_Toc183109544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46"/>
    </w:p>
    <w:p w14:paraId="0F123472" w14:textId="77777777" w:rsid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872A074" w14:textId="7B8D455B" w:rsid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HDF14.1(PF1) ~ HDF14.4(PF4)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75AAB801" w14:textId="77777777" w:rsidR="00B3128B" w:rsidRDefault="00B3128B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656E196" w14:textId="18A187B4" w:rsidR="006A3A45" w:rsidRDefault="00B3128B" w:rsidP="006A3A45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C904,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IIF902</w:t>
      </w:r>
    </w:p>
    <w:p w14:paraId="0616CE43" w14:textId="545B6348" w:rsid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B557FEA" w14:textId="223248F6" w:rsidR="006A3A45" w:rsidRPr="003F6AA2" w:rsidRDefault="006A3A45" w:rsidP="006A3A4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온도센서 정상 및 과열검지 </w:t>
      </w:r>
    </w:p>
    <w:p w14:paraId="5A18F857" w14:textId="77777777" w:rsidR="006A3A45" w:rsidRPr="003F6AA2" w:rsidRDefault="006A3A45" w:rsidP="006A3A4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AFC14A0" w14:textId="2C12230B" w:rsidR="006A3A45" w:rsidRDefault="006A3A4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>회생저항 과열이 발생하여 N</w:t>
      </w:r>
      <w:r w:rsidRPr="003F6AA2">
        <w:rPr>
          <w:rFonts w:ascii="현대체Light" w:eastAsia="현대체Light" w:hAnsi="현대체Light"/>
          <w:lang w:eastAsia="ko-KR"/>
        </w:rPr>
        <w:t>ormal close</w:t>
      </w:r>
      <w:r w:rsidRPr="003F6AA2">
        <w:rPr>
          <w:rFonts w:ascii="현대체Light" w:eastAsia="현대체Light" w:hAnsi="현대체Light" w:hint="eastAsia"/>
          <w:lang w:eastAsia="ko-KR"/>
        </w:rPr>
        <w:t xml:space="preserve">의 온도센서가 </w:t>
      </w:r>
      <w:r w:rsidRPr="003F6AA2">
        <w:rPr>
          <w:rFonts w:ascii="현대체Light" w:eastAsia="현대체Light" w:hAnsi="현대체Light"/>
          <w:lang w:eastAsia="ko-KR"/>
        </w:rPr>
        <w:t>Open</w:t>
      </w:r>
      <w:r w:rsidRPr="003F6AA2">
        <w:rPr>
          <w:rFonts w:ascii="현대체Light" w:eastAsia="현대체Light" w:hAnsi="현대체Light" w:hint="eastAsia"/>
          <w:lang w:eastAsia="ko-KR"/>
        </w:rPr>
        <w:t xml:space="preserve">되었을 때, </w:t>
      </w:r>
      <w:r w:rsidR="001F7AB5">
        <w:rPr>
          <w:rFonts w:ascii="현대체Light" w:eastAsia="현대체Light" w:hAnsi="현대체Light" w:hint="eastAsia"/>
          <w:lang w:eastAsia="ko-KR"/>
        </w:rPr>
        <w:t>IIF902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 w:rsidR="001F7AB5">
        <w:rPr>
          <w:rFonts w:ascii="현대체Light" w:eastAsia="현대체Light" w:hAnsi="현대체Light" w:hint="eastAsia"/>
          <w:lang w:eastAsia="ko-KR"/>
        </w:rPr>
        <w:t>L</w:t>
      </w:r>
      <w:r w:rsidR="001F7AB5">
        <w:rPr>
          <w:rFonts w:ascii="현대체Light" w:eastAsia="현대체Light" w:hAnsi="현대체Light"/>
          <w:lang w:eastAsia="ko-KR"/>
        </w:rPr>
        <w:t>ow</w:t>
      </w:r>
      <w:r w:rsidR="001F7AB5"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6652224F" w14:textId="79CF14F8" w:rsidR="006A3A45" w:rsidRPr="00C17E2B" w:rsidRDefault="006A3A45" w:rsidP="006A3A4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7FB18B2" w14:textId="77777777" w:rsidR="006A3A45" w:rsidRPr="00C17E2B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6EF695C" w14:textId="77777777" w:rsidR="006A3A45" w:rsidRPr="00C17E2B" w:rsidRDefault="006A3A45" w:rsidP="006A3A45">
      <w:pPr>
        <w:pStyle w:val="31"/>
      </w:pPr>
      <w:bookmarkStart w:id="147" w:name="_Toc183109545"/>
      <w:r w:rsidRPr="00C17E2B">
        <w:t>대체, 확장성 및 향후 확장 가능성(Substitute, extendability and potential for future extendability)</w:t>
      </w:r>
      <w:bookmarkEnd w:id="147"/>
    </w:p>
    <w:p w14:paraId="6ECDB9DC" w14:textId="198E27A0" w:rsidR="006A3A45" w:rsidRPr="00C17E2B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2E5EDC5" w14:textId="77777777" w:rsidR="00B90775" w:rsidRPr="00C17E2B" w:rsidRDefault="00B90775" w:rsidP="00B9077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회생방전저항 과열에러 검지회로의 부품은 대체 가능하도록 아날로그 수동/능동소자가 호환되는 패키지IC가 사용되도록 한다.</w:t>
      </w:r>
    </w:p>
    <w:p w14:paraId="35D83490" w14:textId="77777777" w:rsidR="006A3A45" w:rsidRPr="00B90775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2654557" w14:textId="77777777" w:rsidR="006A3A45" w:rsidRPr="00C17E2B" w:rsidRDefault="006A3A45" w:rsidP="006A3A45">
      <w:pPr>
        <w:pStyle w:val="31"/>
      </w:pPr>
      <w:bookmarkStart w:id="148" w:name="_Toc183109546"/>
      <w:r w:rsidRPr="00C17E2B">
        <w:t>검증방법(Verification method)</w:t>
      </w:r>
      <w:bookmarkEnd w:id="148"/>
    </w:p>
    <w:p w14:paraId="2081BBB1" w14:textId="37E04062" w:rsidR="006A3A45" w:rsidRPr="00C17E2B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C0A3571" w14:textId="0B9F8A94" w:rsidR="006A3A45" w:rsidRPr="00C17E2B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B90775">
        <w:rPr>
          <w:rFonts w:ascii="현대체Light" w:eastAsia="현대체Light" w:hAnsi="현대체Light"/>
          <w:color w:val="000000" w:themeColor="text1"/>
          <w:sz w:val="20"/>
          <w:szCs w:val="20"/>
        </w:rPr>
        <w:t>14</w:t>
      </w:r>
      <w:r w:rsidR="00557721"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오실로스코프로 </w:t>
      </w:r>
      <w:r w:rsidR="00B9077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I</w:t>
      </w:r>
      <w:r w:rsidR="00B90775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IF902 </w:t>
      </w:r>
      <w:r w:rsidR="00B9077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1EB0F61C" w14:textId="77777777" w:rsid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5DE63A5" w14:textId="77777777" w:rsidR="006A3A45" w:rsidRDefault="006A3A45" w:rsidP="006A3A4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98B3D1" w14:textId="508F3B9C" w:rsidR="002D12D7" w:rsidRPr="00C17E2B" w:rsidRDefault="006A3A4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06F8A872" w14:textId="2D8C38E2" w:rsidR="00557721" w:rsidRPr="00C17E2B" w:rsidRDefault="00557721" w:rsidP="00557721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49" w:name="_Toc183109547"/>
      <w:r>
        <w:rPr>
          <w:rFonts w:ascii="현대체Light" w:eastAsia="현대체Light" w:hAnsi="현대체Light"/>
          <w:color w:val="000000" w:themeColor="text1"/>
        </w:rPr>
        <w:lastRenderedPageBreak/>
        <w:t>[HDF.15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회생방전저항 </w:t>
      </w:r>
      <w:r>
        <w:rPr>
          <w:rFonts w:ascii="현대체Light" w:eastAsia="현대체Light" w:hAnsi="현대체Light" w:hint="eastAsia"/>
          <w:color w:val="000000" w:themeColor="text1"/>
        </w:rPr>
        <w:t>단선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 검지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49"/>
    </w:p>
    <w:p w14:paraId="0C62BF6F" w14:textId="77777777" w:rsidR="00557721" w:rsidRPr="00C17E2B" w:rsidRDefault="00557721" w:rsidP="00557721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4356CAA2" w14:textId="77777777" w:rsidR="00557721" w:rsidRPr="00C17E2B" w:rsidRDefault="00557721" w:rsidP="00557721">
      <w:pPr>
        <w:pStyle w:val="31"/>
      </w:pPr>
      <w:bookmarkStart w:id="150" w:name="_Toc183109548"/>
      <w:r w:rsidRPr="00C17E2B">
        <w:t>일반사항(General)</w:t>
      </w:r>
      <w:bookmarkEnd w:id="150"/>
    </w:p>
    <w:p w14:paraId="22C470D0" w14:textId="6A6B21CE" w:rsidR="00557721" w:rsidRPr="00CF4D4F" w:rsidRDefault="009F08E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 w:hint="eastAsia"/>
          <w:lang w:eastAsia="ko-KR"/>
        </w:rPr>
        <w:t xml:space="preserve">회생방전저항 </w:t>
      </w:r>
      <w:r>
        <w:rPr>
          <w:rFonts w:ascii="현대체Light" w:eastAsia="현대체Light" w:hAnsi="현대체Light" w:hint="eastAsia"/>
          <w:lang w:eastAsia="ko-KR"/>
        </w:rPr>
        <w:t>단선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검지는 회생저항이</w:t>
      </w:r>
      <w:r w:rsidR="00557721" w:rsidRPr="00C17E2B">
        <w:rPr>
          <w:rFonts w:ascii="현대체Light" w:eastAsia="현대체Light" w:hAnsi="현대체Light" w:hint="eastAsia"/>
          <w:lang w:eastAsia="ko-KR"/>
        </w:rPr>
        <w:t xml:space="preserve"> 오픈되었을 때 에러로 인지하는 신호를 생성한다.</w:t>
      </w:r>
      <w:r w:rsidR="00557721" w:rsidRPr="001F7AB5">
        <w:rPr>
          <w:rFonts w:ascii="현대체Light" w:eastAsia="현대체Light" w:hAnsi="현대체Light"/>
          <w:lang w:eastAsia="ko-KR"/>
        </w:rPr>
        <w:t xml:space="preserve"> </w:t>
      </w:r>
    </w:p>
    <w:p w14:paraId="65288FEF" w14:textId="77777777" w:rsidR="00557721" w:rsidRPr="006A3A45" w:rsidRDefault="00557721" w:rsidP="0055772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026C2C0" w14:textId="77777777" w:rsidR="00557721" w:rsidRPr="00C17E2B" w:rsidRDefault="00557721" w:rsidP="00557721">
      <w:pPr>
        <w:pStyle w:val="31"/>
      </w:pPr>
      <w:bookmarkStart w:id="151" w:name="_Toc183109549"/>
      <w:r w:rsidRPr="00C17E2B">
        <w:t>구성 및 동작원리(Configuration and operation principle)</w:t>
      </w:r>
      <w:bookmarkEnd w:id="151"/>
    </w:p>
    <w:p w14:paraId="4A0A346A" w14:textId="77777777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489993C" w14:textId="4E740FFF" w:rsidR="00557721" w:rsidRPr="002D12D7" w:rsidRDefault="00557721" w:rsidP="00557721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15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2DC8344B" w14:textId="77777777" w:rsidR="00557721" w:rsidRPr="00C17E2B" w:rsidRDefault="00557721" w:rsidP="0055772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48ADC23" w14:textId="77777777" w:rsidR="00557721" w:rsidRPr="00C17E2B" w:rsidRDefault="00557721" w:rsidP="00557721">
      <w:pPr>
        <w:pStyle w:val="31"/>
      </w:pPr>
      <w:bookmarkStart w:id="152" w:name="_Toc183109550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52"/>
    </w:p>
    <w:p w14:paraId="0E2C2214" w14:textId="77777777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E241A61" w14:textId="657A501A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</w:t>
      </w:r>
      <w:r w:rsidR="009F08E0">
        <w:rPr>
          <w:rFonts w:ascii="현대체Light" w:eastAsia="현대체Light" w:hAnsi="현대체Light"/>
          <w:color w:val="000000" w:themeColor="text1"/>
          <w:sz w:val="20"/>
          <w:szCs w:val="20"/>
        </w:rPr>
        <w:t>5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.1(PF1) ~ HDF1</w:t>
      </w:r>
      <w:r w:rsidR="009F08E0">
        <w:rPr>
          <w:rFonts w:ascii="현대체Light" w:eastAsia="현대체Light" w:hAnsi="현대체Light"/>
          <w:color w:val="000000" w:themeColor="text1"/>
          <w:sz w:val="20"/>
          <w:szCs w:val="20"/>
        </w:rPr>
        <w:t>5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A14CF28" w14:textId="1D2C8AE4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E80F3E9" w14:textId="1B4A940C" w:rsidR="00B3128B" w:rsidRDefault="00B3128B" w:rsidP="00B3128B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IIF904</w:t>
      </w:r>
    </w:p>
    <w:p w14:paraId="50D8FE48" w14:textId="77777777" w:rsidR="00B3128B" w:rsidRDefault="00B3128B" w:rsidP="0055772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BB616B0" w14:textId="617D687F" w:rsidR="00557721" w:rsidRPr="001F7AB5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3916B68" w14:textId="5101C600" w:rsidR="00557721" w:rsidRPr="003F6AA2" w:rsidRDefault="00557721" w:rsidP="0055772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회생저항 단선</w:t>
      </w:r>
    </w:p>
    <w:p w14:paraId="4CD225DC" w14:textId="77777777" w:rsidR="00557721" w:rsidRPr="003F6AA2" w:rsidRDefault="00557721" w:rsidP="00557721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1459A5C" w14:textId="3783C2F8" w:rsidR="00CF4D4F" w:rsidRPr="00303890" w:rsidRDefault="00557721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 w:rsidRPr="003F6AA2">
        <w:rPr>
          <w:rFonts w:ascii="현대체Light" w:eastAsia="현대체Light" w:hAnsi="현대체Light" w:hint="eastAsia"/>
          <w:lang w:eastAsia="ko-KR"/>
        </w:rPr>
        <w:t xml:space="preserve">회생저항이 </w:t>
      </w:r>
      <w:r>
        <w:rPr>
          <w:rFonts w:ascii="현대체Light" w:eastAsia="현대체Light" w:hAnsi="현대체Light" w:hint="eastAsia"/>
          <w:lang w:eastAsia="ko-KR"/>
        </w:rPr>
        <w:t>과열되어 단선되는 상황을 가정하여,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회생저항이 </w:t>
      </w:r>
      <w:r w:rsidRPr="003F6AA2">
        <w:rPr>
          <w:rFonts w:ascii="현대체Light" w:eastAsia="현대체Light" w:hAnsi="현대체Light" w:hint="eastAsia"/>
          <w:lang w:eastAsia="ko-KR"/>
        </w:rPr>
        <w:t xml:space="preserve">전기적으로 </w:t>
      </w:r>
      <w:r w:rsidRPr="003F6AA2">
        <w:rPr>
          <w:rFonts w:ascii="현대체Light" w:eastAsia="현대체Light" w:hAnsi="현대체Light"/>
          <w:lang w:eastAsia="ko-KR"/>
        </w:rPr>
        <w:t>Open</w:t>
      </w:r>
      <w:r w:rsidRPr="003F6AA2">
        <w:rPr>
          <w:rFonts w:ascii="현대체Light" w:eastAsia="현대체Light" w:hAnsi="현대체Light" w:hint="eastAsia"/>
          <w:lang w:eastAsia="ko-KR"/>
        </w:rPr>
        <w:t xml:space="preserve">되었을 때 </w:t>
      </w:r>
      <w:r w:rsidR="00CF4D4F">
        <w:rPr>
          <w:rFonts w:ascii="현대체Light" w:eastAsia="현대체Light" w:hAnsi="현대체Light" w:hint="eastAsia"/>
          <w:lang w:eastAsia="ko-KR"/>
        </w:rPr>
        <w:t>IIF904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58FFA631" w14:textId="77777777" w:rsidR="00557721" w:rsidRPr="006A3A45" w:rsidRDefault="00557721" w:rsidP="00557721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E0C025E" w14:textId="473630F6" w:rsidR="00557721" w:rsidRPr="00C17E2B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DC3A725" w14:textId="77777777" w:rsidR="00557721" w:rsidRPr="00C17E2B" w:rsidRDefault="00557721" w:rsidP="00557721">
      <w:pPr>
        <w:pStyle w:val="31"/>
      </w:pPr>
      <w:bookmarkStart w:id="153" w:name="_Toc183109551"/>
      <w:r w:rsidRPr="00C17E2B">
        <w:t>대체, 확장성 및 향후 확장 가능성(Substitute, extendability and potential for future extendability)</w:t>
      </w:r>
      <w:bookmarkEnd w:id="153"/>
    </w:p>
    <w:p w14:paraId="75EFE57E" w14:textId="77777777" w:rsidR="00557721" w:rsidRPr="00C17E2B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F4415AD" w14:textId="0199A933" w:rsidR="00557721" w:rsidRPr="00C17E2B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회생방전저항 </w:t>
      </w:r>
      <w:r w:rsidR="006D0BF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단선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검지회로의 부품은 대체 가능하도록 아날로그 수동/능동소자가 호환되는 패키지IC가 사용되도록 한다.</w:t>
      </w:r>
    </w:p>
    <w:p w14:paraId="42004DE9" w14:textId="77777777" w:rsidR="00557721" w:rsidRPr="00B90775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0B9C91A" w14:textId="77777777" w:rsidR="00557721" w:rsidRPr="00C17E2B" w:rsidRDefault="00557721" w:rsidP="00557721">
      <w:pPr>
        <w:pStyle w:val="31"/>
      </w:pPr>
      <w:bookmarkStart w:id="154" w:name="_Toc183109552"/>
      <w:r w:rsidRPr="00C17E2B">
        <w:t>검증방법(Verification method)</w:t>
      </w:r>
      <w:bookmarkEnd w:id="154"/>
    </w:p>
    <w:p w14:paraId="12649BAD" w14:textId="77777777" w:rsidR="00557721" w:rsidRPr="00C17E2B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B4FC49" w14:textId="5A5CCF35" w:rsidR="00557721" w:rsidRPr="00C17E2B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14</w:t>
      </w:r>
      <w:r w:rsidR="006D0BF0"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오실로스코프로 I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IF</w:t>
      </w:r>
      <w:r w:rsidR="006D0BF0">
        <w:rPr>
          <w:rFonts w:ascii="현대체Light" w:eastAsia="현대체Light" w:hAnsi="현대체Light"/>
          <w:color w:val="000000" w:themeColor="text1"/>
          <w:sz w:val="20"/>
          <w:szCs w:val="20"/>
        </w:rPr>
        <w:t>904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123F5E74" w14:textId="77777777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4174B21" w14:textId="77777777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CA9F34D" w14:textId="77777777" w:rsidR="00557721" w:rsidRDefault="00557721" w:rsidP="0055772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045C95B3" w14:textId="5CF7EEA6" w:rsidR="006E4F10" w:rsidRPr="00C17E2B" w:rsidRDefault="006E4F10" w:rsidP="006E4F10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55" w:name="_Toc183109553"/>
      <w:r>
        <w:rPr>
          <w:rFonts w:ascii="현대체Light" w:eastAsia="현대체Light" w:hAnsi="현대체Light"/>
          <w:color w:val="000000" w:themeColor="text1"/>
        </w:rPr>
        <w:lastRenderedPageBreak/>
        <w:t>[HDF.16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PN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과전압 검지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55"/>
    </w:p>
    <w:p w14:paraId="6EE79E36" w14:textId="77777777" w:rsidR="006E4F10" w:rsidRPr="00C17E2B" w:rsidRDefault="006E4F10" w:rsidP="006E4F10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46AD6192" w14:textId="77777777" w:rsidR="006E4F10" w:rsidRPr="00C17E2B" w:rsidRDefault="006E4F10" w:rsidP="006E4F10">
      <w:pPr>
        <w:pStyle w:val="31"/>
      </w:pPr>
      <w:bookmarkStart w:id="156" w:name="_Toc183109554"/>
      <w:r w:rsidRPr="00C17E2B">
        <w:t>일반사항(General)</w:t>
      </w:r>
      <w:bookmarkEnd w:id="156"/>
    </w:p>
    <w:p w14:paraId="54C35D46" w14:textId="51CF33B4" w:rsidR="006E4F10" w:rsidRPr="00C17E2B" w:rsidRDefault="006E4F1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/>
          <w:lang w:eastAsia="ko-KR"/>
        </w:rPr>
        <w:t>PN</w:t>
      </w:r>
      <w:r w:rsidRPr="00C17E2B">
        <w:rPr>
          <w:rFonts w:ascii="현대체Light" w:eastAsia="현대체Light" w:hAnsi="현대체Light" w:hint="eastAsia"/>
          <w:lang w:eastAsia="ko-KR"/>
        </w:rPr>
        <w:t xml:space="preserve"> 전압을 모니터링하다가 설정된 </w:t>
      </w:r>
      <w:r w:rsidRPr="00C17E2B">
        <w:rPr>
          <w:rFonts w:ascii="현대체Light" w:eastAsia="현대체Light" w:hAnsi="현대체Light"/>
          <w:lang w:eastAsia="ko-KR"/>
        </w:rPr>
        <w:t>PN</w:t>
      </w:r>
      <w:r w:rsidRPr="00C17E2B">
        <w:rPr>
          <w:rFonts w:ascii="현대체Light" w:eastAsia="현대체Light" w:hAnsi="현대체Light" w:hint="eastAsia"/>
          <w:lang w:eastAsia="ko-KR"/>
        </w:rPr>
        <w:t>과전압 레벨을 넘어서면 에러로 인지하는 신호를 생성한다.</w:t>
      </w:r>
    </w:p>
    <w:p w14:paraId="7DF22FB7" w14:textId="77777777" w:rsidR="006E4F10" w:rsidRP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F1D780A" w14:textId="77777777" w:rsidR="006E4F10" w:rsidRPr="00C17E2B" w:rsidRDefault="006E4F10" w:rsidP="006E4F10">
      <w:pPr>
        <w:pStyle w:val="31"/>
      </w:pPr>
      <w:bookmarkStart w:id="157" w:name="_Toc183109555"/>
      <w:r w:rsidRPr="00C17E2B">
        <w:t>구성 및 동작원리(Configuration and operation principle)</w:t>
      </w:r>
      <w:bookmarkEnd w:id="157"/>
    </w:p>
    <w:p w14:paraId="3892FB83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9C7AF4C" w14:textId="22A24441" w:rsidR="006E4F10" w:rsidRPr="002D12D7" w:rsidRDefault="006E4F10" w:rsidP="006E4F10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7C9CE739" w14:textId="77777777" w:rsidR="006E4F10" w:rsidRPr="00C17E2B" w:rsidRDefault="006E4F10" w:rsidP="006E4F1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A5F7636" w14:textId="77777777" w:rsidR="006E4F10" w:rsidRPr="00C17E2B" w:rsidRDefault="006E4F10" w:rsidP="006E4F10">
      <w:pPr>
        <w:pStyle w:val="31"/>
      </w:pPr>
      <w:bookmarkStart w:id="158" w:name="_Toc18310955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58"/>
    </w:p>
    <w:p w14:paraId="2B46BCE0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3C8AD3F" w14:textId="078F0185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HDF16.1(PF1) ~ HDF16.4(PF4)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4AB3BDA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823FE99" w14:textId="59E3B1DA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C906, C917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IIF905, IIF908</w:t>
      </w:r>
    </w:p>
    <w:p w14:paraId="27EB1CB5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1B91F87" w14:textId="77777777" w:rsidR="006E4F10" w:rsidRPr="001F7AB5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5FB345E" w14:textId="0AEB2635" w:rsidR="006E4F10" w:rsidRPr="003F6AA2" w:rsidRDefault="006E4F10" w:rsidP="006E4F1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PN 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과전압 신호 생성</w:t>
      </w:r>
    </w:p>
    <w:p w14:paraId="0114C815" w14:textId="77777777" w:rsidR="006E4F10" w:rsidRPr="003F6AA2" w:rsidRDefault="006E4F10" w:rsidP="006E4F10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02A7B34" w14:textId="08717BE8" w:rsidR="006E4F10" w:rsidRDefault="006E4F1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 xml:space="preserve">가변저항 조절을 통한 </w:t>
      </w:r>
      <w:r w:rsidRPr="00C17E2B">
        <w:rPr>
          <w:rFonts w:ascii="현대체Light" w:eastAsia="현대체Light" w:hAnsi="현대체Light" w:hint="eastAsia"/>
          <w:lang w:eastAsia="ko-KR"/>
        </w:rPr>
        <w:t>과전압</w:t>
      </w:r>
      <w:r>
        <w:rPr>
          <w:rFonts w:ascii="현대체Light" w:eastAsia="현대체Light" w:hAnsi="현대체Light" w:hint="eastAsia"/>
          <w:lang w:eastAsia="ko-KR"/>
        </w:rPr>
        <w:t xml:space="preserve"> 인지</w:t>
      </w:r>
      <w:r w:rsidRPr="00C17E2B">
        <w:rPr>
          <w:rFonts w:ascii="현대체Light" w:eastAsia="현대체Light" w:hAnsi="현대체Light" w:hint="eastAsia"/>
          <w:lang w:eastAsia="ko-KR"/>
        </w:rPr>
        <w:t>레벨</w:t>
      </w:r>
      <w:r>
        <w:rPr>
          <w:rFonts w:ascii="현대체Light" w:eastAsia="현대체Light" w:hAnsi="현대체Light" w:hint="eastAsia"/>
          <w:lang w:eastAsia="ko-KR"/>
        </w:rPr>
        <w:t xml:space="preserve"> 설정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 w:rsidRPr="00C17E2B">
        <w:rPr>
          <w:rFonts w:ascii="현대체Light" w:eastAsia="현대체Light" w:hAnsi="현대체Light"/>
          <w:lang w:eastAsia="ko-KR"/>
        </w:rPr>
        <w:t xml:space="preserve">: </w:t>
      </w:r>
      <w:r w:rsidRPr="00C17E2B">
        <w:rPr>
          <w:rFonts w:ascii="현대체Light" w:eastAsia="현대체Light" w:hAnsi="현대체Light" w:hint="eastAsia"/>
          <w:lang w:eastAsia="ko-KR"/>
        </w:rPr>
        <w:t>D</w:t>
      </w:r>
      <w:r>
        <w:rPr>
          <w:rFonts w:ascii="현대체Light" w:eastAsia="현대체Light" w:hAnsi="현대체Light"/>
          <w:lang w:eastAsia="ko-KR"/>
        </w:rPr>
        <w:t xml:space="preserve">C390~395V </w:t>
      </w:r>
      <w:r>
        <w:rPr>
          <w:rFonts w:ascii="현대체Light" w:eastAsia="현대체Light" w:hAnsi="현대체Light" w:hint="eastAsia"/>
          <w:lang w:eastAsia="ko-KR"/>
        </w:rPr>
        <w:t>사이</w:t>
      </w:r>
    </w:p>
    <w:p w14:paraId="04AB2111" w14:textId="77777777" w:rsidR="000E600F" w:rsidRPr="006E4F10" w:rsidRDefault="000E600F" w:rsidP="000E600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</w:p>
    <w:p w14:paraId="0CF2427E" w14:textId="4153C739" w:rsidR="006E4F10" w:rsidRPr="006E4F10" w:rsidRDefault="006E4F1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/>
          <w:color w:val="000000" w:themeColor="text1"/>
          <w:lang w:eastAsia="ko-KR"/>
        </w:rPr>
        <w:t>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전압을 저항분압하여 생성한 신호와 가변저항을 통해 생성한 신호를 아날로그 </w:t>
      </w:r>
      <w:r w:rsidRPr="003F6AA2">
        <w:rPr>
          <w:rFonts w:ascii="현대체Light" w:eastAsia="현대체Light" w:hAnsi="현대체Light"/>
          <w:color w:val="000000" w:themeColor="text1"/>
          <w:lang w:eastAsia="ko-KR"/>
        </w:rPr>
        <w:t xml:space="preserve">OPAMP 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>비교기를 통해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전압</w:t>
      </w:r>
      <w:r w:rsidR="00A05285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저항분압하여 생성된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신호가 커졌을 때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IIF905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07B09617" w14:textId="0B345C1C" w:rsidR="006E4F10" w:rsidRPr="00C17E2B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C7AB584" w14:textId="77777777" w:rsidR="006E4F10" w:rsidRPr="00C17E2B" w:rsidRDefault="006E4F10" w:rsidP="006E4F10">
      <w:pPr>
        <w:pStyle w:val="31"/>
      </w:pPr>
      <w:bookmarkStart w:id="159" w:name="_Toc183109557"/>
      <w:r w:rsidRPr="00C17E2B">
        <w:t>대체, 확장성 및 향후 확장 가능성(Substitute, extendability and potential for future extendability)</w:t>
      </w:r>
      <w:bookmarkEnd w:id="159"/>
    </w:p>
    <w:p w14:paraId="2A925588" w14:textId="77777777" w:rsidR="006E4F10" w:rsidRPr="00C17E2B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79C69D" w14:textId="1B1D4687" w:rsidR="006E4F10" w:rsidRPr="00B90775" w:rsidRDefault="004B7925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PN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과전압회로 부품은 대체 가능하도록 아날로그 수동/능동소자가 호환되는 패키지IC가 사용되도록 한다.</w:t>
      </w:r>
    </w:p>
    <w:p w14:paraId="31C54DAD" w14:textId="77777777" w:rsidR="006E4F10" w:rsidRPr="00C17E2B" w:rsidRDefault="006E4F10" w:rsidP="006E4F10">
      <w:pPr>
        <w:pStyle w:val="31"/>
      </w:pPr>
      <w:bookmarkStart w:id="160" w:name="_Toc183109558"/>
      <w:r w:rsidRPr="00C17E2B">
        <w:t>검증방법(Verification method)</w:t>
      </w:r>
      <w:bookmarkEnd w:id="160"/>
    </w:p>
    <w:p w14:paraId="7941BB1D" w14:textId="77777777" w:rsidR="006E4F10" w:rsidRPr="00C17E2B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9B43C7F" w14:textId="7ABC139D" w:rsidR="006E4F10" w:rsidRPr="00C17E2B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140994">
        <w:rPr>
          <w:rFonts w:ascii="현대체Light" w:eastAsia="현대체Light" w:hAnsi="현대체Light"/>
          <w:color w:val="000000" w:themeColor="text1"/>
          <w:sz w:val="20"/>
          <w:szCs w:val="20"/>
        </w:rPr>
        <w:t>16.1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오실로스코프로 I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IF</w:t>
      </w:r>
      <w:r w:rsidR="00140994">
        <w:rPr>
          <w:rFonts w:ascii="현대체Light" w:eastAsia="현대체Light" w:hAnsi="현대체Light"/>
          <w:color w:val="000000" w:themeColor="text1"/>
          <w:sz w:val="20"/>
          <w:szCs w:val="20"/>
        </w:rPr>
        <w:t>905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4281C2CE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71B3D8B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B14B5C5" w14:textId="77777777" w:rsidR="006E4F10" w:rsidRDefault="006E4F10" w:rsidP="006E4F1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786D3732" w14:textId="49ED27E8" w:rsidR="00A05285" w:rsidRPr="00C17E2B" w:rsidRDefault="00A05285" w:rsidP="00A05285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61" w:name="_Toc183109559"/>
      <w:r>
        <w:rPr>
          <w:rFonts w:ascii="현대체Light" w:eastAsia="현대체Light" w:hAnsi="현대체Light"/>
          <w:color w:val="000000" w:themeColor="text1"/>
        </w:rPr>
        <w:lastRenderedPageBreak/>
        <w:t>[HDF.17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PN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저전압 검지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61"/>
    </w:p>
    <w:p w14:paraId="10EB6849" w14:textId="77777777" w:rsidR="00A05285" w:rsidRPr="00C17E2B" w:rsidRDefault="00A05285" w:rsidP="00A05285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320C7A62" w14:textId="77777777" w:rsidR="00A05285" w:rsidRPr="00C17E2B" w:rsidRDefault="00A05285" w:rsidP="00A05285">
      <w:pPr>
        <w:pStyle w:val="31"/>
      </w:pPr>
      <w:bookmarkStart w:id="162" w:name="_Toc183109560"/>
      <w:r w:rsidRPr="00C17E2B">
        <w:t>일반사항(General)</w:t>
      </w:r>
      <w:bookmarkEnd w:id="162"/>
    </w:p>
    <w:p w14:paraId="23BFCE7B" w14:textId="3C2934A7" w:rsidR="00A05285" w:rsidRPr="00C17E2B" w:rsidRDefault="00A0528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/>
          <w:lang w:eastAsia="ko-KR"/>
        </w:rPr>
        <w:t>PN</w:t>
      </w:r>
      <w:r w:rsidRPr="00C17E2B">
        <w:rPr>
          <w:rFonts w:ascii="현대체Light" w:eastAsia="현대체Light" w:hAnsi="현대체Light" w:hint="eastAsia"/>
          <w:lang w:eastAsia="ko-KR"/>
        </w:rPr>
        <w:t xml:space="preserve"> 전압을 모니터링하다가 설정된 </w:t>
      </w:r>
      <w:r w:rsidRPr="00C17E2B">
        <w:rPr>
          <w:rFonts w:ascii="현대체Light" w:eastAsia="현대체Light" w:hAnsi="현대체Light"/>
          <w:lang w:eastAsia="ko-KR"/>
        </w:rPr>
        <w:t>PN</w:t>
      </w:r>
      <w:r>
        <w:rPr>
          <w:rFonts w:ascii="현대체Light" w:eastAsia="현대체Light" w:hAnsi="현대체Light" w:hint="eastAsia"/>
          <w:lang w:eastAsia="ko-KR"/>
        </w:rPr>
        <w:t>저</w:t>
      </w:r>
      <w:r w:rsidRPr="00C17E2B">
        <w:rPr>
          <w:rFonts w:ascii="현대체Light" w:eastAsia="현대체Light" w:hAnsi="현대체Light" w:hint="eastAsia"/>
          <w:lang w:eastAsia="ko-KR"/>
        </w:rPr>
        <w:t>전압 레벨을 넘어서면 에러로 인지하는 신호를 생성한다.</w:t>
      </w:r>
    </w:p>
    <w:p w14:paraId="10610619" w14:textId="77777777" w:rsidR="00A05285" w:rsidRPr="006E4F10" w:rsidRDefault="00A05285" w:rsidP="00A0528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533B682" w14:textId="77777777" w:rsidR="00A05285" w:rsidRPr="00C17E2B" w:rsidRDefault="00A05285" w:rsidP="00A05285">
      <w:pPr>
        <w:pStyle w:val="31"/>
      </w:pPr>
      <w:bookmarkStart w:id="163" w:name="_Toc183109561"/>
      <w:r w:rsidRPr="00C17E2B">
        <w:t>구성 및 동작원리(Configuration and operation principle)</w:t>
      </w:r>
      <w:bookmarkEnd w:id="163"/>
    </w:p>
    <w:p w14:paraId="5BED99BA" w14:textId="77777777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52F6231" w14:textId="269AE4FF" w:rsidR="00A05285" w:rsidRPr="002D12D7" w:rsidRDefault="00A05285" w:rsidP="00A05285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17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45D6C1AD" w14:textId="77777777" w:rsidR="00A05285" w:rsidRPr="00C17E2B" w:rsidRDefault="00A05285" w:rsidP="00A0528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AD0D573" w14:textId="77777777" w:rsidR="00A05285" w:rsidRPr="00C17E2B" w:rsidRDefault="00A05285" w:rsidP="00A05285">
      <w:pPr>
        <w:pStyle w:val="31"/>
      </w:pPr>
      <w:bookmarkStart w:id="164" w:name="_Toc18310956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64"/>
    </w:p>
    <w:p w14:paraId="1899812F" w14:textId="77777777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3FDAAD6" w14:textId="24159C2B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HDF17.1(PF1) ~ HDF17.4(PF4)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58FA783" w14:textId="77777777" w:rsidR="00A05285" w:rsidRP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31A2947" w14:textId="52476278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C907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IIF906</w:t>
      </w:r>
    </w:p>
    <w:p w14:paraId="0DAE56B9" w14:textId="77777777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441A715" w14:textId="77777777" w:rsidR="00A05285" w:rsidRPr="001F7AB5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5B3D375" w14:textId="7676212D" w:rsidR="00A05285" w:rsidRPr="003F6AA2" w:rsidRDefault="00A05285" w:rsidP="00A0528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FB5363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PN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저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 신호 생성</w:t>
      </w:r>
    </w:p>
    <w:p w14:paraId="2EC3E8AD" w14:textId="77777777" w:rsidR="00A05285" w:rsidRPr="003F6AA2" w:rsidRDefault="00A05285" w:rsidP="00A0528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CC1FF07" w14:textId="28F2ED14" w:rsidR="00A05285" w:rsidRDefault="00A0528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저</w:t>
      </w:r>
      <w:r w:rsidRPr="00C17E2B">
        <w:rPr>
          <w:rFonts w:ascii="현대체Light" w:eastAsia="현대체Light" w:hAnsi="현대체Light" w:hint="eastAsia"/>
          <w:lang w:eastAsia="ko-KR"/>
        </w:rPr>
        <w:t>전압</w:t>
      </w:r>
      <w:r>
        <w:rPr>
          <w:rFonts w:ascii="현대체Light" w:eastAsia="현대체Light" w:hAnsi="현대체Light" w:hint="eastAsia"/>
          <w:lang w:eastAsia="ko-KR"/>
        </w:rPr>
        <w:t xml:space="preserve"> 인지</w:t>
      </w:r>
      <w:r w:rsidRPr="00C17E2B">
        <w:rPr>
          <w:rFonts w:ascii="현대체Light" w:eastAsia="현대체Light" w:hAnsi="현대체Light" w:hint="eastAsia"/>
          <w:lang w:eastAsia="ko-KR"/>
        </w:rPr>
        <w:t>레벨</w:t>
      </w:r>
      <w:r>
        <w:rPr>
          <w:rFonts w:ascii="현대체Light" w:eastAsia="현대체Light" w:hAnsi="현대체Light" w:hint="eastAsia"/>
          <w:lang w:eastAsia="ko-KR"/>
        </w:rPr>
        <w:t xml:space="preserve"> 설정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 w:rsidRPr="00C17E2B">
        <w:rPr>
          <w:rFonts w:ascii="현대체Light" w:eastAsia="현대체Light" w:hAnsi="현대체Light"/>
          <w:lang w:eastAsia="ko-KR"/>
        </w:rPr>
        <w:t xml:space="preserve">: </w:t>
      </w:r>
      <w:r w:rsidRPr="00C17E2B">
        <w:rPr>
          <w:rFonts w:ascii="현대체Light" w:eastAsia="현대체Light" w:hAnsi="현대체Light" w:hint="eastAsia"/>
          <w:lang w:eastAsia="ko-KR"/>
        </w:rPr>
        <w:t>D</w:t>
      </w:r>
      <w:r>
        <w:rPr>
          <w:rFonts w:ascii="현대체Light" w:eastAsia="현대체Light" w:hAnsi="현대체Light"/>
          <w:lang w:eastAsia="ko-KR"/>
        </w:rPr>
        <w:t xml:space="preserve">C130~140V </w:t>
      </w:r>
      <w:r>
        <w:rPr>
          <w:rFonts w:ascii="현대체Light" w:eastAsia="현대체Light" w:hAnsi="현대체Light" w:hint="eastAsia"/>
          <w:lang w:eastAsia="ko-KR"/>
        </w:rPr>
        <w:t>이하 전압</w:t>
      </w:r>
    </w:p>
    <w:p w14:paraId="296182A4" w14:textId="77777777" w:rsidR="00A05285" w:rsidRPr="006E4F10" w:rsidRDefault="00A05285" w:rsidP="00A0528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</w:p>
    <w:p w14:paraId="1CDD91EA" w14:textId="560BA0B5" w:rsidR="00A05285" w:rsidRPr="006E4F10" w:rsidRDefault="00A0528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/>
          <w:color w:val="000000" w:themeColor="text1"/>
          <w:lang w:eastAsia="ko-KR"/>
        </w:rPr>
        <w:t>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전압을 저항분압하여 생성한 신호와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저전압 기준전압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신호를 아날로그 </w:t>
      </w:r>
      <w:r w:rsidRPr="003F6AA2">
        <w:rPr>
          <w:rFonts w:ascii="현대체Light" w:eastAsia="현대체Light" w:hAnsi="현대체Light"/>
          <w:color w:val="000000" w:themeColor="text1"/>
          <w:lang w:eastAsia="ko-KR"/>
        </w:rPr>
        <w:t xml:space="preserve">OPAMP 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>비교기를 통해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PN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전압을 저항분압하여 생성된 신호가 저전압 기준전압 신호보다 작아지면</w:t>
      </w:r>
      <w:r w:rsidRPr="003F6AA2"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IIF906</w:t>
      </w:r>
      <w:r w:rsidRPr="003F6AA2">
        <w:rPr>
          <w:rFonts w:ascii="현대체Light" w:eastAsia="현대체Light" w:hAnsi="현대체Light" w:hint="eastAsia"/>
          <w:lang w:eastAsia="ko-KR"/>
        </w:rPr>
        <w:t xml:space="preserve">신호를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변화시킨다.</w:t>
      </w:r>
    </w:p>
    <w:p w14:paraId="4AEA8220" w14:textId="65FF1766" w:rsidR="00A05285" w:rsidRPr="00C17E2B" w:rsidRDefault="00A05285" w:rsidP="00A0528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18ED67A" w14:textId="77777777" w:rsidR="00A05285" w:rsidRPr="00C17E2B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FC6B96B" w14:textId="77777777" w:rsidR="00A05285" w:rsidRPr="00C17E2B" w:rsidRDefault="00A05285" w:rsidP="00A05285">
      <w:pPr>
        <w:pStyle w:val="31"/>
      </w:pPr>
      <w:bookmarkStart w:id="165" w:name="_Toc183109563"/>
      <w:r w:rsidRPr="00C17E2B">
        <w:t>대체, 확장성 및 향후 확장 가능성(Substitute, extendability and potential for future extendability)</w:t>
      </w:r>
      <w:bookmarkEnd w:id="165"/>
    </w:p>
    <w:p w14:paraId="05C4396F" w14:textId="12064F93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C0A0EE1" w14:textId="2F7F8436" w:rsidR="007B7D40" w:rsidRPr="00B90775" w:rsidRDefault="007B7D40" w:rsidP="007B7D4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PN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저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전압회로 부품은 대체 가능하도록 아날로그 수동/능동소자가 호환되는 패키지IC가 사용되도록 한다.</w:t>
      </w:r>
    </w:p>
    <w:p w14:paraId="17278256" w14:textId="77777777" w:rsidR="007B7D40" w:rsidRPr="007B7D40" w:rsidRDefault="007B7D40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DF8B71" w14:textId="6B0EE00B" w:rsidR="00A05285" w:rsidRPr="00C17E2B" w:rsidRDefault="00A05285" w:rsidP="00A05285">
      <w:pPr>
        <w:pStyle w:val="31"/>
      </w:pPr>
      <w:bookmarkStart w:id="166" w:name="_Toc183109564"/>
      <w:r w:rsidRPr="00C17E2B">
        <w:t>검증방법(Verification method)</w:t>
      </w:r>
      <w:bookmarkEnd w:id="166"/>
    </w:p>
    <w:p w14:paraId="72F5474A" w14:textId="77777777" w:rsidR="00A05285" w:rsidRPr="00C17E2B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6BCC889" w14:textId="5BBF9DD4" w:rsidR="00A05285" w:rsidRPr="00C17E2B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833024">
        <w:rPr>
          <w:rFonts w:ascii="현대체Light" w:eastAsia="현대체Light" w:hAnsi="현대체Light"/>
          <w:color w:val="000000" w:themeColor="text1"/>
          <w:sz w:val="20"/>
          <w:szCs w:val="20"/>
        </w:rPr>
        <w:t>17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오실로스코프로 I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IF</w:t>
      </w:r>
      <w:r w:rsidR="00833024">
        <w:rPr>
          <w:rFonts w:ascii="현대체Light" w:eastAsia="현대체Light" w:hAnsi="현대체Light"/>
          <w:color w:val="000000" w:themeColor="text1"/>
          <w:sz w:val="20"/>
          <w:szCs w:val="20"/>
        </w:rPr>
        <w:t>906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536603EA" w14:textId="77777777" w:rsidR="00A05285" w:rsidRDefault="00A05285" w:rsidP="00A0528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34E5BFF" w14:textId="14A5FA52" w:rsidR="000B61C3" w:rsidRDefault="000B61C3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E80DD47" w14:textId="7BD90A0E" w:rsidR="008D4C22" w:rsidRDefault="008D4C22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17A41BC2" w14:textId="75BA1F1D" w:rsidR="00401E4A" w:rsidRPr="00C17E2B" w:rsidRDefault="00401E4A" w:rsidP="00401E4A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67" w:name="_Toc183109565"/>
      <w:r>
        <w:rPr>
          <w:rFonts w:ascii="현대체Light" w:eastAsia="현대체Light" w:hAnsi="현대체Light"/>
          <w:color w:val="000000" w:themeColor="text1"/>
        </w:rPr>
        <w:lastRenderedPageBreak/>
        <w:t>[HDF.18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PN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전압 방전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67"/>
    </w:p>
    <w:p w14:paraId="0DC99C73" w14:textId="77777777" w:rsidR="00401E4A" w:rsidRPr="00C17E2B" w:rsidRDefault="00401E4A" w:rsidP="00401E4A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0A839962" w14:textId="77777777" w:rsidR="00401E4A" w:rsidRPr="00C17E2B" w:rsidRDefault="00401E4A" w:rsidP="00401E4A">
      <w:pPr>
        <w:pStyle w:val="31"/>
      </w:pPr>
      <w:bookmarkStart w:id="168" w:name="_Toc183109566"/>
      <w:r w:rsidRPr="00C17E2B">
        <w:t>일반사항(General)</w:t>
      </w:r>
      <w:bookmarkEnd w:id="168"/>
    </w:p>
    <w:p w14:paraId="698BB73A" w14:textId="77777777" w:rsidR="00401E4A" w:rsidRPr="00C17E2B" w:rsidRDefault="00401E4A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 w:rsidRPr="00C17E2B">
        <w:rPr>
          <w:rFonts w:ascii="현대체Light" w:eastAsia="현대체Light" w:hAnsi="현대체Light"/>
          <w:lang w:eastAsia="ko-KR"/>
        </w:rPr>
        <w:t xml:space="preserve">PN </w:t>
      </w:r>
      <w:r w:rsidRPr="00C17E2B">
        <w:rPr>
          <w:rFonts w:ascii="현대체Light" w:eastAsia="현대체Light" w:hAnsi="현대체Light" w:hint="eastAsia"/>
          <w:lang w:eastAsia="ko-KR"/>
        </w:rPr>
        <w:t>전압을 방전하는 신호를 인가받았을 때,</w:t>
      </w:r>
      <w:r w:rsidRPr="00C17E2B">
        <w:rPr>
          <w:rFonts w:ascii="현대체Light" w:eastAsia="현대체Light" w:hAnsi="현대체Light"/>
          <w:lang w:eastAsia="ko-KR"/>
        </w:rPr>
        <w:t xml:space="preserve"> </w:t>
      </w:r>
      <w:r w:rsidRPr="00C17E2B">
        <w:rPr>
          <w:rFonts w:ascii="현대체Light" w:eastAsia="현대체Light" w:hAnsi="현대체Light" w:hint="eastAsia"/>
          <w:lang w:eastAsia="ko-KR"/>
        </w:rPr>
        <w:t xml:space="preserve">충전되어 있는 </w:t>
      </w:r>
      <w:r w:rsidRPr="00C17E2B">
        <w:rPr>
          <w:rFonts w:ascii="현대체Light" w:eastAsia="현대체Light" w:hAnsi="현대체Light"/>
          <w:lang w:eastAsia="ko-KR"/>
        </w:rPr>
        <w:t>PN</w:t>
      </w:r>
      <w:r w:rsidRPr="00C17E2B">
        <w:rPr>
          <w:rFonts w:ascii="현대체Light" w:eastAsia="현대체Light" w:hAnsi="현대체Light" w:hint="eastAsia"/>
          <w:lang w:eastAsia="ko-KR"/>
        </w:rPr>
        <w:t xml:space="preserve"> 전원에너지를 방전한다.</w:t>
      </w:r>
    </w:p>
    <w:p w14:paraId="166718A5" w14:textId="77777777" w:rsidR="00401E4A" w:rsidRP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C2936CE" w14:textId="77777777" w:rsidR="00401E4A" w:rsidRPr="00C17E2B" w:rsidRDefault="00401E4A" w:rsidP="00401E4A">
      <w:pPr>
        <w:pStyle w:val="31"/>
      </w:pPr>
      <w:bookmarkStart w:id="169" w:name="_Toc183109567"/>
      <w:r w:rsidRPr="00C17E2B">
        <w:t>구성 및 동작원리(Configuration and operation principle)</w:t>
      </w:r>
      <w:bookmarkEnd w:id="169"/>
    </w:p>
    <w:p w14:paraId="24282D8B" w14:textId="77777777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467E385" w14:textId="4E50583F" w:rsidR="00401E4A" w:rsidRPr="002D12D7" w:rsidRDefault="00401E4A" w:rsidP="00401E4A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18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10903DBC" w14:textId="77777777" w:rsidR="00401E4A" w:rsidRPr="00C17E2B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89D15AA" w14:textId="77777777" w:rsidR="00401E4A" w:rsidRPr="00C17E2B" w:rsidRDefault="00401E4A" w:rsidP="00401E4A">
      <w:pPr>
        <w:pStyle w:val="31"/>
      </w:pPr>
      <w:bookmarkStart w:id="170" w:name="_Toc183109568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70"/>
    </w:p>
    <w:p w14:paraId="0D54CF5C" w14:textId="77777777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9A3C388" w14:textId="6C28F660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</w:t>
      </w:r>
      <w:r w:rsidR="007215BA">
        <w:rPr>
          <w:rFonts w:ascii="현대체Light" w:eastAsia="현대체Light" w:hAnsi="현대체Light"/>
          <w:color w:val="000000" w:themeColor="text1"/>
          <w:sz w:val="20"/>
          <w:szCs w:val="20"/>
        </w:rPr>
        <w:t>8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.1(PF1) ~ HDF1</w:t>
      </w:r>
      <w:r w:rsidR="007215BA">
        <w:rPr>
          <w:rFonts w:ascii="현대체Light" w:eastAsia="현대체Light" w:hAnsi="현대체Light"/>
          <w:color w:val="000000" w:themeColor="text1"/>
          <w:sz w:val="20"/>
          <w:szCs w:val="20"/>
        </w:rPr>
        <w:t>8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A90FA57" w14:textId="77777777" w:rsidR="00401E4A" w:rsidRPr="00A05285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6E0D5D0" w14:textId="3F45509C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C909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, C910,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IIF901</w:t>
      </w:r>
    </w:p>
    <w:p w14:paraId="0A777039" w14:textId="77777777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318DE26" w14:textId="77777777" w:rsidR="00401E4A" w:rsidRPr="001F7AB5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C0F2E6D" w14:textId="755BE97C" w:rsidR="00401E4A" w:rsidRPr="003F6AA2" w:rsidRDefault="00401E4A" w:rsidP="00401E4A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7215BA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FB5363" w:rsidRPr="00670E69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="00FB5363" w:rsidRPr="00670E69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 방전 동작</w:t>
      </w:r>
    </w:p>
    <w:p w14:paraId="29DAD9C9" w14:textId="4D3AA0C5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96203F9" w14:textId="5E276129" w:rsidR="007B7D40" w:rsidRPr="00C17E2B" w:rsidRDefault="007B7D4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/>
          <w:lang w:eastAsia="ko-KR"/>
        </w:rPr>
        <w:t>IIF901</w:t>
      </w:r>
      <w:r w:rsidRPr="00C17E2B">
        <w:rPr>
          <w:rFonts w:ascii="현대체Light" w:eastAsia="현대체Light" w:hAnsi="현대체Light" w:hint="eastAsia"/>
          <w:lang w:eastAsia="ko-KR"/>
        </w:rPr>
        <w:t xml:space="preserve"> 신호를 받으면</w:t>
      </w:r>
      <w:r>
        <w:rPr>
          <w:rFonts w:ascii="현대체Light" w:eastAsia="현대체Light" w:hAnsi="현대체Light" w:hint="eastAsia"/>
          <w:lang w:eastAsia="ko-KR"/>
        </w:rPr>
        <w:t>,</w:t>
      </w:r>
      <w:r w:rsidRPr="00C17E2B">
        <w:rPr>
          <w:rFonts w:ascii="현대체Light" w:eastAsia="현대체Light" w:hAnsi="현대체Light" w:hint="eastAsia"/>
          <w:lang w:eastAsia="ko-KR"/>
        </w:rPr>
        <w:t xml:space="preserve"> 릴레이 </w:t>
      </w:r>
      <w:r>
        <w:rPr>
          <w:rFonts w:ascii="현대체Light" w:eastAsia="현대체Light" w:hAnsi="현대체Light" w:hint="eastAsia"/>
          <w:lang w:eastAsia="ko-KR"/>
        </w:rPr>
        <w:t>접점(C909)이</w:t>
      </w:r>
      <w:r w:rsidRPr="00C17E2B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구동되어</w:t>
      </w:r>
      <w:r w:rsidRPr="00C17E2B">
        <w:rPr>
          <w:rFonts w:ascii="현대체Light" w:eastAsia="현대체Light" w:hAnsi="현대체Light" w:hint="eastAsia"/>
          <w:lang w:eastAsia="ko-KR"/>
        </w:rPr>
        <w:t xml:space="preserve"> 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전압</w:t>
      </w:r>
      <w:r w:rsidRPr="00C17E2B">
        <w:rPr>
          <w:rFonts w:ascii="현대체Light" w:eastAsia="현대체Light" w:hAnsi="현대체Light" w:hint="eastAsia"/>
          <w:lang w:eastAsia="ko-KR"/>
        </w:rPr>
        <w:t xml:space="preserve"> 에너지를 방전저항</w:t>
      </w:r>
      <w:r>
        <w:rPr>
          <w:rFonts w:ascii="현대체Light" w:eastAsia="현대체Light" w:hAnsi="현대체Light" w:hint="eastAsia"/>
          <w:lang w:eastAsia="ko-KR"/>
        </w:rPr>
        <w:t>(</w:t>
      </w:r>
      <w:r>
        <w:rPr>
          <w:rFonts w:ascii="현대체Light" w:eastAsia="현대체Light" w:hAnsi="현대체Light"/>
          <w:lang w:eastAsia="ko-KR"/>
        </w:rPr>
        <w:t>C910</w:t>
      </w:r>
      <w:r>
        <w:rPr>
          <w:rFonts w:ascii="현대체Light" w:eastAsia="현대체Light" w:hAnsi="현대체Light" w:hint="eastAsia"/>
          <w:lang w:eastAsia="ko-KR"/>
        </w:rPr>
        <w:t>)</w:t>
      </w:r>
      <w:r w:rsidRPr="00C17E2B">
        <w:rPr>
          <w:rFonts w:ascii="현대체Light" w:eastAsia="현대체Light" w:hAnsi="현대체Light" w:hint="eastAsia"/>
          <w:lang w:eastAsia="ko-KR"/>
        </w:rPr>
        <w:t xml:space="preserve">을 통해 </w:t>
      </w:r>
      <w:r>
        <w:rPr>
          <w:rFonts w:ascii="현대체Light" w:eastAsia="현대체Light" w:hAnsi="현대체Light" w:hint="eastAsia"/>
          <w:lang w:eastAsia="ko-KR"/>
        </w:rPr>
        <w:t>소모하는지 확인한다.</w:t>
      </w:r>
    </w:p>
    <w:p w14:paraId="443F04B0" w14:textId="7DC4990B" w:rsidR="00401E4A" w:rsidRPr="00C17E2B" w:rsidRDefault="00401E4A" w:rsidP="00401E4A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0A3BA84" w14:textId="77777777" w:rsidR="00401E4A" w:rsidRPr="00C17E2B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43726FA" w14:textId="77777777" w:rsidR="00401E4A" w:rsidRPr="00C17E2B" w:rsidRDefault="00401E4A" w:rsidP="00401E4A">
      <w:pPr>
        <w:pStyle w:val="31"/>
      </w:pPr>
      <w:bookmarkStart w:id="171" w:name="_Toc183109569"/>
      <w:r w:rsidRPr="00C17E2B">
        <w:t>대체, 확장성 및 향후 확장 가능성(Substitute, extendability and potential for future extendability)</w:t>
      </w:r>
      <w:bookmarkEnd w:id="171"/>
    </w:p>
    <w:p w14:paraId="32DF3A89" w14:textId="59B284D9" w:rsidR="00401E4A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09F5931" w14:textId="23DFFC22" w:rsidR="000728BE" w:rsidRDefault="000728BE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71C0D26" w14:textId="77777777" w:rsidR="000728BE" w:rsidRPr="00C17E2B" w:rsidRDefault="000728BE" w:rsidP="000728BE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PN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방전 부품은 대체 가능하도록 전압 및 접점사양이 일반적인 릴레이 및 시멘트저항 제품을 사용되도록 한다.</w:t>
      </w:r>
    </w:p>
    <w:p w14:paraId="00D6D5CD" w14:textId="6405AB9A" w:rsidR="000728BE" w:rsidRPr="000728BE" w:rsidRDefault="000728BE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D55AF5" w14:textId="62AC9673" w:rsidR="00401E4A" w:rsidRPr="00C17E2B" w:rsidRDefault="00401E4A" w:rsidP="00401E4A">
      <w:pPr>
        <w:pStyle w:val="31"/>
      </w:pPr>
      <w:bookmarkStart w:id="172" w:name="_Toc183109570"/>
      <w:r w:rsidRPr="00C17E2B">
        <w:t>검증방법(Verification method)</w:t>
      </w:r>
      <w:bookmarkEnd w:id="172"/>
    </w:p>
    <w:p w14:paraId="6C0F43E4" w14:textId="77777777" w:rsidR="00401E4A" w:rsidRPr="00C17E2B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0AC6855" w14:textId="159F193E" w:rsidR="00401E4A" w:rsidRPr="00C17E2B" w:rsidRDefault="00401E4A" w:rsidP="00401E4A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0728BE">
        <w:rPr>
          <w:rFonts w:ascii="현대체Light" w:eastAsia="현대체Light" w:hAnsi="현대체Light"/>
          <w:color w:val="000000" w:themeColor="text1"/>
          <w:sz w:val="20"/>
          <w:szCs w:val="20"/>
        </w:rPr>
        <w:t>18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오실로스코프로 I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IF</w:t>
      </w:r>
      <w:r w:rsidR="000728BE">
        <w:rPr>
          <w:rFonts w:ascii="현대체Light" w:eastAsia="현대체Light" w:hAnsi="현대체Light"/>
          <w:color w:val="000000" w:themeColor="text1"/>
          <w:sz w:val="20"/>
          <w:szCs w:val="20"/>
        </w:rPr>
        <w:t>901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신호 </w:t>
      </w:r>
      <w:r w:rsidR="000728BE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및 릴레이 구동 육안확인</w:t>
      </w:r>
    </w:p>
    <w:p w14:paraId="5063A94E" w14:textId="7032C6A9" w:rsidR="00470371" w:rsidRDefault="00470371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BA09EC" w14:textId="63D179F6" w:rsidR="000B61C3" w:rsidRDefault="000B61C3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640C66E" w14:textId="0766D75D" w:rsidR="00397F2F" w:rsidRDefault="00397F2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F60AF0E" w14:textId="63B109EF" w:rsidR="009D3E2D" w:rsidRDefault="009D3E2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37B981BF" w14:textId="6A5AAB84" w:rsidR="009D3E2D" w:rsidRPr="00C17E2B" w:rsidRDefault="009D3E2D" w:rsidP="009D3E2D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73" w:name="_Toc183109571"/>
      <w:r>
        <w:rPr>
          <w:rFonts w:ascii="현대체Light" w:eastAsia="현대체Light" w:hAnsi="현대체Light"/>
          <w:color w:val="000000" w:themeColor="text1"/>
        </w:rPr>
        <w:lastRenderedPageBreak/>
        <w:t>[HDF.19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회생방전저항 과열 </w:t>
      </w:r>
      <w:r>
        <w:rPr>
          <w:rFonts w:ascii="현대체Light" w:eastAsia="현대체Light" w:hAnsi="현대체Light" w:hint="eastAsia"/>
          <w:color w:val="000000" w:themeColor="text1"/>
        </w:rPr>
        <w:t>신호전달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73"/>
    </w:p>
    <w:p w14:paraId="62B341C5" w14:textId="77777777" w:rsidR="009D3E2D" w:rsidRPr="00C17E2B" w:rsidRDefault="009D3E2D" w:rsidP="009D3E2D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11EF040D" w14:textId="77777777" w:rsidR="009D3E2D" w:rsidRPr="00C17E2B" w:rsidRDefault="009D3E2D" w:rsidP="009D3E2D">
      <w:pPr>
        <w:pStyle w:val="31"/>
      </w:pPr>
      <w:bookmarkStart w:id="174" w:name="_Toc183109572"/>
      <w:r w:rsidRPr="00C17E2B">
        <w:t>일반사항(General)</w:t>
      </w:r>
      <w:bookmarkEnd w:id="174"/>
    </w:p>
    <w:p w14:paraId="197B2644" w14:textId="604F9D0F" w:rsidR="009D3E2D" w:rsidRPr="001F7AB5" w:rsidRDefault="009D3E2D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 xml:space="preserve">회생저항 과열로 분류된 에러가 포토커플러 </w:t>
      </w:r>
      <w:r>
        <w:rPr>
          <w:rFonts w:ascii="현대체Light" w:eastAsia="현대체Light" w:hAnsi="현대체Light"/>
          <w:lang w:eastAsia="ko-KR"/>
        </w:rPr>
        <w:t>1</w:t>
      </w:r>
      <w:r>
        <w:rPr>
          <w:rFonts w:ascii="현대체Light" w:eastAsia="현대체Light" w:hAnsi="현대체Light" w:hint="eastAsia"/>
          <w:lang w:eastAsia="ko-KR"/>
        </w:rPr>
        <w:t xml:space="preserve">차측 신호를 변화시켰을 때,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차측 신호가 정상적으로 전달되는지 확인한다.</w:t>
      </w:r>
    </w:p>
    <w:p w14:paraId="2477B361" w14:textId="77777777" w:rsidR="009D3E2D" w:rsidRPr="009D3E2D" w:rsidRDefault="009D3E2D" w:rsidP="009D3E2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F295E51" w14:textId="77777777" w:rsidR="009D3E2D" w:rsidRPr="00C17E2B" w:rsidRDefault="009D3E2D" w:rsidP="009D3E2D">
      <w:pPr>
        <w:pStyle w:val="31"/>
      </w:pPr>
      <w:bookmarkStart w:id="175" w:name="_Toc183109573"/>
      <w:r w:rsidRPr="00C17E2B">
        <w:t>구성 및 동작원리(Configuration and operation principle)</w:t>
      </w:r>
      <w:bookmarkEnd w:id="175"/>
    </w:p>
    <w:p w14:paraId="1114073F" w14:textId="77777777" w:rsidR="009D3E2D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866A9BE" w14:textId="495B0F31" w:rsidR="009D3E2D" w:rsidRPr="002D12D7" w:rsidRDefault="009D3E2D" w:rsidP="009D3E2D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19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258ABE29" w14:textId="77777777" w:rsidR="009D3E2D" w:rsidRPr="00C17E2B" w:rsidRDefault="009D3E2D" w:rsidP="009D3E2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6ADE018" w14:textId="77777777" w:rsidR="009D3E2D" w:rsidRPr="00C17E2B" w:rsidRDefault="009D3E2D" w:rsidP="009D3E2D">
      <w:pPr>
        <w:pStyle w:val="31"/>
      </w:pPr>
      <w:bookmarkStart w:id="176" w:name="_Toc183109574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76"/>
    </w:p>
    <w:p w14:paraId="677AD135" w14:textId="77777777" w:rsidR="009D3E2D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DB8CBF2" w14:textId="158BCD4D" w:rsidR="009D3E2D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HDF1</w:t>
      </w:r>
      <w:r w:rsidR="00740940">
        <w:rPr>
          <w:rFonts w:ascii="현대체Light" w:eastAsia="현대체Light" w:hAnsi="현대체Light"/>
          <w:color w:val="000000" w:themeColor="text1"/>
          <w:sz w:val="20"/>
          <w:szCs w:val="20"/>
        </w:rPr>
        <w:t>9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.1(PF1) ~ HDF1</w:t>
      </w:r>
      <w:r w:rsidR="00740940">
        <w:rPr>
          <w:rFonts w:ascii="현대체Light" w:eastAsia="현대체Light" w:hAnsi="현대체Light"/>
          <w:color w:val="000000" w:themeColor="text1"/>
          <w:sz w:val="20"/>
          <w:szCs w:val="20"/>
        </w:rPr>
        <w:t>9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575001E" w14:textId="77777777" w:rsidR="009D3E2D" w:rsidRPr="00740940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4926CD1" w14:textId="4974D9C7" w:rsidR="009D3E2D" w:rsidRDefault="009D3E2D" w:rsidP="009D3E2D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740940">
        <w:rPr>
          <w:rFonts w:ascii="현대체Light" w:eastAsia="현대체Light" w:hAnsi="현대체Light"/>
          <w:color w:val="000000" w:themeColor="text1"/>
          <w:sz w:val="20"/>
          <w:szCs w:val="20"/>
        </w:rPr>
        <w:t>C908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IIF902</w:t>
      </w:r>
      <w:r w:rsidR="00740940">
        <w:rPr>
          <w:rFonts w:ascii="현대체Light" w:eastAsia="현대체Light" w:hAnsi="현대체Light"/>
          <w:color w:val="000000" w:themeColor="text1"/>
          <w:sz w:val="20"/>
          <w:szCs w:val="20"/>
        </w:rPr>
        <w:t>, IIF904, IIF918</w:t>
      </w:r>
      <w:r w:rsidR="00903940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IIF914, </w:t>
      </w:r>
      <w:r w:rsidR="0090394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EIF905</w:t>
      </w:r>
    </w:p>
    <w:p w14:paraId="106579AD" w14:textId="77777777" w:rsidR="009D3E2D" w:rsidRDefault="009D3E2D" w:rsidP="009D3E2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FF99CF8" w14:textId="77A68A9A" w:rsidR="009D3E2D" w:rsidRPr="003F6AA2" w:rsidRDefault="009D3E2D" w:rsidP="009D3E2D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.1</w:t>
      </w:r>
      <w:r w:rsidR="00903940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9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90394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회생방전저항 과열신호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460795A2" w14:textId="77777777" w:rsidR="009D3E2D" w:rsidRPr="003F6AA2" w:rsidRDefault="009D3E2D" w:rsidP="009D3E2D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C0442E4" w14:textId="3B81C069" w:rsidR="009D3E2D" w:rsidRDefault="009D3E2D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IIF902</w:t>
      </w:r>
      <w:r w:rsidR="00903940">
        <w:rPr>
          <w:rFonts w:ascii="현대체Light" w:eastAsia="현대체Light" w:hAnsi="현대체Light"/>
          <w:lang w:eastAsia="ko-KR"/>
        </w:rPr>
        <w:t xml:space="preserve"> </w:t>
      </w:r>
      <w:r w:rsidR="00903940">
        <w:rPr>
          <w:rFonts w:ascii="현대체Light" w:eastAsia="현대체Light" w:hAnsi="현대체Light" w:hint="eastAsia"/>
          <w:lang w:eastAsia="ko-KR"/>
        </w:rPr>
        <w:t xml:space="preserve">or IIF904 </w:t>
      </w:r>
      <w:r w:rsidR="00903940">
        <w:rPr>
          <w:rFonts w:ascii="현대체Light" w:eastAsia="현대체Light" w:hAnsi="현대체Light"/>
          <w:lang w:eastAsia="ko-KR"/>
        </w:rPr>
        <w:t xml:space="preserve">or IIF918 </w:t>
      </w:r>
      <w:r w:rsidRPr="003F6AA2">
        <w:rPr>
          <w:rFonts w:ascii="현대체Light" w:eastAsia="현대체Light" w:hAnsi="현대체Light" w:hint="eastAsia"/>
          <w:lang w:eastAsia="ko-KR"/>
        </w:rPr>
        <w:t>신</w:t>
      </w:r>
      <w:r w:rsidR="00903940">
        <w:rPr>
          <w:rFonts w:ascii="현대체Light" w:eastAsia="현대체Light" w:hAnsi="현대체Light" w:hint="eastAsia"/>
          <w:lang w:eastAsia="ko-KR"/>
        </w:rPr>
        <w:t>호가</w:t>
      </w:r>
      <w:r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L</w:t>
      </w:r>
      <w:r>
        <w:rPr>
          <w:rFonts w:ascii="현대체Light" w:eastAsia="현대체Light" w:hAnsi="현대체Light"/>
          <w:lang w:eastAsia="ko-KR"/>
        </w:rPr>
        <w:t>ow</w:t>
      </w:r>
      <w:r>
        <w:rPr>
          <w:rFonts w:ascii="현대체Light" w:eastAsia="현대체Light" w:hAnsi="현대체Light" w:hint="eastAsia"/>
          <w:lang w:eastAsia="ko-KR"/>
        </w:rPr>
        <w:t xml:space="preserve"> -&gt; High로 변화</w:t>
      </w:r>
      <w:r w:rsidR="00903940">
        <w:rPr>
          <w:rFonts w:ascii="현대체Light" w:eastAsia="현대체Light" w:hAnsi="현대체Light" w:hint="eastAsia"/>
          <w:lang w:eastAsia="ko-KR"/>
        </w:rPr>
        <w:t xml:space="preserve">하거나 IIF914의 </w:t>
      </w:r>
      <w:r w:rsidR="00903940">
        <w:rPr>
          <w:rFonts w:ascii="현대체Light" w:eastAsia="현대체Light" w:hAnsi="현대체Light"/>
          <w:lang w:eastAsia="ko-KR"/>
        </w:rPr>
        <w:t>15</w:t>
      </w:r>
      <w:r w:rsidR="00903940">
        <w:rPr>
          <w:rFonts w:ascii="현대체Light" w:eastAsia="현대체Light" w:hAnsi="현대체Light" w:hint="eastAsia"/>
          <w:lang w:eastAsia="ko-KR"/>
        </w:rPr>
        <w:t>V가 인가되지 않을 때, EIF905</w:t>
      </w:r>
      <w:r w:rsidR="00903940">
        <w:rPr>
          <w:rFonts w:ascii="현대체Light" w:eastAsia="현대체Light" w:hAnsi="현대체Light"/>
          <w:lang w:eastAsia="ko-KR"/>
        </w:rPr>
        <w:t xml:space="preserve"> </w:t>
      </w:r>
      <w:r w:rsidR="00903940"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64C81E27" w14:textId="5397EF2C" w:rsidR="009D3E2D" w:rsidRPr="002B2905" w:rsidRDefault="00903940" w:rsidP="009D3E2D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6C39B886" w14:textId="77777777" w:rsidR="009D3E2D" w:rsidRPr="00C17E2B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D68DE44" w14:textId="77777777" w:rsidR="009D3E2D" w:rsidRPr="00C17E2B" w:rsidRDefault="009D3E2D" w:rsidP="009D3E2D">
      <w:pPr>
        <w:pStyle w:val="31"/>
      </w:pPr>
      <w:bookmarkStart w:id="177" w:name="_Toc183109575"/>
      <w:r w:rsidRPr="00C17E2B">
        <w:t>대체, 확장성 및 향후 확장 가능성(Substitute, extendability and potential for future extendability)</w:t>
      </w:r>
      <w:bookmarkEnd w:id="177"/>
    </w:p>
    <w:p w14:paraId="3B23E4FE" w14:textId="77777777" w:rsidR="009D3E2D" w:rsidRPr="00C17E2B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B14BBB6" w14:textId="3AF08D60" w:rsidR="009D3E2D" w:rsidRPr="00C17E2B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회생방전저항 과열에러 </w:t>
      </w:r>
      <w:r w:rsidR="00D40A1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신호전달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회로의 부품은 대체 가능하도록 </w:t>
      </w:r>
      <w:r w:rsidR="00D40A1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호환이 가능한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D40A1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General purpose 포토커플러를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D40A16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사용하도록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한다.</w:t>
      </w:r>
    </w:p>
    <w:p w14:paraId="15723459" w14:textId="77777777" w:rsidR="009D3E2D" w:rsidRPr="00B90775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94EFE4A" w14:textId="77777777" w:rsidR="009D3E2D" w:rsidRPr="00C17E2B" w:rsidRDefault="009D3E2D" w:rsidP="009D3E2D">
      <w:pPr>
        <w:pStyle w:val="31"/>
      </w:pPr>
      <w:bookmarkStart w:id="178" w:name="_Toc183109576"/>
      <w:r w:rsidRPr="00C17E2B">
        <w:t>검증방법(Verification method)</w:t>
      </w:r>
      <w:bookmarkEnd w:id="178"/>
    </w:p>
    <w:p w14:paraId="467E536B" w14:textId="77777777" w:rsidR="009D3E2D" w:rsidRPr="00C17E2B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531758" w14:textId="0E1CDFD7" w:rsidR="009D3E2D" w:rsidRPr="00C17E2B" w:rsidRDefault="009D3E2D" w:rsidP="009D3E2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D40A16">
        <w:rPr>
          <w:rFonts w:ascii="현대체Light" w:eastAsia="현대체Light" w:hAnsi="현대체Light"/>
          <w:color w:val="000000" w:themeColor="text1"/>
          <w:sz w:val="20"/>
          <w:szCs w:val="20"/>
        </w:rPr>
        <w:t>19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오실로스코프로 </w:t>
      </w:r>
      <w:r w:rsidR="00D40A16">
        <w:rPr>
          <w:rFonts w:ascii="현대체Light" w:eastAsia="현대체Light" w:hAnsi="현대체Light"/>
          <w:color w:val="000000" w:themeColor="text1"/>
          <w:sz w:val="20"/>
          <w:szCs w:val="20"/>
        </w:rPr>
        <w:t>EIF905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19D6FFB3" w14:textId="395F06B6" w:rsidR="009D3E2D" w:rsidRPr="009D3E2D" w:rsidRDefault="009D3E2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D9156F3" w14:textId="79839BC8" w:rsidR="009D3E2D" w:rsidRDefault="009D3E2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8FC478F" w14:textId="37AB0BE9" w:rsidR="009D3E2D" w:rsidRDefault="009D3E2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7F4BA31" w14:textId="2FF4C3CD" w:rsidR="00801F15" w:rsidRDefault="00801F1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83CE41E" w14:textId="6411F0B2" w:rsidR="00801F15" w:rsidRPr="00C17E2B" w:rsidRDefault="00801F15" w:rsidP="00801F15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79" w:name="_Toc183109577"/>
      <w:r>
        <w:rPr>
          <w:rFonts w:ascii="현대체Light" w:eastAsia="현대체Light" w:hAnsi="현대체Light"/>
          <w:color w:val="000000" w:themeColor="text1"/>
        </w:rPr>
        <w:lastRenderedPageBreak/>
        <w:t>[HDF.20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/>
          <w:color w:val="000000" w:themeColor="text1"/>
        </w:rPr>
        <w:t xml:space="preserve">PN </w:t>
      </w:r>
      <w:r>
        <w:rPr>
          <w:rFonts w:ascii="현대체Light" w:eastAsia="현대체Light" w:hAnsi="현대체Light" w:hint="eastAsia"/>
          <w:color w:val="000000" w:themeColor="text1"/>
        </w:rPr>
        <w:t>과전압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신호전달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79"/>
    </w:p>
    <w:p w14:paraId="430817AF" w14:textId="77777777" w:rsidR="00801F15" w:rsidRPr="00C17E2B" w:rsidRDefault="00801F15" w:rsidP="00801F15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288164AD" w14:textId="77777777" w:rsidR="00801F15" w:rsidRPr="00C17E2B" w:rsidRDefault="00801F15" w:rsidP="00801F15">
      <w:pPr>
        <w:pStyle w:val="31"/>
      </w:pPr>
      <w:bookmarkStart w:id="180" w:name="_Toc183109578"/>
      <w:r w:rsidRPr="00C17E2B">
        <w:t>일반사항(General)</w:t>
      </w:r>
      <w:bookmarkEnd w:id="180"/>
    </w:p>
    <w:p w14:paraId="06FFFAFF" w14:textId="6D537A99" w:rsidR="00801F15" w:rsidRPr="001F7AB5" w:rsidRDefault="00801F1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과전압으로 분류된 에러가 포토커플러 </w:t>
      </w:r>
      <w:r>
        <w:rPr>
          <w:rFonts w:ascii="현대체Light" w:eastAsia="현대체Light" w:hAnsi="현대체Light"/>
          <w:lang w:eastAsia="ko-KR"/>
        </w:rPr>
        <w:t>1</w:t>
      </w:r>
      <w:r>
        <w:rPr>
          <w:rFonts w:ascii="현대체Light" w:eastAsia="현대체Light" w:hAnsi="현대체Light" w:hint="eastAsia"/>
          <w:lang w:eastAsia="ko-KR"/>
        </w:rPr>
        <w:t xml:space="preserve">차측 신호를 변화시켰을 때,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차측 신호가 정상적으로 전달되는지 확인한다.</w:t>
      </w:r>
    </w:p>
    <w:p w14:paraId="254CBA51" w14:textId="77777777" w:rsidR="00801F15" w:rsidRPr="009D3E2D" w:rsidRDefault="00801F15" w:rsidP="00801F1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B947950" w14:textId="77777777" w:rsidR="00801F15" w:rsidRPr="00C17E2B" w:rsidRDefault="00801F15" w:rsidP="00801F15">
      <w:pPr>
        <w:pStyle w:val="31"/>
      </w:pPr>
      <w:bookmarkStart w:id="181" w:name="_Toc183109579"/>
      <w:r w:rsidRPr="00C17E2B">
        <w:t>구성 및 동작원리(Configuration and operation principle)</w:t>
      </w:r>
      <w:bookmarkEnd w:id="181"/>
    </w:p>
    <w:p w14:paraId="59FEBB44" w14:textId="77777777" w:rsidR="00801F15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C630B4D" w14:textId="70E5BCA9" w:rsidR="00801F15" w:rsidRPr="002D12D7" w:rsidRDefault="00801F15" w:rsidP="00801F15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20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1EB55C85" w14:textId="77777777" w:rsidR="00801F15" w:rsidRPr="00C17E2B" w:rsidRDefault="00801F15" w:rsidP="00801F1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EAB2219" w14:textId="77777777" w:rsidR="00801F15" w:rsidRPr="00C17E2B" w:rsidRDefault="00801F15" w:rsidP="00801F15">
      <w:pPr>
        <w:pStyle w:val="31"/>
      </w:pPr>
      <w:bookmarkStart w:id="182" w:name="_Toc183109580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82"/>
    </w:p>
    <w:p w14:paraId="7647F35E" w14:textId="77777777" w:rsidR="00801F15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15058A1" w14:textId="03BA7C45" w:rsidR="00801F15" w:rsidRDefault="00E621FC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HDF20.1(PF1) ~ HDF20</w:t>
      </w:r>
      <w:r w:rsidR="00801F15"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 w:rsidR="00801F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264FF84" w14:textId="77777777" w:rsidR="00801F15" w:rsidRPr="00740940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7AB3B6D" w14:textId="623F7333" w:rsidR="00801F15" w:rsidRDefault="00801F15" w:rsidP="00801F15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IIF905,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EIF906</w:t>
      </w:r>
    </w:p>
    <w:p w14:paraId="3F13A196" w14:textId="77777777" w:rsidR="00801F15" w:rsidRDefault="00801F15" w:rsidP="00801F1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F2ABAED" w14:textId="1AE6136A" w:rsidR="00801F15" w:rsidRPr="003F6AA2" w:rsidRDefault="00801F15" w:rsidP="00801F1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E621FC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.20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1726A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</w:t>
      </w:r>
      <w:r w:rsidR="001726A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1726A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과전압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55520238" w14:textId="77777777" w:rsidR="00801F15" w:rsidRPr="003F6AA2" w:rsidRDefault="00801F15" w:rsidP="00801F1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62BFC61" w14:textId="64688AAE" w:rsidR="00801F15" w:rsidRDefault="00E621F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IIF905</w:t>
      </w:r>
      <w:r w:rsidR="00801F15" w:rsidRPr="003F6AA2">
        <w:rPr>
          <w:rFonts w:ascii="현대체Light" w:eastAsia="현대체Light" w:hAnsi="현대체Light" w:hint="eastAsia"/>
          <w:lang w:eastAsia="ko-KR"/>
        </w:rPr>
        <w:t>신</w:t>
      </w:r>
      <w:r w:rsidR="00801F15">
        <w:rPr>
          <w:rFonts w:ascii="현대체Light" w:eastAsia="현대체Light" w:hAnsi="현대체Light" w:hint="eastAsia"/>
          <w:lang w:eastAsia="ko-KR"/>
        </w:rPr>
        <w:t>호가</w:t>
      </w:r>
      <w:r w:rsidR="00801F15" w:rsidRPr="003F6AA2">
        <w:rPr>
          <w:rFonts w:ascii="현대체Light" w:eastAsia="현대체Light" w:hAnsi="현대체Light" w:hint="eastAsia"/>
          <w:lang w:eastAsia="ko-KR"/>
        </w:rPr>
        <w:t xml:space="preserve"> </w:t>
      </w:r>
      <w:r w:rsidR="00801F15">
        <w:rPr>
          <w:rFonts w:ascii="현대체Light" w:eastAsia="현대체Light" w:hAnsi="현대체Light" w:hint="eastAsia"/>
          <w:lang w:eastAsia="ko-KR"/>
        </w:rPr>
        <w:t>L</w:t>
      </w:r>
      <w:r w:rsidR="00801F15">
        <w:rPr>
          <w:rFonts w:ascii="현대체Light" w:eastAsia="현대체Light" w:hAnsi="현대체Light"/>
          <w:lang w:eastAsia="ko-KR"/>
        </w:rPr>
        <w:t>ow</w:t>
      </w:r>
      <w:r w:rsidR="00801F15">
        <w:rPr>
          <w:rFonts w:ascii="현대체Light" w:eastAsia="현대체Light" w:hAnsi="현대체Light" w:hint="eastAsia"/>
          <w:lang w:eastAsia="ko-KR"/>
        </w:rPr>
        <w:t xml:space="preserve"> -&gt; High로 변</w:t>
      </w:r>
      <w:r>
        <w:rPr>
          <w:rFonts w:ascii="현대체Light" w:eastAsia="현대체Light" w:hAnsi="현대체Light" w:hint="eastAsia"/>
          <w:lang w:eastAsia="ko-KR"/>
        </w:rPr>
        <w:t xml:space="preserve">화했을 </w:t>
      </w:r>
      <w:r w:rsidR="00801F15">
        <w:rPr>
          <w:rFonts w:ascii="현대체Light" w:eastAsia="현대체Light" w:hAnsi="현대체Light" w:hint="eastAsia"/>
          <w:lang w:eastAsia="ko-KR"/>
        </w:rPr>
        <w:t xml:space="preserve">때, </w:t>
      </w:r>
      <w:r>
        <w:rPr>
          <w:rFonts w:ascii="현대체Light" w:eastAsia="현대체Light" w:hAnsi="현대체Light" w:hint="eastAsia"/>
          <w:lang w:eastAsia="ko-KR"/>
        </w:rPr>
        <w:t>EIF906</w:t>
      </w:r>
      <w:r w:rsidR="00801F15">
        <w:rPr>
          <w:rFonts w:ascii="현대체Light" w:eastAsia="현대체Light" w:hAnsi="현대체Light"/>
          <w:lang w:eastAsia="ko-KR"/>
        </w:rPr>
        <w:t xml:space="preserve"> </w:t>
      </w:r>
      <w:r w:rsidR="00801F15"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2DD1E274" w14:textId="620BC7D2" w:rsidR="00801F15" w:rsidRPr="002B2905" w:rsidRDefault="00801F15" w:rsidP="00801F15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67E93AEE" w14:textId="77777777" w:rsidR="00801F15" w:rsidRPr="00C17E2B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9869E8A" w14:textId="77777777" w:rsidR="00801F15" w:rsidRPr="00C17E2B" w:rsidRDefault="00801F15" w:rsidP="00801F15">
      <w:pPr>
        <w:pStyle w:val="31"/>
      </w:pPr>
      <w:bookmarkStart w:id="183" w:name="_Toc183109581"/>
      <w:r w:rsidRPr="00C17E2B">
        <w:t>대체, 확장성 및 향후 확장 가능성(Substitute, extendability and potential for future extendability)</w:t>
      </w:r>
      <w:bookmarkEnd w:id="183"/>
    </w:p>
    <w:p w14:paraId="3C7D0B6B" w14:textId="77777777" w:rsidR="00801F15" w:rsidRPr="00C17E2B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42BE84E" w14:textId="6D7DD6CC" w:rsidR="00801F15" w:rsidRPr="00C17E2B" w:rsidRDefault="00E621FC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PN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과전압</w:t>
      </w:r>
      <w:r w:rsidR="00801F15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801F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신호전달</w:t>
      </w:r>
      <w:r w:rsidR="00801F15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회로의 부품은 대체 가능하도록 </w:t>
      </w:r>
      <w:r w:rsidR="00801F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호환이 가능한</w:t>
      </w:r>
      <w:r w:rsidR="00801F15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801F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General purpose 포토커플러를</w:t>
      </w:r>
      <w:r w:rsidR="00801F15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801F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사용하도록</w:t>
      </w:r>
      <w:r w:rsidR="00801F15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한다.</w:t>
      </w:r>
    </w:p>
    <w:p w14:paraId="437BC969" w14:textId="77777777" w:rsidR="00801F15" w:rsidRPr="00B90775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EEA8926" w14:textId="77777777" w:rsidR="00801F15" w:rsidRPr="00C17E2B" w:rsidRDefault="00801F15" w:rsidP="00801F15">
      <w:pPr>
        <w:pStyle w:val="31"/>
      </w:pPr>
      <w:bookmarkStart w:id="184" w:name="_Toc183109582"/>
      <w:r w:rsidRPr="00C17E2B">
        <w:t>검증방법(Verification method)</w:t>
      </w:r>
      <w:bookmarkEnd w:id="184"/>
    </w:p>
    <w:p w14:paraId="069C6601" w14:textId="77777777" w:rsidR="00801F15" w:rsidRPr="00C17E2B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901D6C2" w14:textId="2FED3392" w:rsidR="00801F15" w:rsidRPr="00C17E2B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E621FC">
        <w:rPr>
          <w:rFonts w:ascii="현대체Light" w:eastAsia="현대체Light" w:hAnsi="현대체Light"/>
          <w:color w:val="000000" w:themeColor="text1"/>
          <w:sz w:val="20"/>
          <w:szCs w:val="20"/>
        </w:rPr>
        <w:t>20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오실로스코프로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E</w:t>
      </w:r>
      <w:r w:rsidR="00E621FC">
        <w:rPr>
          <w:rFonts w:ascii="현대체Light" w:eastAsia="현대체Light" w:hAnsi="현대체Light"/>
          <w:color w:val="000000" w:themeColor="text1"/>
          <w:sz w:val="20"/>
          <w:szCs w:val="20"/>
        </w:rPr>
        <w:t>IF906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16989244" w14:textId="77777777" w:rsidR="00801F15" w:rsidRPr="009D3E2D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630009C" w14:textId="77777777" w:rsidR="00801F15" w:rsidRDefault="00801F15" w:rsidP="00801F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C085980" w14:textId="222F9064" w:rsidR="00801F15" w:rsidRDefault="00801F1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5C3208D" w14:textId="6291133E" w:rsidR="001726A6" w:rsidRDefault="001726A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29C1C25" w14:textId="0DF9001D" w:rsidR="001726A6" w:rsidRDefault="001726A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6911F70" w14:textId="082E9749" w:rsidR="001726A6" w:rsidRPr="00C17E2B" w:rsidRDefault="001726A6" w:rsidP="001726A6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85" w:name="_Toc183109583"/>
      <w:r>
        <w:rPr>
          <w:rFonts w:ascii="현대체Light" w:eastAsia="현대체Light" w:hAnsi="현대체Light"/>
          <w:color w:val="000000" w:themeColor="text1"/>
        </w:rPr>
        <w:lastRenderedPageBreak/>
        <w:t>[HDF.21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/>
          <w:color w:val="000000" w:themeColor="text1"/>
        </w:rPr>
        <w:t xml:space="preserve">PN </w:t>
      </w:r>
      <w:r>
        <w:rPr>
          <w:rFonts w:ascii="현대체Light" w:eastAsia="현대체Light" w:hAnsi="현대체Light" w:hint="eastAsia"/>
          <w:color w:val="000000" w:themeColor="text1"/>
        </w:rPr>
        <w:t>저전압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신호전달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85"/>
    </w:p>
    <w:p w14:paraId="286FC16A" w14:textId="77777777" w:rsidR="001726A6" w:rsidRPr="00C17E2B" w:rsidRDefault="001726A6" w:rsidP="001726A6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625BBC0C" w14:textId="77777777" w:rsidR="001726A6" w:rsidRPr="00C17E2B" w:rsidRDefault="001726A6" w:rsidP="001726A6">
      <w:pPr>
        <w:pStyle w:val="31"/>
      </w:pPr>
      <w:bookmarkStart w:id="186" w:name="_Toc183109584"/>
      <w:r w:rsidRPr="00C17E2B">
        <w:t>일반사항(General)</w:t>
      </w:r>
      <w:bookmarkEnd w:id="186"/>
    </w:p>
    <w:p w14:paraId="744A0F91" w14:textId="645F5076" w:rsidR="001726A6" w:rsidRPr="001F7AB5" w:rsidRDefault="001726A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저전압으로 분류된 에러가 포토커플러 </w:t>
      </w:r>
      <w:r>
        <w:rPr>
          <w:rFonts w:ascii="현대체Light" w:eastAsia="현대체Light" w:hAnsi="현대체Light"/>
          <w:lang w:eastAsia="ko-KR"/>
        </w:rPr>
        <w:t>1</w:t>
      </w:r>
      <w:r>
        <w:rPr>
          <w:rFonts w:ascii="현대체Light" w:eastAsia="현대체Light" w:hAnsi="현대체Light" w:hint="eastAsia"/>
          <w:lang w:eastAsia="ko-KR"/>
        </w:rPr>
        <w:t xml:space="preserve">차측 신호를 변화시켰을 때,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차측 신호가 정상적으로 전달되는지 확인한다.</w:t>
      </w:r>
    </w:p>
    <w:p w14:paraId="58442D81" w14:textId="77777777" w:rsidR="001726A6" w:rsidRPr="009D3E2D" w:rsidRDefault="001726A6" w:rsidP="001726A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A928335" w14:textId="77777777" w:rsidR="001726A6" w:rsidRPr="00C17E2B" w:rsidRDefault="001726A6" w:rsidP="001726A6">
      <w:pPr>
        <w:pStyle w:val="31"/>
      </w:pPr>
      <w:bookmarkStart w:id="187" w:name="_Toc183109585"/>
      <w:r w:rsidRPr="00C17E2B">
        <w:t>구성 및 동작원리(Configuration and operation principle)</w:t>
      </w:r>
      <w:bookmarkEnd w:id="187"/>
    </w:p>
    <w:p w14:paraId="71C05DD2" w14:textId="77777777" w:rsidR="001726A6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DC2BC2" w14:textId="0586FAD8" w:rsidR="001726A6" w:rsidRPr="002D12D7" w:rsidRDefault="001726A6" w:rsidP="001726A6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21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4887B606" w14:textId="77777777" w:rsidR="001726A6" w:rsidRPr="00C17E2B" w:rsidRDefault="001726A6" w:rsidP="001726A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95EEA76" w14:textId="77777777" w:rsidR="001726A6" w:rsidRPr="00C17E2B" w:rsidRDefault="001726A6" w:rsidP="001726A6">
      <w:pPr>
        <w:pStyle w:val="31"/>
      </w:pPr>
      <w:bookmarkStart w:id="188" w:name="_Toc18310958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88"/>
    </w:p>
    <w:p w14:paraId="69556205" w14:textId="77777777" w:rsidR="001726A6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B9E39A7" w14:textId="4935E2ED" w:rsidR="001726A6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HDF21.1(PF1) ~ HDF21.4(PF4)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50167B5B" w14:textId="77777777" w:rsidR="001726A6" w:rsidRPr="00740940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9873B09" w14:textId="4250FF21" w:rsidR="001726A6" w:rsidRDefault="001726A6" w:rsidP="001726A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IIF906,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EIF907</w:t>
      </w:r>
    </w:p>
    <w:p w14:paraId="23F08E1B" w14:textId="77777777" w:rsidR="001726A6" w:rsidRDefault="001726A6" w:rsidP="001726A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E88605F" w14:textId="325EA5FF" w:rsidR="001726A6" w:rsidRPr="003F6AA2" w:rsidRDefault="001726A6" w:rsidP="001726A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DD7593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저전압 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30E6100D" w14:textId="77777777" w:rsidR="001726A6" w:rsidRPr="003F6AA2" w:rsidRDefault="001726A6" w:rsidP="001726A6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502A003" w14:textId="189C6F0E" w:rsidR="001726A6" w:rsidRDefault="00CD3287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IIF906</w:t>
      </w:r>
      <w:r w:rsidR="001726A6" w:rsidRPr="003F6AA2">
        <w:rPr>
          <w:rFonts w:ascii="현대체Light" w:eastAsia="현대체Light" w:hAnsi="현대체Light" w:hint="eastAsia"/>
          <w:lang w:eastAsia="ko-KR"/>
        </w:rPr>
        <w:t>신</w:t>
      </w:r>
      <w:r w:rsidR="001726A6">
        <w:rPr>
          <w:rFonts w:ascii="현대체Light" w:eastAsia="현대체Light" w:hAnsi="현대체Light" w:hint="eastAsia"/>
          <w:lang w:eastAsia="ko-KR"/>
        </w:rPr>
        <w:t>호가</w:t>
      </w:r>
      <w:r w:rsidR="001726A6" w:rsidRPr="003F6AA2">
        <w:rPr>
          <w:rFonts w:ascii="현대체Light" w:eastAsia="현대체Light" w:hAnsi="현대체Light" w:hint="eastAsia"/>
          <w:lang w:eastAsia="ko-KR"/>
        </w:rPr>
        <w:t xml:space="preserve"> </w:t>
      </w:r>
      <w:r w:rsidR="001726A6">
        <w:rPr>
          <w:rFonts w:ascii="현대체Light" w:eastAsia="현대체Light" w:hAnsi="현대체Light" w:hint="eastAsia"/>
          <w:lang w:eastAsia="ko-KR"/>
        </w:rPr>
        <w:t>L</w:t>
      </w:r>
      <w:r w:rsidR="001726A6">
        <w:rPr>
          <w:rFonts w:ascii="현대체Light" w:eastAsia="현대체Light" w:hAnsi="현대체Light"/>
          <w:lang w:eastAsia="ko-KR"/>
        </w:rPr>
        <w:t>ow</w:t>
      </w:r>
      <w:r w:rsidR="001726A6">
        <w:rPr>
          <w:rFonts w:ascii="현대체Light" w:eastAsia="현대체Light" w:hAnsi="현대체Light" w:hint="eastAsia"/>
          <w:lang w:eastAsia="ko-KR"/>
        </w:rPr>
        <w:t xml:space="preserve"> -&gt; High로 변화했을 때, </w:t>
      </w:r>
      <w:r>
        <w:rPr>
          <w:rFonts w:ascii="현대체Light" w:eastAsia="현대체Light" w:hAnsi="현대체Light" w:hint="eastAsia"/>
          <w:lang w:eastAsia="ko-KR"/>
        </w:rPr>
        <w:t>EIF907</w:t>
      </w:r>
      <w:r w:rsidR="001726A6">
        <w:rPr>
          <w:rFonts w:ascii="현대체Light" w:eastAsia="현대체Light" w:hAnsi="현대체Light"/>
          <w:lang w:eastAsia="ko-KR"/>
        </w:rPr>
        <w:t xml:space="preserve"> </w:t>
      </w:r>
      <w:r w:rsidR="001726A6"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50C14C09" w14:textId="77777777" w:rsidR="001726A6" w:rsidRDefault="001726A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002CC4A6" w14:textId="22BAFCC0" w:rsidR="001726A6" w:rsidRPr="00C17E2B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080BB91" w14:textId="77777777" w:rsidR="001726A6" w:rsidRPr="00C17E2B" w:rsidRDefault="001726A6" w:rsidP="001726A6">
      <w:pPr>
        <w:pStyle w:val="31"/>
      </w:pPr>
      <w:bookmarkStart w:id="189" w:name="_Toc183109587"/>
      <w:r w:rsidRPr="00C17E2B">
        <w:t>대체, 확장성 및 향후 확장 가능성(Substitute, extendability and potential for future extendability)</w:t>
      </w:r>
      <w:bookmarkEnd w:id="189"/>
    </w:p>
    <w:p w14:paraId="75A88A68" w14:textId="77777777" w:rsidR="001726A6" w:rsidRPr="00C17E2B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DD2B31D" w14:textId="7E706A15" w:rsidR="001726A6" w:rsidRPr="00C17E2B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PN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816DCA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저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전압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신호전달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회로의 부품은 대체 가능하도록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호환이 가능한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General purpose 포토커플러를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사용하도록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한다.</w:t>
      </w:r>
    </w:p>
    <w:p w14:paraId="772E38C6" w14:textId="77777777" w:rsidR="001726A6" w:rsidRPr="00B90775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44EA95" w14:textId="77777777" w:rsidR="001726A6" w:rsidRPr="00C17E2B" w:rsidRDefault="001726A6" w:rsidP="001726A6">
      <w:pPr>
        <w:pStyle w:val="31"/>
      </w:pPr>
      <w:bookmarkStart w:id="190" w:name="_Toc183109588"/>
      <w:r w:rsidRPr="00C17E2B">
        <w:t>검증방법(Verification method)</w:t>
      </w:r>
      <w:bookmarkEnd w:id="190"/>
    </w:p>
    <w:p w14:paraId="45E82A46" w14:textId="77777777" w:rsidR="001726A6" w:rsidRPr="00C17E2B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6AA9897" w14:textId="2D8BF32B" w:rsidR="001726A6" w:rsidRPr="00C17E2B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816DCA">
        <w:rPr>
          <w:rFonts w:ascii="현대체Light" w:eastAsia="현대체Light" w:hAnsi="현대체Light"/>
          <w:color w:val="000000" w:themeColor="text1"/>
          <w:sz w:val="20"/>
          <w:szCs w:val="20"/>
        </w:rPr>
        <w:t>21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오실로스코프로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E</w:t>
      </w:r>
      <w:r w:rsidR="00816DCA">
        <w:rPr>
          <w:rFonts w:ascii="현대체Light" w:eastAsia="현대체Light" w:hAnsi="현대체Light"/>
          <w:color w:val="000000" w:themeColor="text1"/>
          <w:sz w:val="20"/>
          <w:szCs w:val="20"/>
        </w:rPr>
        <w:t>IF907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09ACDEE8" w14:textId="77777777" w:rsidR="001726A6" w:rsidRPr="009D3E2D" w:rsidRDefault="001726A6" w:rsidP="001726A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486020C" w14:textId="2331F6EB" w:rsidR="001726A6" w:rsidRDefault="001726A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EDA4C71" w14:textId="5A720F6F" w:rsidR="00DD7593" w:rsidRDefault="00DD7593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4C6E904" w14:textId="68CA02A3" w:rsidR="00DD7593" w:rsidRDefault="00DD7593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8D40D45" w14:textId="597B8DEF" w:rsidR="00DD7593" w:rsidRDefault="00DD7593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2CCEFC15" w14:textId="5E47026F" w:rsidR="00DD7593" w:rsidRPr="00C17E2B" w:rsidRDefault="00DD7593" w:rsidP="00DD7593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91" w:name="_Toc183109589"/>
      <w:r>
        <w:rPr>
          <w:rFonts w:ascii="현대체Light" w:eastAsia="현대체Light" w:hAnsi="현대체Light"/>
          <w:color w:val="000000" w:themeColor="text1"/>
        </w:rPr>
        <w:lastRenderedPageBreak/>
        <w:t>[HDF.22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컨버터 제어전원 이상</w:t>
      </w:r>
      <w:r w:rsidRPr="00C17E2B">
        <w:rPr>
          <w:rFonts w:ascii="현대체Light" w:eastAsia="현대체Light" w:hAnsi="현대체Light" w:hint="eastAsia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신호전달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91"/>
    </w:p>
    <w:p w14:paraId="1BA97AE9" w14:textId="77777777" w:rsidR="00DD7593" w:rsidRPr="00C17E2B" w:rsidRDefault="00DD7593" w:rsidP="00DD7593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4FDD08D9" w14:textId="77777777" w:rsidR="00DD7593" w:rsidRPr="00C17E2B" w:rsidRDefault="00DD7593" w:rsidP="00DD7593">
      <w:pPr>
        <w:pStyle w:val="31"/>
      </w:pPr>
      <w:bookmarkStart w:id="192" w:name="_Toc183109590"/>
      <w:r w:rsidRPr="00C17E2B">
        <w:t>일반사항(General)</w:t>
      </w:r>
      <w:bookmarkEnd w:id="192"/>
    </w:p>
    <w:p w14:paraId="6DA93C41" w14:textId="6FA388AD" w:rsidR="00DD7593" w:rsidRPr="001F7AB5" w:rsidRDefault="00DD759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컨버터 제어전원</w:t>
      </w:r>
      <w:r w:rsidR="00993353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이상으로 분류된 에러가 포토커플러 </w:t>
      </w:r>
      <w:r>
        <w:rPr>
          <w:rFonts w:ascii="현대체Light" w:eastAsia="현대체Light" w:hAnsi="현대체Light"/>
          <w:lang w:eastAsia="ko-KR"/>
        </w:rPr>
        <w:t>1</w:t>
      </w:r>
      <w:r>
        <w:rPr>
          <w:rFonts w:ascii="현대체Light" w:eastAsia="현대체Light" w:hAnsi="현대체Light" w:hint="eastAsia"/>
          <w:lang w:eastAsia="ko-KR"/>
        </w:rPr>
        <w:t xml:space="preserve">차측 신호를 변화시켰을 때, </w:t>
      </w:r>
      <w:r>
        <w:rPr>
          <w:rFonts w:ascii="현대체Light" w:eastAsia="현대체Light" w:hAnsi="현대체Light"/>
          <w:lang w:eastAsia="ko-KR"/>
        </w:rPr>
        <w:t>2</w:t>
      </w:r>
      <w:r>
        <w:rPr>
          <w:rFonts w:ascii="현대체Light" w:eastAsia="현대체Light" w:hAnsi="현대체Light" w:hint="eastAsia"/>
          <w:lang w:eastAsia="ko-KR"/>
        </w:rPr>
        <w:t>차측 신호가 정상적으로 전달되는지 확인한다.</w:t>
      </w:r>
    </w:p>
    <w:p w14:paraId="10797823" w14:textId="77777777" w:rsidR="00DD7593" w:rsidRP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F028732" w14:textId="77777777" w:rsidR="00DD7593" w:rsidRPr="00C17E2B" w:rsidRDefault="00DD7593" w:rsidP="00DD7593">
      <w:pPr>
        <w:pStyle w:val="31"/>
      </w:pPr>
      <w:bookmarkStart w:id="193" w:name="_Toc183109591"/>
      <w:r w:rsidRPr="00C17E2B">
        <w:t>구성 및 동작원리(Configuration and operation principle)</w:t>
      </w:r>
      <w:bookmarkEnd w:id="193"/>
    </w:p>
    <w:p w14:paraId="3F0950A5" w14:textId="77777777" w:rsid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367AEB8" w14:textId="2D206BAD" w:rsidR="00DD7593" w:rsidRPr="002D12D7" w:rsidRDefault="00DD7593" w:rsidP="00DD7593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22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1BA6AE73" w14:textId="77777777" w:rsidR="00DD7593" w:rsidRPr="00C17E2B" w:rsidRDefault="00DD7593" w:rsidP="00DD7593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47F30F1" w14:textId="77777777" w:rsidR="00DD7593" w:rsidRPr="00C17E2B" w:rsidRDefault="00DD7593" w:rsidP="00DD7593">
      <w:pPr>
        <w:pStyle w:val="31"/>
      </w:pPr>
      <w:bookmarkStart w:id="194" w:name="_Toc18310959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194"/>
    </w:p>
    <w:p w14:paraId="7E856C1B" w14:textId="77777777" w:rsid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F9150DA" w14:textId="5B23732A" w:rsid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HDF22.1(PF1) ~ HDF22.4(PF4)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64D79D93" w14:textId="77777777" w:rsidR="00DD7593" w:rsidRP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EC4FD33" w14:textId="3329DA16" w:rsid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IIF903</w:t>
      </w:r>
      <w:r w:rsidR="00993353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 w:rsidR="00993353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EIF908</w:t>
      </w:r>
    </w:p>
    <w:p w14:paraId="26325D7A" w14:textId="77777777" w:rsidR="00DD7593" w:rsidRDefault="00DD7593" w:rsidP="00DD7593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538E3E3" w14:textId="16441031" w:rsidR="00DD7593" w:rsidRPr="003F6AA2" w:rsidRDefault="00DD7593" w:rsidP="00DD7593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.22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컨버터 제어전원 이상신호 외부 전달</w:t>
      </w:r>
      <w:r w:rsidRPr="003F6AA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228B821D" w14:textId="77777777" w:rsidR="00DD7593" w:rsidRPr="003F6AA2" w:rsidRDefault="00DD7593" w:rsidP="00DD7593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D0B55BF" w14:textId="3750A40E" w:rsidR="00DD7593" w:rsidRDefault="0099335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>IIF903</w:t>
      </w:r>
      <w:r w:rsidR="00DD7593" w:rsidRPr="003F6AA2">
        <w:rPr>
          <w:rFonts w:ascii="현대체Light" w:eastAsia="현대체Light" w:hAnsi="현대체Light" w:hint="eastAsia"/>
          <w:lang w:eastAsia="ko-KR"/>
        </w:rPr>
        <w:t>신</w:t>
      </w:r>
      <w:r w:rsidR="00DD7593">
        <w:rPr>
          <w:rFonts w:ascii="현대체Light" w:eastAsia="현대체Light" w:hAnsi="현대체Light" w:hint="eastAsia"/>
          <w:lang w:eastAsia="ko-KR"/>
        </w:rPr>
        <w:t>호가</w:t>
      </w:r>
      <w:r w:rsidR="00DD7593" w:rsidRPr="003F6AA2"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H</w:t>
      </w:r>
      <w:r>
        <w:rPr>
          <w:rFonts w:ascii="현대체Light" w:eastAsia="현대체Light" w:hAnsi="현대체Light"/>
          <w:lang w:eastAsia="ko-KR"/>
        </w:rPr>
        <w:t>igh</w:t>
      </w:r>
      <w:r>
        <w:rPr>
          <w:rFonts w:ascii="현대체Light" w:eastAsia="현대체Light" w:hAnsi="현대체Light" w:hint="eastAsia"/>
          <w:lang w:eastAsia="ko-KR"/>
        </w:rPr>
        <w:t xml:space="preserve"> -&gt; Low</w:t>
      </w:r>
      <w:r w:rsidR="00DD7593">
        <w:rPr>
          <w:rFonts w:ascii="현대체Light" w:eastAsia="현대체Light" w:hAnsi="현대체Light" w:hint="eastAsia"/>
          <w:lang w:eastAsia="ko-KR"/>
        </w:rPr>
        <w:t>로 변화했을 때, EIF907</w:t>
      </w:r>
      <w:r w:rsidR="00DD7593">
        <w:rPr>
          <w:rFonts w:ascii="현대체Light" w:eastAsia="현대체Light" w:hAnsi="현대체Light"/>
          <w:lang w:eastAsia="ko-KR"/>
        </w:rPr>
        <w:t xml:space="preserve"> </w:t>
      </w:r>
      <w:r w:rsidR="00DD7593">
        <w:rPr>
          <w:rFonts w:ascii="현대체Light" w:eastAsia="현대체Light" w:hAnsi="현대체Light" w:hint="eastAsia"/>
          <w:lang w:eastAsia="ko-KR"/>
        </w:rPr>
        <w:t>신호가 Low -&gt; High로 변화하는지 확인한다.</w:t>
      </w:r>
    </w:p>
    <w:p w14:paraId="16E5579B" w14:textId="77777777" w:rsidR="00DD7593" w:rsidRDefault="00DD759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  <w:r>
        <w:rPr>
          <w:rFonts w:ascii="현대체Light" w:eastAsia="현대체Light" w:hAnsi="현대체Light" w:hint="eastAsia"/>
          <w:lang w:eastAsia="ko-KR"/>
        </w:rPr>
        <w:t xml:space="preserve">포토커플러 </w:t>
      </w:r>
      <w:r>
        <w:rPr>
          <w:rFonts w:ascii="현대체Light" w:eastAsia="현대체Light" w:hAnsi="현대체Light"/>
          <w:lang w:eastAsia="ko-KR"/>
        </w:rPr>
        <w:t xml:space="preserve">Turn-ON/OFF </w:t>
      </w:r>
      <w:r>
        <w:rPr>
          <w:rFonts w:ascii="현대체Light" w:eastAsia="현대체Light" w:hAnsi="현대체Light" w:hint="eastAsia"/>
          <w:lang w:eastAsia="ko-KR"/>
        </w:rPr>
        <w:t>delay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 xml:space="preserve">시간은 </w:t>
      </w:r>
      <w:r>
        <w:rPr>
          <w:rFonts w:ascii="현대체Light" w:eastAsia="현대체Light" w:hAnsi="현대체Light"/>
          <w:lang w:eastAsia="ko-KR"/>
        </w:rPr>
        <w:t>50</w:t>
      </w:r>
      <w:r>
        <w:rPr>
          <w:rFonts w:ascii="현대체Light" w:eastAsia="현대체Light" w:hAnsi="현대체Light" w:hint="eastAsia"/>
          <w:lang w:eastAsia="ko-KR"/>
        </w:rPr>
        <w:t>us 이내로 한다.</w:t>
      </w:r>
    </w:p>
    <w:p w14:paraId="1F839852" w14:textId="00CF025C" w:rsidR="00DD7593" w:rsidRPr="00C17E2B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677514A" w14:textId="77777777" w:rsidR="00DD7593" w:rsidRPr="00C17E2B" w:rsidRDefault="00DD7593" w:rsidP="00DD7593">
      <w:pPr>
        <w:pStyle w:val="31"/>
      </w:pPr>
      <w:bookmarkStart w:id="195" w:name="_Toc183109593"/>
      <w:r w:rsidRPr="00C17E2B">
        <w:t>대체, 확장성 및 향후 확장 가능성(Substitute, extendability and potential for future extendability)</w:t>
      </w:r>
      <w:bookmarkEnd w:id="195"/>
    </w:p>
    <w:p w14:paraId="7A765301" w14:textId="77777777" w:rsidR="00DD7593" w:rsidRPr="00C17E2B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85B4660" w14:textId="04DADA3F" w:rsidR="00DD7593" w:rsidRPr="00C17E2B" w:rsidRDefault="0099335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컨버터 제어전원 이상</w:t>
      </w:r>
      <w:r w:rsidR="00DD759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DD7593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신호전달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DD759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회로의 부품은 대체 가능하도록 </w:t>
      </w:r>
      <w:r w:rsidR="00DD7593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호환이 가능한</w:t>
      </w:r>
      <w:r w:rsidR="00DD759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DD7593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General purpose 포토커플러를</w:t>
      </w:r>
      <w:r w:rsidR="00DD759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DD7593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사용하도록</w:t>
      </w:r>
      <w:r w:rsidR="00DD7593"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한다.</w:t>
      </w:r>
    </w:p>
    <w:p w14:paraId="50A791D6" w14:textId="77777777" w:rsidR="00DD7593" w:rsidRPr="00B90775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792AB17" w14:textId="77777777" w:rsidR="00DD7593" w:rsidRPr="00C17E2B" w:rsidRDefault="00DD7593" w:rsidP="00DD7593">
      <w:pPr>
        <w:pStyle w:val="31"/>
      </w:pPr>
      <w:bookmarkStart w:id="196" w:name="_Toc183109594"/>
      <w:r w:rsidRPr="00C17E2B">
        <w:t>검증방법(Verification method)</w:t>
      </w:r>
      <w:bookmarkEnd w:id="196"/>
    </w:p>
    <w:p w14:paraId="60BA5DDB" w14:textId="77777777" w:rsidR="00DD7593" w:rsidRPr="00C17E2B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8AF85DB" w14:textId="35AFFD05" w:rsidR="00DD7593" w:rsidRPr="00C17E2B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993353">
        <w:rPr>
          <w:rFonts w:ascii="현대체Light" w:eastAsia="현대체Light" w:hAnsi="현대체Light"/>
          <w:color w:val="000000" w:themeColor="text1"/>
          <w:sz w:val="20"/>
          <w:szCs w:val="20"/>
        </w:rPr>
        <w:t>22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Pr="00C17E2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상황에서</w:t>
      </w:r>
      <w:r w:rsidRPr="00C17E2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오실로스코프로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E</w:t>
      </w:r>
      <w:r w:rsidR="00993353">
        <w:rPr>
          <w:rFonts w:ascii="현대체Light" w:eastAsia="현대체Light" w:hAnsi="현대체Light"/>
          <w:color w:val="000000" w:themeColor="text1"/>
          <w:sz w:val="20"/>
          <w:szCs w:val="20"/>
        </w:rPr>
        <w:t>IF908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신호 측정</w:t>
      </w:r>
    </w:p>
    <w:p w14:paraId="30AF0098" w14:textId="77777777" w:rsidR="00DD7593" w:rsidRPr="009D3E2D" w:rsidRDefault="00DD7593" w:rsidP="00DD7593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400E4DC" w14:textId="0C04DA56" w:rsidR="00DD7593" w:rsidRDefault="00DD7593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138C2CD" w14:textId="7A89C628" w:rsidR="00EF0D3F" w:rsidRDefault="00EF0D3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283DD87" w14:textId="29C8CF22" w:rsidR="00EF0D3F" w:rsidRDefault="00EF0D3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74B5212E" w14:textId="36DEA9AA" w:rsidR="00EF0D3F" w:rsidRPr="00C17E2B" w:rsidRDefault="00EF0D3F" w:rsidP="00EF0D3F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197" w:name="_Toc183109595"/>
      <w:r>
        <w:rPr>
          <w:rFonts w:ascii="현대체Light" w:eastAsia="현대체Light" w:hAnsi="현대체Light"/>
          <w:color w:val="000000" w:themeColor="text1"/>
        </w:rPr>
        <w:lastRenderedPageBreak/>
        <w:t>[HDF.23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Frame Ground 접지 연결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197"/>
    </w:p>
    <w:p w14:paraId="63C6E3B6" w14:textId="77777777" w:rsidR="00EF0D3F" w:rsidRPr="00C17E2B" w:rsidRDefault="00EF0D3F" w:rsidP="00EF0D3F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601A9CA6" w14:textId="77777777" w:rsidR="00EF0D3F" w:rsidRPr="00C17E2B" w:rsidRDefault="00EF0D3F" w:rsidP="00EF0D3F">
      <w:pPr>
        <w:pStyle w:val="31"/>
      </w:pPr>
      <w:bookmarkStart w:id="198" w:name="_Toc183109596"/>
      <w:r w:rsidRPr="00C17E2B">
        <w:t>일반사항(General)</w:t>
      </w:r>
      <w:bookmarkEnd w:id="198"/>
    </w:p>
    <w:p w14:paraId="77F87CD8" w14:textId="2406F376" w:rsidR="00EF0D3F" w:rsidRDefault="00EF0D3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모터의 접지선이 AMP에 연결되는지 확인</w:t>
      </w:r>
    </w:p>
    <w:p w14:paraId="39B6AAC4" w14:textId="1FF80B1F" w:rsidR="00EF0D3F" w:rsidRDefault="00EF0D3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AMP보드의 접지포인트와 방열판이 전기적으로 연결되는 구조인지 확인</w:t>
      </w:r>
    </w:p>
    <w:p w14:paraId="6DB03B81" w14:textId="4EB1F402" w:rsidR="00EF0D3F" w:rsidRPr="001F7AB5" w:rsidRDefault="00EF0D3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</w:rPr>
      </w:pPr>
      <w:r>
        <w:rPr>
          <w:rFonts w:ascii="현대체Light" w:eastAsia="현대체Light" w:hAnsi="현대체Light" w:hint="eastAsia"/>
          <w:lang w:eastAsia="ko-KR"/>
        </w:rPr>
        <w:t>방열판이 Frame Ground와 연결될 수 있는 구조인지 확인</w:t>
      </w:r>
    </w:p>
    <w:p w14:paraId="12DA63EE" w14:textId="77777777" w:rsidR="00EF0D3F" w:rsidRPr="00DD7593" w:rsidRDefault="00EF0D3F" w:rsidP="00EF0D3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F3865DE" w14:textId="77777777" w:rsidR="00EF0D3F" w:rsidRPr="00C17E2B" w:rsidRDefault="00EF0D3F" w:rsidP="00EF0D3F">
      <w:pPr>
        <w:pStyle w:val="31"/>
      </w:pPr>
      <w:bookmarkStart w:id="199" w:name="_Toc183109597"/>
      <w:r w:rsidRPr="00C17E2B">
        <w:t>구성 및 동작원리(Configuration and operation principle)</w:t>
      </w:r>
      <w:bookmarkEnd w:id="199"/>
    </w:p>
    <w:p w14:paraId="11A8EFA3" w14:textId="77777777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8FDE89B" w14:textId="7068F97E" w:rsidR="00EF0D3F" w:rsidRPr="002D12D7" w:rsidRDefault="00EF0D3F" w:rsidP="00EF0D3F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23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5FD1321C" w14:textId="77777777" w:rsidR="00EF0D3F" w:rsidRPr="00C17E2B" w:rsidRDefault="00EF0D3F" w:rsidP="00EF0D3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77C5806" w14:textId="77777777" w:rsidR="00EF0D3F" w:rsidRPr="00C17E2B" w:rsidRDefault="00EF0D3F" w:rsidP="00EF0D3F">
      <w:pPr>
        <w:pStyle w:val="31"/>
      </w:pPr>
      <w:bookmarkStart w:id="200" w:name="_Toc183109598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00"/>
    </w:p>
    <w:p w14:paraId="7849E80B" w14:textId="77777777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657F697" w14:textId="27F1BECE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HDF23.1(PF1) ~ HDF23.4(PF4)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379BDDCA" w14:textId="77777777" w:rsidR="00EF0D3F" w:rsidRPr="00DD7593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1986D8A" w14:textId="678FB52C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C108-208,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C1001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Interface : EIF1101-1201, IIF917, EIF1102-1202</w:t>
      </w:r>
    </w:p>
    <w:p w14:paraId="7FAF3B31" w14:textId="77777777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07ED4F2" w14:textId="5A345F6E" w:rsidR="00EF0D3F" w:rsidRPr="003F6AA2" w:rsidRDefault="00EF0D3F" w:rsidP="00EF0D3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 접지선 처리</w:t>
      </w:r>
    </w:p>
    <w:p w14:paraId="1CBBEB0F" w14:textId="77777777" w:rsidR="00EF0D3F" w:rsidRPr="003F6AA2" w:rsidRDefault="00EF0D3F" w:rsidP="00EF0D3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868349C" w14:textId="0A50C18A" w:rsidR="00EF0D3F" w:rsidRPr="00EF0D3F" w:rsidRDefault="00EF0D3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E</w:t>
      </w:r>
      <w:r>
        <w:rPr>
          <w:rFonts w:ascii="현대체Light" w:eastAsia="현대체Light" w:hAnsi="현대체Light"/>
          <w:lang w:eastAsia="ko-KR"/>
        </w:rPr>
        <w:t xml:space="preserve">IF1101-1201 </w:t>
      </w:r>
      <w:r>
        <w:rPr>
          <w:rFonts w:ascii="현대체Light" w:eastAsia="현대체Light" w:hAnsi="현대체Light" w:hint="eastAsia"/>
          <w:lang w:eastAsia="ko-KR"/>
        </w:rPr>
        <w:t xml:space="preserve">및 </w:t>
      </w:r>
      <w:r>
        <w:rPr>
          <w:rFonts w:ascii="현대체Light" w:eastAsia="현대체Light" w:hAnsi="현대체Light"/>
          <w:lang w:eastAsia="ko-KR"/>
        </w:rPr>
        <w:t>C108-208</w:t>
      </w:r>
      <w:r>
        <w:rPr>
          <w:rFonts w:ascii="현대체Light" w:eastAsia="현대체Light" w:hAnsi="현대체Light" w:hint="eastAsia"/>
          <w:lang w:eastAsia="ko-KR"/>
        </w:rPr>
        <w:t>을 통해 AMP보드에 모터접지선이 연결되는 구조인지 확인</w:t>
      </w:r>
    </w:p>
    <w:p w14:paraId="571D8580" w14:textId="2D843A15" w:rsidR="00EF0D3F" w:rsidRDefault="00EF0D3F" w:rsidP="00EF0D3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519C8CC" w14:textId="00AD2245" w:rsidR="00EF0D3F" w:rsidRPr="003F6AA2" w:rsidRDefault="00EF0D3F" w:rsidP="00EF0D3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AMP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보드의 접지포인트와 방열판 연결</w:t>
      </w:r>
    </w:p>
    <w:p w14:paraId="6938F573" w14:textId="77777777" w:rsidR="00EF0D3F" w:rsidRPr="003F6AA2" w:rsidRDefault="00EF0D3F" w:rsidP="00EF0D3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92D3796" w14:textId="03156BDE" w:rsidR="00EF0D3F" w:rsidRPr="00EF0D3F" w:rsidRDefault="00EF0D3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lang w:eastAsia="ko-KR"/>
        </w:rPr>
        <w:t>AMP</w:t>
      </w:r>
      <w:r>
        <w:rPr>
          <w:rFonts w:ascii="현대체Light" w:eastAsia="현대체Light" w:hAnsi="현대체Light" w:hint="eastAsia"/>
          <w:lang w:eastAsia="ko-KR"/>
        </w:rPr>
        <w:t xml:space="preserve">보드 내에서 </w:t>
      </w:r>
      <w:r>
        <w:rPr>
          <w:rFonts w:ascii="현대체Light" w:eastAsia="현대체Light" w:hAnsi="현대체Light"/>
          <w:lang w:eastAsia="ko-KR"/>
        </w:rPr>
        <w:t>IIF917</w:t>
      </w:r>
      <w:r>
        <w:rPr>
          <w:rFonts w:ascii="현대체Light" w:eastAsia="현대체Light" w:hAnsi="현대체Light" w:hint="eastAsia"/>
          <w:lang w:eastAsia="ko-KR"/>
        </w:rPr>
        <w:t>을 통해 AMP보드의 접지포인트가 방열판과 연결되는 구조인지 확인</w:t>
      </w:r>
    </w:p>
    <w:p w14:paraId="44B50854" w14:textId="36BFFE50" w:rsidR="00EF0D3F" w:rsidRDefault="00EF0D3F" w:rsidP="00EF0D3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229AB76" w14:textId="07A76C9D" w:rsidR="00EF0D3F" w:rsidRPr="003F6AA2" w:rsidRDefault="00EF0D3F" w:rsidP="00EF0D3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방열판과 Frame Ground 연결</w:t>
      </w:r>
    </w:p>
    <w:p w14:paraId="33A387A3" w14:textId="77777777" w:rsidR="00EF0D3F" w:rsidRPr="003F6AA2" w:rsidRDefault="00EF0D3F" w:rsidP="00EF0D3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39753C7" w14:textId="467A570C" w:rsidR="00EF0D3F" w:rsidRPr="00EF0D3F" w:rsidRDefault="00EF0D3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방열판과 제어기의 Frame Ground 부스바간 연결을 할 수 있는 구조인지 확인 </w:t>
      </w:r>
    </w:p>
    <w:p w14:paraId="5529A33C" w14:textId="3C270898" w:rsidR="00EF0D3F" w:rsidRPr="00C17E2B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968068B" w14:textId="77777777" w:rsidR="00EF0D3F" w:rsidRPr="00C17E2B" w:rsidRDefault="00EF0D3F" w:rsidP="00EF0D3F">
      <w:pPr>
        <w:pStyle w:val="31"/>
      </w:pPr>
      <w:bookmarkStart w:id="201" w:name="_Toc183109599"/>
      <w:r w:rsidRPr="00C17E2B">
        <w:t>대체, 확장성 및 향후 확장 가능성(Substitute, extendability and potential for future extendability)</w:t>
      </w:r>
      <w:bookmarkEnd w:id="201"/>
    </w:p>
    <w:p w14:paraId="66CFE2DA" w14:textId="77777777" w:rsidR="00EF0D3F" w:rsidRPr="00C17E2B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0CC06E3" w14:textId="5E9B1603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20DBECC8" w14:textId="77777777" w:rsidR="00EF0D3F" w:rsidRPr="00B90775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E30FAEB" w14:textId="77777777" w:rsidR="00EF0D3F" w:rsidRPr="00C17E2B" w:rsidRDefault="00EF0D3F" w:rsidP="00EF0D3F">
      <w:pPr>
        <w:pStyle w:val="31"/>
      </w:pPr>
      <w:bookmarkStart w:id="202" w:name="_Toc183109600"/>
      <w:r w:rsidRPr="00C17E2B">
        <w:t>검증방법(Verification method)</w:t>
      </w:r>
      <w:bookmarkEnd w:id="202"/>
    </w:p>
    <w:p w14:paraId="3816FC03" w14:textId="77777777" w:rsidR="00EF0D3F" w:rsidRPr="00C17E2B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4CED5A1" w14:textId="30C8BD6B" w:rsidR="00EF0D3F" w:rsidRPr="00C17E2B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23.1~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HDR23.3은 </w:t>
      </w:r>
      <w:r w:rsidR="0022059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전기적으로 연결되있는 구조로 설계되었는지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220597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육안 확인</w:t>
      </w:r>
    </w:p>
    <w:p w14:paraId="6DE679D2" w14:textId="77777777" w:rsidR="00EF0D3F" w:rsidRPr="00220597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DDC628D" w14:textId="77777777" w:rsidR="00EF0D3F" w:rsidRDefault="00EF0D3F" w:rsidP="00EF0D3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7BF1D07" w14:textId="77777777" w:rsidR="00EF0D3F" w:rsidRPr="00DD7593" w:rsidRDefault="00EF0D3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B46C323" w14:textId="2AF54708" w:rsidR="00DC09C7" w:rsidRDefault="00DC09C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lastRenderedPageBreak/>
        <w:br w:type="page"/>
      </w:r>
    </w:p>
    <w:p w14:paraId="0BA3E005" w14:textId="5ACF4E43" w:rsidR="00DC09C7" w:rsidRPr="00C17E2B" w:rsidRDefault="00DC09C7" w:rsidP="00DC09C7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03" w:name="_Toc183109601"/>
      <w:r>
        <w:rPr>
          <w:rFonts w:ascii="현대체Light" w:eastAsia="현대체Light" w:hAnsi="현대체Light"/>
          <w:color w:val="000000" w:themeColor="text1"/>
        </w:rPr>
        <w:lastRenderedPageBreak/>
        <w:t>[HDF.24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파워단 노이즈유입 보호절연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03"/>
    </w:p>
    <w:p w14:paraId="28D5C7E8" w14:textId="77777777" w:rsidR="00DC09C7" w:rsidRPr="00DC09C7" w:rsidRDefault="00DC09C7" w:rsidP="00DC09C7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2C62C994" w14:textId="2D9EE060" w:rsidR="00DC09C7" w:rsidRDefault="00DC09C7" w:rsidP="00DC09C7">
      <w:pPr>
        <w:pStyle w:val="31"/>
      </w:pPr>
      <w:bookmarkStart w:id="204" w:name="_Toc183109602"/>
      <w:r w:rsidRPr="00C17E2B">
        <w:t>일반사항(General)</w:t>
      </w:r>
      <w:bookmarkEnd w:id="204"/>
    </w:p>
    <w:p w14:paraId="43128AE2" w14:textId="77777777" w:rsidR="00DC09C7" w:rsidRPr="00DC09C7" w:rsidRDefault="00DC09C7" w:rsidP="00DC09C7">
      <w:pPr>
        <w:pStyle w:val="E"/>
        <w:rPr>
          <w:rFonts w:eastAsia="맑은 고딕"/>
        </w:rPr>
      </w:pPr>
    </w:p>
    <w:p w14:paraId="5CA65C3B" w14:textId="334D86D9" w:rsidR="00DC09C7" w:rsidRPr="00133E24" w:rsidRDefault="00DC09C7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/>
          <w:color w:val="000000" w:themeColor="text1"/>
          <w:szCs w:val="18"/>
          <w:lang w:eastAsia="ko-KR"/>
        </w:rPr>
        <w:t xml:space="preserve">외함 접지와 고전압 </w:t>
      </w:r>
      <w:r w:rsidR="00FB3744">
        <w:rPr>
          <w:rFonts w:ascii="현대체 Light" w:eastAsia="현대체 Light" w:hAnsi="현대체 Light" w:hint="eastAsia"/>
          <w:color w:val="000000" w:themeColor="text1"/>
          <w:szCs w:val="18"/>
          <w:lang w:eastAsia="ko-KR"/>
        </w:rPr>
        <w:t xml:space="preserve">입력 </w:t>
      </w:r>
      <w:r w:rsidR="00FB3744">
        <w:rPr>
          <w:rFonts w:ascii="현대체 Light" w:eastAsia="현대체 Light" w:hAnsi="현대체 Light"/>
          <w:color w:val="000000" w:themeColor="text1"/>
          <w:szCs w:val="18"/>
          <w:lang w:eastAsia="ko-KR"/>
        </w:rPr>
        <w:t xml:space="preserve">RST </w:t>
      </w:r>
      <w:r w:rsidR="00FB3744">
        <w:rPr>
          <w:rFonts w:ascii="현대체 Light" w:eastAsia="현대체 Light" w:hAnsi="현대체 Light" w:hint="eastAsia"/>
          <w:color w:val="000000" w:themeColor="text1"/>
          <w:szCs w:val="18"/>
          <w:lang w:eastAsia="ko-KR"/>
        </w:rPr>
        <w:t>및 PN전압</w:t>
      </w:r>
      <w:r w:rsidRPr="00133E24">
        <w:rPr>
          <w:rFonts w:ascii="현대체 Light" w:eastAsia="현대체 Light" w:hAnsi="현대체 Light"/>
          <w:color w:val="000000" w:themeColor="text1"/>
          <w:szCs w:val="18"/>
          <w:lang w:eastAsia="ko-KR"/>
        </w:rPr>
        <w:t xml:space="preserve"> 전력라인을 용량성 커패시터로 커플링을 하여 아래의 상황에 대비한다.</w:t>
      </w:r>
    </w:p>
    <w:p w14:paraId="752D37DF" w14:textId="77777777" w:rsidR="00DC09C7" w:rsidRPr="00133E24" w:rsidRDefault="00DC09C7" w:rsidP="00AF1FAE">
      <w:pPr>
        <w:pStyle w:val="afffffb"/>
        <w:widowControl/>
        <w:numPr>
          <w:ilvl w:val="0"/>
          <w:numId w:val="20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/>
          <w:color w:val="000000" w:themeColor="text1"/>
          <w:szCs w:val="18"/>
          <w:lang w:eastAsia="ko-KR"/>
        </w:rPr>
        <w:t>인버터로부터 발생하는 고조파 전류원 노이즈로 인한 시스템 영향 간섭을 줄임</w:t>
      </w:r>
    </w:p>
    <w:p w14:paraId="613CC85A" w14:textId="5D721C50" w:rsidR="00D84204" w:rsidRPr="00D84204" w:rsidRDefault="00DC09C7" w:rsidP="00AF1FAE">
      <w:pPr>
        <w:pStyle w:val="afffffb"/>
        <w:widowControl/>
        <w:numPr>
          <w:ilvl w:val="0"/>
          <w:numId w:val="20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/>
          <w:color w:val="000000" w:themeColor="text1"/>
          <w:szCs w:val="18"/>
          <w:lang w:eastAsia="ko-KR"/>
        </w:rPr>
        <w:t>고전압 스파이크성 서지로 인한 시스템 손상 가능성 줄임</w:t>
      </w:r>
    </w:p>
    <w:p w14:paraId="66D7B184" w14:textId="0090C5A6" w:rsidR="00BE6722" w:rsidRDefault="00BE6722" w:rsidP="00D84204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45627F77" w14:textId="453F7EC8" w:rsidR="00D84204" w:rsidRPr="00D84204" w:rsidRDefault="00D84204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/>
          <w:lang w:eastAsia="ko-KR"/>
        </w:rPr>
      </w:pPr>
      <w:r>
        <w:rPr>
          <w:rFonts w:ascii="현대체 Light" w:eastAsia="현대체 Light" w:hAnsi="현대체 Light" w:hint="eastAsia"/>
          <w:color w:val="000000" w:themeColor="text1"/>
          <w:szCs w:val="18"/>
          <w:lang w:eastAsia="ko-KR"/>
        </w:rPr>
        <w:t xml:space="preserve">참고자료 </w:t>
      </w:r>
      <w:r>
        <w:rPr>
          <w:rFonts w:ascii="현대체 Light" w:eastAsia="현대체 Light" w:hAnsi="현대체 Light"/>
          <w:color w:val="000000" w:themeColor="text1"/>
          <w:szCs w:val="18"/>
          <w:lang w:eastAsia="ko-KR"/>
        </w:rPr>
        <w:t xml:space="preserve">: </w:t>
      </w:r>
      <w:r>
        <w:rPr>
          <w:rFonts w:ascii="현대체 Light" w:eastAsia="현대체 Light" w:hAnsi="현대체 Light" w:hint="eastAsia"/>
          <w:color w:val="000000" w:themeColor="text1"/>
          <w:szCs w:val="18"/>
          <w:lang w:eastAsia="ko-KR"/>
        </w:rPr>
        <w:t>Fuji X-series IPM application note (MT6M15962a)</w:t>
      </w:r>
      <w:r>
        <w:rPr>
          <w:rFonts w:ascii="현대체 Light" w:eastAsia="현대체 Light" w:hAnsi="현대체 Light"/>
          <w:color w:val="000000" w:themeColor="text1"/>
          <w:szCs w:val="18"/>
          <w:lang w:eastAsia="ko-KR"/>
        </w:rPr>
        <w:t>, page 6-2</w:t>
      </w:r>
    </w:p>
    <w:p w14:paraId="55982606" w14:textId="77777777" w:rsidR="00D84204" w:rsidRPr="00D84204" w:rsidRDefault="00D84204" w:rsidP="00D84204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5A068317" w14:textId="77777777" w:rsidR="00DC09C7" w:rsidRPr="00C17E2B" w:rsidRDefault="00DC09C7" w:rsidP="00DC09C7">
      <w:pPr>
        <w:pStyle w:val="31"/>
      </w:pPr>
      <w:bookmarkStart w:id="205" w:name="_Toc183109603"/>
      <w:r w:rsidRPr="00C17E2B">
        <w:t>구성 및 동작원리(Configuration and operation principle)</w:t>
      </w:r>
      <w:bookmarkEnd w:id="205"/>
    </w:p>
    <w:p w14:paraId="46DFFB3F" w14:textId="77777777" w:rsidR="00DC09C7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9B67D53" w14:textId="49F24CC1" w:rsidR="00DC09C7" w:rsidRPr="002D12D7" w:rsidRDefault="00DC09C7" w:rsidP="00DC09C7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24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08F2A00A" w14:textId="77777777" w:rsidR="00DC09C7" w:rsidRPr="00C17E2B" w:rsidRDefault="00DC09C7" w:rsidP="00DC09C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EF24CAA" w14:textId="77777777" w:rsidR="00DC09C7" w:rsidRPr="00C17E2B" w:rsidRDefault="00DC09C7" w:rsidP="00DC09C7">
      <w:pPr>
        <w:pStyle w:val="31"/>
      </w:pPr>
      <w:bookmarkStart w:id="206" w:name="_Toc183109604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06"/>
    </w:p>
    <w:p w14:paraId="1073F5F8" w14:textId="77777777" w:rsidR="00DC09C7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BAFE743" w14:textId="6CAEE456" w:rsidR="00DC09C7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HDF24.1(PF1) ~ HDF24.4(PF4)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3647C9B6" w14:textId="77777777" w:rsidR="00DC09C7" w:rsidRPr="00DC09C7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B1212D2" w14:textId="507B7DEA" w:rsidR="00DC09C7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FB3744">
        <w:rPr>
          <w:rFonts w:ascii="현대체Light" w:eastAsia="현대체Light" w:hAnsi="현대체Light"/>
          <w:color w:val="000000" w:themeColor="text1"/>
          <w:sz w:val="20"/>
          <w:szCs w:val="20"/>
        </w:rPr>
        <w:t>C915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 w:rsidR="00FB3744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C900, C901, </w:t>
      </w:r>
      <w:r w:rsidR="00FB374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 w:rsidR="00FB3744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Interface : </w:t>
      </w:r>
      <w:r w:rsidR="00FB374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IIF917</w:t>
      </w:r>
    </w:p>
    <w:p w14:paraId="16121937" w14:textId="0573D3BE" w:rsidR="00FB3744" w:rsidRDefault="00FB3744" w:rsidP="00DC09C7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(해당 파트에 대해서는 Full hardware structure에서 표기하지 않음)</w:t>
      </w:r>
    </w:p>
    <w:p w14:paraId="7F68FBF8" w14:textId="77777777" w:rsidR="00DC09C7" w:rsidRDefault="00DC09C7" w:rsidP="00DC09C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99758B2" w14:textId="2CC33846" w:rsidR="00DC09C7" w:rsidRPr="003F6AA2" w:rsidRDefault="00DC09C7" w:rsidP="00DC09C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FB3744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FB3744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입력 R/S/T</w:t>
      </w:r>
      <w:r w:rsidR="00FB3744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FB3744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전압과 접지 간 커플링 </w:t>
      </w:r>
      <w:r w:rsidR="00BE672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(</w:t>
      </w:r>
      <w:r w:rsidR="00BE672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Grounding capacitor)</w:t>
      </w:r>
    </w:p>
    <w:p w14:paraId="3E328B64" w14:textId="77777777" w:rsidR="00DC09C7" w:rsidRPr="00FB3744" w:rsidRDefault="00DC09C7" w:rsidP="00DC09C7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341A565E" w14:textId="1525C479" w:rsidR="00DC09C7" w:rsidRPr="00EF0D3F" w:rsidRDefault="00FB3744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입력 R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S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T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전압 라인이 IIF917 사이에 Y-cap을 사용하였는지</w:t>
      </w:r>
      <w:r w:rsidR="00DC09C7">
        <w:rPr>
          <w:rFonts w:ascii="현대체Light" w:eastAsia="현대체Light" w:hAnsi="현대체Light" w:hint="eastAsia"/>
          <w:lang w:eastAsia="ko-KR"/>
        </w:rPr>
        <w:t xml:space="preserve"> 확인</w:t>
      </w:r>
      <w:r>
        <w:rPr>
          <w:rFonts w:ascii="현대체Light" w:eastAsia="현대체Light" w:hAnsi="현대체Light" w:hint="eastAsia"/>
          <w:lang w:eastAsia="ko-KR"/>
        </w:rPr>
        <w:t xml:space="preserve"> (용량 </w:t>
      </w:r>
      <w:r>
        <w:rPr>
          <w:rFonts w:ascii="현대체Light" w:eastAsia="현대체Light" w:hAnsi="현대체Light"/>
          <w:lang w:eastAsia="ko-KR"/>
        </w:rPr>
        <w:t>: 4700</w:t>
      </w:r>
      <w:r>
        <w:rPr>
          <w:rFonts w:ascii="현대체Light" w:eastAsia="현대체Light" w:hAnsi="현대체Light" w:hint="eastAsia"/>
          <w:lang w:eastAsia="ko-KR"/>
        </w:rPr>
        <w:t>uF)</w:t>
      </w:r>
    </w:p>
    <w:p w14:paraId="71702239" w14:textId="77777777" w:rsidR="00DC09C7" w:rsidRDefault="00DC09C7" w:rsidP="00DC09C7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75DDC8E2" w14:textId="41280FF9" w:rsidR="00DC09C7" w:rsidRPr="003F6AA2" w:rsidRDefault="00DC09C7" w:rsidP="00DC09C7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FB3744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.24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FB3744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="00FB3744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전압과 접지 간 커플링</w:t>
      </w:r>
      <w:r w:rsidR="00BE6722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(Grounding capacitor)</w:t>
      </w:r>
    </w:p>
    <w:p w14:paraId="587080C2" w14:textId="77777777" w:rsidR="00DC09C7" w:rsidRPr="003F6AA2" w:rsidRDefault="00DC09C7" w:rsidP="00DC09C7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825B0F5" w14:textId="07694C85" w:rsidR="00DC09C7" w:rsidRPr="002B2905" w:rsidRDefault="00FB3744" w:rsidP="00DC09C7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lang w:eastAsia="ko-KR"/>
        </w:rPr>
        <w:t xml:space="preserve">PN </w:t>
      </w:r>
      <w:r>
        <w:rPr>
          <w:rFonts w:ascii="현대체Light" w:eastAsia="현대체Light" w:hAnsi="현대체Light" w:hint="eastAsia"/>
          <w:lang w:eastAsia="ko-KR"/>
        </w:rPr>
        <w:t xml:space="preserve">전압 라인이 IIF917 사이에 V-cap을 사용하였는지 확인 (용량 </w:t>
      </w:r>
      <w:r>
        <w:rPr>
          <w:rFonts w:ascii="현대체Light" w:eastAsia="현대체Light" w:hAnsi="현대체Light"/>
          <w:lang w:eastAsia="ko-KR"/>
        </w:rPr>
        <w:t>: 4700</w:t>
      </w:r>
      <w:r>
        <w:rPr>
          <w:rFonts w:ascii="현대체Light" w:eastAsia="현대체Light" w:hAnsi="현대체Light" w:hint="eastAsia"/>
          <w:lang w:eastAsia="ko-KR"/>
        </w:rPr>
        <w:t>uF)</w:t>
      </w:r>
    </w:p>
    <w:p w14:paraId="09028C3C" w14:textId="77777777" w:rsidR="00DC09C7" w:rsidRPr="00C17E2B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1CA9C7C" w14:textId="77777777" w:rsidR="00DC09C7" w:rsidRPr="00C17E2B" w:rsidRDefault="00DC09C7" w:rsidP="00DC09C7">
      <w:pPr>
        <w:pStyle w:val="31"/>
      </w:pPr>
      <w:bookmarkStart w:id="207" w:name="_Toc183109605"/>
      <w:r w:rsidRPr="00C17E2B">
        <w:t>대체, 확장성 및 향후 확장 가능성(Substitute, extendability and potential for future extendability)</w:t>
      </w:r>
      <w:bookmarkEnd w:id="207"/>
    </w:p>
    <w:p w14:paraId="14E20DDA" w14:textId="77777777" w:rsidR="00DC09C7" w:rsidRPr="00C17E2B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F3A1EA4" w14:textId="556765D3" w:rsidR="00DC09C7" w:rsidRDefault="00C85870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맞으면 대체품 적용 가능</w:t>
      </w:r>
    </w:p>
    <w:p w14:paraId="33B64721" w14:textId="77777777" w:rsidR="00DC09C7" w:rsidRPr="00B90775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2D396C0" w14:textId="77777777" w:rsidR="00DC09C7" w:rsidRPr="00C17E2B" w:rsidRDefault="00DC09C7" w:rsidP="00DC09C7">
      <w:pPr>
        <w:pStyle w:val="31"/>
      </w:pPr>
      <w:bookmarkStart w:id="208" w:name="_Toc183109606"/>
      <w:r w:rsidRPr="00C17E2B">
        <w:t>검증방법(Verification method)</w:t>
      </w:r>
      <w:bookmarkEnd w:id="208"/>
    </w:p>
    <w:p w14:paraId="3A4B34D1" w14:textId="77777777" w:rsidR="00DC09C7" w:rsidRPr="00C17E2B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2361382" w14:textId="6720763A" w:rsidR="00DC09C7" w:rsidRPr="00C17E2B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C85870">
        <w:rPr>
          <w:rFonts w:ascii="현대체Light" w:eastAsia="현대체Light" w:hAnsi="현대체Light"/>
          <w:color w:val="000000" w:themeColor="text1"/>
          <w:sz w:val="20"/>
          <w:szCs w:val="20"/>
        </w:rPr>
        <w:t>24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.1~</w:t>
      </w:r>
      <w:r w:rsidR="00C85870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HDR24.2</w:t>
      </w:r>
      <w:r w:rsidR="006849E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은 부품이 적용되어 전기적으로 커플링되어있는지 확인</w:t>
      </w:r>
    </w:p>
    <w:p w14:paraId="1F975D69" w14:textId="77777777" w:rsidR="00DC09C7" w:rsidRPr="00C85870" w:rsidRDefault="00DC09C7" w:rsidP="00DC09C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EB2D127" w14:textId="77777777" w:rsidR="00397F2F" w:rsidRPr="00DC09C7" w:rsidRDefault="00397F2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2ECB529" w14:textId="6B825C96" w:rsidR="00DC09C7" w:rsidRDefault="00DC09C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326D64A" w14:textId="65EA725F" w:rsidR="00DC09C7" w:rsidRDefault="00DC09C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E328E23" w14:textId="503FF0B1" w:rsidR="006849E5" w:rsidRDefault="006849E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4055DB85" w14:textId="0577C002" w:rsidR="006849E5" w:rsidRPr="00C17E2B" w:rsidRDefault="006849E5" w:rsidP="006849E5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09" w:name="_Toc183109607"/>
      <w:r>
        <w:rPr>
          <w:rFonts w:ascii="현대체Light" w:eastAsia="현대체Light" w:hAnsi="현대체Light"/>
          <w:color w:val="000000" w:themeColor="text1"/>
        </w:rPr>
        <w:lastRenderedPageBreak/>
        <w:t>[HDF.</w:t>
      </w:r>
      <w:r w:rsidR="00B3341B">
        <w:rPr>
          <w:rFonts w:ascii="현대체Light" w:eastAsia="현대체Light" w:hAnsi="현대체Light"/>
          <w:color w:val="000000" w:themeColor="text1"/>
        </w:rPr>
        <w:t>25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 w:rsidR="00CF7727">
        <w:rPr>
          <w:rFonts w:ascii="현대체Light" w:eastAsia="현대체Light" w:hAnsi="현대체Light" w:hint="eastAsia"/>
          <w:color w:val="000000" w:themeColor="text1"/>
        </w:rPr>
        <w:t>전력변환</w:t>
      </w:r>
      <w:r w:rsidR="005C0484">
        <w:rPr>
          <w:rFonts w:ascii="현대체Light" w:eastAsia="현대체Light" w:hAnsi="현대체Light" w:hint="eastAsia"/>
          <w:color w:val="000000" w:themeColor="text1"/>
        </w:rPr>
        <w:t>부</w:t>
      </w:r>
      <w:r w:rsidR="003F46B4">
        <w:rPr>
          <w:rFonts w:ascii="현대체Light" w:eastAsia="현대체Light" w:hAnsi="현대체Light"/>
          <w:color w:val="000000" w:themeColor="text1"/>
        </w:rPr>
        <w:t xml:space="preserve"> </w:t>
      </w:r>
      <w:r w:rsidR="003F46B4">
        <w:rPr>
          <w:rFonts w:ascii="현대체Light" w:eastAsia="현대체Light" w:hAnsi="현대체Light" w:hint="eastAsia"/>
          <w:color w:val="000000" w:themeColor="text1"/>
        </w:rPr>
        <w:t>도체</w:t>
      </w:r>
      <w:r w:rsidR="005C0484">
        <w:rPr>
          <w:rFonts w:ascii="현대체Light" w:eastAsia="현대체Light" w:hAnsi="현대체Light" w:hint="eastAsia"/>
          <w:color w:val="000000" w:themeColor="text1"/>
        </w:rPr>
        <w:t xml:space="preserve"> 간</w:t>
      </w:r>
      <w:r w:rsidR="00CF7727">
        <w:rPr>
          <w:rFonts w:ascii="현대체Light" w:eastAsia="현대체Light" w:hAnsi="현대체Light" w:hint="eastAsia"/>
          <w:color w:val="000000" w:themeColor="text1"/>
        </w:rPr>
        <w:t xml:space="preserve"> 공간거리 최소 허용범주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09"/>
    </w:p>
    <w:p w14:paraId="38D34E8A" w14:textId="77777777" w:rsidR="006849E5" w:rsidRPr="00CF7727" w:rsidRDefault="006849E5" w:rsidP="006849E5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1D78DA14" w14:textId="77777777" w:rsidR="006849E5" w:rsidRDefault="006849E5" w:rsidP="006849E5">
      <w:pPr>
        <w:pStyle w:val="31"/>
      </w:pPr>
      <w:bookmarkStart w:id="210" w:name="_Toc183109608"/>
      <w:r w:rsidRPr="00C17E2B">
        <w:t>일반사항(General)</w:t>
      </w:r>
      <w:bookmarkEnd w:id="210"/>
    </w:p>
    <w:p w14:paraId="4052F1DB" w14:textId="77777777" w:rsidR="006849E5" w:rsidRPr="00DC09C7" w:rsidRDefault="006849E5" w:rsidP="006849E5">
      <w:pPr>
        <w:pStyle w:val="E"/>
        <w:rPr>
          <w:rFonts w:eastAsia="맑은 고딕"/>
        </w:rPr>
      </w:pPr>
    </w:p>
    <w:p w14:paraId="52629E99" w14:textId="77777777" w:rsidR="00695E38" w:rsidRDefault="00CF7727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 w:cs="현대체 Light"/>
          <w:lang w:eastAsia="ko-KR"/>
        </w:rPr>
        <w:t xml:space="preserve">AMP보드의 </w:t>
      </w:r>
      <w:r w:rsidR="005C0484">
        <w:rPr>
          <w:rFonts w:ascii="현대체 Light" w:eastAsia="현대체 Light" w:hAnsi="현대체 Light" w:cs="현대체 Light"/>
          <w:lang w:eastAsia="ko-KR"/>
        </w:rPr>
        <w:t>전력변환부</w:t>
      </w:r>
      <w:r w:rsidR="005C0484">
        <w:rPr>
          <w:rFonts w:ascii="현대체 Light" w:eastAsia="현대체 Light" w:hAnsi="현대체 Light" w:cs="현대체 Light" w:hint="eastAsia"/>
          <w:lang w:eastAsia="ko-KR"/>
        </w:rPr>
        <w:t>의 도체가 반영되는</w:t>
      </w:r>
      <w:r w:rsidRPr="00133E24">
        <w:rPr>
          <w:rFonts w:ascii="현대체 Light" w:eastAsia="현대체 Light" w:hAnsi="현대체 Light" w:cs="현대체 Light"/>
          <w:lang w:eastAsia="ko-KR"/>
        </w:rPr>
        <w:t xml:space="preserve"> 대상은 아래와 같으며 IPC-9592B 표준에 근거한 과도전압 대비 최소간격을 사양으로 설정해야 한다.</w:t>
      </w:r>
    </w:p>
    <w:p w14:paraId="6C89C82E" w14:textId="77777777" w:rsidR="00695E38" w:rsidRDefault="00CF7727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695E38">
        <w:rPr>
          <w:rFonts w:ascii="현대체 Light" w:eastAsia="현대체 Light" w:hAnsi="현대체 Light" w:cs="현대체 Light" w:hint="eastAsia"/>
          <w:lang w:eastAsia="ko-KR"/>
        </w:rPr>
        <w:t>RST 커넥터</w:t>
      </w:r>
    </w:p>
    <w:p w14:paraId="0F14633D" w14:textId="77777777" w:rsidR="00695E38" w:rsidRDefault="00CF7727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695E38">
        <w:rPr>
          <w:rFonts w:ascii="현대체 Light" w:eastAsia="현대체 Light" w:hAnsi="현대체 Light" w:cs="현대체 Light"/>
          <w:lang w:eastAsia="ko-KR"/>
        </w:rPr>
        <w:t>PN 커넥터</w:t>
      </w:r>
    </w:p>
    <w:p w14:paraId="76B96CD7" w14:textId="77777777" w:rsidR="00695E38" w:rsidRDefault="00CF7727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695E38">
        <w:rPr>
          <w:rFonts w:ascii="현대체 Light" w:eastAsia="현대체 Light" w:hAnsi="현대체 Light" w:cs="현대체 Light" w:hint="eastAsia"/>
          <w:lang w:eastAsia="ko-KR"/>
        </w:rPr>
        <w:t xml:space="preserve">CNM </w:t>
      </w:r>
      <w:r w:rsidRPr="00695E38">
        <w:rPr>
          <w:rFonts w:ascii="현대체 Light" w:eastAsia="현대체 Light" w:hAnsi="현대체 Light" w:cs="현대체 Light"/>
          <w:lang w:eastAsia="ko-KR"/>
        </w:rPr>
        <w:t>모터 커넥터</w:t>
      </w:r>
    </w:p>
    <w:p w14:paraId="45E802B3" w14:textId="74E7ABDE" w:rsidR="00CF7727" w:rsidRPr="00695E38" w:rsidRDefault="00CF7727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695E38">
        <w:rPr>
          <w:rFonts w:ascii="현대체 Light" w:eastAsia="현대체 Light" w:hAnsi="현대체 Light" w:cs="현대체 Light"/>
          <w:lang w:eastAsia="ko-KR"/>
        </w:rPr>
        <w:t>IPM Power PIN</w:t>
      </w:r>
      <w:r w:rsidR="00973F36" w:rsidRPr="00695E38">
        <w:rPr>
          <w:rFonts w:ascii="현대체 Light" w:eastAsia="현대체 Light" w:hAnsi="현대체 Light" w:cs="현대체 Light"/>
          <w:lang w:eastAsia="ko-KR"/>
        </w:rPr>
        <w:t xml:space="preserve"> (</w:t>
      </w:r>
      <w:r w:rsidR="00973F36" w:rsidRPr="00695E38">
        <w:rPr>
          <w:rFonts w:ascii="현대체 Light" w:eastAsia="현대체 Light" w:hAnsi="현대체 Light" w:cs="현대체 Light" w:hint="eastAsia"/>
          <w:lang w:eastAsia="ko-KR"/>
        </w:rPr>
        <w:t>신호 핀 제외)</w:t>
      </w:r>
    </w:p>
    <w:p w14:paraId="2FAB19D5" w14:textId="77777777" w:rsidR="006849E5" w:rsidRPr="00D84204" w:rsidRDefault="006849E5" w:rsidP="006849E5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520AC889" w14:textId="77777777" w:rsidR="006849E5" w:rsidRPr="00C17E2B" w:rsidRDefault="006849E5" w:rsidP="006849E5">
      <w:pPr>
        <w:pStyle w:val="31"/>
      </w:pPr>
      <w:bookmarkStart w:id="211" w:name="_Toc183109609"/>
      <w:r w:rsidRPr="00C17E2B">
        <w:t>구성 및 동작원리(Configuration and operation principle)</w:t>
      </w:r>
      <w:bookmarkEnd w:id="211"/>
    </w:p>
    <w:p w14:paraId="02BC068A" w14:textId="140EF564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CE8C077" w14:textId="77777777" w:rsidR="00695E38" w:rsidRDefault="00695E38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5FD3948" w14:textId="50E31D7E" w:rsidR="00695E38" w:rsidRPr="00133E24" w:rsidRDefault="00695E38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 w:cs="현대체 Light"/>
          <w:lang w:eastAsia="ko-KR"/>
        </w:rPr>
        <w:t>과도전압 사양범주 설정 :</w:t>
      </w:r>
      <w:r>
        <w:rPr>
          <w:rFonts w:ascii="현대체 Light" w:eastAsia="현대체 Light" w:hAnsi="현대체 Light" w:cs="현대체 Light"/>
          <w:b/>
          <w:lang w:eastAsia="ko-KR"/>
        </w:rPr>
        <w:t xml:space="preserve"> </w:t>
      </w:r>
      <w:r w:rsidRPr="00133E24">
        <w:rPr>
          <w:rFonts w:ascii="현대체 Light" w:eastAsia="현대체 Light" w:hAnsi="현대체 Light" w:cs="현대체 Light"/>
          <w:b/>
          <w:lang w:eastAsia="ko-KR"/>
        </w:rPr>
        <w:t>2500V</w:t>
      </w:r>
      <w:r>
        <w:rPr>
          <w:rFonts w:ascii="현대체 Light" w:eastAsia="현대체 Light" w:hAnsi="현대체 Light" w:cs="현대체 Light"/>
          <w:b/>
          <w:lang w:eastAsia="ko-KR"/>
        </w:rPr>
        <w:t xml:space="preserve"> (</w:t>
      </w:r>
      <w:r>
        <w:rPr>
          <w:rFonts w:ascii="현대체 Light" w:eastAsia="현대체 Light" w:hAnsi="현대체 Light" w:cs="현대체 Light" w:hint="eastAsia"/>
          <w:lang w:eastAsia="ko-KR"/>
        </w:rPr>
        <w:t>최소</w:t>
      </w:r>
      <w:r w:rsidRPr="00133E24">
        <w:rPr>
          <w:rFonts w:ascii="현대체 Light" w:eastAsia="현대체 Light" w:hAnsi="현대체 Light" w:cs="현대체 Light"/>
          <w:b/>
          <w:lang w:eastAsia="ko-KR"/>
        </w:rPr>
        <w:t>1500</w:t>
      </w:r>
      <w:r>
        <w:rPr>
          <w:rFonts w:ascii="현대체 Light" w:eastAsia="현대체 Light" w:hAnsi="현대체 Light" w:cs="현대체 Light" w:hint="eastAsia"/>
          <w:b/>
          <w:lang w:eastAsia="ko-KR"/>
        </w:rPr>
        <w:t>V</w:t>
      </w:r>
      <w:r>
        <w:rPr>
          <w:rFonts w:ascii="현대체 Light" w:eastAsia="현대체 Light" w:hAnsi="현대체 Light" w:cs="현대체 Light"/>
          <w:b/>
          <w:lang w:eastAsia="ko-KR"/>
        </w:rPr>
        <w:t xml:space="preserve"> </w:t>
      </w:r>
      <w:r>
        <w:rPr>
          <w:rFonts w:ascii="현대체 Light" w:eastAsia="현대체 Light" w:hAnsi="현대체 Light" w:cs="현대체 Light" w:hint="eastAsia"/>
          <w:b/>
          <w:lang w:eastAsia="ko-KR"/>
        </w:rPr>
        <w:t>이상)</w:t>
      </w:r>
    </w:p>
    <w:p w14:paraId="55B4B3A2" w14:textId="77777777" w:rsidR="00695E38" w:rsidRDefault="00695E38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 w:cs="현대체 Light"/>
          <w:lang w:eastAsia="ko-KR"/>
        </w:rPr>
        <w:t>임펄스 내전압은 활성 도체와 PE 사이에 적용된다.</w:t>
      </w:r>
    </w:p>
    <w:p w14:paraId="702D21AE" w14:textId="50D9585E" w:rsidR="00695E38" w:rsidRDefault="00695E38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695E38">
        <w:rPr>
          <w:rFonts w:ascii="현대체 Light" w:eastAsia="현대체 Light" w:hAnsi="현대체 Light" w:cs="현대체 Light" w:hint="eastAsia"/>
          <w:lang w:eastAsia="ko-KR"/>
        </w:rPr>
        <w:t>과전압범주</w:t>
      </w:r>
      <w:r w:rsidRPr="00695E38">
        <w:rPr>
          <w:rFonts w:ascii="현대체 Light" w:eastAsia="현대체 Light" w:hAnsi="현대체 Light" w:cs="현대체 Light"/>
          <w:lang w:eastAsia="ko-KR"/>
        </w:rPr>
        <w:t xml:space="preserve"> 1 (1500V)를 </w:t>
      </w:r>
      <w:r>
        <w:rPr>
          <w:rFonts w:ascii="현대체 Light" w:eastAsia="현대체 Light" w:hAnsi="현대체 Light" w:cs="현대체 Light"/>
          <w:lang w:eastAsia="ko-KR"/>
        </w:rPr>
        <w:t>포함</w:t>
      </w:r>
      <w:r>
        <w:rPr>
          <w:rFonts w:ascii="현대체 Light" w:eastAsia="현대체 Light" w:hAnsi="현대체 Light" w:cs="현대체 Light" w:hint="eastAsia"/>
          <w:lang w:eastAsia="ko-KR"/>
        </w:rPr>
        <w:t>할 수 있는</w:t>
      </w:r>
      <w:r w:rsidRPr="00695E38">
        <w:rPr>
          <w:rFonts w:ascii="현대체 Light" w:eastAsia="현대체 Light" w:hAnsi="현대체 Light" w:cs="현대체 Light"/>
          <w:lang w:eastAsia="ko-KR"/>
        </w:rPr>
        <w:t xml:space="preserve"> 이유는 자사 제어기의 노이즈필터를 활용하여 외함접지 FG와의 동상모드 노이즈제거 효과를 가져올 수 있음</w:t>
      </w:r>
    </w:p>
    <w:p w14:paraId="61D0EC98" w14:textId="2ADC85E5" w:rsidR="00695E38" w:rsidRDefault="00695E38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695E38">
        <w:rPr>
          <w:rFonts w:ascii="현대체 Light" w:eastAsia="현대체 Light" w:hAnsi="현대체 Light" w:cs="현대체 Light" w:hint="eastAsia"/>
          <w:lang w:eastAsia="ko-KR"/>
        </w:rPr>
        <w:t>과전압범주</w:t>
      </w:r>
      <w:r w:rsidRPr="00695E38">
        <w:rPr>
          <w:rFonts w:ascii="현대체 Light" w:eastAsia="현대체 Light" w:hAnsi="현대체 Light" w:cs="현대체 Light"/>
          <w:lang w:eastAsia="ko-KR"/>
        </w:rPr>
        <w:t xml:space="preserve"> 3 (4000V)를 포함하지 않은 이유는 배전 및 회전기기가 예시에 해당하기 때문에 포함되지 않음</w:t>
      </w:r>
    </w:p>
    <w:p w14:paraId="5C438798" w14:textId="29FD5E75" w:rsidR="00695E38" w:rsidRPr="00133E24" w:rsidRDefault="00695E38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jc w:val="center"/>
        <w:rPr>
          <w:rFonts w:ascii="현대체 Light" w:eastAsia="현대체 Light" w:hAnsi="현대체 Light" w:cs="현대체 Light"/>
          <w:lang w:eastAsia="ko-KR"/>
        </w:rPr>
      </w:pPr>
      <w:r w:rsidRPr="00B11339">
        <w:rPr>
          <w:rFonts w:ascii="Cambria" w:hAnsi="Cambria"/>
          <w:noProof/>
          <w:lang w:eastAsia="ko-KR"/>
        </w:rPr>
        <w:drawing>
          <wp:anchor distT="0" distB="0" distL="114300" distR="114300" simplePos="0" relativeHeight="251731968" behindDoc="0" locked="0" layoutInCell="1" allowOverlap="1" wp14:anchorId="49916424" wp14:editId="7AC6791F">
            <wp:simplePos x="0" y="0"/>
            <wp:positionH relativeFrom="margin">
              <wp:align>left</wp:align>
            </wp:positionH>
            <wp:positionV relativeFrom="paragraph">
              <wp:posOffset>363464</wp:posOffset>
            </wp:positionV>
            <wp:extent cx="3228340" cy="2192655"/>
            <wp:effectExtent l="0" t="0" r="0" b="0"/>
            <wp:wrapTopAndBottom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339">
        <w:rPr>
          <w:rFonts w:ascii="Cambria" w:hAnsi="Cambria"/>
          <w:noProof/>
          <w:lang w:eastAsia="ko-KR"/>
        </w:rPr>
        <w:drawing>
          <wp:anchor distT="0" distB="0" distL="114300" distR="114300" simplePos="0" relativeHeight="251732992" behindDoc="0" locked="0" layoutInCell="1" allowOverlap="1" wp14:anchorId="60713DE3" wp14:editId="7B63EF75">
            <wp:simplePos x="0" y="0"/>
            <wp:positionH relativeFrom="margin">
              <wp:align>right</wp:align>
            </wp:positionH>
            <wp:positionV relativeFrom="paragraph">
              <wp:posOffset>487534</wp:posOffset>
            </wp:positionV>
            <wp:extent cx="3052445" cy="2142490"/>
            <wp:effectExtent l="0" t="0" r="0" b="0"/>
            <wp:wrapTopAndBottom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5B2F5" w14:textId="18CDCB4F" w:rsidR="00695E38" w:rsidRPr="00B11339" w:rsidRDefault="00695E38" w:rsidP="00695E38">
      <w:pPr>
        <w:jc w:val="center"/>
        <w:rPr>
          <w:rFonts w:ascii="Cambria" w:hAnsi="Cambria"/>
          <w:lang w:eastAsia="ko-KR"/>
        </w:rPr>
      </w:pPr>
      <w:r w:rsidRPr="00B11339">
        <w:rPr>
          <w:rFonts w:ascii="Cambria" w:hAnsi="Cambria"/>
          <w:noProof/>
          <w:lang w:eastAsia="ko-KR"/>
        </w:rPr>
        <w:t xml:space="preserve"> </w:t>
      </w:r>
    </w:p>
    <w:p w14:paraId="469F183A" w14:textId="77777777" w:rsidR="00695E38" w:rsidRPr="00133E24" w:rsidRDefault="00695E38" w:rsidP="00695E38">
      <w:pPr>
        <w:jc w:val="center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 w:cs="맑은 고딕"/>
          <w:lang w:eastAsia="ko-KR"/>
        </w:rPr>
        <w:t>표</w:t>
      </w:r>
      <w:r w:rsidRPr="00133E24">
        <w:rPr>
          <w:rFonts w:ascii="현대체 Light" w:eastAsia="현대체 Light" w:hAnsi="현대체 Light"/>
          <w:lang w:eastAsia="ko-KR"/>
        </w:rPr>
        <w:t>. KC 60664-1</w:t>
      </w:r>
      <w:r w:rsidRPr="00133E24">
        <w:rPr>
          <w:rFonts w:ascii="현대체 Light" w:eastAsia="현대체 Light" w:hAnsi="현대체 Light" w:cs="맑은 고딕"/>
          <w:lang w:eastAsia="ko-KR"/>
        </w:rPr>
        <w:t>의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일반적인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임펄스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전압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기준</w:t>
      </w:r>
    </w:p>
    <w:p w14:paraId="69097822" w14:textId="77777777" w:rsidR="00695E38" w:rsidRPr="00695E38" w:rsidRDefault="00695E38" w:rsidP="00695E38">
      <w:pPr>
        <w:widowControl/>
        <w:spacing w:line="240" w:lineRule="auto"/>
        <w:contextualSpacing/>
        <w:rPr>
          <w:rFonts w:ascii="현대체 Light" w:eastAsia="현대체 Light" w:hAnsi="현대체 Light" w:cs="현대체 Light"/>
          <w:lang w:eastAsia="ko-KR"/>
        </w:rPr>
      </w:pPr>
    </w:p>
    <w:p w14:paraId="06B8F23F" w14:textId="32C8C1AA" w:rsidR="00695E38" w:rsidRPr="00695E38" w:rsidRDefault="00695E38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F729D2A" w14:textId="5453297E" w:rsidR="003F46B4" w:rsidRPr="00133E24" w:rsidRDefault="003F46B4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/>
          <w:noProof/>
          <w:lang w:eastAsia="ko-KR"/>
        </w:rPr>
        <w:lastRenderedPageBreak/>
        <w:drawing>
          <wp:anchor distT="0" distB="0" distL="114300" distR="114300" simplePos="0" relativeHeight="251729920" behindDoc="0" locked="0" layoutInCell="1" allowOverlap="1" wp14:anchorId="03FAD2FB" wp14:editId="5EBA3B6A">
            <wp:simplePos x="0" y="0"/>
            <wp:positionH relativeFrom="margin">
              <wp:posOffset>1362710</wp:posOffset>
            </wp:positionH>
            <wp:positionV relativeFrom="paragraph">
              <wp:posOffset>405765</wp:posOffset>
            </wp:positionV>
            <wp:extent cx="3059430" cy="2246630"/>
            <wp:effectExtent l="0" t="0" r="7620" b="1270"/>
            <wp:wrapTopAndBottom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E24">
        <w:rPr>
          <w:rFonts w:ascii="현대체 Light" w:eastAsia="현대체 Light" w:hAnsi="현대체 Light" w:cs="현대체 Light"/>
          <w:lang w:eastAsia="ko-KR"/>
        </w:rPr>
        <w:t xml:space="preserve">과도전압 2500V 기준, IPC-9592B 표준에 근거한 하기 표를 통해 최소간격을 계산하였을 때, </w:t>
      </w:r>
      <w:r w:rsidRPr="00133E24">
        <w:rPr>
          <w:rFonts w:ascii="현대체 Light" w:eastAsia="현대체 Light" w:hAnsi="현대체 Light" w:cs="현대체 Light"/>
          <w:b/>
          <w:lang w:eastAsia="ko-KR"/>
        </w:rPr>
        <w:t>최소 13.1mm이상 공간거리를 확보</w:t>
      </w:r>
      <w:r w:rsidRPr="00133E24">
        <w:rPr>
          <w:rFonts w:ascii="현대체 Light" w:eastAsia="현대체 Light" w:hAnsi="현대체 Light" w:cs="현대체 Light"/>
          <w:lang w:eastAsia="ko-KR"/>
        </w:rPr>
        <w:t>해야 함을 알 수 있다.</w:t>
      </w:r>
    </w:p>
    <w:p w14:paraId="1B043BD0" w14:textId="30582612" w:rsidR="003F46B4" w:rsidRPr="00133E24" w:rsidRDefault="003F46B4" w:rsidP="003F46B4">
      <w:pPr>
        <w:jc w:val="center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/>
          <w:noProof/>
          <w:lang w:eastAsia="ko-KR"/>
        </w:rPr>
        <w:t xml:space="preserve"> </w:t>
      </w:r>
    </w:p>
    <w:p w14:paraId="0C774F3E" w14:textId="77777777" w:rsidR="003F46B4" w:rsidRPr="00133E24" w:rsidRDefault="003F46B4" w:rsidP="003F46B4">
      <w:pPr>
        <w:jc w:val="center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 w:cs="맑은 고딕"/>
          <w:lang w:eastAsia="ko-KR"/>
        </w:rPr>
        <w:t>표</w:t>
      </w:r>
      <w:r w:rsidRPr="00133E24">
        <w:rPr>
          <w:rFonts w:ascii="현대체 Light" w:eastAsia="현대체 Light" w:hAnsi="현대체 Light"/>
          <w:lang w:eastAsia="ko-KR"/>
        </w:rPr>
        <w:t>. IPC-9592B</w:t>
      </w:r>
      <w:r w:rsidRPr="00133E24">
        <w:rPr>
          <w:rFonts w:ascii="현대체 Light" w:eastAsia="현대체 Light" w:hAnsi="현대체 Light" w:cs="맑은 고딕"/>
          <w:lang w:eastAsia="ko-KR"/>
        </w:rPr>
        <w:t>의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전력변환장치에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대한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공간거리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최소기준</w:t>
      </w:r>
    </w:p>
    <w:p w14:paraId="5CAD4ED8" w14:textId="2DCE8B96" w:rsidR="006849E5" w:rsidRPr="00C17E2B" w:rsidRDefault="006849E5" w:rsidP="006849E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FB68A54" w14:textId="77777777" w:rsidR="006849E5" w:rsidRPr="00C17E2B" w:rsidRDefault="006849E5" w:rsidP="006849E5">
      <w:pPr>
        <w:pStyle w:val="31"/>
      </w:pPr>
      <w:bookmarkStart w:id="212" w:name="_Toc183109610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12"/>
    </w:p>
    <w:p w14:paraId="18E5B739" w14:textId="77777777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FB2BF2D" w14:textId="7BDF6C88" w:rsidR="006849E5" w:rsidRDefault="003F46B4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HDF25.1(PF1) ~ HDF25</w:t>
      </w:r>
      <w:r w:rsidR="002076CC">
        <w:rPr>
          <w:rFonts w:ascii="현대체Light" w:eastAsia="현대체Light" w:hAnsi="현대체Light"/>
          <w:color w:val="000000" w:themeColor="text1"/>
          <w:sz w:val="20"/>
          <w:szCs w:val="20"/>
        </w:rPr>
        <w:t>.3(PF3</w:t>
      </w:r>
      <w:r w:rsidR="006849E5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6849E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F5947CF" w14:textId="620426F0" w:rsidR="002076CC" w:rsidRDefault="002076CC" w:rsidP="002076C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HDF25.4(PF4)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다른 HDR을 적용한다.</w:t>
      </w:r>
    </w:p>
    <w:p w14:paraId="475D0766" w14:textId="77777777" w:rsidR="006849E5" w:rsidRPr="002076CC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6F1BD07" w14:textId="4902281D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C915,</w:t>
      </w:r>
      <w:r w:rsidR="00973F36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C914, C106~606, C701~801,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C</w:t>
      </w:r>
      <w:r w:rsidR="00973F36">
        <w:rPr>
          <w:rFonts w:ascii="현대체Light" w:eastAsia="현대체Light" w:hAnsi="현대체Light"/>
          <w:color w:val="000000" w:themeColor="text1"/>
          <w:sz w:val="20"/>
          <w:szCs w:val="20"/>
        </w:rPr>
        <w:t>105~605</w:t>
      </w:r>
    </w:p>
    <w:p w14:paraId="4162B497" w14:textId="335F14BC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1AB3AEC" w14:textId="77777777" w:rsidR="00C32691" w:rsidRDefault="00C32691" w:rsidP="006849E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2B6D209" w14:textId="7383009B" w:rsidR="006849E5" w:rsidRPr="003F6AA2" w:rsidRDefault="006849E5" w:rsidP="006849E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973F3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973F3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RST 커넥터</w:t>
      </w:r>
    </w:p>
    <w:p w14:paraId="3AA45A31" w14:textId="77777777" w:rsidR="006849E5" w:rsidRPr="00973F36" w:rsidRDefault="006849E5" w:rsidP="006849E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E24E91D" w14:textId="0313D025" w:rsidR="006849E5" w:rsidRPr="00973F36" w:rsidRDefault="00973F3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R</w:t>
      </w:r>
      <w:r>
        <w:rPr>
          <w:rFonts w:ascii="현대체Light" w:eastAsia="현대체Light" w:hAnsi="현대체Light"/>
          <w:lang w:eastAsia="ko-KR"/>
        </w:rPr>
        <w:t xml:space="preserve">ST </w:t>
      </w:r>
      <w:r>
        <w:rPr>
          <w:rFonts w:ascii="현대체Light" w:eastAsia="현대체Light" w:hAnsi="현대체Light" w:hint="eastAsia"/>
          <w:lang w:eastAsia="ko-KR"/>
        </w:rPr>
        <w:t>커넥터의 핀간 공간거리를 확인한다.</w:t>
      </w:r>
    </w:p>
    <w:p w14:paraId="2A24DEA7" w14:textId="6B7BABB4" w:rsidR="00973F36" w:rsidRPr="00EF0D3F" w:rsidRDefault="00973F3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 xml:space="preserve">omponent : </w:t>
      </w:r>
      <w:r w:rsidR="003A324E">
        <w:rPr>
          <w:rFonts w:ascii="현대체Light" w:eastAsia="현대체Light" w:hAnsi="현대체Light"/>
          <w:lang w:eastAsia="ko-KR"/>
        </w:rPr>
        <w:t>C915</w:t>
      </w:r>
    </w:p>
    <w:p w14:paraId="790FC9CF" w14:textId="77777777" w:rsidR="006849E5" w:rsidRDefault="006849E5" w:rsidP="006849E5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6DBE06F4" w14:textId="7163F506" w:rsidR="006849E5" w:rsidRPr="003F6AA2" w:rsidRDefault="006849E5" w:rsidP="006849E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973F3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PN </w:t>
      </w:r>
      <w:r w:rsidR="00973F3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커넥터</w:t>
      </w:r>
    </w:p>
    <w:p w14:paraId="2E1DA91D" w14:textId="77777777" w:rsidR="006849E5" w:rsidRPr="003F6AA2" w:rsidRDefault="006849E5" w:rsidP="006849E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E0DE265" w14:textId="59F8291B" w:rsidR="002076CC" w:rsidRPr="00973F36" w:rsidRDefault="002076C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커넥터의 핀간 공간거리를 확인한다.</w:t>
      </w:r>
    </w:p>
    <w:p w14:paraId="15B2F650" w14:textId="35FC5C2F" w:rsidR="002076CC" w:rsidRPr="00EF0D3F" w:rsidRDefault="002076C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>omponent : C914</w:t>
      </w:r>
    </w:p>
    <w:p w14:paraId="307BC80C" w14:textId="77777777" w:rsidR="006849E5" w:rsidRPr="00D84204" w:rsidRDefault="006849E5" w:rsidP="006849E5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E66A8FC" w14:textId="594E148E" w:rsidR="002076CC" w:rsidRPr="003F6AA2" w:rsidRDefault="002076CC" w:rsidP="002076C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CNM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모터 커넥터</w:t>
      </w:r>
    </w:p>
    <w:p w14:paraId="336D8E75" w14:textId="77777777" w:rsidR="002076CC" w:rsidRPr="002076CC" w:rsidRDefault="002076CC" w:rsidP="002076C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0CFF0037" w14:textId="73627304" w:rsidR="002076CC" w:rsidRPr="00973F36" w:rsidRDefault="002076C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CNM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커넥터의 핀간 공간거리를 확인한다.</w:t>
      </w:r>
    </w:p>
    <w:p w14:paraId="2DB7EC10" w14:textId="3A753F29" w:rsidR="002076CC" w:rsidRPr="00EF0D3F" w:rsidRDefault="002076C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 xml:space="preserve">omponent : </w:t>
      </w:r>
      <w:r>
        <w:rPr>
          <w:rFonts w:ascii="현대체 Light" w:eastAsia="현대체 Light" w:hAnsi="현대체 Light" w:cs="현대체 Light" w:hint="eastAsia"/>
          <w:lang w:eastAsia="ko-KR"/>
        </w:rPr>
        <w:t>C106~606, C701~801</w:t>
      </w:r>
    </w:p>
    <w:p w14:paraId="03E7F07E" w14:textId="77777777" w:rsidR="002076CC" w:rsidRDefault="002076CC" w:rsidP="002076CC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7401BA9B" w14:textId="2A2DB802" w:rsidR="002076CC" w:rsidRPr="003F6AA2" w:rsidRDefault="002076CC" w:rsidP="002076C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.25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4.x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IPM Power PIN</w:t>
      </w:r>
    </w:p>
    <w:p w14:paraId="0160CC4A" w14:textId="77777777" w:rsidR="002076CC" w:rsidRPr="003F6AA2" w:rsidRDefault="002076CC" w:rsidP="002076CC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989EFA5" w14:textId="696AD5FE" w:rsidR="002076CC" w:rsidRPr="00973F36" w:rsidRDefault="002076C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선정된 </w:t>
      </w:r>
      <w:r>
        <w:rPr>
          <w:rFonts w:ascii="현대체Light" w:eastAsia="현대체Light" w:hAnsi="현대체Light"/>
          <w:lang w:eastAsia="ko-KR"/>
        </w:rPr>
        <w:t>IPM Power</w:t>
      </w:r>
      <w:r>
        <w:rPr>
          <w:rFonts w:ascii="현대체Light" w:eastAsia="현대체Light" w:hAnsi="현대체Light" w:hint="eastAsia"/>
          <w:lang w:eastAsia="ko-KR"/>
        </w:rPr>
        <w:t xml:space="preserve"> 핀간 </w:t>
      </w:r>
      <w:r w:rsidR="000C7392">
        <w:rPr>
          <w:rFonts w:ascii="현대체Light" w:eastAsia="현대체Light" w:hAnsi="현대체Light" w:hint="eastAsia"/>
          <w:lang w:eastAsia="ko-KR"/>
        </w:rPr>
        <w:t>공간거리 및 과도전압 내압사양이 2500V 이상인지</w:t>
      </w:r>
      <w:r>
        <w:rPr>
          <w:rFonts w:ascii="현대체Light" w:eastAsia="현대체Light" w:hAnsi="현대체Light" w:hint="eastAsia"/>
          <w:lang w:eastAsia="ko-KR"/>
        </w:rPr>
        <w:t xml:space="preserve"> 확인한다.</w:t>
      </w:r>
      <w:r w:rsidR="000C7392">
        <w:rPr>
          <w:rFonts w:ascii="현대체Light" w:eastAsia="현대체Light" w:hAnsi="현대체Light"/>
          <w:lang w:eastAsia="ko-KR"/>
        </w:rPr>
        <w:t xml:space="preserve"> (</w:t>
      </w:r>
      <w:r w:rsidR="000C7392">
        <w:rPr>
          <w:rFonts w:ascii="현대체Light" w:eastAsia="현대체Light" w:hAnsi="현대체Light" w:hint="eastAsia"/>
          <w:lang w:eastAsia="ko-KR"/>
        </w:rPr>
        <w:t>과도전압 2500V을 견디는 IPM은 패키지 설계에 반영되어 있다.</w:t>
      </w:r>
      <w:r w:rsidR="000C7392">
        <w:rPr>
          <w:rFonts w:ascii="현대체Light" w:eastAsia="현대체Light" w:hAnsi="현대체Light"/>
          <w:lang w:eastAsia="ko-KR"/>
        </w:rPr>
        <w:t xml:space="preserve">) </w:t>
      </w:r>
    </w:p>
    <w:p w14:paraId="3BBB990F" w14:textId="47BCC4D5" w:rsidR="002076CC" w:rsidRPr="00EF0D3F" w:rsidRDefault="002076C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>omponent : C105 ~ 605</w:t>
      </w:r>
    </w:p>
    <w:p w14:paraId="61E3B4DE" w14:textId="31B41282" w:rsidR="006849E5" w:rsidRPr="00C17E2B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9E9B10" w14:textId="77777777" w:rsidR="006849E5" w:rsidRPr="00C17E2B" w:rsidRDefault="006849E5" w:rsidP="006849E5">
      <w:pPr>
        <w:pStyle w:val="31"/>
      </w:pPr>
      <w:bookmarkStart w:id="213" w:name="_Toc183109611"/>
      <w:r w:rsidRPr="00C17E2B">
        <w:t>대체, 확장성 및 향후 확장 가능성(Substitute, extendability and potential for future extendability)</w:t>
      </w:r>
      <w:bookmarkEnd w:id="213"/>
    </w:p>
    <w:p w14:paraId="1AAF9CAA" w14:textId="77777777" w:rsidR="006849E5" w:rsidRPr="00C17E2B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E19F64E" w14:textId="77777777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전기적 사양이 맞으면 대체품 적용 가능</w:t>
      </w:r>
    </w:p>
    <w:p w14:paraId="250AF24B" w14:textId="77777777" w:rsidR="006849E5" w:rsidRPr="00B9077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FDE690" w14:textId="77777777" w:rsidR="006849E5" w:rsidRPr="00C17E2B" w:rsidRDefault="006849E5" w:rsidP="006849E5">
      <w:pPr>
        <w:pStyle w:val="31"/>
      </w:pPr>
      <w:bookmarkStart w:id="214" w:name="_Toc183109612"/>
      <w:r w:rsidRPr="00C17E2B">
        <w:t>검증방법(Verification method)</w:t>
      </w:r>
      <w:bookmarkEnd w:id="214"/>
    </w:p>
    <w:p w14:paraId="3A82E872" w14:textId="77777777" w:rsidR="006849E5" w:rsidRPr="00C17E2B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B1C37DA" w14:textId="08DE368A" w:rsidR="006849E5" w:rsidRPr="00C17E2B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FF1DE2">
        <w:rPr>
          <w:rFonts w:ascii="현대체Light" w:eastAsia="현대체Light" w:hAnsi="현대체Light"/>
          <w:color w:val="000000" w:themeColor="text1"/>
          <w:sz w:val="20"/>
          <w:szCs w:val="20"/>
        </w:rPr>
        <w:t>25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.1~</w:t>
      </w:r>
      <w:r w:rsidR="00FF1DE2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HDR25.4의 데이터시트 확인</w:t>
      </w:r>
    </w:p>
    <w:p w14:paraId="14978941" w14:textId="77777777" w:rsidR="006849E5" w:rsidRPr="00C85870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4793B0A" w14:textId="77777777" w:rsidR="006849E5" w:rsidRPr="00DC09C7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9DA997F" w14:textId="77777777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23F4CB8" w14:textId="77777777" w:rsidR="006849E5" w:rsidRDefault="006849E5" w:rsidP="006849E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0018979" w14:textId="2DAD78AB" w:rsidR="006849E5" w:rsidRPr="006849E5" w:rsidRDefault="006849E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554FB51B" w14:textId="126569CA" w:rsidR="00A273FD" w:rsidRPr="00C17E2B" w:rsidRDefault="00A273FD" w:rsidP="00A273FD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15" w:name="_Toc183109613"/>
      <w:r>
        <w:rPr>
          <w:rFonts w:ascii="현대체Light" w:eastAsia="현대체Light" w:hAnsi="현대체Light"/>
          <w:color w:val="000000" w:themeColor="text1"/>
        </w:rPr>
        <w:lastRenderedPageBreak/>
        <w:t>[HDF.26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 w:rsidR="00CE7F4A">
        <w:rPr>
          <w:rFonts w:ascii="현대체Light" w:eastAsia="현대체Light" w:hAnsi="현대체Light" w:hint="eastAsia"/>
          <w:color w:val="000000" w:themeColor="text1"/>
        </w:rPr>
        <w:t xml:space="preserve">포토커플러 </w:t>
      </w:r>
      <w:r>
        <w:rPr>
          <w:rFonts w:ascii="현대체Light" w:eastAsia="현대체Light" w:hAnsi="현대체Light" w:hint="eastAsia"/>
          <w:color w:val="000000" w:themeColor="text1"/>
        </w:rPr>
        <w:t>공간거리</w:t>
      </w:r>
      <w:r w:rsidR="00CE7F4A">
        <w:rPr>
          <w:rFonts w:ascii="현대체Light" w:eastAsia="현대체Light" w:hAnsi="현대체Light" w:hint="eastAsia"/>
          <w:color w:val="000000" w:themeColor="text1"/>
        </w:rPr>
        <w:t xml:space="preserve"> </w:t>
      </w:r>
      <w:r w:rsidR="0058397A">
        <w:rPr>
          <w:rFonts w:ascii="현대체Light" w:eastAsia="현대체Light" w:hAnsi="현대체Light" w:hint="eastAsia"/>
          <w:color w:val="000000" w:themeColor="text1"/>
        </w:rPr>
        <w:t>허용범주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15"/>
    </w:p>
    <w:p w14:paraId="6DE3B807" w14:textId="77777777" w:rsidR="00A273FD" w:rsidRPr="00CF7727" w:rsidRDefault="00A273FD" w:rsidP="00A273FD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5417E1F9" w14:textId="77777777" w:rsidR="00A273FD" w:rsidRDefault="00A273FD" w:rsidP="00A273FD">
      <w:pPr>
        <w:pStyle w:val="31"/>
      </w:pPr>
      <w:bookmarkStart w:id="216" w:name="_Toc183109614"/>
      <w:r w:rsidRPr="00C17E2B">
        <w:t>일반사항(General)</w:t>
      </w:r>
      <w:bookmarkEnd w:id="216"/>
    </w:p>
    <w:p w14:paraId="3344E9FF" w14:textId="59262F0E" w:rsidR="00A273FD" w:rsidRDefault="00A273FD" w:rsidP="00A273FD">
      <w:pPr>
        <w:pStyle w:val="E"/>
        <w:rPr>
          <w:rFonts w:eastAsia="맑은 고딕"/>
        </w:rPr>
      </w:pPr>
    </w:p>
    <w:p w14:paraId="17A080B0" w14:textId="77777777" w:rsidR="00233AAF" w:rsidRPr="00B11339" w:rsidRDefault="00233AA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Cambria" w:eastAsia="현대체Light" w:hAnsi="Cambria"/>
        </w:rPr>
      </w:pP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IEC 61800-5-1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가변속도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전기파워드라이브시스템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표준에서서는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50V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이상의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고전압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파워부와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제어부는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기능적으로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절연을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하도록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설계지침을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나타내고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있다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.</w:t>
      </w:r>
    </w:p>
    <w:p w14:paraId="0375A8EC" w14:textId="77777777" w:rsidR="00233AAF" w:rsidRPr="00B11339" w:rsidRDefault="00233AA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Cambria" w:eastAsia="현대체Light" w:hAnsi="Cambria"/>
        </w:rPr>
      </w:pP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50V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이상의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고전압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모터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구동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시스템에서는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높은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작동전압과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작업자와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엑세스하는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인터페이스부의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연결이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필수적이므로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,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안전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측면까지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고려하는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절연요구사항을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고려하지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않을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수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없다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.</w:t>
      </w:r>
    </w:p>
    <w:p w14:paraId="5CB1F2B6" w14:textId="56600604" w:rsidR="007C5279" w:rsidRPr="007C5279" w:rsidRDefault="00233AA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Cambria" w:eastAsia="현대체Light" w:hAnsi="Cambria"/>
        </w:rPr>
      </w:pP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IEC 60664-1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절연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및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공간거리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표준을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>통해</w:t>
      </w:r>
      <w:r w:rsidRPr="00B11339"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절연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포인트의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정격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/>
          <w:b/>
          <w:color w:val="000000" w:themeColor="text1"/>
          <w:szCs w:val="18"/>
          <w:lang w:eastAsia="ko-KR"/>
        </w:rPr>
        <w:t>임펄스전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압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(</w:t>
      </w:r>
      <w:r>
        <w:rPr>
          <w:rFonts w:ascii="Cambria" w:eastAsia="현대체Light" w:hAnsi="Cambria"/>
          <w:b/>
          <w:color w:val="000000" w:themeColor="text1"/>
          <w:szCs w:val="18"/>
          <w:lang w:eastAsia="ko-KR"/>
        </w:rPr>
        <w:t>2500V, 6.26.2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절</w:t>
      </w:r>
      <w:r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참고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)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을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사양으로</w:t>
      </w:r>
      <w:r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="007C527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선정</w:t>
      </w:r>
      <w:r w:rsidR="007C5279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했다</w:t>
      </w:r>
      <w:r w:rsidR="007C5279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.</w:t>
      </w:r>
    </w:p>
    <w:p w14:paraId="28E82339" w14:textId="29B5E89E" w:rsidR="00233AAF" w:rsidRPr="00233AAF" w:rsidRDefault="007C5279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Cambria" w:eastAsia="현대체Light" w:hAnsi="Cambria"/>
        </w:rPr>
      </w:pP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본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HDF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에서는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인버터부의</w:t>
      </w:r>
      <w:r w:rsidR="00233AAF"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포토커플러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에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해당하는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 xml:space="preserve"> 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절연부와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(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포토커플러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 xml:space="preserve"> 1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차측</w:t>
      </w:r>
      <w:r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)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 xml:space="preserve"> 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파워부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 xml:space="preserve"> 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간</w:t>
      </w:r>
      <w:r w:rsidR="00233AAF"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="00233AAF">
        <w:rPr>
          <w:rFonts w:ascii="Cambria" w:eastAsia="현대체Light" w:hAnsi="Cambria"/>
          <w:b/>
          <w:color w:val="000000" w:themeColor="text1"/>
          <w:szCs w:val="18"/>
          <w:lang w:eastAsia="ko-KR"/>
        </w:rPr>
        <w:t>절연</w:t>
      </w:r>
      <w:r w:rsidR="00233AAF"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="004B67AD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요구</w:t>
      </w:r>
      <w:r w:rsidR="00233AAF">
        <w:rPr>
          <w:rFonts w:ascii="Cambria" w:eastAsia="현대체Light" w:hAnsi="Cambria" w:hint="eastAsia"/>
          <w:b/>
          <w:color w:val="000000" w:themeColor="text1"/>
          <w:szCs w:val="18"/>
          <w:lang w:eastAsia="ko-KR"/>
        </w:rPr>
        <w:t>사항을</w:t>
      </w:r>
      <w:r w:rsidR="00233AAF"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 xml:space="preserve"> </w:t>
      </w:r>
      <w:r w:rsidR="00233AAF"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반영한다</w:t>
      </w:r>
      <w:r w:rsidR="00233AAF" w:rsidRPr="00B11339">
        <w:rPr>
          <w:rFonts w:ascii="Cambria" w:eastAsia="현대체Light" w:hAnsi="Cambria"/>
          <w:b/>
          <w:color w:val="000000" w:themeColor="text1"/>
          <w:szCs w:val="18"/>
          <w:lang w:eastAsia="ko-KR"/>
        </w:rPr>
        <w:t>.</w:t>
      </w:r>
    </w:p>
    <w:p w14:paraId="0C51B8E4" w14:textId="64C0ECF7" w:rsidR="00A273FD" w:rsidRPr="00233AAF" w:rsidRDefault="00A273FD" w:rsidP="00233AAF">
      <w:pPr>
        <w:widowControl/>
        <w:spacing w:line="240" w:lineRule="auto"/>
        <w:contextualSpacing/>
        <w:rPr>
          <w:rFonts w:ascii="현대체 Light" w:eastAsia="현대체 Light" w:hAnsi="현대체 Light" w:cs="현대체 Light"/>
          <w:lang w:eastAsia="ko-KR"/>
        </w:rPr>
      </w:pPr>
    </w:p>
    <w:p w14:paraId="362EB46E" w14:textId="77777777" w:rsidR="00A273FD" w:rsidRPr="00233AAF" w:rsidRDefault="00A273FD" w:rsidP="00A273FD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38CCC33E" w14:textId="77777777" w:rsidR="00A273FD" w:rsidRPr="00C17E2B" w:rsidRDefault="00A273FD" w:rsidP="00A273FD">
      <w:pPr>
        <w:pStyle w:val="31"/>
      </w:pPr>
      <w:bookmarkStart w:id="217" w:name="_Toc183109615"/>
      <w:r w:rsidRPr="00C17E2B">
        <w:t>구성 및 동작원리(Configuration and operation principle)</w:t>
      </w:r>
      <w:bookmarkEnd w:id="217"/>
    </w:p>
    <w:p w14:paraId="226AEEDA" w14:textId="77777777" w:rsidR="00A273FD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69E6D14" w14:textId="77777777" w:rsidR="00C20F76" w:rsidRPr="00133E24" w:rsidRDefault="00C20F76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 w:cs="현대체 Light"/>
          <w:lang w:eastAsia="ko-KR"/>
        </w:rPr>
        <w:t>제어기 내부의 전기장은 이상적이지 않은 환경이므로, 비균일 전계인 경우 A로 분류한다.</w:t>
      </w:r>
    </w:p>
    <w:p w14:paraId="66CB8CA1" w14:textId="77777777" w:rsidR="00C20F76" w:rsidRPr="00133E24" w:rsidRDefault="00C20F76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 w:cs="현대체 Light"/>
          <w:lang w:eastAsia="ko-KR"/>
        </w:rPr>
        <w:t>먼지 및 습기로 인한 예기치 못한 오염을 고려하여 오염도 3으로 분류한다.</w:t>
      </w:r>
    </w:p>
    <w:p w14:paraId="29DED9B3" w14:textId="1C4F13ED" w:rsidR="00C20F76" w:rsidRPr="00C20F76" w:rsidRDefault="00C20F76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/>
          <w:noProof/>
          <w:lang w:eastAsia="ko-KR"/>
        </w:rPr>
        <w:drawing>
          <wp:anchor distT="0" distB="0" distL="114300" distR="114300" simplePos="0" relativeHeight="251735040" behindDoc="0" locked="0" layoutInCell="1" allowOverlap="1" wp14:anchorId="011FD390" wp14:editId="3695A32D">
            <wp:simplePos x="0" y="0"/>
            <wp:positionH relativeFrom="margin">
              <wp:align>left</wp:align>
            </wp:positionH>
            <wp:positionV relativeFrom="paragraph">
              <wp:posOffset>508635</wp:posOffset>
            </wp:positionV>
            <wp:extent cx="3060065" cy="1054735"/>
            <wp:effectExtent l="0" t="0" r="6985" b="0"/>
            <wp:wrapTopAndBottom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E24">
        <w:rPr>
          <w:rFonts w:ascii="현대체 Light" w:eastAsia="현대체 Light" w:hAnsi="현대체 Light" w:cs="현대체 Light"/>
          <w:lang w:eastAsia="ko-KR"/>
        </w:rPr>
        <w:t xml:space="preserve">공간거리 : </w:t>
      </w:r>
      <w:r w:rsidRPr="00133E24">
        <w:rPr>
          <w:rFonts w:ascii="현대체 Light" w:eastAsia="현대체 Light" w:hAnsi="현대체 Light" w:cs="현대체 Light"/>
          <w:b/>
          <w:lang w:eastAsia="ko-KR"/>
        </w:rPr>
        <w:t>최소 1.5mm 이상</w:t>
      </w:r>
    </w:p>
    <w:p w14:paraId="6552805E" w14:textId="1848040F" w:rsidR="00C20F76" w:rsidRPr="00C20F76" w:rsidRDefault="00C20F76" w:rsidP="00C20F76">
      <w:pPr>
        <w:widowControl/>
        <w:spacing w:line="240" w:lineRule="auto"/>
        <w:ind w:left="40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noProof/>
          <w:lang w:eastAsia="ko-KR"/>
        </w:rPr>
        <w:drawing>
          <wp:anchor distT="0" distB="0" distL="114300" distR="114300" simplePos="0" relativeHeight="251736064" behindDoc="0" locked="0" layoutInCell="1" allowOverlap="1" wp14:anchorId="6A9F245D" wp14:editId="17F31678">
            <wp:simplePos x="0" y="0"/>
            <wp:positionH relativeFrom="margin">
              <wp:posOffset>3051029</wp:posOffset>
            </wp:positionH>
            <wp:positionV relativeFrom="paragraph">
              <wp:posOffset>158701</wp:posOffset>
            </wp:positionV>
            <wp:extent cx="3481705" cy="4500245"/>
            <wp:effectExtent l="0" t="0" r="4445" b="0"/>
            <wp:wrapTopAndBottom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375E9" w14:textId="77777777" w:rsidR="00C20F76" w:rsidRPr="00133E24" w:rsidRDefault="00C20F76" w:rsidP="00C20F76">
      <w:pPr>
        <w:jc w:val="center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 w:cs="맑은 고딕"/>
          <w:lang w:eastAsia="ko-KR"/>
        </w:rPr>
        <w:lastRenderedPageBreak/>
        <w:t>표</w:t>
      </w:r>
      <w:r w:rsidRPr="00133E24">
        <w:rPr>
          <w:rFonts w:ascii="현대체 Light" w:eastAsia="현대체 Light" w:hAnsi="현대체 Light"/>
          <w:lang w:eastAsia="ko-KR"/>
        </w:rPr>
        <w:t>. KC 60664-1</w:t>
      </w:r>
      <w:r w:rsidRPr="00133E24">
        <w:rPr>
          <w:rFonts w:ascii="현대체 Light" w:eastAsia="현대체 Light" w:hAnsi="현대체 Light" w:cs="맑은 고딕"/>
          <w:lang w:eastAsia="ko-KR"/>
        </w:rPr>
        <w:t>의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과도전압을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견디는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공간거리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기준</w:t>
      </w:r>
    </w:p>
    <w:p w14:paraId="0EFC6892" w14:textId="4F258DCB" w:rsidR="00C20F76" w:rsidRPr="00C17E2B" w:rsidRDefault="00C20F76" w:rsidP="00A273F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1E963E0" w14:textId="77777777" w:rsidR="00A273FD" w:rsidRPr="00C17E2B" w:rsidRDefault="00A273FD" w:rsidP="00A273FD">
      <w:pPr>
        <w:pStyle w:val="31"/>
      </w:pPr>
      <w:bookmarkStart w:id="218" w:name="_Toc18310961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18"/>
    </w:p>
    <w:p w14:paraId="61A95998" w14:textId="77777777" w:rsidR="00A273FD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8DF1887" w14:textId="50987497" w:rsidR="00A273FD" w:rsidRDefault="0053263A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HDF26.1(PF1) ~ HDF25.4(PF4</w:t>
      </w:r>
      <w:r w:rsidR="00A273FD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A273FD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1F44175C" w14:textId="77777777" w:rsidR="00A273FD" w:rsidRPr="002076CC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240DF2B" w14:textId="2349FADF" w:rsidR="00A273FD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53263A">
        <w:rPr>
          <w:rFonts w:ascii="현대체Light" w:eastAsia="현대체Light" w:hAnsi="현대체Light"/>
          <w:color w:val="000000" w:themeColor="text1"/>
          <w:sz w:val="20"/>
          <w:szCs w:val="20"/>
        </w:rPr>
        <w:t>C102~602, C103~603</w:t>
      </w:r>
    </w:p>
    <w:p w14:paraId="5DBE37AE" w14:textId="77777777" w:rsidR="00A273FD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56AFDDA" w14:textId="77777777" w:rsidR="00A273FD" w:rsidRDefault="00A273FD" w:rsidP="00A273FD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49986C2" w14:textId="6DC2F68B" w:rsidR="00A273FD" w:rsidRPr="003F6AA2" w:rsidRDefault="00A273FD" w:rsidP="00A273FD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3A05F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7C5279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고속 포토커플러</w:t>
      </w:r>
    </w:p>
    <w:p w14:paraId="20D3B644" w14:textId="77777777" w:rsidR="00A273FD" w:rsidRPr="00973F36" w:rsidRDefault="00A273FD" w:rsidP="00A273FD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50416DB" w14:textId="2081F3F1" w:rsidR="00A273FD" w:rsidRPr="00973F36" w:rsidRDefault="00A273FD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선정된 </w:t>
      </w:r>
      <w:r w:rsidR="007C5279">
        <w:rPr>
          <w:rFonts w:ascii="현대체Light" w:eastAsia="현대체Light" w:hAnsi="현대체Light" w:hint="eastAsia"/>
          <w:lang w:eastAsia="ko-KR"/>
        </w:rPr>
        <w:t>고속포토커플러 1차측 회로의 배치 및 PCB</w:t>
      </w:r>
      <w:r w:rsidR="007C5279">
        <w:rPr>
          <w:rFonts w:ascii="현대체Light" w:eastAsia="현대체Light" w:hAnsi="현대체Light"/>
          <w:lang w:eastAsia="ko-KR"/>
        </w:rPr>
        <w:t xml:space="preserve"> </w:t>
      </w:r>
      <w:r w:rsidR="007C5279">
        <w:rPr>
          <w:rFonts w:ascii="현대체Light" w:eastAsia="현대체Light" w:hAnsi="현대체Light" w:hint="eastAsia"/>
          <w:lang w:eastAsia="ko-KR"/>
        </w:rPr>
        <w:t>패턴과 PN전압 배선 (</w:t>
      </w:r>
      <w:r w:rsidR="007C5279">
        <w:rPr>
          <w:rFonts w:ascii="현대체Light" w:eastAsia="현대체Light" w:hAnsi="현대체Light"/>
          <w:lang w:eastAsia="ko-KR"/>
        </w:rPr>
        <w:t>IIF912</w:t>
      </w:r>
      <w:r w:rsidR="007C5279">
        <w:rPr>
          <w:rFonts w:ascii="현대체Light" w:eastAsia="현대체Light" w:hAnsi="현대체Light" w:hint="eastAsia"/>
          <w:lang w:eastAsia="ko-KR"/>
        </w:rPr>
        <w:t>), 모터 U</w:t>
      </w:r>
      <w:r w:rsidR="007C5279">
        <w:rPr>
          <w:rFonts w:ascii="현대체Light" w:eastAsia="현대체Light" w:hAnsi="현대체Light"/>
          <w:lang w:eastAsia="ko-KR"/>
        </w:rPr>
        <w:t>/</w:t>
      </w:r>
      <w:r w:rsidR="007C5279">
        <w:rPr>
          <w:rFonts w:ascii="현대체Light" w:eastAsia="현대체Light" w:hAnsi="현대체Light" w:hint="eastAsia"/>
          <w:lang w:eastAsia="ko-KR"/>
        </w:rPr>
        <w:t>V</w:t>
      </w:r>
      <w:r w:rsidR="007C5279">
        <w:rPr>
          <w:rFonts w:ascii="현대체Light" w:eastAsia="현대체Light" w:hAnsi="현대체Light"/>
          <w:lang w:eastAsia="ko-KR"/>
        </w:rPr>
        <w:t>/</w:t>
      </w:r>
      <w:r w:rsidR="007C5279">
        <w:rPr>
          <w:rFonts w:ascii="현대체Light" w:eastAsia="현대체Light" w:hAnsi="현대체Light" w:hint="eastAsia"/>
          <w:lang w:eastAsia="ko-KR"/>
        </w:rPr>
        <w:t>W</w:t>
      </w:r>
      <w:r w:rsidR="007C5279">
        <w:rPr>
          <w:rFonts w:ascii="현대체Light" w:eastAsia="현대체Light" w:hAnsi="현대체Light"/>
          <w:lang w:eastAsia="ko-KR"/>
        </w:rPr>
        <w:t xml:space="preserve"> </w:t>
      </w:r>
      <w:r w:rsidR="007C5279">
        <w:rPr>
          <w:rFonts w:ascii="현대체Light" w:eastAsia="현대체Light" w:hAnsi="현대체Light" w:hint="eastAsia"/>
          <w:lang w:eastAsia="ko-KR"/>
        </w:rPr>
        <w:t>배선(</w:t>
      </w:r>
      <w:r w:rsidR="007C5279">
        <w:rPr>
          <w:rFonts w:ascii="현대체Light" w:eastAsia="현대체Light" w:hAnsi="현대체Light"/>
          <w:lang w:eastAsia="ko-KR"/>
        </w:rPr>
        <w:t xml:space="preserve">EIF105~605), </w:t>
      </w:r>
      <w:r w:rsidR="007C5279">
        <w:rPr>
          <w:rFonts w:ascii="현대체Light" w:eastAsia="현대체Light" w:hAnsi="현대체Light" w:hint="eastAsia"/>
          <w:lang w:eastAsia="ko-KR"/>
        </w:rPr>
        <w:t>입력R/S/T</w:t>
      </w:r>
      <w:r w:rsidR="007C5279">
        <w:rPr>
          <w:rFonts w:ascii="현대체Light" w:eastAsia="현대체Light" w:hAnsi="현대체Light"/>
          <w:lang w:eastAsia="ko-KR"/>
        </w:rPr>
        <w:t>(</w:t>
      </w:r>
      <w:r w:rsidR="007C5279">
        <w:rPr>
          <w:rFonts w:ascii="현대체Light" w:eastAsia="현대체Light" w:hAnsi="현대체Light" w:hint="eastAsia"/>
          <w:lang w:eastAsia="ko-KR"/>
        </w:rPr>
        <w:t>EIF900 관련</w:t>
      </w:r>
      <w:r w:rsidR="007C5279">
        <w:rPr>
          <w:rFonts w:ascii="현대체Light" w:eastAsia="현대체Light" w:hAnsi="현대체Light"/>
          <w:lang w:eastAsia="ko-KR"/>
        </w:rPr>
        <w:t xml:space="preserve">) </w:t>
      </w:r>
      <w:r w:rsidR="007C5279">
        <w:rPr>
          <w:rFonts w:ascii="현대체Light" w:eastAsia="현대체Light" w:hAnsi="현대체Light" w:hint="eastAsia"/>
          <w:lang w:eastAsia="ko-KR"/>
        </w:rPr>
        <w:t xml:space="preserve">배선과의 공간거리 및 연면거리가 최소 </w:t>
      </w:r>
      <w:r w:rsidR="007C5279">
        <w:rPr>
          <w:rFonts w:ascii="현대체Light" w:eastAsia="현대체Light" w:hAnsi="현대체Light"/>
          <w:lang w:eastAsia="ko-KR"/>
        </w:rPr>
        <w:t xml:space="preserve">1.5mm </w:t>
      </w:r>
      <w:r w:rsidR="007C5279">
        <w:rPr>
          <w:rFonts w:ascii="현대체Light" w:eastAsia="현대체Light" w:hAnsi="현대체Light" w:hint="eastAsia"/>
          <w:lang w:eastAsia="ko-KR"/>
        </w:rPr>
        <w:t xml:space="preserve">유지되었는지 확인한다. </w:t>
      </w:r>
    </w:p>
    <w:p w14:paraId="38EDCCB1" w14:textId="17566AD9" w:rsidR="00A273FD" w:rsidRPr="00EF0D3F" w:rsidRDefault="00A273FD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 w:rsidR="007C5279">
        <w:rPr>
          <w:rFonts w:ascii="현대체Light" w:eastAsia="현대체Light" w:hAnsi="현대체Light"/>
          <w:lang w:eastAsia="ko-KR"/>
        </w:rPr>
        <w:t xml:space="preserve">omponent : </w:t>
      </w:r>
      <w:r w:rsidR="007C5279">
        <w:rPr>
          <w:rFonts w:ascii="현대체Light" w:eastAsia="현대체Light" w:hAnsi="현대체Light" w:hint="eastAsia"/>
          <w:lang w:eastAsia="ko-KR"/>
        </w:rPr>
        <w:t xml:space="preserve"> </w:t>
      </w:r>
      <w:r w:rsidR="007C5279">
        <w:rPr>
          <w:rFonts w:ascii="현대체Light" w:eastAsia="현대체Light" w:hAnsi="현대체Light"/>
          <w:lang w:eastAsia="ko-KR"/>
        </w:rPr>
        <w:t>C102~602</w:t>
      </w:r>
    </w:p>
    <w:p w14:paraId="15D262F8" w14:textId="77777777" w:rsidR="00A273FD" w:rsidRDefault="00A273FD" w:rsidP="00A273FD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432B6E34" w14:textId="3F44F7B2" w:rsidR="00A273FD" w:rsidRPr="003F6AA2" w:rsidRDefault="00A273FD" w:rsidP="00A273FD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3A05F7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.26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3A05F7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Fault용 포토커플러</w:t>
      </w:r>
    </w:p>
    <w:p w14:paraId="742F9DE0" w14:textId="77777777" w:rsidR="00A273FD" w:rsidRPr="003F6AA2" w:rsidRDefault="00A273FD" w:rsidP="00A273FD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470D7D6" w14:textId="094BB5BF" w:rsidR="003A05F7" w:rsidRPr="00973F36" w:rsidRDefault="003A05F7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선정된 포토커플러 1차측 회로의 배치 및 PCB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패턴과 PN전압 배선 (</w:t>
      </w:r>
      <w:r>
        <w:rPr>
          <w:rFonts w:ascii="현대체Light" w:eastAsia="현대체Light" w:hAnsi="현대체Light"/>
          <w:lang w:eastAsia="ko-KR"/>
        </w:rPr>
        <w:t>IIF912</w:t>
      </w:r>
      <w:r>
        <w:rPr>
          <w:rFonts w:ascii="현대체Light" w:eastAsia="현대체Light" w:hAnsi="현대체Light" w:hint="eastAsia"/>
          <w:lang w:eastAsia="ko-KR"/>
        </w:rPr>
        <w:t>), 모터 U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V</w:t>
      </w:r>
      <w:r>
        <w:rPr>
          <w:rFonts w:ascii="현대체Light" w:eastAsia="현대체Light" w:hAnsi="현대체Light"/>
          <w:lang w:eastAsia="ko-KR"/>
        </w:rPr>
        <w:t>/</w:t>
      </w:r>
      <w:r>
        <w:rPr>
          <w:rFonts w:ascii="현대체Light" w:eastAsia="현대체Light" w:hAnsi="현대체Light" w:hint="eastAsia"/>
          <w:lang w:eastAsia="ko-KR"/>
        </w:rPr>
        <w:t>W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배선(</w:t>
      </w:r>
      <w:r>
        <w:rPr>
          <w:rFonts w:ascii="현대체Light" w:eastAsia="현대체Light" w:hAnsi="현대체Light"/>
          <w:lang w:eastAsia="ko-KR"/>
        </w:rPr>
        <w:t xml:space="preserve">EIF105~605), </w:t>
      </w:r>
      <w:r>
        <w:rPr>
          <w:rFonts w:ascii="현대체Light" w:eastAsia="현대체Light" w:hAnsi="현대체Light" w:hint="eastAsia"/>
          <w:lang w:eastAsia="ko-KR"/>
        </w:rPr>
        <w:t>입력R/S/T</w:t>
      </w:r>
      <w:r>
        <w:rPr>
          <w:rFonts w:ascii="현대체Light" w:eastAsia="현대체Light" w:hAnsi="현대체Light"/>
          <w:lang w:eastAsia="ko-KR"/>
        </w:rPr>
        <w:t>(</w:t>
      </w:r>
      <w:r>
        <w:rPr>
          <w:rFonts w:ascii="현대체Light" w:eastAsia="현대체Light" w:hAnsi="현대체Light" w:hint="eastAsia"/>
          <w:lang w:eastAsia="ko-KR"/>
        </w:rPr>
        <w:t>EIF900 관련</w:t>
      </w:r>
      <w:r>
        <w:rPr>
          <w:rFonts w:ascii="현대체Light" w:eastAsia="현대체Light" w:hAnsi="현대체Light"/>
          <w:lang w:eastAsia="ko-KR"/>
        </w:rPr>
        <w:t xml:space="preserve">) </w:t>
      </w:r>
      <w:r>
        <w:rPr>
          <w:rFonts w:ascii="현대체Light" w:eastAsia="현대체Light" w:hAnsi="현대체Light" w:hint="eastAsia"/>
          <w:lang w:eastAsia="ko-KR"/>
        </w:rPr>
        <w:t xml:space="preserve">배선과의 공간거리 및 연면거리가 최소 </w:t>
      </w:r>
      <w:r>
        <w:rPr>
          <w:rFonts w:ascii="현대체Light" w:eastAsia="현대체Light" w:hAnsi="현대체Light"/>
          <w:lang w:eastAsia="ko-KR"/>
        </w:rPr>
        <w:t xml:space="preserve">1.5mm </w:t>
      </w:r>
      <w:r>
        <w:rPr>
          <w:rFonts w:ascii="현대체Light" w:eastAsia="현대체Light" w:hAnsi="현대체Light" w:hint="eastAsia"/>
          <w:lang w:eastAsia="ko-KR"/>
        </w:rPr>
        <w:t xml:space="preserve">유지되었는지 확인한다. </w:t>
      </w:r>
    </w:p>
    <w:p w14:paraId="28151EA3" w14:textId="144AD005" w:rsidR="003A05F7" w:rsidRPr="00EF0D3F" w:rsidRDefault="003A05F7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관련 c</w:t>
      </w:r>
      <w:r>
        <w:rPr>
          <w:rFonts w:ascii="현대체Light" w:eastAsia="현대체Light" w:hAnsi="현대체Light"/>
          <w:lang w:eastAsia="ko-KR"/>
        </w:rPr>
        <w:t xml:space="preserve">omponent : </w:t>
      </w:r>
      <w:r>
        <w:rPr>
          <w:rFonts w:ascii="현대체Light" w:eastAsia="현대체Light" w:hAnsi="현대체Light" w:hint="eastAsia"/>
          <w:lang w:eastAsia="ko-KR"/>
        </w:rPr>
        <w:t xml:space="preserve"> </w:t>
      </w:r>
      <w:r>
        <w:rPr>
          <w:rFonts w:ascii="현대체Light" w:eastAsia="현대체Light" w:hAnsi="현대체Light"/>
          <w:lang w:eastAsia="ko-KR"/>
        </w:rPr>
        <w:t>C103~603</w:t>
      </w:r>
    </w:p>
    <w:p w14:paraId="22A381C5" w14:textId="77777777" w:rsidR="00A273FD" w:rsidRPr="00D84204" w:rsidRDefault="00A273FD" w:rsidP="00A273FD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46869427" w14:textId="27578370" w:rsidR="00A273FD" w:rsidRPr="00C17E2B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3EE7E66" w14:textId="77777777" w:rsidR="00A273FD" w:rsidRPr="00C17E2B" w:rsidRDefault="00A273FD" w:rsidP="00A273FD">
      <w:pPr>
        <w:pStyle w:val="31"/>
      </w:pPr>
      <w:bookmarkStart w:id="219" w:name="_Toc183109617"/>
      <w:r w:rsidRPr="00C17E2B">
        <w:t>대체, 확장성 및 향후 확장 가능성(Substitute, extendability and potential for future extendability)</w:t>
      </w:r>
      <w:bookmarkEnd w:id="219"/>
    </w:p>
    <w:p w14:paraId="5F73EDEA" w14:textId="77777777" w:rsidR="00A273FD" w:rsidRPr="00C17E2B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D7B0232" w14:textId="7111313B" w:rsidR="00A273FD" w:rsidRDefault="00815F9F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73103059" w14:textId="77777777" w:rsidR="00A273FD" w:rsidRPr="00B90775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F1BADA8" w14:textId="77777777" w:rsidR="00A273FD" w:rsidRPr="00C17E2B" w:rsidRDefault="00A273FD" w:rsidP="00A273FD">
      <w:pPr>
        <w:pStyle w:val="31"/>
      </w:pPr>
      <w:bookmarkStart w:id="220" w:name="_Toc183109618"/>
      <w:r w:rsidRPr="00C17E2B">
        <w:t>검증방법(Verification method)</w:t>
      </w:r>
      <w:bookmarkEnd w:id="220"/>
    </w:p>
    <w:p w14:paraId="73E1F273" w14:textId="77777777" w:rsidR="00A273FD" w:rsidRPr="00C17E2B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E1F1F9C" w14:textId="4AE17A35" w:rsidR="00A273FD" w:rsidRPr="00C17E2B" w:rsidRDefault="00A273FD" w:rsidP="00A273FD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815F9F">
        <w:rPr>
          <w:rFonts w:ascii="현대체Light" w:eastAsia="현대체Light" w:hAnsi="현대체Light"/>
          <w:color w:val="000000" w:themeColor="text1"/>
          <w:sz w:val="20"/>
          <w:szCs w:val="20"/>
        </w:rPr>
        <w:t>26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.1~</w:t>
      </w:r>
      <w:r w:rsidR="00815F9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HDR26.2</w:t>
      </w:r>
      <w:r w:rsidR="00EA7CD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아트웍 및 PCB제작물 육안확인</w:t>
      </w:r>
    </w:p>
    <w:p w14:paraId="6518C2A2" w14:textId="1854803A" w:rsidR="006849E5" w:rsidRPr="00A273FD" w:rsidRDefault="006849E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CC7FF71" w14:textId="40ECF426" w:rsidR="00A273FD" w:rsidRDefault="00A273FD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D5F2F31" w14:textId="77777777" w:rsidR="00882156" w:rsidRPr="00882156" w:rsidRDefault="008821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93040FE" w14:textId="4BA2473C" w:rsidR="00A273FD" w:rsidRDefault="008821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B2BCFA9" w14:textId="39FBBD48" w:rsidR="00882156" w:rsidRPr="00C17E2B" w:rsidRDefault="00882156" w:rsidP="00882156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21" w:name="_Toc183109619"/>
      <w:r>
        <w:rPr>
          <w:rFonts w:ascii="현대체Light" w:eastAsia="현대체Light" w:hAnsi="현대체Light"/>
          <w:color w:val="000000" w:themeColor="text1"/>
        </w:rPr>
        <w:lastRenderedPageBreak/>
        <w:t>[HDF.27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PCB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제작물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21"/>
    </w:p>
    <w:p w14:paraId="0ACA7D29" w14:textId="77777777" w:rsidR="00882156" w:rsidRPr="00CF7727" w:rsidRDefault="00882156" w:rsidP="00882156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15303DA0" w14:textId="77777777" w:rsidR="00882156" w:rsidRDefault="00882156" w:rsidP="00882156">
      <w:pPr>
        <w:pStyle w:val="31"/>
      </w:pPr>
      <w:bookmarkStart w:id="222" w:name="_Toc183109620"/>
      <w:r w:rsidRPr="00C17E2B">
        <w:t>일반사항(General)</w:t>
      </w:r>
      <w:bookmarkEnd w:id="222"/>
    </w:p>
    <w:p w14:paraId="76B8F1A6" w14:textId="77777777" w:rsidR="00882156" w:rsidRDefault="00882156" w:rsidP="00882156">
      <w:pPr>
        <w:pStyle w:val="E"/>
        <w:rPr>
          <w:rFonts w:eastAsia="맑은 고딕"/>
        </w:rPr>
      </w:pPr>
    </w:p>
    <w:p w14:paraId="16406301" w14:textId="521C1AEE" w:rsidR="00882156" w:rsidRPr="00233AAF" w:rsidRDefault="0088215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  <w:r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PCB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제작물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사양을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확정한다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.</w:t>
      </w:r>
    </w:p>
    <w:p w14:paraId="3F22EC6A" w14:textId="77777777" w:rsidR="00882156" w:rsidRPr="00233AAF" w:rsidRDefault="00882156" w:rsidP="00882156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70C7C774" w14:textId="414D3FB5" w:rsidR="00BD155F" w:rsidRPr="006529EA" w:rsidRDefault="00882156" w:rsidP="00882156">
      <w:pPr>
        <w:pStyle w:val="31"/>
      </w:pPr>
      <w:bookmarkStart w:id="223" w:name="_Toc183109621"/>
      <w:r w:rsidRPr="00C17E2B">
        <w:t>구성 및 동작원리(Configuration and operation principle)</w:t>
      </w:r>
      <w:bookmarkEnd w:id="223"/>
    </w:p>
    <w:p w14:paraId="47E8B164" w14:textId="77777777" w:rsidR="00BD155F" w:rsidRDefault="00BD155F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D64F214" w14:textId="736A4239" w:rsidR="00882156" w:rsidRPr="002D12D7" w:rsidRDefault="00882156" w:rsidP="00882156">
      <w:pPr>
        <w:pStyle w:val="aff4"/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25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2C71B91D" w14:textId="77777777" w:rsidR="00882156" w:rsidRP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1D74E80" w14:textId="77777777" w:rsidR="00882156" w:rsidRPr="00C17E2B" w:rsidRDefault="00882156" w:rsidP="00882156">
      <w:pPr>
        <w:pStyle w:val="31"/>
      </w:pPr>
      <w:bookmarkStart w:id="224" w:name="_Toc18310962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24"/>
    </w:p>
    <w:p w14:paraId="5BEB4A7B" w14:textId="77777777" w:rsid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C95438C" w14:textId="0D7B0424" w:rsid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HDF27.1(PF1) ~ HDF27.4(PF4)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354D3D28" w14:textId="77777777" w:rsidR="00882156" w:rsidRP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F300590" w14:textId="6852E738" w:rsid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없음</w:t>
      </w:r>
    </w:p>
    <w:p w14:paraId="205263F2" w14:textId="77777777" w:rsid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3D0ED7E" w14:textId="77777777" w:rsid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133C58D" w14:textId="7B8218BF" w:rsidR="00882156" w:rsidRPr="003F6AA2" w:rsidRDefault="00882156" w:rsidP="0088215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BD651, BD653 Board</w:t>
      </w:r>
    </w:p>
    <w:p w14:paraId="4A2E96B4" w14:textId="77777777" w:rsidR="00882156" w:rsidRPr="00973F36" w:rsidRDefault="00882156" w:rsidP="00882156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CC711E8" w14:textId="30FBA425" w:rsidR="00882156" w:rsidRPr="00882156" w:rsidRDefault="0088215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해당 보드의 요구사양은 다음과 같이 확정한다.</w:t>
      </w:r>
    </w:p>
    <w:p w14:paraId="7DD8B20C" w14:textId="54B856BC" w:rsidR="00882156" w:rsidRPr="00EF0D3F" w:rsidRDefault="0088215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784207">
        <w:rPr>
          <w:rFonts w:ascii="현대체Light" w:eastAsia="현대체Light" w:hAnsi="현대체Light" w:cs="현대체 Light"/>
          <w:b/>
          <w:lang w:eastAsia="ko-KR"/>
        </w:rPr>
        <w:t>재료 : FR4, 두께 : 2T, 층수 : 최대</w:t>
      </w:r>
      <w:r>
        <w:rPr>
          <w:rFonts w:ascii="현대체Light" w:eastAsia="현대체Light" w:hAnsi="현대체Light" w:cs="현대체 Light"/>
          <w:b/>
          <w:lang w:eastAsia="ko-KR"/>
        </w:rPr>
        <w:t xml:space="preserve"> 2</w:t>
      </w:r>
      <w:r w:rsidRPr="00784207">
        <w:rPr>
          <w:rFonts w:ascii="현대체Light" w:eastAsia="현대체Light" w:hAnsi="현대체Light" w:cs="현대체 Light"/>
          <w:b/>
          <w:lang w:eastAsia="ko-KR"/>
        </w:rPr>
        <w:t>-Layer, 코팅 : 유광</w:t>
      </w:r>
      <w:r>
        <w:rPr>
          <w:rFonts w:ascii="현대체Light" w:eastAsia="현대체Light" w:hAnsi="현대체Light" w:cs="현대체 Light" w:hint="eastAsia"/>
          <w:b/>
          <w:lang w:eastAsia="ko-KR"/>
        </w:rPr>
        <w:t>,</w:t>
      </w:r>
      <w:r>
        <w:rPr>
          <w:rFonts w:ascii="현대체Light" w:eastAsia="현대체Light" w:hAnsi="현대체Light" w:cs="현대체 Light"/>
          <w:b/>
          <w:lang w:eastAsia="ko-KR"/>
        </w:rPr>
        <w:t xml:space="preserve"> </w:t>
      </w:r>
      <w:r>
        <w:rPr>
          <w:rFonts w:ascii="현대체Light" w:eastAsia="현대체Light" w:hAnsi="현대체Light" w:cs="현대체 Light" w:hint="eastAsia"/>
          <w:b/>
          <w:lang w:eastAsia="ko-KR"/>
        </w:rPr>
        <w:t xml:space="preserve">금도금 </w:t>
      </w:r>
      <w:r>
        <w:rPr>
          <w:rFonts w:ascii="현대체Light" w:eastAsia="현대체Light" w:hAnsi="현대체Light" w:cs="현대체 Light"/>
          <w:b/>
          <w:lang w:eastAsia="ko-KR"/>
        </w:rPr>
        <w:t>: 2</w:t>
      </w:r>
      <w:r>
        <w:rPr>
          <w:rFonts w:ascii="현대체Light" w:eastAsia="현대체Light" w:hAnsi="현대체Light" w:cs="현대체 Light" w:hint="eastAsia"/>
          <w:b/>
          <w:lang w:eastAsia="ko-KR"/>
        </w:rPr>
        <w:t>oz</w:t>
      </w:r>
    </w:p>
    <w:p w14:paraId="2C06F4C8" w14:textId="77777777" w:rsidR="00882156" w:rsidRPr="00882156" w:rsidRDefault="00882156" w:rsidP="00882156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21E96E1B" w14:textId="19B7D3CD" w:rsidR="00882156" w:rsidRPr="003F6AA2" w:rsidRDefault="00882156" w:rsidP="00882156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.27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BD652, BD654 Board</w:t>
      </w:r>
    </w:p>
    <w:p w14:paraId="1331C64C" w14:textId="77777777" w:rsidR="00882156" w:rsidRPr="003F6AA2" w:rsidRDefault="00882156" w:rsidP="00882156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B954D84" w14:textId="77777777" w:rsidR="00882156" w:rsidRPr="00882156" w:rsidRDefault="0088215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해당 보드의 요구사양은 다음과 같이 확정한다.</w:t>
      </w:r>
    </w:p>
    <w:p w14:paraId="09CBB9BE" w14:textId="6A99F22E" w:rsidR="00882156" w:rsidRPr="00EF0D3F" w:rsidRDefault="00882156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784207">
        <w:rPr>
          <w:rFonts w:ascii="현대체Light" w:eastAsia="현대체Light" w:hAnsi="현대체Light" w:cs="현대체 Light"/>
          <w:b/>
          <w:lang w:eastAsia="ko-KR"/>
        </w:rPr>
        <w:t>재료 : FR4, 두께</w:t>
      </w:r>
      <w:r>
        <w:rPr>
          <w:rFonts w:ascii="현대체Light" w:eastAsia="현대체Light" w:hAnsi="현대체Light" w:cs="현대체 Light"/>
          <w:b/>
          <w:lang w:eastAsia="ko-KR"/>
        </w:rPr>
        <w:t xml:space="preserve"> : 1.6</w:t>
      </w:r>
      <w:r w:rsidRPr="00784207">
        <w:rPr>
          <w:rFonts w:ascii="현대체Light" w:eastAsia="현대체Light" w:hAnsi="현대체Light" w:cs="현대체 Light"/>
          <w:b/>
          <w:lang w:eastAsia="ko-KR"/>
        </w:rPr>
        <w:t>T, 층수 : 최대</w:t>
      </w:r>
      <w:r>
        <w:rPr>
          <w:rFonts w:ascii="현대체Light" w:eastAsia="현대체Light" w:hAnsi="현대체Light" w:cs="현대체 Light"/>
          <w:b/>
          <w:lang w:eastAsia="ko-KR"/>
        </w:rPr>
        <w:t xml:space="preserve"> 4</w:t>
      </w:r>
      <w:r w:rsidRPr="00784207">
        <w:rPr>
          <w:rFonts w:ascii="현대체Light" w:eastAsia="현대체Light" w:hAnsi="현대체Light" w:cs="현대체 Light"/>
          <w:b/>
          <w:lang w:eastAsia="ko-KR"/>
        </w:rPr>
        <w:t>-Layer, 코팅 : 유광</w:t>
      </w:r>
      <w:r>
        <w:rPr>
          <w:rFonts w:ascii="현대체Light" w:eastAsia="현대체Light" w:hAnsi="현대체Light" w:cs="현대체 Light" w:hint="eastAsia"/>
          <w:b/>
          <w:lang w:eastAsia="ko-KR"/>
        </w:rPr>
        <w:t>, 금도금 :</w:t>
      </w:r>
      <w:r>
        <w:rPr>
          <w:rFonts w:ascii="현대체Light" w:eastAsia="현대체Light" w:hAnsi="현대체Light" w:cs="현대체 Light"/>
          <w:b/>
          <w:lang w:eastAsia="ko-KR"/>
        </w:rPr>
        <w:t xml:space="preserve"> 1oz</w:t>
      </w:r>
    </w:p>
    <w:p w14:paraId="77B67EDB" w14:textId="34707E36" w:rsidR="00882156" w:rsidRPr="00C17E2B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2D9D75" w14:textId="77777777" w:rsidR="00882156" w:rsidRPr="00C17E2B" w:rsidRDefault="00882156" w:rsidP="00882156">
      <w:pPr>
        <w:pStyle w:val="31"/>
      </w:pPr>
      <w:bookmarkStart w:id="225" w:name="_Toc183109623"/>
      <w:r w:rsidRPr="00C17E2B">
        <w:t>대체, 확장성 및 향후 확장 가능성(Substitute, extendability and potential for future extendability)</w:t>
      </w:r>
      <w:bookmarkEnd w:id="225"/>
    </w:p>
    <w:p w14:paraId="03FE5BC3" w14:textId="77777777" w:rsidR="00882156" w:rsidRPr="00C17E2B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012FB8A" w14:textId="77777777" w:rsidR="00882156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0348C3B7" w14:textId="77777777" w:rsidR="00882156" w:rsidRPr="00B90775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988EA25" w14:textId="77777777" w:rsidR="00882156" w:rsidRPr="00C17E2B" w:rsidRDefault="00882156" w:rsidP="00882156">
      <w:pPr>
        <w:pStyle w:val="31"/>
      </w:pPr>
      <w:bookmarkStart w:id="226" w:name="_Toc183109624"/>
      <w:r w:rsidRPr="00C17E2B">
        <w:t>검증방법(Verification method)</w:t>
      </w:r>
      <w:bookmarkEnd w:id="226"/>
    </w:p>
    <w:p w14:paraId="348B5CCB" w14:textId="77777777" w:rsidR="00882156" w:rsidRPr="00C17E2B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173AFEF" w14:textId="01DDCEAF" w:rsidR="00882156" w:rsidRPr="00C17E2B" w:rsidRDefault="00882156" w:rsidP="0088215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27.1~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HDR27.2 생산품 제작사양정보 확인</w:t>
      </w:r>
    </w:p>
    <w:p w14:paraId="6C9D18F1" w14:textId="6CB79D77" w:rsidR="00DC09C7" w:rsidRDefault="00DC09C7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B20C601" w14:textId="1008B677" w:rsidR="00882156" w:rsidRDefault="008821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94CBE4F" w14:textId="31E15189" w:rsidR="00882156" w:rsidRDefault="008821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C01C8FE" w14:textId="3442BD5C" w:rsidR="00BD155F" w:rsidRDefault="00BD155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F6738A0" w14:textId="1AA58BBA" w:rsidR="00BD155F" w:rsidRDefault="00BD155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4CEFB260" w14:textId="7698FE74" w:rsidR="00BD155F" w:rsidRPr="00C17E2B" w:rsidRDefault="00BD155F" w:rsidP="00BD155F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27" w:name="_Toc183109625"/>
      <w:r>
        <w:rPr>
          <w:rFonts w:ascii="현대체Light" w:eastAsia="현대체Light" w:hAnsi="현대체Light"/>
          <w:color w:val="000000" w:themeColor="text1"/>
        </w:rPr>
        <w:lastRenderedPageBreak/>
        <w:t>[HDF.28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PCB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</w:rPr>
        <w:t>아트웍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27"/>
    </w:p>
    <w:p w14:paraId="229AFAA6" w14:textId="122CA43B" w:rsidR="00BD155F" w:rsidRPr="00CF7727" w:rsidRDefault="00BD155F" w:rsidP="00BD155F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2E8E69C1" w14:textId="50531CB6" w:rsidR="00BD155F" w:rsidRDefault="00BD155F" w:rsidP="00BD155F">
      <w:pPr>
        <w:pStyle w:val="31"/>
      </w:pPr>
      <w:bookmarkStart w:id="228" w:name="_Toc183109626"/>
      <w:r w:rsidRPr="00C17E2B">
        <w:t>일반사항(General)</w:t>
      </w:r>
      <w:bookmarkEnd w:id="228"/>
    </w:p>
    <w:p w14:paraId="287BD47A" w14:textId="772D0AD7" w:rsidR="00BD155F" w:rsidRDefault="00BD155F" w:rsidP="00BD155F">
      <w:pPr>
        <w:pStyle w:val="E"/>
        <w:rPr>
          <w:rFonts w:eastAsia="맑은 고딕"/>
        </w:rPr>
      </w:pPr>
    </w:p>
    <w:p w14:paraId="649D9A7A" w14:textId="4B50E606" w:rsidR="002113DA" w:rsidRDefault="002113DA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745280" behindDoc="0" locked="0" layoutInCell="1" allowOverlap="1" wp14:anchorId="55B8E0D5" wp14:editId="1F7E17F2">
            <wp:simplePos x="0" y="0"/>
            <wp:positionH relativeFrom="column">
              <wp:posOffset>1060011</wp:posOffset>
            </wp:positionH>
            <wp:positionV relativeFrom="paragraph">
              <wp:posOffset>381538</wp:posOffset>
            </wp:positionV>
            <wp:extent cx="3713480" cy="2392045"/>
            <wp:effectExtent l="0" t="0" r="1270" b="8255"/>
            <wp:wrapTopAndBottom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 Light" w:eastAsia="현대체 Light" w:hAnsi="현대체 Light" w:cs="현대체 Light" w:hint="eastAsia"/>
          <w:lang w:eastAsia="ko-KR"/>
        </w:rPr>
        <w:t>회로설계의 테크닉 외에도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PCB 아트웍 요구사양을 반영하여 아래 그림과 같이 </w:t>
      </w:r>
      <w:r>
        <w:rPr>
          <w:rFonts w:ascii="현대체 Light" w:eastAsia="현대체 Light" w:hAnsi="현대체 Light" w:cs="현대체 Light"/>
          <w:lang w:eastAsia="ko-KR"/>
        </w:rPr>
        <w:t>dv/dt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로 인해 포토커플러의 오동작이 발생하여 모터 제어성능에 영향을 주는 </w:t>
      </w:r>
      <w:r>
        <w:rPr>
          <w:rFonts w:ascii="현대체 Light" w:eastAsia="현대체 Light" w:hAnsi="현대체 Light" w:cs="현대체 Light"/>
          <w:lang w:eastAsia="ko-KR"/>
        </w:rPr>
        <w:t xml:space="preserve">PWM </w:t>
      </w:r>
      <w:r>
        <w:rPr>
          <w:rFonts w:ascii="현대체 Light" w:eastAsia="현대체 Light" w:hAnsi="현대체 Light" w:cs="현대체 Light" w:hint="eastAsia"/>
          <w:lang w:eastAsia="ko-KR"/>
        </w:rPr>
        <w:t>신호왜곡에 영향을 주지 않아야 한다.</w:t>
      </w:r>
      <w:r w:rsidR="00CC5FFC">
        <w:rPr>
          <w:rFonts w:ascii="현대체 Light" w:eastAsia="현대체 Light" w:hAnsi="현대체 Light" w:cs="현대체 Light"/>
          <w:lang w:eastAsia="ko-KR"/>
        </w:rPr>
        <w:t xml:space="preserve"> </w:t>
      </w:r>
      <w:r w:rsidR="00CC5FFC">
        <w:rPr>
          <w:rFonts w:ascii="현대체 Light" w:eastAsia="현대체 Light" w:hAnsi="현대체 Light" w:cs="현대체 Light" w:hint="eastAsia"/>
          <w:lang w:eastAsia="ko-KR"/>
        </w:rPr>
        <w:t xml:space="preserve">이에 하기 </w:t>
      </w:r>
      <w:r w:rsidR="00CC5FFC">
        <w:rPr>
          <w:rFonts w:ascii="현대체 Light" w:eastAsia="현대체 Light" w:hAnsi="현대체 Light" w:cs="현대체 Light"/>
          <w:lang w:eastAsia="ko-KR"/>
        </w:rPr>
        <w:t>3</w:t>
      </w:r>
      <w:r w:rsidR="00CC5FFC">
        <w:rPr>
          <w:rFonts w:ascii="현대체 Light" w:eastAsia="현대체 Light" w:hAnsi="현대체 Light" w:cs="현대체 Light" w:hint="eastAsia"/>
          <w:lang w:eastAsia="ko-KR"/>
        </w:rPr>
        <w:t xml:space="preserve">가지 </w:t>
      </w:r>
    </w:p>
    <w:p w14:paraId="13AAC0A2" w14:textId="56DE8C3D" w:rsidR="002113DA" w:rsidRDefault="002113DA" w:rsidP="0003070B">
      <w:pPr>
        <w:pStyle w:val="E"/>
        <w:ind w:left="800"/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미츠비시 G1 series I</w:t>
      </w:r>
      <w:r>
        <w:rPr>
          <w:rFonts w:ascii="현대체Light" w:eastAsia="현대체Light" w:hAnsi="현대체Light"/>
          <w:color w:val="000000" w:themeColor="text1"/>
          <w:sz w:val="20"/>
        </w:rPr>
        <w:t>PM Application note.(CMH-11697-A) Page31</w:t>
      </w:r>
    </w:p>
    <w:p w14:paraId="546C86E8" w14:textId="6EE20565" w:rsidR="002113DA" w:rsidRPr="002113DA" w:rsidRDefault="002113DA" w:rsidP="00BD155F">
      <w:pPr>
        <w:pStyle w:val="E"/>
        <w:rPr>
          <w:rFonts w:eastAsia="맑은 고딕"/>
        </w:rPr>
      </w:pPr>
    </w:p>
    <w:p w14:paraId="0D46C491" w14:textId="2F27B30B" w:rsidR="002113DA" w:rsidRDefault="002113DA" w:rsidP="00BD155F">
      <w:pPr>
        <w:pStyle w:val="E"/>
        <w:rPr>
          <w:rFonts w:eastAsia="맑은 고딕"/>
        </w:rPr>
      </w:pPr>
    </w:p>
    <w:p w14:paraId="31930B1D" w14:textId="0AC1D673" w:rsidR="00BD155F" w:rsidRPr="00EC7B05" w:rsidRDefault="00BD155F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주요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패턴과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via</w:t>
      </w:r>
      <w:r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간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공간거리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기준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>확립</w:t>
      </w:r>
    </w:p>
    <w:p w14:paraId="3D80F962" w14:textId="5AE31169" w:rsidR="00EC7B05" w:rsidRPr="006D18C1" w:rsidRDefault="00EC7B05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패턴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간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이격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거리</w:t>
      </w:r>
      <w:r w:rsidR="006D18C1"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기준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 w:rsidR="00CC5FFC">
        <w:rPr>
          <w:rFonts w:ascii="Cambria" w:eastAsia="현대체Light" w:hAnsi="Cambria" w:hint="eastAsia"/>
          <w:color w:val="000000" w:themeColor="text1"/>
          <w:szCs w:val="18"/>
          <w:lang w:eastAsia="ko-KR"/>
        </w:rPr>
        <w:t>확립</w:t>
      </w:r>
    </w:p>
    <w:p w14:paraId="4E8CF107" w14:textId="3310EF57" w:rsidR="006D18C1" w:rsidRDefault="006D18C1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  <w:r>
        <w:rPr>
          <w:rFonts w:ascii="현대체 Light" w:eastAsia="현대체 Light" w:hAnsi="현대체 Light" w:cs="현대체 Light" w:hint="eastAsia"/>
          <w:lang w:eastAsia="ko-KR"/>
        </w:rPr>
        <w:t>IPM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 w:rsidR="002113DA">
        <w:rPr>
          <w:rFonts w:ascii="현대체 Light" w:eastAsia="현대체 Light" w:hAnsi="현대체 Light" w:cs="현대체 Light" w:hint="eastAsia"/>
          <w:lang w:eastAsia="ko-KR"/>
        </w:rPr>
        <w:t xml:space="preserve">전류출력 </w:t>
      </w:r>
      <w:r>
        <w:rPr>
          <w:rFonts w:ascii="현대체 Light" w:eastAsia="현대체 Light" w:hAnsi="현대체 Light" w:cs="현대체 Light" w:hint="eastAsia"/>
          <w:lang w:eastAsia="ko-KR"/>
        </w:rPr>
        <w:t>current loop</w:t>
      </w:r>
      <w:r w:rsidR="002113DA">
        <w:rPr>
          <w:rFonts w:ascii="현대체 Light" w:eastAsia="현대체 Light" w:hAnsi="현대체 Light" w:cs="현대체 Light"/>
          <w:lang w:eastAsia="ko-KR"/>
        </w:rPr>
        <w:t xml:space="preserve"> </w:t>
      </w:r>
      <w:r w:rsidR="002113DA">
        <w:rPr>
          <w:rFonts w:ascii="현대체 Light" w:eastAsia="현대체 Light" w:hAnsi="현대체 Light" w:cs="현대체 Light" w:hint="eastAsia"/>
          <w:lang w:eastAsia="ko-KR"/>
        </w:rPr>
        <w:t>P</w:t>
      </w:r>
      <w:r w:rsidR="002113DA">
        <w:rPr>
          <w:rFonts w:ascii="현대체 Light" w:eastAsia="현대체 Light" w:hAnsi="현대체 Light" w:cs="현대체 Light"/>
          <w:lang w:eastAsia="ko-KR"/>
        </w:rPr>
        <w:t>attern</w:t>
      </w:r>
      <w:r w:rsidR="002113DA">
        <w:rPr>
          <w:rFonts w:ascii="현대체 Light" w:eastAsia="현대체 Light" w:hAnsi="현대체 Light" w:cs="현대체 Light" w:hint="eastAsia"/>
          <w:lang w:eastAsia="ko-KR"/>
        </w:rPr>
        <w:t>과 IPM</w:t>
      </w:r>
      <w:r w:rsidR="002113DA">
        <w:rPr>
          <w:rFonts w:ascii="현대체 Light" w:eastAsia="현대체 Light" w:hAnsi="현대체 Light" w:cs="현대체 Light"/>
          <w:lang w:eastAsia="ko-KR"/>
        </w:rPr>
        <w:t xml:space="preserve"> </w:t>
      </w:r>
      <w:r w:rsidR="002113DA">
        <w:rPr>
          <w:rFonts w:ascii="현대체 Light" w:eastAsia="현대체 Light" w:hAnsi="현대체 Light" w:cs="현대체 Light" w:hint="eastAsia"/>
          <w:lang w:eastAsia="ko-KR"/>
        </w:rPr>
        <w:t>신호단 grund</w:t>
      </w:r>
      <w:r w:rsidR="002113DA">
        <w:rPr>
          <w:rFonts w:ascii="현대체 Light" w:eastAsia="현대체 Light" w:hAnsi="현대체 Light" w:cs="현대체 Light"/>
          <w:lang w:eastAsia="ko-KR"/>
        </w:rPr>
        <w:t xml:space="preserve"> </w:t>
      </w:r>
      <w:r w:rsidR="002113DA">
        <w:rPr>
          <w:rFonts w:ascii="현대체 Light" w:eastAsia="현대체 Light" w:hAnsi="현대체 Light" w:cs="현대체 Light" w:hint="eastAsia"/>
          <w:lang w:eastAsia="ko-KR"/>
        </w:rPr>
        <w:t>패턴 분리</w:t>
      </w:r>
    </w:p>
    <w:p w14:paraId="2BBAB579" w14:textId="77777777" w:rsidR="00BE6722" w:rsidRPr="00233AAF" w:rsidRDefault="00BE6722" w:rsidP="00BE6722">
      <w:pPr>
        <w:pStyle w:val="afffffb"/>
        <w:widowControl/>
        <w:overflowPunct/>
        <w:autoSpaceDE/>
        <w:autoSpaceDN/>
        <w:adjustRightInd/>
        <w:spacing w:line="240" w:lineRule="auto"/>
        <w:ind w:leftChars="0" w:left="120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</w:p>
    <w:p w14:paraId="7317A9FA" w14:textId="504941F9" w:rsidR="0003070B" w:rsidRPr="0003070B" w:rsidRDefault="00BE6722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03070B">
        <w:rPr>
          <w:rFonts w:ascii="현대체 Light" w:eastAsia="현대체 Light" w:hAnsi="현대체 Light" w:cs="현대체 Light" w:hint="eastAsia"/>
          <w:lang w:eastAsia="ko-KR"/>
        </w:rPr>
        <w:t>또한,</w:t>
      </w:r>
      <w:r w:rsidRPr="0003070B">
        <w:rPr>
          <w:rFonts w:ascii="현대체 Light" w:eastAsia="현대체 Light" w:hAnsi="현대체 Light" w:cs="현대체 Light"/>
          <w:lang w:eastAsia="ko-KR"/>
        </w:rPr>
        <w:t xml:space="preserve"> </w:t>
      </w:r>
      <w:r w:rsidR="00CB799F" w:rsidRPr="0003070B">
        <w:rPr>
          <w:rFonts w:ascii="현대체 Light" w:eastAsia="현대체 Light" w:hAnsi="현대체 Light" w:cs="현대체 Light" w:hint="eastAsia"/>
          <w:lang w:eastAsia="ko-KR"/>
        </w:rPr>
        <w:t xml:space="preserve">IPM에 인접된 </w:t>
      </w:r>
      <w:r w:rsidRPr="0003070B">
        <w:rPr>
          <w:rFonts w:ascii="현대체 Light" w:eastAsia="현대체 Light" w:hAnsi="현대체 Light" w:cs="현대체 Light" w:hint="eastAsia"/>
          <w:lang w:eastAsia="ko-KR"/>
        </w:rPr>
        <w:t>PN</w:t>
      </w:r>
      <w:r w:rsidRPr="0003070B">
        <w:rPr>
          <w:rFonts w:ascii="현대체 Light" w:eastAsia="현대체 Light" w:hAnsi="현대체 Light" w:cs="현대체 Light"/>
          <w:lang w:eastAsia="ko-KR"/>
        </w:rPr>
        <w:t xml:space="preserve"> </w:t>
      </w:r>
      <w:r w:rsidRPr="0003070B">
        <w:rPr>
          <w:rFonts w:ascii="현대체 Light" w:eastAsia="현대체 Light" w:hAnsi="현대체 Light" w:cs="현대체 Light" w:hint="eastAsia"/>
          <w:lang w:eastAsia="ko-KR"/>
        </w:rPr>
        <w:t>커패시터와</w:t>
      </w:r>
      <w:r w:rsidR="00CB799F" w:rsidRPr="0003070B">
        <w:rPr>
          <w:rFonts w:ascii="현대체 Light" w:eastAsia="현대체 Light" w:hAnsi="현대체 Light" w:cs="현대체 Light" w:hint="eastAsia"/>
          <w:lang w:eastAsia="ko-KR"/>
        </w:rPr>
        <w:t xml:space="preserve"> 스너버커패시터</w:t>
      </w:r>
      <w:r w:rsidR="003A569F">
        <w:rPr>
          <w:rFonts w:ascii="현대체 Light" w:eastAsia="현대체 Light" w:hAnsi="현대체 Light" w:cs="현대체 Light" w:hint="eastAsia"/>
          <w:lang w:eastAsia="ko-KR"/>
        </w:rPr>
        <w:t>의 아트웍패턴을 고려해야 한다.</w:t>
      </w:r>
      <w:r w:rsidRPr="0003070B">
        <w:rPr>
          <w:rFonts w:ascii="현대체 Light" w:eastAsia="현대체 Light" w:hAnsi="현대체 Light" w:cs="현대체 Light" w:hint="eastAsia"/>
          <w:lang w:eastAsia="ko-KR"/>
        </w:rPr>
        <w:t xml:space="preserve"> </w:t>
      </w:r>
    </w:p>
    <w:p w14:paraId="3C40884F" w14:textId="0E765318" w:rsidR="003A569F" w:rsidRDefault="003A569F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패턴 간 부유 인덕턴스로 인해 </w:t>
      </w:r>
      <w:r w:rsidR="00544054" w:rsidRPr="0003070B">
        <w:rPr>
          <w:rFonts w:ascii="현대체 Light" w:eastAsia="현대체 Light" w:hAnsi="현대체 Light" w:cs="현대체 Light" w:hint="eastAsia"/>
          <w:lang w:eastAsia="ko-KR"/>
        </w:rPr>
        <w:t>스너버커패시터 용량과 결합된 공진이 발생</w:t>
      </w:r>
      <w:r>
        <w:rPr>
          <w:rFonts w:ascii="현대체 Light" w:eastAsia="현대체 Light" w:hAnsi="현대체 Light" w:cs="현대체 Light" w:hint="eastAsia"/>
          <w:lang w:eastAsia="ko-KR"/>
        </w:rPr>
        <w:t>할 수 있다.</w:t>
      </w:r>
      <w:r w:rsidR="0003070B" w:rsidRPr="0003070B">
        <w:rPr>
          <w:rFonts w:ascii="현대체 Light" w:eastAsia="현대체 Light" w:hAnsi="현대체 Light" w:cs="현대체 Light" w:hint="eastAsia"/>
          <w:lang w:eastAsia="ko-KR"/>
        </w:rPr>
        <w:t xml:space="preserve"> </w:t>
      </w:r>
    </w:p>
    <w:p w14:paraId="1182C860" w14:textId="506B4061" w:rsidR="00BE6722" w:rsidRDefault="0003070B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03070B">
        <w:rPr>
          <w:rFonts w:ascii="현대체 Light" w:eastAsia="현대체 Light" w:hAnsi="현대체 Light" w:cs="현대체 Light" w:hint="eastAsia"/>
          <w:lang w:eastAsia="ko-KR"/>
        </w:rPr>
        <w:t>L*di/dt로 인한 서지성 전압이 과도하게 발생</w:t>
      </w:r>
      <w:r w:rsidR="003A569F">
        <w:rPr>
          <w:rFonts w:ascii="현대체 Light" w:eastAsia="현대체 Light" w:hAnsi="현대체 Light" w:cs="현대체 Light" w:hint="eastAsia"/>
          <w:lang w:eastAsia="ko-KR"/>
        </w:rPr>
        <w:t>할 수 있다</w:t>
      </w:r>
      <w:r w:rsidR="00BE6722" w:rsidRPr="0003070B">
        <w:rPr>
          <w:rFonts w:ascii="현대체 Light" w:eastAsia="현대체 Light" w:hAnsi="현대체 Light" w:cs="현대체 Light" w:hint="eastAsia"/>
          <w:lang w:eastAsia="ko-KR"/>
        </w:rPr>
        <w:t xml:space="preserve">. </w:t>
      </w:r>
    </w:p>
    <w:p w14:paraId="26DD07AD" w14:textId="77777777" w:rsidR="00837FD1" w:rsidRPr="0003070B" w:rsidRDefault="00837FD1" w:rsidP="00837FD1">
      <w:pPr>
        <w:pStyle w:val="afffffb"/>
        <w:widowControl/>
        <w:spacing w:line="240" w:lineRule="auto"/>
        <w:ind w:leftChars="0" w:left="1200"/>
        <w:contextualSpacing/>
        <w:rPr>
          <w:rFonts w:ascii="현대체 Light" w:eastAsia="현대체 Light" w:hAnsi="현대체 Light" w:cs="현대체 Light"/>
          <w:lang w:eastAsia="ko-KR"/>
        </w:rPr>
      </w:pPr>
    </w:p>
    <w:p w14:paraId="34B384CE" w14:textId="2F40B10E" w:rsidR="0003070B" w:rsidRPr="0043351C" w:rsidRDefault="0003070B" w:rsidP="0003070B">
      <w:pPr>
        <w:pStyle w:val="afffffb"/>
        <w:widowControl/>
        <w:spacing w:line="240" w:lineRule="auto"/>
        <w:ind w:leftChars="0"/>
        <w:contextualSpacing/>
        <w:jc w:val="center"/>
        <w:rPr>
          <w:rFonts w:ascii="현대체 Light" w:eastAsia="현대체 Light" w:hAnsi="현대체 Light" w:cs="현대체 Light"/>
          <w:highlight w:val="yellow"/>
          <w:lang w:eastAsia="ko-KR"/>
        </w:rPr>
      </w:pPr>
      <w:r>
        <w:rPr>
          <w:noProof/>
          <w:lang w:eastAsia="ko-KR"/>
        </w:rPr>
        <w:drawing>
          <wp:inline distT="0" distB="0" distL="0" distR="0" wp14:anchorId="5FD523E6" wp14:editId="321E2399">
            <wp:extent cx="2482948" cy="1826122"/>
            <wp:effectExtent l="0" t="0" r="0" b="317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5124" cy="18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4595" w14:textId="2C0D55BA" w:rsidR="0003070B" w:rsidRDefault="0003070B" w:rsidP="0003070B">
      <w:pPr>
        <w:pStyle w:val="E"/>
        <w:ind w:left="800"/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미츠비시 G1 series I</w:t>
      </w:r>
      <w:r>
        <w:rPr>
          <w:rFonts w:ascii="현대체Light" w:eastAsia="현대체Light" w:hAnsi="현대체Light"/>
          <w:color w:val="000000" w:themeColor="text1"/>
          <w:sz w:val="20"/>
        </w:rPr>
        <w:t>PM Application note.(CMH-11697-A) Page15</w:t>
      </w:r>
    </w:p>
    <w:p w14:paraId="5078DD64" w14:textId="77777777" w:rsidR="00544054" w:rsidRDefault="00544054" w:rsidP="00544054">
      <w:pPr>
        <w:pStyle w:val="afffffb"/>
        <w:widowControl/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</w:p>
    <w:p w14:paraId="1606CD59" w14:textId="2710DA36" w:rsidR="00BE6722" w:rsidRPr="00BE6722" w:rsidRDefault="00BE6722" w:rsidP="00BD155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52CE7E67" w14:textId="206E2905" w:rsidR="002113DA" w:rsidRPr="002113DA" w:rsidRDefault="00BD155F" w:rsidP="00BD155F">
      <w:pPr>
        <w:pStyle w:val="31"/>
      </w:pPr>
      <w:bookmarkStart w:id="229" w:name="_Toc183109627"/>
      <w:r w:rsidRPr="00C17E2B">
        <w:t>구성 및 동작원리(Configuration and operation principle)</w:t>
      </w:r>
      <w:bookmarkEnd w:id="229"/>
    </w:p>
    <w:p w14:paraId="115DBC93" w14:textId="77777777" w:rsidR="002113DA" w:rsidRDefault="002113DA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2D65663" w14:textId="60D2CE9F" w:rsidR="006529EA" w:rsidRDefault="006529EA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>
        <w:rPr>
          <w:rFonts w:ascii="현대체 Light" w:eastAsia="현대체 Light" w:hAnsi="현대체 Light" w:cs="현대체 Light" w:hint="eastAsia"/>
          <w:lang w:eastAsia="ko-KR"/>
        </w:rPr>
        <w:lastRenderedPageBreak/>
        <w:t>회로 상에서 같은 기준전위를 가지는 고전압부 패턴/도체와 via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>
        <w:rPr>
          <w:rFonts w:ascii="현대체 Light" w:eastAsia="현대체 Light" w:hAnsi="현대체 Light" w:cs="현대체 Light" w:hint="eastAsia"/>
          <w:lang w:eastAsia="ko-KR"/>
        </w:rPr>
        <w:t>및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>
        <w:rPr>
          <w:rFonts w:ascii="현대체 Light" w:eastAsia="현대체 Light" w:hAnsi="현대체 Light" w:cs="현대체 Light" w:hint="eastAsia"/>
          <w:lang w:eastAsia="ko-KR"/>
        </w:rPr>
        <w:t>Through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>
        <w:rPr>
          <w:rFonts w:ascii="현대체 Light" w:eastAsia="현대체 Light" w:hAnsi="현대체 Light" w:cs="현대체 Light" w:hint="eastAsia"/>
          <w:lang w:eastAsia="ko-KR"/>
        </w:rPr>
        <w:t>간 이격거리는 아래의 기준을 따른다.</w:t>
      </w:r>
    </w:p>
    <w:p w14:paraId="4D390057" w14:textId="748983B8" w:rsidR="006529EA" w:rsidRPr="002113DA" w:rsidRDefault="006529EA" w:rsidP="00AF1FAE">
      <w:pPr>
        <w:pStyle w:val="afffffb"/>
        <w:widowControl/>
        <w:numPr>
          <w:ilvl w:val="1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/>
          <w:noProof/>
          <w:lang w:eastAsia="ko-KR"/>
        </w:rPr>
        <w:drawing>
          <wp:anchor distT="0" distB="0" distL="114300" distR="114300" simplePos="0" relativeHeight="251738112" behindDoc="0" locked="0" layoutInCell="1" allowOverlap="1" wp14:anchorId="050BFAA8" wp14:editId="379BA16D">
            <wp:simplePos x="0" y="0"/>
            <wp:positionH relativeFrom="margin">
              <wp:posOffset>1362710</wp:posOffset>
            </wp:positionH>
            <wp:positionV relativeFrom="paragraph">
              <wp:posOffset>405765</wp:posOffset>
            </wp:positionV>
            <wp:extent cx="3059430" cy="2246630"/>
            <wp:effectExtent l="0" t="0" r="7620" b="1270"/>
            <wp:wrapTopAndBottom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 Light" w:eastAsia="현대체 Light" w:hAnsi="현대체 Light" w:cs="현대체 Light" w:hint="eastAsia"/>
          <w:lang w:eastAsia="ko-KR"/>
        </w:rPr>
        <w:t xml:space="preserve">PN전압 </w:t>
      </w:r>
      <w:r>
        <w:rPr>
          <w:rFonts w:ascii="현대체 Light" w:eastAsia="현대체 Light" w:hAnsi="현대체 Light" w:cs="현대체 Light"/>
          <w:lang w:eastAsia="ko-KR"/>
        </w:rPr>
        <w:t>311</w:t>
      </w:r>
      <w:r w:rsidRPr="00133E24">
        <w:rPr>
          <w:rFonts w:ascii="현대체 Light" w:eastAsia="현대체 Light" w:hAnsi="현대체 Light" w:cs="현대체 Light"/>
          <w:lang w:eastAsia="ko-KR"/>
        </w:rPr>
        <w:t>V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 사용</w:t>
      </w:r>
      <w:r w:rsidRPr="00133E24">
        <w:rPr>
          <w:rFonts w:ascii="현대체 Light" w:eastAsia="현대체 Light" w:hAnsi="현대체 Light" w:cs="현대체 Light"/>
          <w:lang w:eastAsia="ko-KR"/>
        </w:rPr>
        <w:t xml:space="preserve"> 기준, 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회생으로 인한 과전압범주를 </w:t>
      </w:r>
      <w:r>
        <w:rPr>
          <w:rFonts w:ascii="현대체 Light" w:eastAsia="현대체 Light" w:hAnsi="현대체 Light" w:cs="현대체 Light"/>
          <w:lang w:eastAsia="ko-KR"/>
        </w:rPr>
        <w:t>400V</w:t>
      </w:r>
      <w:r>
        <w:rPr>
          <w:rFonts w:ascii="현대체 Light" w:eastAsia="현대체 Light" w:hAnsi="현대체 Light" w:cs="현대체 Light" w:hint="eastAsia"/>
          <w:lang w:eastAsia="ko-KR"/>
        </w:rPr>
        <w:t>라고 가정할 때,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현대체 Light"/>
          <w:lang w:eastAsia="ko-KR"/>
        </w:rPr>
        <w:t xml:space="preserve">IPC-9592B 표준에 근거한 하기 표를 통해 최소간격을 계산하였을 때, </w:t>
      </w:r>
      <w:r w:rsidRPr="00133E24">
        <w:rPr>
          <w:rFonts w:ascii="현대체 Light" w:eastAsia="현대체 Light" w:hAnsi="현대체 Light" w:cs="현대체 Light"/>
          <w:b/>
          <w:lang w:eastAsia="ko-KR"/>
        </w:rPr>
        <w:t>최소</w:t>
      </w:r>
      <w:r>
        <w:rPr>
          <w:rFonts w:ascii="현대체 Light" w:eastAsia="현대체 Light" w:hAnsi="현대체 Light" w:cs="현대체 Light"/>
          <w:b/>
          <w:lang w:eastAsia="ko-KR"/>
        </w:rPr>
        <w:t xml:space="preserve"> 2.6</w:t>
      </w:r>
      <w:r w:rsidRPr="00133E24">
        <w:rPr>
          <w:rFonts w:ascii="현대체 Light" w:eastAsia="현대체 Light" w:hAnsi="현대체 Light" w:cs="현대체 Light"/>
          <w:b/>
          <w:lang w:eastAsia="ko-KR"/>
        </w:rPr>
        <w:t>mm이상 공간거리를 확보</w:t>
      </w:r>
      <w:r w:rsidRPr="00133E24">
        <w:rPr>
          <w:rFonts w:ascii="현대체 Light" w:eastAsia="현대체 Light" w:hAnsi="현대체 Light" w:cs="현대체 Light"/>
          <w:lang w:eastAsia="ko-KR"/>
        </w:rPr>
        <w:t>해야</w:t>
      </w:r>
      <w:r>
        <w:rPr>
          <w:rFonts w:ascii="현대체 Light" w:eastAsia="현대체 Light" w:hAnsi="현대체 Light" w:cs="현대체 Light"/>
          <w:lang w:eastAsia="ko-KR"/>
        </w:rPr>
        <w:t xml:space="preserve"> </w:t>
      </w:r>
      <w:r>
        <w:rPr>
          <w:rFonts w:ascii="현대체 Light" w:eastAsia="현대체 Light" w:hAnsi="현대체 Light" w:cs="현대체 Light" w:hint="eastAsia"/>
          <w:lang w:eastAsia="ko-KR"/>
        </w:rPr>
        <w:t>한다.</w:t>
      </w:r>
    </w:p>
    <w:p w14:paraId="1ECEF7FA" w14:textId="77777777" w:rsidR="006529EA" w:rsidRPr="00133E24" w:rsidRDefault="006529EA" w:rsidP="006529EA">
      <w:pPr>
        <w:jc w:val="center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 w:cs="맑은 고딕"/>
          <w:lang w:eastAsia="ko-KR"/>
        </w:rPr>
        <w:t>표</w:t>
      </w:r>
      <w:r w:rsidRPr="00133E24">
        <w:rPr>
          <w:rFonts w:ascii="현대체 Light" w:eastAsia="현대체 Light" w:hAnsi="현대체 Light"/>
          <w:lang w:eastAsia="ko-KR"/>
        </w:rPr>
        <w:t>. IPC-9592B</w:t>
      </w:r>
      <w:r w:rsidRPr="00133E24">
        <w:rPr>
          <w:rFonts w:ascii="현대체 Light" w:eastAsia="현대체 Light" w:hAnsi="현대체 Light" w:cs="맑은 고딕"/>
          <w:lang w:eastAsia="ko-KR"/>
        </w:rPr>
        <w:t>의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전력변환장치에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대한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공간거리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최소기준</w:t>
      </w:r>
    </w:p>
    <w:p w14:paraId="22540979" w14:textId="16805FC0" w:rsidR="006529EA" w:rsidRPr="006529EA" w:rsidRDefault="006529EA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5E61733" w14:textId="7C2F0701" w:rsidR="006529EA" w:rsidRDefault="006529EA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1998954" w14:textId="1C883299" w:rsidR="006529EA" w:rsidRPr="002113DA" w:rsidRDefault="002113DA" w:rsidP="00AF1FAE">
      <w:pPr>
        <w:pStyle w:val="afffffb"/>
        <w:widowControl/>
        <w:numPr>
          <w:ilvl w:val="0"/>
          <w:numId w:val="18"/>
        </w:numPr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  <w:r w:rsidRPr="00133E24">
        <w:rPr>
          <w:rFonts w:ascii="현대체 Light" w:eastAsia="현대체 Light" w:hAnsi="현대체 Light"/>
          <w:noProof/>
          <w:lang w:eastAsia="ko-KR"/>
        </w:rPr>
        <w:drawing>
          <wp:anchor distT="0" distB="0" distL="114300" distR="114300" simplePos="0" relativeHeight="251742208" behindDoc="0" locked="0" layoutInCell="1" allowOverlap="1" wp14:anchorId="07CA2DDD" wp14:editId="530B310D">
            <wp:simplePos x="0" y="0"/>
            <wp:positionH relativeFrom="margin">
              <wp:align>center</wp:align>
            </wp:positionH>
            <wp:positionV relativeFrom="paragraph">
              <wp:posOffset>449824</wp:posOffset>
            </wp:positionV>
            <wp:extent cx="4410075" cy="3230245"/>
            <wp:effectExtent l="0" t="0" r="9525" b="8255"/>
            <wp:wrapTopAndBottom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9EA">
        <w:rPr>
          <w:rFonts w:ascii="현대체 Light" w:eastAsia="현대체 Light" w:hAnsi="현대체 Light" w:cs="현대체 Light" w:hint="eastAsia"/>
          <w:lang w:eastAsia="ko-KR"/>
        </w:rPr>
        <w:t xml:space="preserve">회로 상에서 같은 기준전위를 가지는 </w:t>
      </w:r>
      <w:r w:rsidR="006529EA" w:rsidRPr="00133E24">
        <w:rPr>
          <w:rFonts w:ascii="현대체 Light" w:eastAsia="현대체 Light" w:hAnsi="현대체 Light" w:cs="현대체 Light"/>
          <w:lang w:eastAsia="ko-KR"/>
        </w:rPr>
        <w:t xml:space="preserve">PCB </w:t>
      </w:r>
      <w:r w:rsidR="006529EA">
        <w:rPr>
          <w:rFonts w:ascii="현대체 Light" w:eastAsia="현대체 Light" w:hAnsi="현대체 Light" w:cs="현대체 Light"/>
          <w:lang w:eastAsia="ko-KR"/>
        </w:rPr>
        <w:t xml:space="preserve">패턴 </w:t>
      </w:r>
      <w:r w:rsidR="006529EA">
        <w:rPr>
          <w:rFonts w:ascii="현대체 Light" w:eastAsia="현대체 Light" w:hAnsi="현대체 Light" w:cs="현대체 Light" w:hint="eastAsia"/>
          <w:lang w:eastAsia="ko-KR"/>
        </w:rPr>
        <w:t>간 공간거리는</w:t>
      </w:r>
      <w:r w:rsidR="006529EA" w:rsidRPr="00133E24">
        <w:rPr>
          <w:rFonts w:ascii="현대체 Light" w:eastAsia="현대체 Light" w:hAnsi="현대체 Light" w:cs="현대체 Light"/>
          <w:lang w:eastAsia="ko-KR"/>
        </w:rPr>
        <w:t xml:space="preserve"> Solder masking을 통한 영구적인 폴리머코팅이 되어있다고 가정하였을 때, 최소 공간거리는 </w:t>
      </w:r>
      <w:r w:rsidR="006529EA" w:rsidRPr="00133E24">
        <w:rPr>
          <w:rFonts w:ascii="현대체 Light" w:eastAsia="현대체 Light" w:hAnsi="현대체 Light" w:cs="현대체 Light"/>
          <w:b/>
          <w:lang w:eastAsia="ko-KR"/>
        </w:rPr>
        <w:t>최소 0.8mm로 설정한다.</w:t>
      </w:r>
      <w:r w:rsidR="006529EA" w:rsidRPr="00133E2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1F0014" wp14:editId="514CC799">
                <wp:simplePos x="0" y="0"/>
                <wp:positionH relativeFrom="column">
                  <wp:posOffset>3096535</wp:posOffset>
                </wp:positionH>
                <wp:positionV relativeFrom="paragraph">
                  <wp:posOffset>2697339</wp:posOffset>
                </wp:positionV>
                <wp:extent cx="661916" cy="238836"/>
                <wp:effectExtent l="0" t="0" r="24130" b="2794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16" cy="238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2A243" id="직사각형 59" o:spid="_x0000_s1026" style="position:absolute;left:0;text-align:left;margin-left:243.8pt;margin-top:212.4pt;width:52.1pt;height:18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" filled="f" strokecolor="red" strokeweight="2pt"/>
            </w:pict>
          </mc:Fallback>
        </mc:AlternateContent>
      </w:r>
    </w:p>
    <w:p w14:paraId="7A3614D5" w14:textId="73BFC52D" w:rsidR="006529EA" w:rsidRPr="00133E24" w:rsidRDefault="006529EA" w:rsidP="006529EA">
      <w:pPr>
        <w:jc w:val="center"/>
        <w:rPr>
          <w:rFonts w:ascii="현대체 Light" w:eastAsia="현대체 Light" w:hAnsi="현대체 Light"/>
          <w:lang w:eastAsia="ko-KR"/>
        </w:rPr>
      </w:pPr>
      <w:r w:rsidRPr="00133E24">
        <w:rPr>
          <w:rFonts w:ascii="현대체 Light" w:eastAsia="현대체 Light" w:hAnsi="현대체 Light" w:cs="맑은 고딕"/>
          <w:lang w:eastAsia="ko-KR"/>
        </w:rPr>
        <w:t>표</w:t>
      </w:r>
      <w:r w:rsidRPr="00133E24">
        <w:rPr>
          <w:rFonts w:ascii="현대체 Light" w:eastAsia="현대체 Light" w:hAnsi="현대체 Light"/>
          <w:lang w:eastAsia="ko-KR"/>
        </w:rPr>
        <w:t>. IPC-2221B</w:t>
      </w:r>
      <w:r w:rsidRPr="00133E24">
        <w:rPr>
          <w:rFonts w:ascii="현대체 Light" w:eastAsia="현대체 Light" w:hAnsi="현대체 Light" w:cs="맑은 고딕"/>
          <w:lang w:eastAsia="ko-KR"/>
        </w:rPr>
        <w:t>의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도체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간격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공간거리</w:t>
      </w:r>
      <w:r w:rsidRPr="00133E24">
        <w:rPr>
          <w:rFonts w:ascii="현대체 Light" w:eastAsia="현대체 Light" w:hAnsi="현대체 Light"/>
          <w:lang w:eastAsia="ko-KR"/>
        </w:rPr>
        <w:t xml:space="preserve"> </w:t>
      </w:r>
      <w:r w:rsidRPr="00133E24">
        <w:rPr>
          <w:rFonts w:ascii="현대체 Light" w:eastAsia="현대체 Light" w:hAnsi="현대체 Light" w:cs="맑은 고딕"/>
          <w:lang w:eastAsia="ko-KR"/>
        </w:rPr>
        <w:t>최소기준</w:t>
      </w:r>
    </w:p>
    <w:p w14:paraId="5686A9F8" w14:textId="5FD4D925" w:rsidR="006529EA" w:rsidRDefault="006529EA" w:rsidP="006529EA">
      <w:pPr>
        <w:pStyle w:val="afffffb"/>
        <w:widowControl/>
        <w:spacing w:line="240" w:lineRule="auto"/>
        <w:ind w:leftChars="0"/>
        <w:contextualSpacing/>
        <w:rPr>
          <w:rFonts w:ascii="현대체 Light" w:eastAsia="현대체 Light" w:hAnsi="현대체 Light" w:cs="현대체 Light"/>
          <w:lang w:eastAsia="ko-KR"/>
        </w:rPr>
      </w:pPr>
    </w:p>
    <w:p w14:paraId="722D6AD1" w14:textId="2DE94BEE" w:rsidR="00EC7B05" w:rsidRPr="00EC7B05" w:rsidRDefault="00EC7B05" w:rsidP="00EC7B05">
      <w:pPr>
        <w:widowControl/>
        <w:spacing w:line="240" w:lineRule="auto"/>
        <w:contextualSpacing/>
        <w:rPr>
          <w:rFonts w:ascii="현대체 Light" w:eastAsia="현대체 Light" w:hAnsi="현대체 Light" w:cs="현대체 Light"/>
          <w:lang w:eastAsia="ko-KR"/>
        </w:rPr>
      </w:pPr>
    </w:p>
    <w:p w14:paraId="200725AD" w14:textId="7A570452" w:rsidR="002B384F" w:rsidRDefault="006D18C1" w:rsidP="00AF1FAE">
      <w:pPr>
        <w:pStyle w:val="E"/>
        <w:numPr>
          <w:ilvl w:val="0"/>
          <w:numId w:val="18"/>
        </w:numPr>
        <w:rPr>
          <w:rFonts w:ascii="현대체Light" w:eastAsia="현대체Light" w:hAnsi="현대체Light"/>
          <w:color w:val="000000" w:themeColor="text1"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3A6F8731" wp14:editId="7972196E">
            <wp:simplePos x="0" y="0"/>
            <wp:positionH relativeFrom="margin">
              <wp:posOffset>1045845</wp:posOffset>
            </wp:positionH>
            <wp:positionV relativeFrom="paragraph">
              <wp:posOffset>652145</wp:posOffset>
            </wp:positionV>
            <wp:extent cx="3889375" cy="3026410"/>
            <wp:effectExtent l="0" t="0" r="0" b="2540"/>
            <wp:wrapTopAndBottom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84F" w:rsidRPr="002B384F">
        <w:rPr>
          <w:rFonts w:ascii="현대체Light" w:eastAsia="현대체Light" w:hAnsi="현대체Light" w:hint="eastAsia"/>
          <w:color w:val="000000" w:themeColor="text1"/>
          <w:sz w:val="20"/>
        </w:rPr>
        <w:t xml:space="preserve">인버터 단 고속포토커플러 </w:t>
      </w:r>
      <w:r w:rsidR="002B384F" w:rsidRPr="002B384F">
        <w:rPr>
          <w:rFonts w:ascii="현대체Light" w:eastAsia="현대체Light" w:hAnsi="현대체Light"/>
          <w:color w:val="000000" w:themeColor="text1"/>
          <w:sz w:val="20"/>
        </w:rPr>
        <w:t>(C102~602)</w:t>
      </w:r>
      <w:r w:rsidR="002B384F" w:rsidRPr="002B384F">
        <w:rPr>
          <w:rFonts w:ascii="현대체Light" w:eastAsia="현대체Light" w:hAnsi="현대체Light" w:hint="eastAsia"/>
          <w:color w:val="000000" w:themeColor="text1"/>
          <w:sz w:val="20"/>
        </w:rPr>
        <w:t xml:space="preserve">의 </w:t>
      </w:r>
      <w:r w:rsidR="002B384F" w:rsidRPr="002B384F">
        <w:rPr>
          <w:rFonts w:ascii="현대체Light" w:eastAsia="현대체Light" w:hAnsi="현대체Light"/>
          <w:color w:val="000000" w:themeColor="text1"/>
          <w:sz w:val="20"/>
        </w:rPr>
        <w:t>2</w:t>
      </w:r>
      <w:r w:rsidR="002B384F" w:rsidRPr="002B384F">
        <w:rPr>
          <w:rFonts w:ascii="현대체Light" w:eastAsia="현대체Light" w:hAnsi="현대체Light" w:hint="eastAsia"/>
          <w:color w:val="000000" w:themeColor="text1"/>
          <w:sz w:val="20"/>
        </w:rPr>
        <w:t xml:space="preserve">차측 </w:t>
      </w:r>
      <w:r w:rsidR="002B384F" w:rsidRPr="002B384F">
        <w:rPr>
          <w:rFonts w:ascii="현대체Light" w:eastAsia="현대체Light" w:hAnsi="현대체Light"/>
          <w:color w:val="000000" w:themeColor="text1"/>
          <w:sz w:val="20"/>
        </w:rPr>
        <w:t>PWM</w:t>
      </w:r>
      <w:r w:rsidR="002B384F" w:rsidRPr="002B384F">
        <w:rPr>
          <w:rFonts w:ascii="현대체Light" w:eastAsia="현대체Light" w:hAnsi="현대체Light" w:hint="eastAsia"/>
          <w:color w:val="000000" w:themeColor="text1"/>
          <w:sz w:val="20"/>
        </w:rPr>
        <w:t>신호와 IPM</w:t>
      </w:r>
      <w:r w:rsidR="002B384F" w:rsidRPr="002B384F"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 w:rsidR="002B384F" w:rsidRPr="002B384F">
        <w:rPr>
          <w:rFonts w:ascii="현대체Light" w:eastAsia="현대체Light" w:hAnsi="현대체Light" w:hint="eastAsia"/>
          <w:color w:val="000000" w:themeColor="text1"/>
          <w:sz w:val="20"/>
        </w:rPr>
        <w:t>gat</w:t>
      </w:r>
      <w:r w:rsidR="002B384F" w:rsidRPr="002B384F">
        <w:rPr>
          <w:rFonts w:ascii="현대체Light" w:eastAsia="현대체Light" w:hAnsi="현대체Light"/>
          <w:color w:val="000000" w:themeColor="text1"/>
          <w:sz w:val="20"/>
        </w:rPr>
        <w:t xml:space="preserve">e </w:t>
      </w:r>
      <w:r w:rsidR="002B384F" w:rsidRPr="002B384F">
        <w:rPr>
          <w:rFonts w:ascii="현대체Light" w:eastAsia="현대체Light" w:hAnsi="현대체Light" w:hint="eastAsia"/>
          <w:color w:val="000000" w:themeColor="text1"/>
          <w:sz w:val="20"/>
        </w:rPr>
        <w:t xml:space="preserve">간 신호 IIF102~602의 </w:t>
      </w:r>
      <w:r w:rsidR="002B384F" w:rsidRPr="006D18C1">
        <w:rPr>
          <w:rFonts w:ascii="현대체Light" w:eastAsia="현대체Light" w:hAnsi="현대체Light" w:hint="eastAsia"/>
          <w:b/>
          <w:color w:val="000000" w:themeColor="text1"/>
          <w:sz w:val="20"/>
        </w:rPr>
        <w:t>패턴거리는 가급적 최소화해야 한다</w:t>
      </w:r>
      <w:r w:rsidR="002B384F">
        <w:rPr>
          <w:rFonts w:ascii="현대체Light" w:eastAsia="현대체Light" w:hAnsi="현대체Light" w:hint="eastAsia"/>
          <w:color w:val="000000" w:themeColor="text1"/>
          <w:sz w:val="20"/>
        </w:rPr>
        <w:t>는 데이터시트 내용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과 신호단의 영향을 최소화하기 위한 </w:t>
      </w:r>
      <w:r w:rsidR="002F6EDA">
        <w:rPr>
          <w:rFonts w:ascii="현대체Light" w:eastAsia="현대체Light" w:hAnsi="현대체Light" w:hint="eastAsia"/>
          <w:b/>
          <w:color w:val="000000" w:themeColor="text1"/>
          <w:sz w:val="20"/>
        </w:rPr>
        <w:t>C</w:t>
      </w:r>
      <w:r w:rsidRPr="006D18C1">
        <w:rPr>
          <w:rFonts w:ascii="현대체Light" w:eastAsia="현대체Light" w:hAnsi="현대체Light" w:hint="eastAsia"/>
          <w:b/>
          <w:color w:val="000000" w:themeColor="text1"/>
          <w:sz w:val="20"/>
        </w:rPr>
        <w:t xml:space="preserve">opper </w:t>
      </w:r>
      <w:r w:rsidR="002F6EDA">
        <w:rPr>
          <w:rFonts w:ascii="현대체Light" w:eastAsia="현대체Light" w:hAnsi="현대체Light"/>
          <w:b/>
          <w:color w:val="000000" w:themeColor="text1"/>
          <w:sz w:val="20"/>
        </w:rPr>
        <w:t>pour</w:t>
      </w:r>
      <w:r w:rsidR="002F6EDA">
        <w:rPr>
          <w:rFonts w:ascii="현대체Light" w:eastAsia="현대체Light" w:hAnsi="현대체Light" w:hint="eastAsia"/>
          <w:b/>
          <w:color w:val="000000" w:themeColor="text1"/>
          <w:sz w:val="20"/>
        </w:rPr>
        <w:t xml:space="preserve">를 활용한 </w:t>
      </w:r>
      <w:r w:rsidRPr="006D18C1">
        <w:rPr>
          <w:rFonts w:ascii="현대체Light" w:eastAsia="현대체Light" w:hAnsi="현대체Light" w:hint="eastAsia"/>
          <w:b/>
          <w:color w:val="000000" w:themeColor="text1"/>
          <w:sz w:val="20"/>
        </w:rPr>
        <w:t>shielding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이 요구된다.</w:t>
      </w:r>
      <w:r w:rsidR="002B384F">
        <w:rPr>
          <w:rFonts w:ascii="현대체Light" w:eastAsia="현대체Light" w:hAnsi="현대체Light" w:hint="eastAsia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/>
          <w:color w:val="000000" w:themeColor="text1"/>
          <w:sz w:val="20"/>
        </w:rPr>
        <w:t>(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IPM 구동 시</w:t>
      </w:r>
      <w:r w:rsidR="00AA05FB">
        <w:rPr>
          <w:rFonts w:ascii="현대체Light" w:eastAsia="현대체Light" w:hAnsi="현대체Light" w:hint="eastAsia"/>
          <w:color w:val="000000" w:themeColor="text1"/>
          <w:sz w:val="20"/>
        </w:rPr>
        <w:t>,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dv/dt의 노이즈로 인한 오동작 방지) </w:t>
      </w:r>
    </w:p>
    <w:p w14:paraId="774DAEA1" w14:textId="77777777" w:rsidR="00415634" w:rsidRDefault="00415634" w:rsidP="00415634">
      <w:pPr>
        <w:pStyle w:val="E"/>
        <w:ind w:left="800"/>
        <w:rPr>
          <w:rFonts w:ascii="현대체Light" w:eastAsia="현대체Light" w:hAnsi="현대체Light"/>
          <w:color w:val="000000" w:themeColor="text1"/>
          <w:sz w:val="20"/>
        </w:rPr>
      </w:pPr>
    </w:p>
    <w:p w14:paraId="3885C82A" w14:textId="24C1B10B" w:rsidR="002B384F" w:rsidRDefault="002B384F" w:rsidP="002B384F">
      <w:pPr>
        <w:pStyle w:val="E"/>
        <w:ind w:left="800"/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미츠비시 G1 series I</w:t>
      </w:r>
      <w:r>
        <w:rPr>
          <w:rFonts w:ascii="현대체Light" w:eastAsia="현대체Light" w:hAnsi="현대체Light"/>
          <w:color w:val="000000" w:themeColor="text1"/>
          <w:sz w:val="20"/>
        </w:rPr>
        <w:t>PM Application note.</w:t>
      </w:r>
      <w:r w:rsidR="006D18C1">
        <w:rPr>
          <w:rFonts w:ascii="현대체Light" w:eastAsia="현대체Light" w:hAnsi="현대체Light"/>
          <w:color w:val="000000" w:themeColor="text1"/>
          <w:sz w:val="20"/>
        </w:rPr>
        <w:t>(CMH-11697-A)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Page</w:t>
      </w:r>
      <w:r w:rsidR="006D18C1">
        <w:rPr>
          <w:rFonts w:ascii="현대체Light" w:eastAsia="현대체Light" w:hAnsi="현대체Light"/>
          <w:color w:val="000000" w:themeColor="text1"/>
          <w:sz w:val="20"/>
        </w:rPr>
        <w:t>27</w:t>
      </w:r>
    </w:p>
    <w:p w14:paraId="35B1B336" w14:textId="77777777" w:rsidR="00415634" w:rsidRDefault="00415634" w:rsidP="002B384F">
      <w:pPr>
        <w:pStyle w:val="E"/>
        <w:ind w:left="800"/>
        <w:jc w:val="center"/>
        <w:rPr>
          <w:rFonts w:ascii="현대체Light" w:eastAsia="현대체Light" w:hAnsi="현대체Light"/>
          <w:color w:val="000000" w:themeColor="text1"/>
          <w:sz w:val="20"/>
        </w:rPr>
      </w:pPr>
    </w:p>
    <w:p w14:paraId="7AEBBF32" w14:textId="0C584961" w:rsidR="002113DA" w:rsidRDefault="006D18C1" w:rsidP="00AF1FAE">
      <w:pPr>
        <w:pStyle w:val="E"/>
        <w:numPr>
          <w:ilvl w:val="0"/>
          <w:numId w:val="18"/>
        </w:numPr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IPM의 그라운드 루프 패턴이 아래의 예시와 같이 IPM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외부에서 패턴으로 연결되지 않도록 한다.</w:t>
      </w:r>
    </w:p>
    <w:p w14:paraId="210B4DEE" w14:textId="1E054BD2" w:rsidR="002113DA" w:rsidRPr="002113DA" w:rsidRDefault="00AF6B00" w:rsidP="00AF1FAE">
      <w:pPr>
        <w:pStyle w:val="E"/>
        <w:numPr>
          <w:ilvl w:val="1"/>
          <w:numId w:val="18"/>
        </w:numPr>
        <w:rPr>
          <w:rFonts w:ascii="현대체Light" w:eastAsia="현대체Light" w:hAnsi="현대체Light"/>
          <w:color w:val="000000" w:themeColor="text1"/>
          <w:sz w:val="20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43AEB6CE" wp14:editId="57B93FFB">
            <wp:simplePos x="0" y="0"/>
            <wp:positionH relativeFrom="page">
              <wp:posOffset>1473444</wp:posOffset>
            </wp:positionH>
            <wp:positionV relativeFrom="paragraph">
              <wp:posOffset>317305</wp:posOffset>
            </wp:positionV>
            <wp:extent cx="4928235" cy="3115945"/>
            <wp:effectExtent l="0" t="0" r="5715" b="8255"/>
            <wp:wrapTopAndBottom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Light" w:eastAsia="현대체Light" w:hAnsi="현대체Light" w:hint="eastAsia"/>
          <w:color w:val="000000" w:themeColor="text1"/>
          <w:sz w:val="20"/>
        </w:rPr>
        <w:t>아래 그림대로</w:t>
      </w:r>
      <w:r w:rsidR="002113DA">
        <w:rPr>
          <w:rFonts w:ascii="현대체Light" w:eastAsia="현대체Light" w:hAnsi="현대체Light" w:hint="eastAsia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V</w:t>
      </w:r>
      <w:r w:rsidRPr="00AF6B00">
        <w:rPr>
          <w:rFonts w:ascii="현대체Light" w:eastAsia="현대체Light" w:hAnsi="현대체Light" w:hint="eastAsia"/>
          <w:color w:val="000000" w:themeColor="text1"/>
          <w:sz w:val="14"/>
        </w:rPr>
        <w:t>NC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와 N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 w:rsidR="002113DA">
        <w:rPr>
          <w:rFonts w:ascii="현대체Light" w:eastAsia="현대체Light" w:hAnsi="현대체Light" w:hint="eastAsia"/>
          <w:color w:val="000000" w:themeColor="text1"/>
          <w:sz w:val="20"/>
        </w:rPr>
        <w:t>포트를 분리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되도록 회로도에서 분리하는 것이</w:t>
      </w:r>
      <w:r w:rsidR="002113DA">
        <w:rPr>
          <w:rFonts w:ascii="현대체Light" w:eastAsia="현대체Light" w:hAnsi="현대체Light" w:hint="eastAsia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실수를 없애는 </w:t>
      </w:r>
      <w:r w:rsidR="002113DA">
        <w:rPr>
          <w:rFonts w:ascii="현대체Light" w:eastAsia="현대체Light" w:hAnsi="현대체Light" w:hint="eastAsia"/>
          <w:color w:val="000000" w:themeColor="text1"/>
          <w:sz w:val="20"/>
        </w:rPr>
        <w:t>방법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이 될 수 있다.</w:t>
      </w:r>
    </w:p>
    <w:p w14:paraId="5D74C8A0" w14:textId="47B55DC2" w:rsidR="006D18C1" w:rsidRDefault="006D18C1" w:rsidP="006D18C1">
      <w:pPr>
        <w:pStyle w:val="E"/>
        <w:ind w:left="800"/>
        <w:jc w:val="center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그림.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미츠비시 G1 series I</w:t>
      </w:r>
      <w:r>
        <w:rPr>
          <w:rFonts w:ascii="현대체Light" w:eastAsia="현대체Light" w:hAnsi="현대체Light"/>
          <w:color w:val="000000" w:themeColor="text1"/>
          <w:sz w:val="20"/>
        </w:rPr>
        <w:t>PM Appli</w:t>
      </w:r>
      <w:r w:rsidR="00496C43">
        <w:rPr>
          <w:rFonts w:ascii="현대체Light" w:eastAsia="현대체Light" w:hAnsi="현대체Light"/>
          <w:color w:val="000000" w:themeColor="text1"/>
          <w:sz w:val="20"/>
        </w:rPr>
        <w:t>cation note.(CMH-11697-A) Page31</w:t>
      </w:r>
    </w:p>
    <w:p w14:paraId="3BCB640C" w14:textId="18F08040" w:rsidR="006D18C1" w:rsidRPr="002B384F" w:rsidRDefault="006D18C1" w:rsidP="006D18C1">
      <w:pPr>
        <w:pStyle w:val="E"/>
        <w:ind w:left="800"/>
        <w:jc w:val="center"/>
        <w:rPr>
          <w:rFonts w:ascii="현대체Light" w:eastAsia="현대체Light" w:hAnsi="현대체Light"/>
          <w:color w:val="000000" w:themeColor="text1"/>
        </w:rPr>
      </w:pPr>
    </w:p>
    <w:p w14:paraId="0142DA3C" w14:textId="77777777" w:rsidR="00BD155F" w:rsidRPr="00C17E2B" w:rsidRDefault="00BD155F" w:rsidP="00BD155F">
      <w:pPr>
        <w:pStyle w:val="31"/>
      </w:pPr>
      <w:bookmarkStart w:id="230" w:name="_Toc183109628"/>
      <w:r>
        <w:rPr>
          <w:rFonts w:hint="eastAsia"/>
        </w:rPr>
        <w:lastRenderedPageBreak/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30"/>
    </w:p>
    <w:p w14:paraId="7CBAF04F" w14:textId="77777777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AA1EF9A" w14:textId="1026C40C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HDF28.1(PF1) ~ HDF28.4(PF4)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2171B15A" w14:textId="77777777" w:rsidR="00BD155F" w:rsidRP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1AD8B56" w14:textId="4DEFB833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872768">
        <w:rPr>
          <w:rFonts w:ascii="현대체Light" w:eastAsia="현대체Light" w:hAnsi="현대체Light"/>
          <w:color w:val="000000" w:themeColor="text1"/>
          <w:sz w:val="20"/>
          <w:szCs w:val="20"/>
        </w:rPr>
        <w:t>C102-602, C103-603</w:t>
      </w:r>
      <w:r w:rsidR="005557C3">
        <w:rPr>
          <w:rFonts w:ascii="현대체Light" w:eastAsia="현대체Light" w:hAnsi="현대체Light"/>
          <w:color w:val="000000" w:themeColor="text1"/>
          <w:sz w:val="20"/>
          <w:szCs w:val="20"/>
        </w:rPr>
        <w:t>, C901, C105-605, C104-604</w:t>
      </w:r>
    </w:p>
    <w:p w14:paraId="19C71A37" w14:textId="77777777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6457DC3" w14:textId="77777777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2F643C9" w14:textId="51CAD28D" w:rsidR="00BD155F" w:rsidRPr="00114EC0" w:rsidRDefault="00BD155F" w:rsidP="00BD155F">
      <w:pPr>
        <w:pStyle w:val="E"/>
        <w:rPr>
          <w:rFonts w:ascii="현대체Light" w:eastAsia="현대체Light" w:hAnsi="현대체Light"/>
          <w:b/>
          <w:color w:val="000000" w:themeColor="text1"/>
          <w:sz w:val="18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AD2C6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114EC0" w:rsidRPr="00114EC0">
        <w:rPr>
          <w:rFonts w:ascii="현대체 Light" w:eastAsia="현대체 Light" w:hAnsi="현대체 Light" w:cs="현대체 Light" w:hint="eastAsia"/>
          <w:b/>
          <w:sz w:val="20"/>
        </w:rPr>
        <w:t>고전압부 패턴/도체와 via</w:t>
      </w:r>
      <w:r w:rsidR="00114EC0" w:rsidRPr="00114EC0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="00114EC0" w:rsidRPr="00114EC0">
        <w:rPr>
          <w:rFonts w:ascii="현대체 Light" w:eastAsia="현대체 Light" w:hAnsi="현대체 Light" w:cs="현대체 Light" w:hint="eastAsia"/>
          <w:b/>
          <w:sz w:val="20"/>
        </w:rPr>
        <w:t>및</w:t>
      </w:r>
      <w:r w:rsidR="00114EC0" w:rsidRPr="00114EC0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="00114EC0" w:rsidRPr="00114EC0">
        <w:rPr>
          <w:rFonts w:ascii="현대체 Light" w:eastAsia="현대체 Light" w:hAnsi="현대체 Light" w:cs="현대체 Light" w:hint="eastAsia"/>
          <w:b/>
          <w:sz w:val="20"/>
        </w:rPr>
        <w:t>Through</w:t>
      </w:r>
      <w:r w:rsidR="00114EC0" w:rsidRPr="00114EC0">
        <w:rPr>
          <w:rFonts w:ascii="현대체 Light" w:eastAsia="현대체 Light" w:hAnsi="현대체 Light" w:cs="현대체 Light"/>
          <w:b/>
          <w:sz w:val="20"/>
        </w:rPr>
        <w:t xml:space="preserve"> </w:t>
      </w:r>
      <w:r w:rsidR="00114EC0" w:rsidRPr="00114EC0">
        <w:rPr>
          <w:rFonts w:ascii="현대체 Light" w:eastAsia="현대체 Light" w:hAnsi="현대체 Light" w:cs="현대체 Light" w:hint="eastAsia"/>
          <w:b/>
          <w:sz w:val="20"/>
        </w:rPr>
        <w:t>간 이격거리</w:t>
      </w:r>
    </w:p>
    <w:p w14:paraId="2C93345D" w14:textId="77777777" w:rsidR="00BD155F" w:rsidRPr="00AD2C68" w:rsidRDefault="00BD155F" w:rsidP="00BD155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69E11F1" w14:textId="267F7826" w:rsidR="00114EC0" w:rsidRPr="00114EC0" w:rsidRDefault="00114EC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회로 상에서 같은 기준전위를 가지는 신호 </w:t>
      </w:r>
      <w:r>
        <w:rPr>
          <w:rFonts w:ascii="현대체 Light" w:eastAsia="현대체 Light" w:hAnsi="현대체 Light" w:cs="현대체 Light"/>
          <w:lang w:eastAsia="ko-KR"/>
        </w:rPr>
        <w:t xml:space="preserve">/ </w:t>
      </w:r>
      <w:r>
        <w:rPr>
          <w:rFonts w:ascii="현대체 Light" w:eastAsia="현대체 Light" w:hAnsi="현대체 Light" w:cs="현대체 Light" w:hint="eastAsia"/>
          <w:lang w:eastAsia="ko-KR"/>
        </w:rPr>
        <w:t>p</w:t>
      </w:r>
      <w:r>
        <w:rPr>
          <w:rFonts w:ascii="현대체 Light" w:eastAsia="현대체 Light" w:hAnsi="현대체 Light" w:cs="현대체 Light"/>
          <w:lang w:eastAsia="ko-KR"/>
        </w:rPr>
        <w:t>ower</w:t>
      </w:r>
      <w:r>
        <w:rPr>
          <w:rFonts w:ascii="현대체 Light" w:eastAsia="현대체 Light" w:hAnsi="현대체 Light" w:cs="현대체 Light" w:hint="eastAsia"/>
          <w:lang w:eastAsia="ko-KR"/>
        </w:rPr>
        <w:t>에 한함</w:t>
      </w:r>
    </w:p>
    <w:p w14:paraId="3C6DBFF3" w14:textId="11C6E724" w:rsidR="00114EC0" w:rsidRPr="00114EC0" w:rsidRDefault="00114EC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114EC0">
        <w:rPr>
          <w:rFonts w:ascii="현대체Light" w:eastAsia="현대체Light" w:hAnsi="현대체Light" w:hint="eastAsia"/>
          <w:color w:val="000000" w:themeColor="text1"/>
        </w:rPr>
        <w:t xml:space="preserve">인버터 포토커플러 </w:t>
      </w:r>
      <w:r w:rsidRPr="00114EC0">
        <w:rPr>
          <w:rFonts w:ascii="현대체Light" w:eastAsia="현대체Light" w:hAnsi="현대체Light"/>
          <w:color w:val="000000" w:themeColor="text1"/>
        </w:rPr>
        <w:t>2</w:t>
      </w:r>
      <w:r w:rsidRPr="00114EC0">
        <w:rPr>
          <w:rFonts w:ascii="현대체Light" w:eastAsia="현대체Light" w:hAnsi="현대체Light" w:hint="eastAsia"/>
          <w:color w:val="000000" w:themeColor="text1"/>
        </w:rPr>
        <w:t xml:space="preserve">차측 신호 및 제어전원에 해당하는 via와 </w:t>
      </w:r>
      <w:r w:rsidRPr="00114EC0">
        <w:rPr>
          <w:rFonts w:ascii="현대체Light" w:eastAsia="현대체Light" w:hAnsi="현대체Light"/>
          <w:color w:val="000000" w:themeColor="text1"/>
        </w:rPr>
        <w:t xml:space="preserve">PN </w:t>
      </w:r>
      <w:r w:rsidRPr="00114EC0">
        <w:rPr>
          <w:rFonts w:ascii="현대체Light" w:eastAsia="현대체Light" w:hAnsi="현대체Light" w:hint="eastAsia"/>
          <w:color w:val="000000" w:themeColor="text1"/>
        </w:rPr>
        <w:t>전압 패턴/도체와의 이격거리</w:t>
      </w:r>
      <w:r>
        <w:rPr>
          <w:rFonts w:ascii="현대체Light" w:eastAsia="현대체Light" w:hAnsi="현대체Light" w:cs="현대체 Light" w:hint="eastAsia"/>
          <w:lang w:eastAsia="ko-KR"/>
        </w:rPr>
        <w:t>를 확인한다.</w:t>
      </w:r>
    </w:p>
    <w:p w14:paraId="61A5DEBC" w14:textId="79186B77" w:rsidR="00BD155F" w:rsidRPr="005557C3" w:rsidRDefault="00114EC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현대체 Light" w:hint="eastAsia"/>
          <w:b/>
          <w:lang w:eastAsia="ko-KR"/>
        </w:rPr>
        <w:t>2</w:t>
      </w:r>
      <w:r>
        <w:rPr>
          <w:rFonts w:ascii="현대체Light" w:eastAsia="현대체Light" w:hAnsi="현대체Light" w:cs="현대체 Light"/>
          <w:b/>
          <w:lang w:eastAsia="ko-KR"/>
        </w:rPr>
        <w:t>.6</w:t>
      </w:r>
      <w:r>
        <w:rPr>
          <w:rFonts w:ascii="현대체Light" w:eastAsia="현대체Light" w:hAnsi="현대체Light" w:cs="현대체 Light" w:hint="eastAsia"/>
          <w:b/>
          <w:lang w:eastAsia="ko-KR"/>
        </w:rPr>
        <w:t>mm</w:t>
      </w:r>
      <w:r>
        <w:rPr>
          <w:rFonts w:ascii="현대체Light" w:eastAsia="현대체Light" w:hAnsi="현대체Light" w:cs="현대체 Light"/>
          <w:b/>
          <w:lang w:eastAsia="ko-KR"/>
        </w:rPr>
        <w:t xml:space="preserve"> </w:t>
      </w:r>
      <w:r>
        <w:rPr>
          <w:rFonts w:ascii="현대체Light" w:eastAsia="현대체Light" w:hAnsi="현대체Light" w:cs="현대체 Light" w:hint="eastAsia"/>
          <w:b/>
          <w:lang w:eastAsia="ko-KR"/>
        </w:rPr>
        <w:t>이상의 이격거리가 확보되었는지 확인한다.</w:t>
      </w:r>
    </w:p>
    <w:p w14:paraId="38DFA54C" w14:textId="73466FFB" w:rsidR="005557C3" w:rsidRPr="005557C3" w:rsidRDefault="005557C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5557C3">
        <w:rPr>
          <w:rFonts w:ascii="현대체Light" w:eastAsia="현대체Light" w:hAnsi="현대체Light" w:cs="현대체 Light" w:hint="eastAsia"/>
          <w:lang w:eastAsia="ko-KR"/>
        </w:rPr>
        <w:t>관련 인터페이스 : IIF102-602</w:t>
      </w:r>
      <w:r w:rsidRPr="005557C3">
        <w:rPr>
          <w:rFonts w:ascii="현대체Light" w:eastAsia="현대체Light" w:hAnsi="현대체Light" w:cs="현대체 Light"/>
          <w:lang w:eastAsia="ko-KR"/>
        </w:rPr>
        <w:t>, IIF103-603</w:t>
      </w:r>
    </w:p>
    <w:p w14:paraId="335EB07C" w14:textId="1B6A98FD" w:rsidR="00BD155F" w:rsidRDefault="00BD155F" w:rsidP="00BD155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637BE4AB" w14:textId="77777777" w:rsidR="00872768" w:rsidRPr="00882156" w:rsidRDefault="00872768" w:rsidP="00BD155F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52A544E3" w14:textId="188549BE" w:rsidR="00BD155F" w:rsidRPr="003F6AA2" w:rsidRDefault="00BD155F" w:rsidP="00BD155F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AD2C6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114EC0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패턴 간 이격거리</w:t>
      </w:r>
    </w:p>
    <w:p w14:paraId="29508904" w14:textId="77777777" w:rsidR="00BD155F" w:rsidRPr="003F6AA2" w:rsidRDefault="00BD155F" w:rsidP="00BD155F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58FDB597" w14:textId="2D2C0F8C" w:rsidR="00114EC0" w:rsidRPr="00114EC0" w:rsidRDefault="00114EC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회로 상에서 같은 기준전위를 가지는 신호 </w:t>
      </w:r>
      <w:r>
        <w:rPr>
          <w:rFonts w:ascii="현대체 Light" w:eastAsia="현대체 Light" w:hAnsi="현대체 Light" w:cs="현대체 Light"/>
          <w:lang w:eastAsia="ko-KR"/>
        </w:rPr>
        <w:t xml:space="preserve">/ </w:t>
      </w:r>
      <w:r>
        <w:rPr>
          <w:rFonts w:ascii="현대체 Light" w:eastAsia="현대체 Light" w:hAnsi="현대체 Light" w:cs="현대체 Light" w:hint="eastAsia"/>
          <w:lang w:eastAsia="ko-KR"/>
        </w:rPr>
        <w:t>p</w:t>
      </w:r>
      <w:r>
        <w:rPr>
          <w:rFonts w:ascii="현대체 Light" w:eastAsia="현대체 Light" w:hAnsi="현대체 Light" w:cs="현대체 Light"/>
          <w:lang w:eastAsia="ko-KR"/>
        </w:rPr>
        <w:t>ower</w:t>
      </w:r>
      <w:r>
        <w:rPr>
          <w:rFonts w:ascii="현대체 Light" w:eastAsia="현대체 Light" w:hAnsi="현대체 Light" w:cs="현대체 Light" w:hint="eastAsia"/>
          <w:lang w:eastAsia="ko-KR"/>
        </w:rPr>
        <w:t>에 한함</w:t>
      </w:r>
    </w:p>
    <w:p w14:paraId="3C602DFB" w14:textId="4545B324" w:rsidR="00BD155F" w:rsidRPr="005557C3" w:rsidRDefault="00872768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패턴 간 </w:t>
      </w:r>
      <w:r>
        <w:rPr>
          <w:rFonts w:ascii="현대체Light" w:eastAsia="현대체Light" w:hAnsi="현대체Light"/>
          <w:lang w:eastAsia="ko-KR"/>
        </w:rPr>
        <w:t>clearance</w:t>
      </w:r>
      <w:r>
        <w:rPr>
          <w:rFonts w:ascii="현대체Light" w:eastAsia="현대체Light" w:hAnsi="현대체Light" w:hint="eastAsia"/>
          <w:lang w:eastAsia="ko-KR"/>
        </w:rPr>
        <w:t xml:space="preserve">가 </w:t>
      </w:r>
      <w:r>
        <w:rPr>
          <w:rFonts w:ascii="현대체Light" w:eastAsia="현대체Light" w:hAnsi="현대체Light"/>
          <w:lang w:eastAsia="ko-KR"/>
        </w:rPr>
        <w:t>0.8</w:t>
      </w:r>
      <w:r>
        <w:rPr>
          <w:rFonts w:ascii="현대체Light" w:eastAsia="현대체Light" w:hAnsi="현대체Light" w:hint="eastAsia"/>
          <w:lang w:eastAsia="ko-KR"/>
        </w:rPr>
        <w:t>mm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이상으로 설정되어 아트웍 진행되었는지 확인한다.</w:t>
      </w:r>
    </w:p>
    <w:p w14:paraId="1DF63EA7" w14:textId="54CEC7F1" w:rsidR="005557C3" w:rsidRPr="005557C3" w:rsidRDefault="005557C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5557C3">
        <w:rPr>
          <w:rFonts w:ascii="현대체Light" w:eastAsia="현대체Light" w:hAnsi="현대체Light" w:cs="현대체 Light" w:hint="eastAsia"/>
          <w:lang w:eastAsia="ko-KR"/>
        </w:rPr>
        <w:t>관련 인터페이스 : IIF102-602</w:t>
      </w:r>
      <w:r w:rsidRPr="005557C3">
        <w:rPr>
          <w:rFonts w:ascii="현대체Light" w:eastAsia="현대체Light" w:hAnsi="현대체Light" w:cs="현대체 Light"/>
          <w:lang w:eastAsia="ko-KR"/>
        </w:rPr>
        <w:t>, IIF103-603</w:t>
      </w:r>
    </w:p>
    <w:p w14:paraId="50D0D09F" w14:textId="0CD21A0B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9AA99D8" w14:textId="12DE9FDB" w:rsidR="00345190" w:rsidRPr="003F6AA2" w:rsidRDefault="00345190" w:rsidP="0034519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3.x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IPM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gate와 고속포토커플러 2차측 간 패턴거리</w:t>
      </w:r>
    </w:p>
    <w:p w14:paraId="6D0C693E" w14:textId="2C7381D6" w:rsidR="00345190" w:rsidRPr="00345190" w:rsidRDefault="00345190" w:rsidP="0034519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102E4F36" w14:textId="1ABB6D4C" w:rsidR="00345190" w:rsidRPr="00114EC0" w:rsidRDefault="0034519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IIF102~602의 패턴거리는 이상적으로 </w:t>
      </w:r>
      <w:r>
        <w:rPr>
          <w:rFonts w:ascii="현대체 Light" w:eastAsia="현대체 Light" w:hAnsi="현대체 Light" w:cs="현대체 Light"/>
          <w:lang w:eastAsia="ko-KR"/>
        </w:rPr>
        <w:t xml:space="preserve">2cm </w:t>
      </w:r>
      <w:r>
        <w:rPr>
          <w:rFonts w:ascii="현대체 Light" w:eastAsia="현대체 Light" w:hAnsi="현대체 Light" w:cs="현대체 Light" w:hint="eastAsia"/>
          <w:lang w:eastAsia="ko-KR"/>
        </w:rPr>
        <w:t xml:space="preserve">이내로 한다. </w:t>
      </w:r>
    </w:p>
    <w:p w14:paraId="5BA17C71" w14:textId="051275E8" w:rsidR="00345190" w:rsidRPr="00882156" w:rsidRDefault="00345190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2cm를 초과한다면,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IPM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출력의 U/V/W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선간전압을 측정하여 파형의 Glitch되는 부분이 있는지 확인한다.</w:t>
      </w:r>
      <w:r>
        <w:rPr>
          <w:rFonts w:ascii="현대체Light" w:eastAsia="현대체Light" w:hAnsi="현대체Light"/>
          <w:lang w:eastAsia="ko-KR"/>
        </w:rPr>
        <w:t xml:space="preserve"> (</w:t>
      </w:r>
      <w:r>
        <w:rPr>
          <w:rFonts w:ascii="현대체Light" w:eastAsia="현대체Light" w:hAnsi="현대체Light" w:hint="eastAsia"/>
          <w:lang w:eastAsia="ko-KR"/>
        </w:rPr>
        <w:t>IPM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gate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오동작 여부 확인방법)</w:t>
      </w:r>
    </w:p>
    <w:p w14:paraId="0D58313D" w14:textId="578557E4" w:rsidR="00345190" w:rsidRPr="00345190" w:rsidRDefault="00345190" w:rsidP="0034519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65017734" w14:textId="41B0F986" w:rsidR="005557C3" w:rsidRPr="00F660B4" w:rsidRDefault="005557C3" w:rsidP="005557C3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.28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4.x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PN커패시터 및 스너버 커패시터</w:t>
      </w:r>
      <w:r w:rsidR="003808E6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PN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패턴</w:t>
      </w:r>
      <w:r w:rsidR="003808E6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</w:t>
      </w:r>
    </w:p>
    <w:p w14:paraId="0446E1D5" w14:textId="77777777" w:rsidR="005557C3" w:rsidRPr="00345190" w:rsidRDefault="005557C3" w:rsidP="005557C3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E5256FC" w14:textId="0F45EDEE" w:rsidR="005557C3" w:rsidRPr="00114EC0" w:rsidRDefault="005557C3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 Light" w:eastAsia="현대체 Light" w:hAnsi="현대체 Light" w:cs="현대체 Light" w:hint="eastAsia"/>
          <w:lang w:eastAsia="ko-KR"/>
        </w:rPr>
        <w:t xml:space="preserve">IPM과 </w:t>
      </w:r>
      <w:r w:rsidR="00EB18C5">
        <w:rPr>
          <w:rFonts w:ascii="현대체 Light" w:eastAsia="현대체 Light" w:hAnsi="현대체 Light" w:cs="현대체 Light" w:hint="eastAsia"/>
          <w:lang w:eastAsia="ko-KR"/>
        </w:rPr>
        <w:t>가깝게 배치된 PN커패시터와 스너버커패시터를 연결하는 P</w:t>
      </w:r>
      <w:r w:rsidR="00EB18C5">
        <w:rPr>
          <w:rFonts w:ascii="현대체 Light" w:eastAsia="현대체 Light" w:hAnsi="현대체 Light" w:cs="현대체 Light"/>
          <w:lang w:eastAsia="ko-KR"/>
        </w:rPr>
        <w:t>N</w:t>
      </w:r>
      <w:r w:rsidR="00EB18C5">
        <w:rPr>
          <w:rFonts w:ascii="현대체 Light" w:eastAsia="현대체 Light" w:hAnsi="현대체 Light" w:cs="현대체 Light" w:hint="eastAsia"/>
          <w:lang w:eastAsia="ko-KR"/>
        </w:rPr>
        <w:t xml:space="preserve">패턴의 굵기는 </w:t>
      </w:r>
      <w:r w:rsidR="00EB18C5">
        <w:rPr>
          <w:rFonts w:ascii="현대체 Light" w:eastAsia="현대체 Light" w:hAnsi="현대체 Light" w:cs="현대체 Light"/>
          <w:lang w:eastAsia="ko-KR"/>
        </w:rPr>
        <w:t>3</w:t>
      </w:r>
      <w:r w:rsidR="00EB18C5">
        <w:rPr>
          <w:rFonts w:ascii="현대체 Light" w:eastAsia="현대체 Light" w:hAnsi="현대체 Light" w:cs="현대체 Light" w:hint="eastAsia"/>
          <w:lang w:eastAsia="ko-KR"/>
        </w:rPr>
        <w:t>m</w:t>
      </w:r>
      <w:r w:rsidR="00EB18C5">
        <w:rPr>
          <w:rFonts w:ascii="현대체 Light" w:eastAsia="현대체 Light" w:hAnsi="현대체 Light" w:cs="현대체 Light"/>
          <w:lang w:eastAsia="ko-KR"/>
        </w:rPr>
        <w:t xml:space="preserve">m </w:t>
      </w:r>
      <w:r w:rsidR="00EB18C5">
        <w:rPr>
          <w:rFonts w:ascii="현대체 Light" w:eastAsia="현대체 Light" w:hAnsi="현대체 Light" w:cs="현대체 Light" w:hint="eastAsia"/>
          <w:lang w:eastAsia="ko-KR"/>
        </w:rPr>
        <w:t>이상 적용한다.</w:t>
      </w:r>
    </w:p>
    <w:p w14:paraId="7739A947" w14:textId="77777777" w:rsidR="003808E6" w:rsidRPr="003808E6" w:rsidRDefault="00E709BE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>PN</w:t>
      </w:r>
      <w:r>
        <w:rPr>
          <w:rFonts w:ascii="현대체Light" w:eastAsia="현대체Light" w:hAnsi="현대체Light"/>
          <w:lang w:eastAsia="ko-KR"/>
        </w:rPr>
        <w:t xml:space="preserve"> </w:t>
      </w:r>
      <w:r>
        <w:rPr>
          <w:rFonts w:ascii="현대체Light" w:eastAsia="현대체Light" w:hAnsi="현대체Light" w:hint="eastAsia"/>
          <w:lang w:eastAsia="ko-KR"/>
        </w:rPr>
        <w:t>패턴은 Top과 Bottom 적층형태로 패턴을 구성한다.</w:t>
      </w:r>
      <w:r w:rsidR="003808E6">
        <w:rPr>
          <w:rFonts w:ascii="현대체Light" w:eastAsia="현대체Light" w:hAnsi="현대체Light"/>
          <w:lang w:eastAsia="ko-KR"/>
        </w:rPr>
        <w:t xml:space="preserve"> </w:t>
      </w:r>
    </w:p>
    <w:p w14:paraId="6842938A" w14:textId="5C0B7993" w:rsidR="00E709BE" w:rsidRPr="00E709BE" w:rsidRDefault="003808E6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t xml:space="preserve">ex. Top이 P패턴이면 Bottom은 </w:t>
      </w:r>
      <w:r>
        <w:rPr>
          <w:rFonts w:ascii="현대체Light" w:eastAsia="현대체Light" w:hAnsi="현대체Light"/>
          <w:lang w:eastAsia="ko-KR"/>
        </w:rPr>
        <w:t>N</w:t>
      </w:r>
      <w:r>
        <w:rPr>
          <w:rFonts w:ascii="현대체Light" w:eastAsia="현대체Light" w:hAnsi="현대체Light" w:hint="eastAsia"/>
          <w:lang w:eastAsia="ko-KR"/>
        </w:rPr>
        <w:t xml:space="preserve">패턴 / 탑 바텀 간 </w:t>
      </w:r>
      <w:r>
        <w:rPr>
          <w:rFonts w:ascii="현대체Light" w:eastAsia="현대체Light" w:hAnsi="현대체Light"/>
          <w:lang w:eastAsia="ko-KR"/>
        </w:rPr>
        <w:t xml:space="preserve">PN </w:t>
      </w:r>
      <w:r>
        <w:rPr>
          <w:rFonts w:ascii="현대체Light" w:eastAsia="현대체Light" w:hAnsi="현대체Light" w:hint="eastAsia"/>
          <w:lang w:eastAsia="ko-KR"/>
        </w:rPr>
        <w:t>패턴이 나란히 지나가도록</w:t>
      </w:r>
    </w:p>
    <w:p w14:paraId="216B37DA" w14:textId="3E2100EA" w:rsidR="00E709BE" w:rsidRPr="00E709BE" w:rsidRDefault="00E709BE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 w:rsidRPr="00E709BE">
        <w:rPr>
          <w:rFonts w:ascii="현대체Light" w:eastAsia="현대체Light" w:hAnsi="현대체Light" w:hint="eastAsia"/>
          <w:color w:val="000000" w:themeColor="text1"/>
        </w:rPr>
        <w:t>미츠비시 G1 series I</w:t>
      </w:r>
      <w:r w:rsidRPr="00E709BE">
        <w:rPr>
          <w:rFonts w:ascii="현대체Light" w:eastAsia="현대체Light" w:hAnsi="현대체Light"/>
          <w:color w:val="000000" w:themeColor="text1"/>
        </w:rPr>
        <w:t>PM Application note.(CMH-11697-A) Page15</w:t>
      </w:r>
      <w:r>
        <w:rPr>
          <w:rFonts w:ascii="현대체Light" w:eastAsia="현대체Light" w:hAnsi="현대체Light"/>
          <w:color w:val="000000" w:themeColor="text1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참고</w:t>
      </w:r>
    </w:p>
    <w:p w14:paraId="5FD40E29" w14:textId="051D6799" w:rsidR="00BD155F" w:rsidRPr="00C17E2B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53014E2" w14:textId="77777777" w:rsidR="00BD155F" w:rsidRPr="00C17E2B" w:rsidRDefault="00BD155F" w:rsidP="00BD155F">
      <w:pPr>
        <w:pStyle w:val="31"/>
      </w:pPr>
      <w:bookmarkStart w:id="231" w:name="_Toc183109629"/>
      <w:r w:rsidRPr="00C17E2B">
        <w:t>대체, 확장성 및 향후 확장 가능성(Substitute, extendability and potential for future extendability)</w:t>
      </w:r>
      <w:bookmarkEnd w:id="231"/>
    </w:p>
    <w:p w14:paraId="009E01B7" w14:textId="77777777" w:rsidR="00BD155F" w:rsidRPr="00C17E2B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8B47444" w14:textId="77777777" w:rsidR="00BD155F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4DDD23AE" w14:textId="77777777" w:rsidR="00BD155F" w:rsidRPr="00B90775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7AE9A63" w14:textId="77777777" w:rsidR="00BD155F" w:rsidRPr="00C17E2B" w:rsidRDefault="00BD155F" w:rsidP="00BD155F">
      <w:pPr>
        <w:pStyle w:val="31"/>
      </w:pPr>
      <w:bookmarkStart w:id="232" w:name="_Toc183109630"/>
      <w:r w:rsidRPr="00C17E2B">
        <w:t>검증방법(Verification method)</w:t>
      </w:r>
      <w:bookmarkEnd w:id="232"/>
    </w:p>
    <w:p w14:paraId="40658914" w14:textId="77777777" w:rsidR="00BD155F" w:rsidRPr="00C17E2B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2489830" w14:textId="09AA7E73" w:rsidR="00BD155F" w:rsidRPr="00C17E2B" w:rsidRDefault="00BD155F" w:rsidP="00BD155F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872768">
        <w:rPr>
          <w:rFonts w:ascii="현대체Light" w:eastAsia="현대체Light" w:hAnsi="현대체Light"/>
          <w:color w:val="000000" w:themeColor="text1"/>
          <w:sz w:val="20"/>
          <w:szCs w:val="20"/>
        </w:rPr>
        <w:t>28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.1~</w:t>
      </w:r>
      <w:r w:rsidR="0087276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HDR28</w:t>
      </w:r>
      <w:r w:rsidR="00DA427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.4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0A72D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아트웍 설계파일 확인</w:t>
      </w:r>
    </w:p>
    <w:p w14:paraId="5BEE2DC5" w14:textId="77777777" w:rsidR="00BD155F" w:rsidRPr="00BD155F" w:rsidRDefault="00BD155F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4715A15" w14:textId="53CD3F84" w:rsidR="00882156" w:rsidRDefault="00882156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40A7FB3" w14:textId="58881EB0" w:rsidR="00F660B4" w:rsidRDefault="00F660B4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1B80709" w14:textId="596445AB" w:rsidR="00F660B4" w:rsidRPr="00C17E2B" w:rsidRDefault="00F660B4" w:rsidP="00F660B4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33" w:name="_Toc183109631"/>
      <w:r>
        <w:rPr>
          <w:rFonts w:ascii="현대체Light" w:eastAsia="현대체Light" w:hAnsi="현대체Light"/>
          <w:color w:val="000000" w:themeColor="text1"/>
        </w:rPr>
        <w:lastRenderedPageBreak/>
        <w:t>[HDF.29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PCB - 부품배치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33"/>
    </w:p>
    <w:p w14:paraId="6BF2C227" w14:textId="6FBE3B0D" w:rsidR="00F660B4" w:rsidRPr="00CF7727" w:rsidRDefault="00F660B4" w:rsidP="00F660B4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5B0F42DC" w14:textId="577AC057" w:rsidR="00F660B4" w:rsidRDefault="00F660B4" w:rsidP="00F660B4">
      <w:pPr>
        <w:pStyle w:val="31"/>
      </w:pPr>
      <w:bookmarkStart w:id="234" w:name="_Toc183109632"/>
      <w:r w:rsidRPr="00C17E2B">
        <w:t>일반사항(General)</w:t>
      </w:r>
      <w:bookmarkEnd w:id="234"/>
    </w:p>
    <w:p w14:paraId="7384D2F4" w14:textId="556D54E7" w:rsidR="00F660B4" w:rsidRDefault="00F660B4" w:rsidP="00F660B4">
      <w:pPr>
        <w:pStyle w:val="E"/>
        <w:rPr>
          <w:rFonts w:eastAsia="맑은 고딕"/>
        </w:rPr>
      </w:pPr>
    </w:p>
    <w:p w14:paraId="499DBD19" w14:textId="4121A931" w:rsidR="00F660B4" w:rsidRPr="00F660B4" w:rsidRDefault="00F660B4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  <w:r>
        <w:rPr>
          <w:rFonts w:ascii="Cambria" w:eastAsia="현대체Light" w:hAnsi="Cambria"/>
          <w:color w:val="000000" w:themeColor="text1"/>
          <w:szCs w:val="18"/>
          <w:lang w:eastAsia="ko-KR"/>
        </w:rPr>
        <w:t>PCB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에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부품을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실장할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때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,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제어부와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파워부를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고려하여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부품배치를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진행한다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.</w:t>
      </w:r>
    </w:p>
    <w:p w14:paraId="49D7DD78" w14:textId="346C1288" w:rsidR="00F660B4" w:rsidRPr="00233AAF" w:rsidRDefault="00F660B4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 Light" w:eastAsia="현대체 Light" w:hAnsi="현대체 Light" w:cs="현대체 Light"/>
          <w:lang w:eastAsia="ko-KR"/>
        </w:rPr>
      </w:pP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AMP</w:t>
      </w:r>
      <w:r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성능에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영향을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미치는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/>
          <w:color w:val="000000" w:themeColor="text1"/>
          <w:szCs w:val="18"/>
          <w:lang w:eastAsia="ko-KR"/>
        </w:rPr>
        <w:t>AMP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보드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(BD651, BD653)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에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대해서만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부품배치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요구사양을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정리하고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,</w:t>
      </w:r>
      <w:r>
        <w:rPr>
          <w:rFonts w:ascii="Cambria" w:eastAsia="현대체Light" w:hAnsi="Cambria"/>
          <w:color w:val="000000" w:themeColor="text1"/>
          <w:szCs w:val="18"/>
          <w:lang w:eastAsia="ko-KR"/>
        </w:rPr>
        <w:t xml:space="preserve"> AMP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인터페이스보드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(</w:t>
      </w:r>
      <w:r>
        <w:rPr>
          <w:rFonts w:ascii="Cambria" w:eastAsia="현대체Light" w:hAnsi="Cambria"/>
          <w:color w:val="000000" w:themeColor="text1"/>
          <w:szCs w:val="18"/>
          <w:lang w:eastAsia="ko-KR"/>
        </w:rPr>
        <w:t>BD652, BD654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)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에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대한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부품배치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요구사양은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없다</w:t>
      </w:r>
      <w:r>
        <w:rPr>
          <w:rFonts w:ascii="Cambria" w:eastAsia="현대체Light" w:hAnsi="Cambria" w:hint="eastAsia"/>
          <w:color w:val="000000" w:themeColor="text1"/>
          <w:szCs w:val="18"/>
          <w:lang w:eastAsia="ko-KR"/>
        </w:rPr>
        <w:t>.</w:t>
      </w:r>
    </w:p>
    <w:p w14:paraId="436C35A2" w14:textId="08680B31" w:rsidR="00F660B4" w:rsidRPr="00F660B4" w:rsidRDefault="00F660B4" w:rsidP="00F660B4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2952619E" w14:textId="531920A3" w:rsidR="00F660B4" w:rsidRPr="006529EA" w:rsidRDefault="00F660B4" w:rsidP="00F660B4">
      <w:pPr>
        <w:pStyle w:val="31"/>
      </w:pPr>
      <w:bookmarkStart w:id="235" w:name="_Toc183109633"/>
      <w:r w:rsidRPr="00C17E2B">
        <w:t>구성 및 동작원리(Configuration and operation principle)</w:t>
      </w:r>
      <w:bookmarkEnd w:id="235"/>
    </w:p>
    <w:p w14:paraId="204DF1EB" w14:textId="0605DF31" w:rsidR="00F660B4" w:rsidRDefault="00DA4278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75154789" wp14:editId="716B8D79">
            <wp:simplePos x="0" y="0"/>
            <wp:positionH relativeFrom="column">
              <wp:posOffset>244426</wp:posOffset>
            </wp:positionH>
            <wp:positionV relativeFrom="paragraph">
              <wp:posOffset>186983</wp:posOffset>
            </wp:positionV>
            <wp:extent cx="5605780" cy="3625215"/>
            <wp:effectExtent l="0" t="0" r="0" b="0"/>
            <wp:wrapTopAndBottom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B83F6" w14:textId="50F3226E" w:rsidR="00F660B4" w:rsidRPr="00F660B4" w:rsidRDefault="00F660B4" w:rsidP="00F660B4">
      <w:pPr>
        <w:pStyle w:val="aff4"/>
        <w:rPr>
          <w:rFonts w:ascii="현대체Light" w:eastAsia="현대체Light" w:hAnsi="현대체Light"/>
          <w:color w:val="000000" w:themeColor="text1"/>
          <w:sz w:val="22"/>
        </w:rPr>
      </w:pP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6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26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F660B4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 xml:space="preserve">BD651 및 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BD653</w:t>
      </w:r>
      <w:r w:rsidRPr="00F660B4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의 부품배치 개략도</w:t>
      </w:r>
    </w:p>
    <w:p w14:paraId="4EB21BDB" w14:textId="77777777" w:rsidR="00F660B4" w:rsidRPr="00882156" w:rsidRDefault="00F660B4" w:rsidP="00F660B4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1E36FD6" w14:textId="77777777" w:rsidR="00F660B4" w:rsidRPr="00C17E2B" w:rsidRDefault="00F660B4" w:rsidP="00F660B4">
      <w:pPr>
        <w:pStyle w:val="31"/>
      </w:pPr>
      <w:bookmarkStart w:id="236" w:name="_Toc183109634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36"/>
    </w:p>
    <w:p w14:paraId="2D461EF7" w14:textId="77777777" w:rsidR="00F660B4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61EA260" w14:textId="63343899" w:rsidR="00F660B4" w:rsidRDefault="00F97215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HDF29.1(PF1) ~ HDF29</w:t>
      </w:r>
      <w:r w:rsidR="00F660B4"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 w:rsidR="00F660B4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10482301" w14:textId="77777777" w:rsidR="00F660B4" w:rsidRPr="00882156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A73A705" w14:textId="1ED1916D" w:rsidR="00F660B4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DA4278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C105~605, C104~604, C901, C900, C915, C912, C108, C208</w:t>
      </w:r>
    </w:p>
    <w:p w14:paraId="01DB3380" w14:textId="77777777" w:rsidR="00F660B4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1537051" w14:textId="77777777" w:rsidR="00F660B4" w:rsidRDefault="00F660B4" w:rsidP="00F660B4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908C3D3" w14:textId="52CADABB" w:rsidR="00F660B4" w:rsidRPr="003F6AA2" w:rsidRDefault="00F660B4" w:rsidP="00F660B4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F9721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.29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BD651, BD653 Board</w:t>
      </w:r>
      <w:r w:rsidR="00DA4278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 w:rsidR="00DA4278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부품배치</w:t>
      </w:r>
    </w:p>
    <w:p w14:paraId="304D2B74" w14:textId="77777777" w:rsidR="00F660B4" w:rsidRPr="00973F36" w:rsidRDefault="00F660B4" w:rsidP="00F660B4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68418787" w14:textId="394AACD3" w:rsidR="00F660B4" w:rsidRPr="00882156" w:rsidRDefault="006916CF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  <w:r>
        <w:rPr>
          <w:rFonts w:ascii="현대체Light" w:eastAsia="현대체Light" w:hAnsi="현대체Light" w:hint="eastAsia"/>
          <w:lang w:eastAsia="ko-KR"/>
        </w:rPr>
        <w:lastRenderedPageBreak/>
        <w:t>제어파트와 파워파트의 부품배치가 적절하게 이루어졌는지 확인한다.</w:t>
      </w:r>
    </w:p>
    <w:p w14:paraId="402DFAD9" w14:textId="3A633EFF" w:rsidR="00F660B4" w:rsidRPr="00C17E2B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EFD27D4" w14:textId="77777777" w:rsidR="00F660B4" w:rsidRPr="00C17E2B" w:rsidRDefault="00F660B4" w:rsidP="00F660B4">
      <w:pPr>
        <w:pStyle w:val="31"/>
      </w:pPr>
      <w:bookmarkStart w:id="237" w:name="_Toc183109635"/>
      <w:r w:rsidRPr="00C17E2B">
        <w:t>대체, 확장성 및 향후 확장 가능성(Substitute, extendability and potential for future extendability)</w:t>
      </w:r>
      <w:bookmarkEnd w:id="237"/>
    </w:p>
    <w:p w14:paraId="10EDD76B" w14:textId="77777777" w:rsidR="00F660B4" w:rsidRPr="00C17E2B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F6DF0D3" w14:textId="77777777" w:rsidR="00F660B4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07BC9709" w14:textId="77777777" w:rsidR="00F660B4" w:rsidRPr="00B90775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8FAF993" w14:textId="77777777" w:rsidR="00F660B4" w:rsidRPr="00C17E2B" w:rsidRDefault="00F660B4" w:rsidP="00F660B4">
      <w:pPr>
        <w:pStyle w:val="31"/>
      </w:pPr>
      <w:bookmarkStart w:id="238" w:name="_Toc183109636"/>
      <w:r w:rsidRPr="00C17E2B">
        <w:t>검증방법(Verification method)</w:t>
      </w:r>
      <w:bookmarkEnd w:id="238"/>
    </w:p>
    <w:p w14:paraId="7F457D47" w14:textId="77777777" w:rsidR="00F660B4" w:rsidRPr="00C17E2B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7E3F6D1" w14:textId="7B812E2C" w:rsidR="00F660B4" w:rsidRPr="00C17E2B" w:rsidRDefault="00F660B4" w:rsidP="00F660B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HDR</w:t>
      </w:r>
      <w:r w:rsidR="006916CF">
        <w:rPr>
          <w:rFonts w:ascii="현대체Light" w:eastAsia="현대체Light" w:hAnsi="현대체Light"/>
          <w:color w:val="000000" w:themeColor="text1"/>
          <w:sz w:val="20"/>
          <w:szCs w:val="20"/>
        </w:rPr>
        <w:t>29.1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제작</w:t>
      </w:r>
      <w:r w:rsidR="006916CF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품 및 아트웍설계파일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확인</w:t>
      </w:r>
    </w:p>
    <w:p w14:paraId="790E2DA3" w14:textId="55E24788" w:rsidR="00872768" w:rsidRDefault="00872768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4DF1574" w14:textId="366F7B57" w:rsidR="002E1ECC" w:rsidRDefault="002E1ECC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DDB8F25" w14:textId="64741CF1" w:rsidR="002E1ECC" w:rsidRDefault="002E1ECC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70DDBAE" w14:textId="4E272116" w:rsidR="00F97215" w:rsidRPr="00C17E2B" w:rsidRDefault="00F97215" w:rsidP="00F97215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39" w:name="_Toc183109637"/>
      <w:r>
        <w:rPr>
          <w:rFonts w:ascii="현대체Light" w:eastAsia="현대체Light" w:hAnsi="현대체Light"/>
          <w:color w:val="000000" w:themeColor="text1"/>
        </w:rPr>
        <w:lastRenderedPageBreak/>
        <w:t>[HDF.30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기구부 - 방열판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39"/>
    </w:p>
    <w:p w14:paraId="19B18E69" w14:textId="77777777" w:rsidR="00F97215" w:rsidRPr="00CF7727" w:rsidRDefault="00F97215" w:rsidP="00F97215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4BB110B6" w14:textId="77777777" w:rsidR="00F97215" w:rsidRDefault="00F97215" w:rsidP="00F97215">
      <w:pPr>
        <w:pStyle w:val="31"/>
      </w:pPr>
      <w:bookmarkStart w:id="240" w:name="_Toc183109638"/>
      <w:r w:rsidRPr="00C17E2B">
        <w:t>일반사항(General)</w:t>
      </w:r>
      <w:bookmarkEnd w:id="240"/>
    </w:p>
    <w:p w14:paraId="62DAE34B" w14:textId="77777777" w:rsidR="00F97215" w:rsidRDefault="00F97215" w:rsidP="00F97215">
      <w:pPr>
        <w:pStyle w:val="E"/>
        <w:rPr>
          <w:rFonts w:eastAsia="맑은 고딕"/>
        </w:rPr>
      </w:pPr>
    </w:p>
    <w:p w14:paraId="435F6FA7" w14:textId="77777777" w:rsidR="00F97215" w:rsidRPr="00B11339" w:rsidRDefault="00F97215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방열판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사용목적은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다음과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  <w:r w:rsidRPr="00B11339">
        <w:rPr>
          <w:rFonts w:ascii="Cambria" w:eastAsia="현대체Light" w:hAnsi="Cambria"/>
          <w:color w:val="000000" w:themeColor="text1"/>
          <w:sz w:val="20"/>
        </w:rPr>
        <w:t>같다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. </w:t>
      </w:r>
    </w:p>
    <w:p w14:paraId="3F4B20ED" w14:textId="77777777" w:rsidR="00F97215" w:rsidRDefault="00F97215" w:rsidP="00AF1FAE">
      <w:pPr>
        <w:pStyle w:val="E"/>
        <w:numPr>
          <w:ilvl w:val="1"/>
          <w:numId w:val="18"/>
        </w:numPr>
        <w:rPr>
          <w:rFonts w:eastAsia="맑은 고딕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전력전자회로에서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전력용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반도체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소자가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주기적으로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스위칭할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때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발생되는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손실은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열로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나타나는데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,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반도체소자의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온도가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상승할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때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방열부위의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접촉면과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연결하여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온도를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낮춰주어야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한다</w:t>
      </w:r>
      <w:r w:rsidRPr="00065869">
        <w:rPr>
          <w:rFonts w:ascii="Cambria" w:eastAsia="현대체Light" w:hAnsi="Cambria" w:hint="eastAsia"/>
          <w:color w:val="000000" w:themeColor="text1"/>
          <w:sz w:val="20"/>
        </w:rPr>
        <w:t>.</w:t>
      </w:r>
    </w:p>
    <w:p w14:paraId="403AF3F9" w14:textId="77777777" w:rsidR="00F97215" w:rsidRPr="00065869" w:rsidRDefault="00F97215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 w:rsidRPr="00065869">
        <w:rPr>
          <w:rFonts w:ascii="현대체 Light" w:eastAsia="현대체 Light" w:hAnsi="현대체 Light" w:hint="eastAsia"/>
          <w:sz w:val="20"/>
        </w:rPr>
        <w:t>만약 손실로 발생되는 열을 냉각시키지 않으면 손실이 누적되어 전력 소자의 파괴로 이어질 수 있다.</w:t>
      </w:r>
    </w:p>
    <w:p w14:paraId="30AE6310" w14:textId="77777777" w:rsidR="00F97215" w:rsidRDefault="00F97215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 w:rsidRPr="00065869">
        <w:rPr>
          <w:rFonts w:ascii="현대체 Light" w:eastAsia="현대체 Light" w:hAnsi="현대체 Light" w:hint="eastAsia"/>
          <w:sz w:val="20"/>
        </w:rPr>
        <w:t>즉,</w:t>
      </w:r>
      <w:r w:rsidRPr="00065869">
        <w:rPr>
          <w:rFonts w:ascii="현대체 Light" w:eastAsia="현대체 Light" w:hAnsi="현대체 Light"/>
          <w:sz w:val="20"/>
        </w:rPr>
        <w:t xml:space="preserve"> </w:t>
      </w:r>
      <w:r w:rsidRPr="00065869">
        <w:rPr>
          <w:rFonts w:ascii="현대체 Light" w:eastAsia="현대체 Light" w:hAnsi="현대체 Light" w:hint="eastAsia"/>
          <w:sz w:val="20"/>
        </w:rPr>
        <w:t>열을 공기중으로 방출하도록 하려면 방열판을 부착해야 한다.</w:t>
      </w:r>
    </w:p>
    <w:p w14:paraId="6579611E" w14:textId="77777777" w:rsidR="00F97215" w:rsidRPr="00F97215" w:rsidRDefault="00F97215" w:rsidP="00F97215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7C8FB25B" w14:textId="47835160" w:rsidR="00F97215" w:rsidRPr="006529EA" w:rsidRDefault="00F97215" w:rsidP="00F97215">
      <w:pPr>
        <w:pStyle w:val="31"/>
      </w:pPr>
      <w:bookmarkStart w:id="241" w:name="_Toc183109639"/>
      <w:r w:rsidRPr="00C17E2B">
        <w:t>구성 및 동작원리(Configuration and operation principle)</w:t>
      </w:r>
      <w:bookmarkEnd w:id="241"/>
    </w:p>
    <w:p w14:paraId="2FBA53EE" w14:textId="13D5A1A0" w:rsid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255622CB" wp14:editId="72563149">
            <wp:simplePos x="0" y="0"/>
            <wp:positionH relativeFrom="column">
              <wp:posOffset>991772</wp:posOffset>
            </wp:positionH>
            <wp:positionV relativeFrom="paragraph">
              <wp:posOffset>203835</wp:posOffset>
            </wp:positionV>
            <wp:extent cx="4462145" cy="3584575"/>
            <wp:effectExtent l="0" t="0" r="0" b="0"/>
            <wp:wrapTopAndBottom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2A981" w14:textId="7EAF620C" w:rsidR="00F97215" w:rsidRPr="00F660B4" w:rsidRDefault="00F97215" w:rsidP="00F97215">
      <w:pPr>
        <w:pStyle w:val="aff4"/>
        <w:rPr>
          <w:rFonts w:ascii="현대체Light" w:eastAsia="현대체Light" w:hAnsi="현대체Light"/>
          <w:color w:val="000000" w:themeColor="text1"/>
          <w:sz w:val="22"/>
          <w:lang w:eastAsia="ko-KR"/>
        </w:rPr>
      </w:pP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6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27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Hi6-T15 제어기 방열판 설계사항 계산방법 예시</w:t>
      </w:r>
    </w:p>
    <w:p w14:paraId="0FE45297" w14:textId="77777777" w:rsidR="00F97215" w:rsidRDefault="00F97215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방열에 대한 수식적 모델링은 공기흐름,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소자,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 xml:space="preserve">형상, 열저항 등 고려되야 하는 부분이 많아 복잡하여 하기와 같이 약식설계를 진행 후, 실험적으로 문제유무를 확인한다. </w:t>
      </w:r>
    </w:p>
    <w:p w14:paraId="45413230" w14:textId="77777777" w:rsidR="00F97215" w:rsidRDefault="00F97215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아래의 내용은 과거 H</w:t>
      </w:r>
      <w:r>
        <w:rPr>
          <w:rFonts w:ascii="현대체 Light" w:eastAsia="현대체 Light" w:hAnsi="현대체 Light"/>
          <w:sz w:val="20"/>
        </w:rPr>
        <w:t xml:space="preserve">i6-T15 </w:t>
      </w:r>
      <w:r>
        <w:rPr>
          <w:rFonts w:ascii="현대체 Light" w:eastAsia="현대체 Light" w:hAnsi="현대체 Light" w:hint="eastAsia"/>
          <w:sz w:val="20"/>
        </w:rPr>
        <w:t>제어기의 방열판 설계 시, 적용했던 방법을 순차적으로 정리했다.</w:t>
      </w:r>
    </w:p>
    <w:p w14:paraId="712F3247" w14:textId="77777777" w:rsidR="00F97215" w:rsidRDefault="00F97215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전력소자 및 서멀구리스의 스펙 및 손실값을 확인한 후, 하기 사이트를 통해 요구되는 방열판 열저항값을 추출한다.</w:t>
      </w:r>
    </w:p>
    <w:p w14:paraId="3AA8BBA3" w14:textId="77777777" w:rsidR="00F97215" w:rsidRPr="009112E0" w:rsidRDefault="00C40A67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hyperlink r:id="rId41" w:history="1">
        <w:r w:rsidR="00F97215" w:rsidRPr="00517372">
          <w:rPr>
            <w:rStyle w:val="afffff1"/>
            <w:rFonts w:ascii="현대체 Light" w:eastAsia="현대체 Light" w:hAnsi="현대체 Light"/>
            <w:sz w:val="20"/>
          </w:rPr>
          <w:t>https://www.smlease.com/entries/thermal-design/how-to-select-a-heat-sink/</w:t>
        </w:r>
      </w:hyperlink>
    </w:p>
    <w:p w14:paraId="76334124" w14:textId="77777777" w:rsidR="00F97215" w:rsidRDefault="00F97215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사용하는 전력소자의 온도스펙(Ambient/Junction 허용온도, J</w:t>
      </w:r>
      <w:r>
        <w:rPr>
          <w:rFonts w:ascii="현대체 Light" w:eastAsia="현대체 Light" w:hAnsi="현대체 Light"/>
          <w:sz w:val="20"/>
        </w:rPr>
        <w:t xml:space="preserve">unction to Case </w:t>
      </w:r>
      <w:r>
        <w:rPr>
          <w:rFonts w:ascii="현대체 Light" w:eastAsia="현대체 Light" w:hAnsi="현대체 Light" w:hint="eastAsia"/>
          <w:sz w:val="20"/>
        </w:rPr>
        <w:t>열저항), 써멀구리스의 열저항,</w:t>
      </w:r>
      <w:r>
        <w:rPr>
          <w:rFonts w:ascii="현대체 Light" w:eastAsia="현대체 Light" w:hAnsi="현대체 Light"/>
          <w:sz w:val="20"/>
        </w:rPr>
        <w:t xml:space="preserve"> </w:t>
      </w:r>
      <w:r>
        <w:rPr>
          <w:rFonts w:ascii="현대체 Light" w:eastAsia="현대체 Light" w:hAnsi="현대체 Light" w:hint="eastAsia"/>
          <w:sz w:val="20"/>
        </w:rPr>
        <w:t>전력소자 구동 시 손실에너지 합산값을 확인한다.</w:t>
      </w:r>
      <w:r>
        <w:rPr>
          <w:rFonts w:ascii="현대체 Light" w:eastAsia="현대체 Light" w:hAnsi="현대체 Light"/>
          <w:sz w:val="20"/>
        </w:rPr>
        <w:t xml:space="preserve"> </w:t>
      </w:r>
    </w:p>
    <w:p w14:paraId="2756F59F" w14:textId="77777777" w:rsidR="00F97215" w:rsidRDefault="00F97215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방열판 열저항 확인 후 방열판 형상/사이즈 설계확인</w:t>
      </w:r>
    </w:p>
    <w:p w14:paraId="4E198BD5" w14:textId="77777777" w:rsidR="00F97215" w:rsidRDefault="00C40A67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hyperlink r:id="rId42" w:history="1">
        <w:r w:rsidR="00F97215" w:rsidRPr="00517372">
          <w:rPr>
            <w:rStyle w:val="afffff1"/>
            <w:rFonts w:ascii="현대체 Light" w:eastAsia="현대체 Light" w:hAnsi="현대체 Light"/>
            <w:sz w:val="20"/>
          </w:rPr>
          <w:t>https://myheatsinks.com/calculate/thermal-resistance-plate-fin/</w:t>
        </w:r>
      </w:hyperlink>
    </w:p>
    <w:p w14:paraId="451657A0" w14:textId="69AF997F" w:rsidR="00F97215" w:rsidRDefault="00F97215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lastRenderedPageBreak/>
        <w:t>상기 사이트를 통해 방열판의 사이즈 및 소재를 입력하여 Airflow에 따른 방열판 자체의 열저항 수치를 확인할 수 있다.</w:t>
      </w:r>
    </w:p>
    <w:p w14:paraId="249D7DC0" w14:textId="77777777" w:rsidR="00F97215" w:rsidRP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8EDF7F4" w14:textId="77777777" w:rsidR="00F97215" w:rsidRPr="00C17E2B" w:rsidRDefault="00F97215" w:rsidP="00F97215">
      <w:pPr>
        <w:pStyle w:val="31"/>
      </w:pPr>
      <w:bookmarkStart w:id="242" w:name="_Toc183109640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42"/>
    </w:p>
    <w:p w14:paraId="6C4E373C" w14:textId="77777777" w:rsid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FA9F2B5" w14:textId="5B3FC5CD" w:rsidR="00F97215" w:rsidRDefault="000F4D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HDF30.1(PF1) ~ HDF30</w:t>
      </w:r>
      <w:r w:rsidR="00F97215">
        <w:rPr>
          <w:rFonts w:ascii="현대체Light" w:eastAsia="현대체Light" w:hAnsi="현대체Light"/>
          <w:color w:val="000000" w:themeColor="text1"/>
          <w:sz w:val="20"/>
          <w:szCs w:val="20"/>
        </w:rPr>
        <w:t>.4(PF4)</w:t>
      </w:r>
      <w:r w:rsidR="00F972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05D0D19D" w14:textId="77777777" w:rsidR="00F97215" w:rsidRPr="00882156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7062EEE" w14:textId="76300B79" w:rsid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0F4D1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C1001</w:t>
      </w:r>
    </w:p>
    <w:p w14:paraId="03433176" w14:textId="77777777" w:rsid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3CD3CE8" w14:textId="77777777" w:rsid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3A65D3C" w14:textId="65A17664" w:rsidR="00F97215" w:rsidRPr="003F6AA2" w:rsidRDefault="00F97215" w:rsidP="00F9721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0F4D15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.30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F4D15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방열판 설계사항 </w:t>
      </w:r>
      <w:r w:rsidR="004E39D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시뮬레이션 결과값 확인</w:t>
      </w:r>
    </w:p>
    <w:p w14:paraId="1053A62F" w14:textId="77777777" w:rsidR="00F97215" w:rsidRPr="000F4D15" w:rsidRDefault="00F97215" w:rsidP="00F9721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41B1550" w14:textId="3C772AFD" w:rsidR="00F97215" w:rsidRPr="000F4D15" w:rsidRDefault="000F4D1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0F4D15">
        <w:rPr>
          <w:rFonts w:ascii="현대체Light" w:eastAsia="현대체Light" w:hAnsi="현대체Light" w:cs="바탕체" w:hint="eastAsia"/>
          <w:color w:val="000000" w:themeColor="text1"/>
          <w:lang w:eastAsia="ko-KR"/>
        </w:rPr>
        <w:t>IPM, DMIGBT의 손실값을 합산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한 후,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설계한 방열판의 형상 및 소재의 열저항을 계산한다.</w:t>
      </w:r>
    </w:p>
    <w:p w14:paraId="2475C9B7" w14:textId="77777777" w:rsidR="00BC1FAC" w:rsidRPr="00BC1FAC" w:rsidRDefault="000F4D15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대기온도 기준</w:t>
      </w:r>
      <w:r w:rsidR="00BC1FAC">
        <w:rPr>
          <w:rFonts w:ascii="현대체Light" w:eastAsia="현대체Light" w:hAnsi="현대체Light" w:cs="바탕체" w:hint="eastAsia"/>
          <w:color w:val="000000" w:themeColor="text1"/>
          <w:lang w:eastAsia="ko-KR"/>
        </w:rPr>
        <w:t>, Airflow가 있는 환경을 가정해서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델타온도를 </w:t>
      </w:r>
      <w:r w:rsidR="00BC1FAC">
        <w:rPr>
          <w:rFonts w:ascii="현대체Light" w:eastAsia="현대체Light" w:hAnsi="현대체Light" w:cs="바탕체" w:hint="eastAsia"/>
          <w:color w:val="000000" w:themeColor="text1"/>
          <w:lang w:eastAsia="ko-KR"/>
        </w:rPr>
        <w:t>계산한다.</w:t>
      </w:r>
    </w:p>
    <w:p w14:paraId="42B8F8A3" w14:textId="325A4B11" w:rsidR="000F4D15" w:rsidRPr="00BC1FAC" w:rsidRDefault="00BC1FAC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이때 방열판의 온도는 </w:t>
      </w:r>
      <w:r w:rsidRPr="00BC1FAC">
        <w:rPr>
          <w:rFonts w:ascii="현대체Light" w:eastAsia="현대체Light" w:hAnsi="현대체Light" w:cs="바탕체"/>
          <w:b/>
          <w:color w:val="000000" w:themeColor="text1"/>
          <w:lang w:eastAsia="ko-KR"/>
        </w:rPr>
        <w:t>80</w:t>
      </w:r>
      <w:r w:rsidRPr="00BC1FAC">
        <w:rPr>
          <w:rFonts w:ascii="현대체Light" w:eastAsia="현대체Light" w:hAnsi="현대체Light" w:cs="바탕체" w:hint="eastAsia"/>
          <w:b/>
          <w:color w:val="000000" w:themeColor="text1"/>
          <w:lang w:eastAsia="ko-KR"/>
        </w:rPr>
        <w:t>도를 넘지 않는지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확인한다.</w:t>
      </w:r>
      <w:r w:rsidR="000F4D15" w:rsidRPr="00BC1FAC"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</w:t>
      </w:r>
    </w:p>
    <w:p w14:paraId="4E0D9FC3" w14:textId="77777777" w:rsidR="00F97215" w:rsidRPr="00882156" w:rsidRDefault="00F97215" w:rsidP="00F97215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0FD13464" w14:textId="6B037261" w:rsidR="00F97215" w:rsidRPr="00C17E2B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7D3A928" w14:textId="77777777" w:rsidR="00F97215" w:rsidRPr="00C17E2B" w:rsidRDefault="00F97215" w:rsidP="00F97215">
      <w:pPr>
        <w:pStyle w:val="31"/>
      </w:pPr>
      <w:bookmarkStart w:id="243" w:name="_Toc183109641"/>
      <w:r w:rsidRPr="00C17E2B">
        <w:t>대체, 확장성 및 향후 확장 가능성(Substitute, extendability and potential for future extendability)</w:t>
      </w:r>
      <w:bookmarkEnd w:id="243"/>
    </w:p>
    <w:p w14:paraId="3E0D52A6" w14:textId="77777777" w:rsidR="00F97215" w:rsidRPr="00C17E2B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0289275" w14:textId="77777777" w:rsidR="00F97215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해당 없음</w:t>
      </w:r>
    </w:p>
    <w:p w14:paraId="4F875869" w14:textId="77777777" w:rsidR="00F97215" w:rsidRPr="00B90775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657A00B" w14:textId="77777777" w:rsidR="00F97215" w:rsidRPr="00C17E2B" w:rsidRDefault="00F97215" w:rsidP="00F97215">
      <w:pPr>
        <w:pStyle w:val="31"/>
      </w:pPr>
      <w:bookmarkStart w:id="244" w:name="_Toc183109642"/>
      <w:r w:rsidRPr="00C17E2B">
        <w:t>검증방법(Verification method)</w:t>
      </w:r>
      <w:bookmarkEnd w:id="244"/>
    </w:p>
    <w:p w14:paraId="3AA38F0D" w14:textId="77777777" w:rsidR="00F97215" w:rsidRPr="00C17E2B" w:rsidRDefault="00F97215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B3C362" w14:textId="1FE6E3A4" w:rsidR="00F97215" w:rsidRPr="00C17E2B" w:rsidRDefault="00BC1FAC" w:rsidP="00F9721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방열판 시뮬레이션</w:t>
      </w:r>
    </w:p>
    <w:p w14:paraId="55873DFD" w14:textId="4C3D8D41" w:rsidR="00D61CB0" w:rsidRDefault="00D61CB0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334CD9FC" w14:textId="79283D8C" w:rsidR="00D61CB0" w:rsidRPr="00C17E2B" w:rsidRDefault="00D61CB0" w:rsidP="00D61CB0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45" w:name="_Toc183109643"/>
      <w:r>
        <w:rPr>
          <w:rFonts w:ascii="현대체Light" w:eastAsia="현대체Light" w:hAnsi="현대체Light"/>
          <w:color w:val="000000" w:themeColor="text1"/>
        </w:rPr>
        <w:lastRenderedPageBreak/>
        <w:t>[HDF.31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>기구부 - 서멀구리스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45"/>
    </w:p>
    <w:p w14:paraId="2653674C" w14:textId="77777777" w:rsidR="00D61CB0" w:rsidRPr="00CF7727" w:rsidRDefault="00D61CB0" w:rsidP="00D61CB0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68AEA4C6" w14:textId="77777777" w:rsidR="00D61CB0" w:rsidRDefault="00D61CB0" w:rsidP="00D61CB0">
      <w:pPr>
        <w:pStyle w:val="31"/>
      </w:pPr>
      <w:bookmarkStart w:id="246" w:name="_Toc183109644"/>
      <w:r w:rsidRPr="00C17E2B">
        <w:t>일반사항(General)</w:t>
      </w:r>
      <w:bookmarkEnd w:id="246"/>
    </w:p>
    <w:p w14:paraId="0EF43BCA" w14:textId="77777777" w:rsidR="00D61CB0" w:rsidRDefault="00D61CB0" w:rsidP="00D61CB0">
      <w:pPr>
        <w:pStyle w:val="E"/>
        <w:rPr>
          <w:rFonts w:eastAsia="맑은 고딕"/>
        </w:rPr>
      </w:pPr>
    </w:p>
    <w:p w14:paraId="22FF5758" w14:textId="77777777" w:rsidR="00D61CB0" w:rsidRPr="00B11339" w:rsidRDefault="00D61CB0" w:rsidP="00AF1FAE">
      <w:pPr>
        <w:pStyle w:val="E"/>
        <w:numPr>
          <w:ilvl w:val="0"/>
          <w:numId w:val="18"/>
        </w:numPr>
        <w:rPr>
          <w:rFonts w:ascii="Cambria" w:eastAsia="현대체Light" w:hAnsi="Cambria"/>
          <w:color w:val="000000" w:themeColor="text1"/>
          <w:sz w:val="20"/>
        </w:rPr>
      </w:pPr>
      <w:r>
        <w:rPr>
          <w:rFonts w:ascii="Cambria" w:eastAsia="현대체Light" w:hAnsi="Cambria" w:hint="eastAsia"/>
          <w:color w:val="000000" w:themeColor="text1"/>
          <w:sz w:val="20"/>
        </w:rPr>
        <w:t>서멀구리스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도포관련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설계</w:t>
      </w:r>
      <w:r>
        <w:rPr>
          <w:rFonts w:ascii="Cambria" w:eastAsia="현대체Light" w:hAnsi="Cambria" w:hint="eastAsia"/>
          <w:color w:val="000000" w:themeColor="text1"/>
          <w:sz w:val="20"/>
        </w:rPr>
        <w:t xml:space="preserve"> </w:t>
      </w:r>
      <w:r>
        <w:rPr>
          <w:rFonts w:ascii="Cambria" w:eastAsia="현대체Light" w:hAnsi="Cambria" w:hint="eastAsia"/>
          <w:color w:val="000000" w:themeColor="text1"/>
          <w:sz w:val="20"/>
        </w:rPr>
        <w:t>검토항목</w:t>
      </w:r>
      <w:r w:rsidRPr="00B11339">
        <w:rPr>
          <w:rFonts w:ascii="Cambria" w:eastAsia="현대체Light" w:hAnsi="Cambria"/>
          <w:color w:val="000000" w:themeColor="text1"/>
          <w:sz w:val="20"/>
        </w:rPr>
        <w:t xml:space="preserve"> </w:t>
      </w:r>
    </w:p>
    <w:p w14:paraId="38C68F01" w14:textId="77777777" w:rsidR="00D61CB0" w:rsidRDefault="00D61CB0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방열판과 전력소자 간 열전달을 위해 도포되는 서멀구리스의 도포량 설계 또한 매우 중요하다.</w:t>
      </w:r>
    </w:p>
    <w:p w14:paraId="668AE3A6" w14:textId="60A94B3D" w:rsidR="00D61CB0" w:rsidRPr="00D61CB0" w:rsidRDefault="00D61CB0" w:rsidP="00D61CB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794C3663" w14:textId="03FF168B" w:rsidR="00D61CB0" w:rsidRPr="006529EA" w:rsidRDefault="00D61CB0" w:rsidP="00D61CB0">
      <w:pPr>
        <w:pStyle w:val="31"/>
      </w:pPr>
      <w:bookmarkStart w:id="247" w:name="_Toc183109645"/>
      <w:r w:rsidRPr="00C17E2B">
        <w:t>구성 및 동작원리(Configuration and operation principle)</w:t>
      </w:r>
      <w:bookmarkEnd w:id="247"/>
    </w:p>
    <w:p w14:paraId="7BCF610F" w14:textId="6C108F1C" w:rsid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53472" behindDoc="0" locked="0" layoutInCell="1" allowOverlap="1" wp14:anchorId="15115F15" wp14:editId="410C090A">
            <wp:simplePos x="0" y="0"/>
            <wp:positionH relativeFrom="column">
              <wp:posOffset>1265555</wp:posOffset>
            </wp:positionH>
            <wp:positionV relativeFrom="paragraph">
              <wp:posOffset>224790</wp:posOffset>
            </wp:positionV>
            <wp:extent cx="3778250" cy="2661920"/>
            <wp:effectExtent l="0" t="0" r="0" b="5080"/>
            <wp:wrapTopAndBottom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B6845" w14:textId="19718AD9" w:rsidR="00D61CB0" w:rsidRPr="00F660B4" w:rsidRDefault="00D61CB0" w:rsidP="00D61CB0">
      <w:pPr>
        <w:pStyle w:val="aff4"/>
        <w:rPr>
          <w:rFonts w:ascii="현대체Light" w:eastAsia="현대체Light" w:hAnsi="현대체Light"/>
          <w:color w:val="000000" w:themeColor="text1"/>
          <w:sz w:val="22"/>
          <w:lang w:eastAsia="ko-KR"/>
        </w:rPr>
      </w:pP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6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28</w:t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F660B4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Hi6-T15 IPM</w:t>
      </w:r>
      <w:r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방열면적 고려 서멀구리스 도포면적 및 포인트 설계 예시</w:t>
      </w:r>
    </w:p>
    <w:p w14:paraId="2EAF324A" w14:textId="77777777" w:rsidR="00D61CB0" w:rsidRDefault="00D61CB0" w:rsidP="00AF1FAE">
      <w:pPr>
        <w:pStyle w:val="E"/>
        <w:numPr>
          <w:ilvl w:val="1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 w:hint="eastAsia"/>
          <w:sz w:val="20"/>
        </w:rPr>
        <w:t>아래와 같은 절차로 진행한다.</w:t>
      </w:r>
    </w:p>
    <w:p w14:paraId="4D4F2440" w14:textId="6ACCFCDB" w:rsidR="00D61CB0" w:rsidRPr="00D61CB0" w:rsidRDefault="00D61CB0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/>
          <w:sz w:val="20"/>
        </w:rPr>
        <w:t xml:space="preserve">1. </w:t>
      </w:r>
      <w:r>
        <w:rPr>
          <w:rFonts w:ascii="현대체 Light" w:eastAsia="현대체 Light" w:hAnsi="현대체 Light" w:hint="eastAsia"/>
          <w:sz w:val="20"/>
        </w:rPr>
        <w:t>전력소자 방열면적 비율 고려하여 서멀구리스 도포포인트를 지정하고 및 면적을 계산한다.</w:t>
      </w:r>
      <w:r>
        <w:rPr>
          <w:rFonts w:ascii="현대체 Light" w:eastAsia="현대체 Light" w:hAnsi="현대체 Light"/>
          <w:sz w:val="20"/>
        </w:rPr>
        <w:t xml:space="preserve"> (</w:t>
      </w:r>
      <w:r>
        <w:rPr>
          <w:rFonts w:ascii="현대체 Light" w:eastAsia="현대체 Light" w:hAnsi="현대체 Light" w:hint="eastAsia"/>
          <w:sz w:val="20"/>
        </w:rPr>
        <w:t>부피 [</w:t>
      </w:r>
      <w:r>
        <w:rPr>
          <w:rFonts w:ascii="현대체 Light" w:eastAsia="현대체 Light" w:hAnsi="현대체 Light"/>
          <w:sz w:val="20"/>
        </w:rPr>
        <w:t xml:space="preserve">cm^3 = </w:t>
      </w:r>
      <w:r>
        <w:rPr>
          <w:rFonts w:ascii="현대체 Light" w:eastAsia="현대체 Light" w:hAnsi="현대체 Light" w:hint="eastAsia"/>
          <w:sz w:val="20"/>
        </w:rPr>
        <w:t>mL])</w:t>
      </w:r>
      <w:r w:rsidR="009A1DDB">
        <w:rPr>
          <w:rFonts w:ascii="현대체 Light" w:eastAsia="현대체 Light" w:hAnsi="현대체 Light"/>
          <w:sz w:val="20"/>
        </w:rPr>
        <w:t xml:space="preserve"> (</w:t>
      </w:r>
      <w:r w:rsidR="009A1DDB">
        <w:rPr>
          <w:rFonts w:ascii="현대체 Light" w:eastAsia="현대체 Light" w:hAnsi="현대체 Light" w:hint="eastAsia"/>
          <w:sz w:val="20"/>
        </w:rPr>
        <w:t>상기 그림예시 확인)</w:t>
      </w:r>
    </w:p>
    <w:p w14:paraId="702E895B" w14:textId="77777777" w:rsidR="00D61CB0" w:rsidRDefault="00D61CB0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/>
          <w:sz w:val="20"/>
        </w:rPr>
        <w:t xml:space="preserve">2. </w:t>
      </w:r>
      <w:r>
        <w:rPr>
          <w:rFonts w:ascii="현대체 Light" w:eastAsia="현대체 Light" w:hAnsi="현대체 Light" w:hint="eastAsia"/>
          <w:sz w:val="20"/>
        </w:rPr>
        <w:t xml:space="preserve">사용하는 서멀구리스의 밀도값을 데이터시트를 통해 확인한다. </w:t>
      </w:r>
      <w:r>
        <w:rPr>
          <w:rFonts w:ascii="현대체 Light" w:eastAsia="현대체 Light" w:hAnsi="현대체 Light"/>
          <w:sz w:val="20"/>
        </w:rPr>
        <w:t>(</w:t>
      </w:r>
      <w:r>
        <w:rPr>
          <w:rFonts w:ascii="현대체 Light" w:eastAsia="현대체 Light" w:hAnsi="현대체 Light" w:hint="eastAsia"/>
          <w:sz w:val="20"/>
        </w:rPr>
        <w:t>밀도 [</w:t>
      </w:r>
      <w:r>
        <w:rPr>
          <w:rFonts w:ascii="현대체 Light" w:eastAsia="현대체 Light" w:hAnsi="현대체 Light"/>
          <w:sz w:val="20"/>
        </w:rPr>
        <w:t>g/cm^3</w:t>
      </w:r>
      <w:r>
        <w:rPr>
          <w:rFonts w:ascii="현대체 Light" w:eastAsia="현대체 Light" w:hAnsi="현대체 Light" w:hint="eastAsia"/>
          <w:sz w:val="20"/>
        </w:rPr>
        <w:t>]</w:t>
      </w:r>
      <w:r>
        <w:rPr>
          <w:rFonts w:ascii="현대체 Light" w:eastAsia="현대체 Light" w:hAnsi="현대체 Light"/>
          <w:sz w:val="20"/>
        </w:rPr>
        <w:t>)</w:t>
      </w:r>
    </w:p>
    <w:p w14:paraId="44586DA8" w14:textId="77777777" w:rsidR="00D61CB0" w:rsidRPr="009F3A69" w:rsidRDefault="00D61CB0" w:rsidP="00AF1FAE">
      <w:pPr>
        <w:pStyle w:val="E"/>
        <w:numPr>
          <w:ilvl w:val="2"/>
          <w:numId w:val="18"/>
        </w:numPr>
        <w:rPr>
          <w:rFonts w:ascii="현대체 Light" w:eastAsia="현대체 Light" w:hAnsi="현대체 Light"/>
          <w:sz w:val="20"/>
        </w:rPr>
      </w:pPr>
      <w:r>
        <w:rPr>
          <w:rFonts w:ascii="현대체 Light" w:eastAsia="현대체 Light" w:hAnsi="현대체 Light"/>
          <w:sz w:val="20"/>
        </w:rPr>
        <w:t xml:space="preserve">3. </w:t>
      </w:r>
      <w:r>
        <w:rPr>
          <w:rFonts w:ascii="현대체 Light" w:eastAsia="현대체 Light" w:hAnsi="현대체 Light" w:hint="eastAsia"/>
          <w:sz w:val="20"/>
        </w:rPr>
        <w:t>도포량을 계산한다.</w:t>
      </w:r>
      <w:r>
        <w:rPr>
          <w:rFonts w:ascii="현대체 Light" w:eastAsia="현대체 Light" w:hAnsi="현대체 Light"/>
          <w:sz w:val="20"/>
        </w:rPr>
        <w:t xml:space="preserve"> (</w:t>
      </w:r>
      <w:r>
        <w:rPr>
          <w:rFonts w:ascii="현대체 Light" w:eastAsia="현대체 Light" w:hAnsi="현대체 Light" w:hint="eastAsia"/>
          <w:sz w:val="20"/>
        </w:rPr>
        <w:t>질량 [</w:t>
      </w:r>
      <w:r>
        <w:rPr>
          <w:rFonts w:ascii="현대체 Light" w:eastAsia="현대체 Light" w:hAnsi="현대체 Light"/>
          <w:sz w:val="20"/>
        </w:rPr>
        <w:t>g</w:t>
      </w:r>
      <w:r>
        <w:rPr>
          <w:rFonts w:ascii="현대체 Light" w:eastAsia="현대체 Light" w:hAnsi="현대체 Light" w:hint="eastAsia"/>
          <w:sz w:val="20"/>
        </w:rPr>
        <w:t xml:space="preserve">] </w:t>
      </w:r>
      <w:r>
        <w:rPr>
          <w:rFonts w:ascii="현대체 Light" w:eastAsia="현대체 Light" w:hAnsi="현대체 Light"/>
          <w:sz w:val="20"/>
        </w:rPr>
        <w:t xml:space="preserve">= </w:t>
      </w:r>
      <w:r>
        <w:rPr>
          <w:rFonts w:ascii="현대체 Light" w:eastAsia="현대체 Light" w:hAnsi="현대체 Light" w:hint="eastAsia"/>
          <w:sz w:val="20"/>
        </w:rPr>
        <w:t>밀도[</w:t>
      </w:r>
      <w:r>
        <w:rPr>
          <w:rFonts w:ascii="현대체 Light" w:eastAsia="현대체 Light" w:hAnsi="현대체 Light"/>
          <w:sz w:val="20"/>
        </w:rPr>
        <w:t>g/cm^3</w:t>
      </w:r>
      <w:r>
        <w:rPr>
          <w:rFonts w:ascii="현대체 Light" w:eastAsia="현대체 Light" w:hAnsi="현대체 Light" w:hint="eastAsia"/>
          <w:sz w:val="20"/>
        </w:rPr>
        <w:t xml:space="preserve">] </w:t>
      </w:r>
      <w:r>
        <w:rPr>
          <w:rFonts w:ascii="현대체 Light" w:eastAsia="현대체 Light" w:hAnsi="현대체 Light"/>
          <w:sz w:val="20"/>
        </w:rPr>
        <w:t xml:space="preserve">* </w:t>
      </w:r>
      <w:r>
        <w:rPr>
          <w:rFonts w:ascii="현대체 Light" w:eastAsia="현대체 Light" w:hAnsi="현대체 Light" w:hint="eastAsia"/>
          <w:sz w:val="20"/>
        </w:rPr>
        <w:t>부피[</w:t>
      </w:r>
      <w:r>
        <w:rPr>
          <w:rFonts w:ascii="현대체 Light" w:eastAsia="현대체 Light" w:hAnsi="현대체 Light"/>
          <w:sz w:val="20"/>
        </w:rPr>
        <w:t>cm^3</w:t>
      </w:r>
      <w:r>
        <w:rPr>
          <w:rFonts w:ascii="현대체 Light" w:eastAsia="현대체 Light" w:hAnsi="현대체 Light" w:hint="eastAsia"/>
          <w:sz w:val="20"/>
        </w:rPr>
        <w:t>]</w:t>
      </w:r>
      <w:r>
        <w:rPr>
          <w:rFonts w:ascii="현대체 Light" w:eastAsia="현대체 Light" w:hAnsi="현대체 Light"/>
          <w:sz w:val="20"/>
        </w:rPr>
        <w:t>)</w:t>
      </w:r>
    </w:p>
    <w:p w14:paraId="52BE15B5" w14:textId="77777777" w:rsidR="00D61CB0" w:rsidRP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153A36F" w14:textId="77777777" w:rsidR="00D61CB0" w:rsidRPr="00C17E2B" w:rsidRDefault="00D61CB0" w:rsidP="00D61CB0">
      <w:pPr>
        <w:pStyle w:val="31"/>
      </w:pPr>
      <w:bookmarkStart w:id="248" w:name="_Toc183109646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48"/>
    </w:p>
    <w:p w14:paraId="60B1BBA1" w14:textId="77777777" w:rsid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D77F551" w14:textId="4BB12089" w:rsid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HDF31.1(PF1) ~ HDF31.3(PF3)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1E0AF87F" w14:textId="15BE5591" w:rsid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HDF31.4(PF4)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별도 HDR을 적용한다.</w:t>
      </w:r>
    </w:p>
    <w:p w14:paraId="057A963F" w14:textId="77777777" w:rsidR="00D61CB0" w:rsidRP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5EBF256" w14:textId="7E38AE3D" w:rsid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C1001, C105~605, C900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,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관련인터페이스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: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IIF106~606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, IIF916</w:t>
      </w:r>
    </w:p>
    <w:p w14:paraId="47213351" w14:textId="17AE6733" w:rsidR="00D61CB0" w:rsidRDefault="00D61CB0" w:rsidP="00D61CB0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FBA78CD" w14:textId="68050332" w:rsidR="00D61CB0" w:rsidRPr="003F6AA2" w:rsidRDefault="00D61CB0" w:rsidP="00D61CB0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015C44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IPM - 서멀구리스 도포 후, 방열판에 접속 후 육안 확인사항</w:t>
      </w:r>
    </w:p>
    <w:p w14:paraId="0FB92A2A" w14:textId="77777777" w:rsidR="00D61CB0" w:rsidRPr="00015C44" w:rsidRDefault="00D61CB0" w:rsidP="00D61CB0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279701E8" w14:textId="20DA8673" w:rsidR="00D61CB0" w:rsidRPr="00BC1FAC" w:rsidRDefault="00015C44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설계된 서멀구리스 도포방법을 적용하여 IPM을 방열판에 밀착조립한다.</w:t>
      </w:r>
    </w:p>
    <w:p w14:paraId="748489EE" w14:textId="7ED6AB98" w:rsidR="009A1DDB" w:rsidRPr="009A1DDB" w:rsidRDefault="00015C44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서멀구리스</w:t>
      </w:r>
      <w:r w:rsidR="009A1DDB">
        <w:rPr>
          <w:rFonts w:ascii="현대체Light" w:eastAsia="현대체Light" w:hAnsi="현대체Light" w:cs="바탕체" w:hint="eastAsia"/>
          <w:color w:val="000000" w:themeColor="text1"/>
          <w:lang w:eastAsia="ko-KR"/>
        </w:rPr>
        <w:t>가 IPM과 방열판 밀착지점 외곽으로 새지 않는지</w:t>
      </w:r>
      <w:r w:rsidR="00D61CB0"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확인한다.</w:t>
      </w:r>
      <w:r w:rsidR="009A1DDB"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</w:p>
    <w:p w14:paraId="6730EEC1" w14:textId="24D198A8" w:rsidR="00D61CB0" w:rsidRPr="00BC1FAC" w:rsidRDefault="009A1DDB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lastRenderedPageBreak/>
        <w:t xml:space="preserve"> 방열판과 접속한 IPM을 분리하였을 때, IPM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방열포인트에 서멀구리스가 고루 묻어있는지 확인한다. </w:t>
      </w:r>
    </w:p>
    <w:p w14:paraId="5B445B45" w14:textId="274330C6" w:rsidR="00D61CB0" w:rsidRDefault="00D61CB0" w:rsidP="00D61CB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3940AA83" w14:textId="601CDB9E" w:rsidR="009A1DDB" w:rsidRPr="003F6AA2" w:rsidRDefault="009A1DDB" w:rsidP="009A1DDB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.31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2.x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DMIGBT - 서멀구리스 도포 후, 방열판에 접속 후 육안 확인사항</w:t>
      </w:r>
    </w:p>
    <w:p w14:paraId="00DA2635" w14:textId="77777777" w:rsidR="009A1DDB" w:rsidRPr="00015C44" w:rsidRDefault="009A1DDB" w:rsidP="009A1DDB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4BF85EB9" w14:textId="3D051B32" w:rsidR="009A1DDB" w:rsidRPr="00BC1FAC" w:rsidRDefault="009A1DDB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설계된 서멀구리스 도포방법을 적용하여 DMIGBT를 방열판에 밀착조립한다.</w:t>
      </w:r>
    </w:p>
    <w:p w14:paraId="1256C424" w14:textId="5B014EB1" w:rsidR="009A1DDB" w:rsidRPr="009A1DDB" w:rsidRDefault="009A1DDB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>서멀구리스가 DMIGBT와 방열판 밀착지점 외곽으로 새지 않는지 확인한다.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</w:p>
    <w:p w14:paraId="25AF4B5B" w14:textId="291E3E9C" w:rsidR="009A1DDB" w:rsidRPr="00BC1FAC" w:rsidRDefault="009A1DDB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 방열판과 접속한 DMIGBT를 분리하였을 때, DMIGBT</w:t>
      </w:r>
      <w:r>
        <w:rPr>
          <w:rFonts w:ascii="현대체Light" w:eastAsia="현대체Light" w:hAnsi="현대체Light" w:cs="바탕체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 w:cs="바탕체" w:hint="eastAsia"/>
          <w:color w:val="000000" w:themeColor="text1"/>
          <w:lang w:eastAsia="ko-KR"/>
        </w:rPr>
        <w:t xml:space="preserve">방열포인트에 서멀구리스가 고루 묻어있는지 확인한다. </w:t>
      </w:r>
    </w:p>
    <w:p w14:paraId="57B2DB65" w14:textId="77777777" w:rsidR="009A1DDB" w:rsidRPr="009A1DDB" w:rsidRDefault="009A1DDB" w:rsidP="00D61CB0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Light" w:eastAsiaTheme="minorEastAsia" w:hAnsi="현대체Light"/>
          <w:color w:val="000000" w:themeColor="text1"/>
        </w:rPr>
      </w:pPr>
    </w:p>
    <w:p w14:paraId="0C6E3346" w14:textId="36118B7F" w:rsidR="00D61CB0" w:rsidRPr="00C17E2B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AB1B0DC" w14:textId="77777777" w:rsidR="00D61CB0" w:rsidRPr="00C17E2B" w:rsidRDefault="00D61CB0" w:rsidP="00D61CB0">
      <w:pPr>
        <w:pStyle w:val="31"/>
      </w:pPr>
      <w:bookmarkStart w:id="249" w:name="_Toc183109647"/>
      <w:r w:rsidRPr="00C17E2B">
        <w:t>대체, 확장성 및 향후 확장 가능성(Substitute, extendability and potential for future extendability)</w:t>
      </w:r>
      <w:bookmarkEnd w:id="249"/>
    </w:p>
    <w:p w14:paraId="0DDADD1D" w14:textId="77777777" w:rsidR="00D61CB0" w:rsidRPr="00C17E2B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061584F" w14:textId="5516778E" w:rsidR="00D61CB0" w:rsidRDefault="007D5F9E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서멀구리스 대체품 사용 가능</w:t>
      </w:r>
    </w:p>
    <w:p w14:paraId="5185A012" w14:textId="77777777" w:rsidR="00D61CB0" w:rsidRPr="00B90775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E5AB66C" w14:textId="77777777" w:rsidR="00D61CB0" w:rsidRPr="00C17E2B" w:rsidRDefault="00D61CB0" w:rsidP="00D61CB0">
      <w:pPr>
        <w:pStyle w:val="31"/>
      </w:pPr>
      <w:bookmarkStart w:id="250" w:name="_Toc183109648"/>
      <w:r w:rsidRPr="00C17E2B">
        <w:t>검증방법(Verification method)</w:t>
      </w:r>
      <w:bookmarkEnd w:id="250"/>
    </w:p>
    <w:p w14:paraId="49150595" w14:textId="77777777" w:rsidR="00D61CB0" w:rsidRPr="00C17E2B" w:rsidRDefault="00D61CB0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683EF62" w14:textId="108982C7" w:rsidR="00D61CB0" w:rsidRPr="00C17E2B" w:rsidRDefault="007D5F9E" w:rsidP="00D61CB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조립 탈부착 후 육안확인</w:t>
      </w:r>
    </w:p>
    <w:p w14:paraId="7060C848" w14:textId="77777777" w:rsidR="00F97215" w:rsidRPr="00F97215" w:rsidRDefault="00F9721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88ABAAB" w14:textId="77777777" w:rsidR="002E1ECC" w:rsidRPr="006916CF" w:rsidRDefault="002E1ECC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BF1DD4D" w14:textId="65064840" w:rsidR="00CB5EA5" w:rsidRDefault="00CB5EA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3A3281E7" w14:textId="78D4BD76" w:rsidR="00CB5EA5" w:rsidRPr="00C17E2B" w:rsidRDefault="00CB5EA5" w:rsidP="00CB5EA5">
      <w:pPr>
        <w:pStyle w:val="21"/>
        <w:ind w:left="567" w:hanging="567"/>
        <w:rPr>
          <w:rFonts w:ascii="현대체Light" w:eastAsia="현대체Light" w:hAnsi="현대체Light"/>
          <w:color w:val="000000" w:themeColor="text1"/>
        </w:rPr>
      </w:pPr>
      <w:bookmarkStart w:id="251" w:name="_Toc183109649"/>
      <w:r>
        <w:rPr>
          <w:rFonts w:ascii="현대체Light" w:eastAsia="현대체Light" w:hAnsi="현대체Light"/>
          <w:color w:val="000000" w:themeColor="text1"/>
        </w:rPr>
        <w:lastRenderedPageBreak/>
        <w:t>[HDF.32</w:t>
      </w:r>
      <w:r w:rsidRPr="00C17E2B">
        <w:rPr>
          <w:rFonts w:ascii="현대체Light" w:eastAsia="현대체Light" w:hAnsi="현대체Light"/>
          <w:color w:val="000000" w:themeColor="text1"/>
        </w:rPr>
        <w:t>] [</w:t>
      </w:r>
      <w:r>
        <w:rPr>
          <w:rFonts w:ascii="현대체Light" w:eastAsia="현대체Light" w:hAnsi="현대체Light" w:hint="eastAsia"/>
          <w:color w:val="000000" w:themeColor="text1"/>
        </w:rPr>
        <w:t xml:space="preserve">기구부 </w:t>
      </w:r>
      <w:r>
        <w:rPr>
          <w:rFonts w:ascii="바탕" w:eastAsia="바탕" w:hAnsi="바탕" w:cs="바탕" w:hint="eastAsia"/>
          <w:color w:val="000000" w:themeColor="text1"/>
        </w:rPr>
        <w:t>–</w:t>
      </w:r>
      <w:r>
        <w:rPr>
          <w:rFonts w:ascii="현대체Light" w:eastAsia="현대체Light" w:hAnsi="현대체Light" w:hint="eastAsia"/>
          <w:color w:val="000000" w:themeColor="text1"/>
        </w:rPr>
        <w:t xml:space="preserve"> 고전압부 감전 보호대책</w:t>
      </w:r>
      <w:r w:rsidRPr="00C17E2B">
        <w:rPr>
          <w:rFonts w:ascii="현대체Light" w:eastAsia="현대체Light" w:hAnsi="현대체Light"/>
          <w:color w:val="000000" w:themeColor="text1"/>
        </w:rPr>
        <w:t>]</w:t>
      </w:r>
      <w:bookmarkEnd w:id="251"/>
    </w:p>
    <w:p w14:paraId="3EAE4266" w14:textId="77777777" w:rsidR="00CB5EA5" w:rsidRPr="00CF7727" w:rsidRDefault="00CB5EA5" w:rsidP="00CB5EA5">
      <w:pPr>
        <w:pStyle w:val="E"/>
        <w:rPr>
          <w:rFonts w:ascii="현대체Light" w:eastAsia="현대체Light" w:hAnsi="현대체Light"/>
          <w:color w:val="0000FF"/>
          <w:sz w:val="20"/>
          <w:szCs w:val="20"/>
        </w:rPr>
      </w:pPr>
    </w:p>
    <w:p w14:paraId="3E3627D5" w14:textId="4D419F37" w:rsidR="00CB5EA5" w:rsidRDefault="00CB5EA5" w:rsidP="00CB5EA5">
      <w:pPr>
        <w:pStyle w:val="31"/>
      </w:pPr>
      <w:bookmarkStart w:id="252" w:name="_Toc183109650"/>
      <w:r w:rsidRPr="00C17E2B">
        <w:t>일반사항(General)</w:t>
      </w:r>
      <w:bookmarkEnd w:id="252"/>
    </w:p>
    <w:p w14:paraId="6985F2A5" w14:textId="77777777" w:rsidR="00DF1452" w:rsidRPr="00DF1452" w:rsidRDefault="00DF1452" w:rsidP="00DF1452">
      <w:pPr>
        <w:pStyle w:val="E"/>
        <w:rPr>
          <w:rFonts w:eastAsia="맑은 고딕"/>
        </w:rPr>
      </w:pPr>
    </w:p>
    <w:p w14:paraId="109C54BD" w14:textId="0D90DC53" w:rsidR="00DF1452" w:rsidRPr="00BC1FAC" w:rsidRDefault="00DF1452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드라이브유닛의 감전에 대한 보호대책을 정의한다.</w:t>
      </w:r>
    </w:p>
    <w:p w14:paraId="7EFCDC86" w14:textId="08FADE1D" w:rsidR="00CB5EA5" w:rsidRPr="00D61CB0" w:rsidRDefault="00CB5EA5" w:rsidP="00CB5EA5">
      <w:pPr>
        <w:widowControl/>
        <w:overflowPunct/>
        <w:autoSpaceDE/>
        <w:autoSpaceDN/>
        <w:adjustRightInd/>
        <w:spacing w:line="240" w:lineRule="auto"/>
        <w:contextualSpacing/>
        <w:textAlignment w:val="auto"/>
        <w:rPr>
          <w:rFonts w:ascii="현대체 Light" w:eastAsia="현대체 Light" w:hAnsi="현대체 Light"/>
          <w:lang w:eastAsia="ko-KR"/>
        </w:rPr>
      </w:pPr>
    </w:p>
    <w:p w14:paraId="45A50959" w14:textId="77777777" w:rsidR="00CB5EA5" w:rsidRPr="006529EA" w:rsidRDefault="00CB5EA5" w:rsidP="00CB5EA5">
      <w:pPr>
        <w:pStyle w:val="31"/>
      </w:pPr>
      <w:bookmarkStart w:id="253" w:name="_Toc183109651"/>
      <w:r w:rsidRPr="00C17E2B">
        <w:t>구성 및 동작원리(Configuration and operation principle)</w:t>
      </w:r>
      <w:bookmarkEnd w:id="253"/>
    </w:p>
    <w:p w14:paraId="67648128" w14:textId="004843F7" w:rsidR="00CB5EA5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AF17BFA" w14:textId="0F8FDC48" w:rsidR="00DF1452" w:rsidRPr="002D12D7" w:rsidRDefault="00DF1452" w:rsidP="00AF1FAE">
      <w:pPr>
        <w:pStyle w:val="aff4"/>
        <w:numPr>
          <w:ilvl w:val="0"/>
          <w:numId w:val="18"/>
        </w:numPr>
        <w:rPr>
          <w:rFonts w:ascii="현대체Light" w:eastAsia="현대체Light" w:hAnsi="현대체Light"/>
          <w:color w:val="0000FF"/>
          <w:sz w:val="22"/>
        </w:rPr>
      </w:pP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Figure 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STYLEREF 1 \s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6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>.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begin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instrText xml:space="preserve"> SEQ Figure \* ARABIC \s 1 </w:instrTex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FF"/>
          <w:sz w:val="22"/>
          <w:szCs w:val="22"/>
          <w:highlight w:val="yellow"/>
        </w:rPr>
        <w:t>29</w:t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fldChar w:fldCharType="end"/>
      </w:r>
      <w:r w:rsidRPr="00473D62">
        <w:rPr>
          <w:rFonts w:ascii="현대체Light" w:eastAsia="현대체Light" w:hAnsi="현대체Light"/>
          <w:color w:val="0000FF"/>
          <w:sz w:val="22"/>
          <w:szCs w:val="22"/>
          <w:highlight w:val="yellow"/>
        </w:rPr>
        <w:t xml:space="preserve"> 기능의 구성와 동작원리 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&lt;</w:t>
      </w:r>
      <w:r w:rsidRPr="00473D62">
        <w:rPr>
          <w:rFonts w:ascii="현대체Light" w:eastAsia="현대체Light" w:hAnsi="현대체Light" w:hint="eastAsia"/>
          <w:color w:val="FF0000"/>
          <w:sz w:val="22"/>
          <w:szCs w:val="22"/>
          <w:highlight w:val="yellow"/>
          <w:lang w:eastAsia="ko-KR"/>
        </w:rPr>
        <w:t>나중에</w:t>
      </w:r>
      <w:r w:rsidRPr="00473D62">
        <w:rPr>
          <w:rFonts w:ascii="현대체Light" w:eastAsia="현대체Light" w:hAnsi="현대체Light"/>
          <w:color w:val="FF0000"/>
          <w:sz w:val="22"/>
          <w:szCs w:val="22"/>
          <w:highlight w:val="yellow"/>
        </w:rPr>
        <w:t>&gt;</w:t>
      </w:r>
    </w:p>
    <w:p w14:paraId="40AA5268" w14:textId="77777777" w:rsidR="00CB5EA5" w:rsidRPr="00D61CB0" w:rsidRDefault="00CB5EA5" w:rsidP="00CB5EA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1283187" w14:textId="77777777" w:rsidR="00CB5EA5" w:rsidRPr="00C17E2B" w:rsidRDefault="00CB5EA5" w:rsidP="00CB5EA5">
      <w:pPr>
        <w:pStyle w:val="31"/>
      </w:pPr>
      <w:bookmarkStart w:id="254" w:name="_Toc183109652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54"/>
    </w:p>
    <w:p w14:paraId="5E00E866" w14:textId="77777777" w:rsidR="00CB5EA5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3E08185" w14:textId="1A0650B9" w:rsidR="00CB5EA5" w:rsidRDefault="00DF1452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HDF32.1(PF1) ~ HDF32.4</w:t>
      </w:r>
      <w:r w:rsidR="00CB5EA5">
        <w:rPr>
          <w:rFonts w:ascii="현대체Light" w:eastAsia="현대체Light" w:hAnsi="현대체Light"/>
          <w:color w:val="000000" w:themeColor="text1"/>
          <w:sz w:val="20"/>
          <w:szCs w:val="20"/>
        </w:rPr>
        <w:t>(PF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4</w:t>
      </w:r>
      <w:r w:rsidR="00CB5EA5">
        <w:rPr>
          <w:rFonts w:ascii="현대체Light" w:eastAsia="현대체Light" w:hAnsi="현대체Light"/>
          <w:color w:val="000000" w:themeColor="text1"/>
          <w:sz w:val="20"/>
          <w:szCs w:val="20"/>
        </w:rPr>
        <w:t>)</w:t>
      </w:r>
      <w:r w:rsidR="00CB5EA5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40DF76A8" w14:textId="0B53F18B" w:rsidR="00CB5EA5" w:rsidRPr="00D61CB0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7D7D74F" w14:textId="1B010B30" w:rsidR="00CB5EA5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F61B1E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없음</w:t>
      </w:r>
    </w:p>
    <w:p w14:paraId="0E6BC818" w14:textId="26BF913D" w:rsidR="00CB5EA5" w:rsidRDefault="00CB5EA5" w:rsidP="00CB5EA5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7E804C1" w14:textId="47CF9C81" w:rsidR="00CB5EA5" w:rsidRPr="003F6AA2" w:rsidRDefault="00CB5EA5" w:rsidP="00CB5E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 w:rsidR="00DF145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.32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="00F61B1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감전</w:t>
      </w:r>
      <w:r w:rsidR="007D55CF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 xml:space="preserve"> 보호대책 </w:t>
      </w:r>
      <w:r w:rsidR="00F61B1E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유무 확인</w:t>
      </w:r>
    </w:p>
    <w:p w14:paraId="7B0B3740" w14:textId="77777777" w:rsidR="00CB5EA5" w:rsidRPr="00015C44" w:rsidRDefault="00CB5EA5" w:rsidP="00CB5EA5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lang w:eastAsia="ko-KR"/>
        </w:rPr>
      </w:pPr>
    </w:p>
    <w:p w14:paraId="765C667A" w14:textId="73D6D86A" w:rsidR="00F61B1E" w:rsidRDefault="00F61B1E" w:rsidP="00AF1FAE">
      <w:pPr>
        <w:pStyle w:val="afffffb"/>
        <w:widowControl/>
        <w:numPr>
          <w:ilvl w:val="0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 w:hint="eastAsia"/>
          <w:color w:val="000000" w:themeColor="text1"/>
          <w:lang w:eastAsia="ko-KR"/>
        </w:rPr>
        <w:t>순서도를 통해 고전압부 감전 보호대책이 있는지 확인한다.</w:t>
      </w:r>
    </w:p>
    <w:p w14:paraId="143959F7" w14:textId="1BABDF30" w:rsidR="00F61B1E" w:rsidRDefault="00F61B1E" w:rsidP="00F61B1E">
      <w:pPr>
        <w:pStyle w:val="afffffb"/>
        <w:widowControl/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</w:p>
    <w:p w14:paraId="23D27AD7" w14:textId="5127624C" w:rsidR="00F61B1E" w:rsidRDefault="00F61B1E" w:rsidP="00AF1FAE">
      <w:pPr>
        <w:pStyle w:val="afffffb"/>
        <w:widowControl/>
        <w:numPr>
          <w:ilvl w:val="1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F61B1E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시작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 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: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작업자 기준에서, 제어기 전원을 OFF하고 AMP에 잔여전원이 남아있는 상황을 가정할 때,</w:t>
      </w:r>
    </w:p>
    <w:p w14:paraId="401275E2" w14:textId="22414A6B" w:rsidR="00CB5EA5" w:rsidRDefault="00F61B1E" w:rsidP="00AF1FAE">
      <w:pPr>
        <w:pStyle w:val="afffffb"/>
        <w:widowControl/>
        <w:numPr>
          <w:ilvl w:val="2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F61B1E">
        <w:rPr>
          <w:rFonts w:ascii="현대체Light" w:eastAsia="현대체Light" w:hAnsi="현대체Light"/>
          <w:b/>
          <w:color w:val="000000" w:themeColor="text1"/>
          <w:lang w:eastAsia="ko-KR"/>
        </w:rPr>
        <w:t>1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.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AMP에 손을 데어 바로 분리를 할 수 있는 구조인지 확인한다.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(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y</w:t>
      </w:r>
      <w:r>
        <w:rPr>
          <w:rFonts w:ascii="현대체Light" w:eastAsia="현대체Light" w:hAnsi="현대체Light"/>
          <w:color w:val="000000" w:themeColor="text1"/>
          <w:lang w:eastAsia="ko-KR"/>
        </w:rPr>
        <w:t>es or no)</w:t>
      </w:r>
    </w:p>
    <w:p w14:paraId="721F49C1" w14:textId="6A5B31FB" w:rsidR="00F61B1E" w:rsidRDefault="00F61B1E" w:rsidP="00AF1FAE">
      <w:pPr>
        <w:pStyle w:val="afffffb"/>
        <w:widowControl/>
        <w:numPr>
          <w:ilvl w:val="2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 w:rsidRPr="00F61B1E">
        <w:rPr>
          <w:rFonts w:ascii="현대체Light" w:eastAsia="현대체Light" w:hAnsi="현대체Light"/>
          <w:b/>
          <w:color w:val="000000" w:themeColor="text1"/>
          <w:lang w:eastAsia="ko-KR"/>
        </w:rPr>
        <w:t>2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. 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>1번사항이 yes라면, AMP가 제어기에 조립되있는 상태에서 AMP의 에너지충전부 및 전력소자에 손이 닿을 수 없도록 케이싱이 되어 있는지 확인한다.</w:t>
      </w:r>
      <w:r>
        <w:rPr>
          <w:rFonts w:ascii="현대체Light" w:eastAsia="현대체Light" w:hAnsi="현대체Light"/>
          <w:color w:val="000000" w:themeColor="text1"/>
          <w:lang w:eastAsia="ko-KR"/>
        </w:rPr>
        <w:t xml:space="preserve"> (</w:t>
      </w:r>
      <w:r>
        <w:rPr>
          <w:rFonts w:ascii="현대체Light" w:eastAsia="현대체Light" w:hAnsi="현대체Light" w:hint="eastAsia"/>
          <w:color w:val="000000" w:themeColor="text1"/>
          <w:lang w:eastAsia="ko-KR"/>
        </w:rPr>
        <w:t xml:space="preserve">yes or no) </w:t>
      </w:r>
    </w:p>
    <w:p w14:paraId="0145A490" w14:textId="05B58165" w:rsidR="00F61B1E" w:rsidRPr="00BC1FAC" w:rsidRDefault="007D55CF" w:rsidP="00AF1FAE">
      <w:pPr>
        <w:pStyle w:val="afffffb"/>
        <w:widowControl/>
        <w:numPr>
          <w:ilvl w:val="2"/>
          <w:numId w:val="18"/>
        </w:numPr>
        <w:overflowPunct/>
        <w:autoSpaceDE/>
        <w:autoSpaceDN/>
        <w:adjustRightInd/>
        <w:spacing w:line="240" w:lineRule="auto"/>
        <w:ind w:leftChars="0"/>
        <w:contextualSpacing/>
        <w:textAlignment w:val="auto"/>
        <w:rPr>
          <w:rFonts w:ascii="현대체Light" w:eastAsia="현대체Light" w:hAnsi="현대체Light"/>
          <w:color w:val="000000" w:themeColor="text1"/>
        </w:rPr>
      </w:pPr>
      <w:r>
        <w:rPr>
          <w:noProof/>
          <w:lang w:eastAsia="ko-KR"/>
        </w:rPr>
        <w:drawing>
          <wp:anchor distT="0" distB="0" distL="114300" distR="114300" simplePos="0" relativeHeight="251754496" behindDoc="0" locked="0" layoutInCell="1" allowOverlap="1" wp14:anchorId="5483EAD1" wp14:editId="6D6F81E0">
            <wp:simplePos x="0" y="0"/>
            <wp:positionH relativeFrom="margin">
              <wp:align>center</wp:align>
            </wp:positionH>
            <wp:positionV relativeFrom="paragraph">
              <wp:posOffset>593090</wp:posOffset>
            </wp:positionV>
            <wp:extent cx="2249170" cy="2377440"/>
            <wp:effectExtent l="0" t="0" r="0" b="3810"/>
            <wp:wrapTopAndBottom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B1E" w:rsidRPr="00F61B1E">
        <w:rPr>
          <w:rFonts w:ascii="현대체Light" w:eastAsia="현대체Light" w:hAnsi="현대체Light" w:hint="eastAsia"/>
          <w:b/>
          <w:color w:val="000000" w:themeColor="text1"/>
          <w:lang w:eastAsia="ko-KR"/>
        </w:rPr>
        <w:t>3</w:t>
      </w:r>
      <w:r w:rsidR="00F61B1E">
        <w:rPr>
          <w:rFonts w:ascii="현대체Light" w:eastAsia="현대체Light" w:hAnsi="현대체Light" w:hint="eastAsia"/>
          <w:color w:val="000000" w:themeColor="text1"/>
          <w:lang w:eastAsia="ko-KR"/>
        </w:rPr>
        <w:t>. 2번 사항이 no라면 반드시 고전압부에 대한 감전위험성을 알리는 알림문구를 드라이브유닛에 부착되어 있는지 확인한다.</w:t>
      </w:r>
      <w:r w:rsidR="00F61B1E">
        <w:rPr>
          <w:rFonts w:ascii="현대체Light" w:eastAsia="현대체Light" w:hAnsi="현대체Light"/>
          <w:color w:val="000000" w:themeColor="text1"/>
          <w:lang w:eastAsia="ko-KR"/>
        </w:rPr>
        <w:t xml:space="preserve"> </w:t>
      </w:r>
      <w:r w:rsidR="00F61B1E">
        <w:rPr>
          <w:rFonts w:ascii="현대체Light" w:eastAsia="현대체Light" w:hAnsi="현대체Light" w:hint="eastAsia"/>
          <w:color w:val="000000" w:themeColor="text1"/>
          <w:lang w:eastAsia="ko-KR"/>
        </w:rPr>
        <w:t>(yes or no)</w:t>
      </w:r>
    </w:p>
    <w:p w14:paraId="7D19B418" w14:textId="64C62FCE" w:rsidR="007D55CF" w:rsidRPr="007D55CF" w:rsidRDefault="007D55CF" w:rsidP="00AF1FAE">
      <w:pPr>
        <w:pStyle w:val="aff4"/>
        <w:numPr>
          <w:ilvl w:val="0"/>
          <w:numId w:val="18"/>
        </w:numPr>
        <w:rPr>
          <w:rFonts w:ascii="현대체Light" w:eastAsia="현대체Light" w:hAnsi="현대체Light"/>
          <w:color w:val="000000" w:themeColor="text1"/>
          <w:sz w:val="22"/>
        </w:rPr>
      </w:pP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6</w:t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3636BD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30</w:t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7D55CF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7D55CF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순서도</w:t>
      </w:r>
    </w:p>
    <w:p w14:paraId="486E680C" w14:textId="5DE05DF1" w:rsidR="00CB5EA5" w:rsidRPr="00C17E2B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E9A6E7F" w14:textId="77777777" w:rsidR="00CB5EA5" w:rsidRPr="00C17E2B" w:rsidRDefault="00CB5EA5" w:rsidP="00CB5EA5">
      <w:pPr>
        <w:pStyle w:val="31"/>
      </w:pPr>
      <w:bookmarkStart w:id="255" w:name="_Toc183109653"/>
      <w:r w:rsidRPr="00C17E2B">
        <w:t>대체, 확장성 및 향후 확장 가능성(Substitute, extendability and potential for future extendability)</w:t>
      </w:r>
      <w:bookmarkEnd w:id="255"/>
    </w:p>
    <w:p w14:paraId="158DEBAF" w14:textId="77777777" w:rsidR="00CB5EA5" w:rsidRPr="00C17E2B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097617C" w14:textId="55AD694D" w:rsidR="00CB5EA5" w:rsidRDefault="00F61B1E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향후 보수매뉴얼에 반드시 해당내용을 자세히 기재할 것</w:t>
      </w:r>
    </w:p>
    <w:p w14:paraId="4A837B68" w14:textId="77777777" w:rsidR="00CB5EA5" w:rsidRPr="00B90775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12228D0" w14:textId="77777777" w:rsidR="00CB5EA5" w:rsidRPr="00C17E2B" w:rsidRDefault="00CB5EA5" w:rsidP="00CB5EA5">
      <w:pPr>
        <w:pStyle w:val="31"/>
      </w:pPr>
      <w:bookmarkStart w:id="256" w:name="_Toc183109654"/>
      <w:r w:rsidRPr="00C17E2B">
        <w:t>검증방법(Verification method)</w:t>
      </w:r>
      <w:bookmarkEnd w:id="256"/>
    </w:p>
    <w:p w14:paraId="06848550" w14:textId="77777777" w:rsidR="00CB5EA5" w:rsidRPr="00C17E2B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4FB080F" w14:textId="03302BF3" w:rsidR="00CB5EA5" w:rsidRPr="00C17E2B" w:rsidRDefault="00F61B1E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순서도 통한 육안 확인</w:t>
      </w:r>
    </w:p>
    <w:p w14:paraId="4D70F18E" w14:textId="77777777" w:rsidR="00CB5EA5" w:rsidRPr="00F97215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0EFA0B8" w14:textId="77777777" w:rsidR="00CB5EA5" w:rsidRPr="006916CF" w:rsidRDefault="00CB5EA5" w:rsidP="00CB5EA5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02689A4" w14:textId="6E0BEB34" w:rsidR="009665EC" w:rsidRPr="002B2905" w:rsidRDefault="00CB5EA5" w:rsidP="001679C8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4F2EB34F" w14:textId="61151EC9" w:rsidR="009665EC" w:rsidRPr="00C17E2B" w:rsidRDefault="00092287" w:rsidP="009665EC">
      <w:pPr>
        <w:pStyle w:val="21"/>
        <w:ind w:left="567" w:hanging="567"/>
        <w:rPr>
          <w:rFonts w:ascii="현대체Light" w:eastAsia="현대체Light" w:hAnsi="현대체Light"/>
        </w:rPr>
      </w:pPr>
      <w:bookmarkStart w:id="257" w:name="_Toc183109655"/>
      <w:r>
        <w:rPr>
          <w:rFonts w:ascii="현대체Light" w:eastAsia="현대체Light" w:hAnsi="현대체Light"/>
        </w:rPr>
        <w:lastRenderedPageBreak/>
        <w:t>[HDF.33</w:t>
      </w:r>
      <w:r w:rsidR="009665EC" w:rsidRPr="00C17E2B">
        <w:rPr>
          <w:rFonts w:ascii="현대체Light" w:eastAsia="현대체Light" w:hAnsi="현대체Light"/>
        </w:rPr>
        <w:t>] 신뢰성(Reliability)</w:t>
      </w:r>
      <w:bookmarkEnd w:id="257"/>
    </w:p>
    <w:p w14:paraId="4DA1B9DC" w14:textId="77777777" w:rsidR="009665EC" w:rsidRPr="00C17E2B" w:rsidRDefault="009665EC" w:rsidP="009665EC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06416CB" w14:textId="77777777" w:rsidR="009665EC" w:rsidRPr="00C17E2B" w:rsidRDefault="009665EC" w:rsidP="00BC40C9">
      <w:pPr>
        <w:pStyle w:val="31"/>
      </w:pPr>
      <w:bookmarkStart w:id="258" w:name="_Toc183109656"/>
      <w:r w:rsidRPr="00C17E2B">
        <w:t>일반사항(General)</w:t>
      </w:r>
      <w:bookmarkEnd w:id="258"/>
    </w:p>
    <w:p w14:paraId="2ACB5CD6" w14:textId="77777777" w:rsidR="009665EC" w:rsidRPr="00C17E2B" w:rsidRDefault="009665EC" w:rsidP="009665EC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72DDE783" w14:textId="10764AFF" w:rsidR="00470F1B" w:rsidRPr="00C17E2B" w:rsidRDefault="0056122C" w:rsidP="009665EC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FF"/>
          <w:sz w:val="20"/>
        </w:rPr>
        <w:t>주요 소자의 신뢰성데이터를 확인한다.</w:t>
      </w:r>
    </w:p>
    <w:p w14:paraId="0D0A51DE" w14:textId="5E1CBD65" w:rsidR="009665EC" w:rsidRPr="00C17E2B" w:rsidRDefault="009665EC" w:rsidP="00BC40C9">
      <w:pPr>
        <w:pStyle w:val="31"/>
      </w:pPr>
      <w:bookmarkStart w:id="259" w:name="_Toc183109657"/>
      <w:r w:rsidRPr="00C17E2B">
        <w:t>MTBF 및 고장률(Failure rate)</w:t>
      </w:r>
      <w:bookmarkEnd w:id="259"/>
    </w:p>
    <w:p w14:paraId="5FF35982" w14:textId="77777777" w:rsidR="009665EC" w:rsidRPr="00C17E2B" w:rsidRDefault="009665EC" w:rsidP="009665EC">
      <w:pPr>
        <w:pStyle w:val="E"/>
        <w:spacing w:line="240" w:lineRule="auto"/>
        <w:rPr>
          <w:rFonts w:ascii="현대체Light" w:eastAsia="현대체Light" w:hAnsi="현대체Light"/>
          <w:color w:val="000000" w:themeColor="text1"/>
          <w:sz w:val="20"/>
        </w:rPr>
      </w:pPr>
    </w:p>
    <w:p w14:paraId="7BAAEDBF" w14:textId="545B407E" w:rsidR="0056122C" w:rsidRDefault="0056122C" w:rsidP="009665EC">
      <w:pPr>
        <w:pStyle w:val="E"/>
        <w:spacing w:line="240" w:lineRule="auto"/>
        <w:rPr>
          <w:rFonts w:ascii="현대체Light" w:eastAsia="현대체Light" w:hAnsi="현대체Light"/>
          <w:color w:val="0000FF"/>
          <w:sz w:val="20"/>
        </w:rPr>
      </w:pPr>
      <w:r>
        <w:rPr>
          <w:rFonts w:ascii="현대체Light" w:eastAsia="현대체Light" w:hAnsi="현대체Light"/>
          <w:color w:val="0000FF"/>
          <w:sz w:val="20"/>
        </w:rPr>
        <w:t>1.</w:t>
      </w:r>
      <w:r>
        <w:rPr>
          <w:rFonts w:ascii="현대체Light" w:eastAsia="현대체Light" w:hAnsi="현대체Light" w:hint="eastAsia"/>
          <w:color w:val="0000FF"/>
          <w:sz w:val="20"/>
        </w:rPr>
        <w:t xml:space="preserve"> I</w:t>
      </w:r>
      <w:r>
        <w:rPr>
          <w:rFonts w:ascii="현대체Light" w:eastAsia="현대체Light" w:hAnsi="현대체Light"/>
          <w:color w:val="0000FF"/>
          <w:sz w:val="20"/>
        </w:rPr>
        <w:t xml:space="preserve">PM </w:t>
      </w:r>
      <w:r>
        <w:rPr>
          <w:rFonts w:ascii="현대체Light" w:eastAsia="현대체Light" w:hAnsi="현대체Light" w:hint="eastAsia"/>
          <w:color w:val="0000FF"/>
          <w:sz w:val="20"/>
        </w:rPr>
        <w:t>고장률 데이터를 확인한다.</w:t>
      </w:r>
    </w:p>
    <w:p w14:paraId="4BC5FF0F" w14:textId="3F144519" w:rsidR="0056122C" w:rsidRPr="00C17E2B" w:rsidRDefault="0056122C" w:rsidP="009665EC">
      <w:pPr>
        <w:pStyle w:val="E"/>
        <w:spacing w:line="240" w:lineRule="auto"/>
        <w:rPr>
          <w:rFonts w:ascii="현대체Light" w:eastAsia="현대체Light" w:hAnsi="현대체Light"/>
          <w:color w:val="0000FF"/>
          <w:sz w:val="20"/>
        </w:rPr>
      </w:pPr>
      <w:r>
        <w:rPr>
          <w:rFonts w:ascii="현대체Light" w:eastAsia="현대체Light" w:hAnsi="현대체Light" w:hint="eastAsia"/>
          <w:color w:val="0000FF"/>
          <w:sz w:val="20"/>
        </w:rPr>
        <w:t>2. PN커패시터의 수명데이터를 확인한다.</w:t>
      </w:r>
    </w:p>
    <w:p w14:paraId="15E16520" w14:textId="77777777" w:rsidR="0056122C" w:rsidRPr="00D61CB0" w:rsidRDefault="0056122C" w:rsidP="0056122C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2F14336" w14:textId="77777777" w:rsidR="0056122C" w:rsidRPr="00C17E2B" w:rsidRDefault="0056122C" w:rsidP="0056122C">
      <w:pPr>
        <w:pStyle w:val="31"/>
      </w:pPr>
      <w:bookmarkStart w:id="260" w:name="_Toc183109658"/>
      <w:r>
        <w:rPr>
          <w:rFonts w:hint="eastAsia"/>
        </w:rPr>
        <w:t xml:space="preserve">기능별 요구사양 하위분류 </w:t>
      </w:r>
      <w:r w:rsidRPr="00C17E2B">
        <w:t>(</w:t>
      </w:r>
      <w:r>
        <w:rPr>
          <w:rFonts w:hint="eastAsia"/>
        </w:rPr>
        <w:t>Sub-class</w:t>
      </w:r>
      <w:r w:rsidRPr="00C17E2B">
        <w:t>)</w:t>
      </w:r>
      <w:bookmarkEnd w:id="260"/>
    </w:p>
    <w:p w14:paraId="7CAC2623" w14:textId="77777777" w:rsidR="0056122C" w:rsidRDefault="0056122C" w:rsidP="0056122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33FFD68" w14:textId="64621463" w:rsidR="0056122C" w:rsidRDefault="0056122C" w:rsidP="0056122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t>HDF33.1(PF1) ~ HDF33.4(PF4)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는 같은 HDR을 적용한다.</w:t>
      </w:r>
    </w:p>
    <w:p w14:paraId="78E976E3" w14:textId="77777777" w:rsidR="0056122C" w:rsidRPr="00D61CB0" w:rsidRDefault="0056122C" w:rsidP="0056122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F82E943" w14:textId="77777777" w:rsidR="0056122C" w:rsidRDefault="0056122C" w:rsidP="0056122C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관련 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>component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:</w: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없음</w:t>
      </w:r>
    </w:p>
    <w:p w14:paraId="4C3B807D" w14:textId="77777777" w:rsidR="0056122C" w:rsidRDefault="0056122C" w:rsidP="0056122C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1BD0A63" w14:textId="349E4925" w:rsidR="0056122C" w:rsidRPr="003F6AA2" w:rsidRDefault="0056122C" w:rsidP="0056122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IPM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수명데이터</w:t>
      </w:r>
    </w:p>
    <w:p w14:paraId="5EE40D76" w14:textId="5829D68D" w:rsidR="009665EC" w:rsidRDefault="009665EC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818B9F6" w14:textId="1BD08688" w:rsidR="0056122C" w:rsidRPr="0056122C" w:rsidRDefault="0056122C" w:rsidP="001679C8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 w:rsidRPr="0056122C">
        <w:rPr>
          <w:rFonts w:ascii="현대체Light" w:eastAsia="현대체Light" w:hAnsi="현대체Light" w:hint="eastAsia"/>
          <w:color w:val="000000" w:themeColor="text1"/>
          <w:sz w:val="20"/>
        </w:rPr>
        <w:t>요구사양은 없다.</w:t>
      </w:r>
      <w:r w:rsidRPr="0056122C"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 w:rsidRPr="0056122C">
        <w:rPr>
          <w:rFonts w:ascii="현대체Light" w:eastAsia="현대체Light" w:hAnsi="현대체Light" w:hint="eastAsia"/>
          <w:color w:val="000000" w:themeColor="text1"/>
          <w:sz w:val="20"/>
        </w:rPr>
        <w:t>특이점 유무 확인한다.</w:t>
      </w:r>
    </w:p>
    <w:p w14:paraId="281F140D" w14:textId="77777777" w:rsidR="0056122C" w:rsidRDefault="0056122C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CBC0C52" w14:textId="6E373B67" w:rsidR="0056122C" w:rsidRPr="003F6AA2" w:rsidRDefault="0056122C" w:rsidP="0056122C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[HDR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.33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</w:t>
      </w:r>
      <w:r w:rsidRPr="003F6AA2">
        <w:rPr>
          <w:rFonts w:ascii="현대체Light" w:eastAsia="현대체Light" w:hAnsi="현대체Light"/>
          <w:b/>
          <w:color w:val="0000FF"/>
          <w:sz w:val="20"/>
          <w:szCs w:val="20"/>
        </w:rPr>
        <w:t>1</w:t>
      </w:r>
      <w:r>
        <w:rPr>
          <w:rFonts w:ascii="현대체Light" w:eastAsia="현대체Light" w:hAnsi="현대체Light"/>
          <w:b/>
          <w:color w:val="0000FF"/>
          <w:sz w:val="20"/>
          <w:szCs w:val="20"/>
        </w:rPr>
        <w:t>.x</w:t>
      </w:r>
      <w:r w:rsidRPr="003F6AA2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PN커패시터</w:t>
      </w:r>
      <w:r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  <w:r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수명데이터</w:t>
      </w:r>
    </w:p>
    <w:p w14:paraId="17B5DFE8" w14:textId="1BE0A874" w:rsidR="0056122C" w:rsidRDefault="0056122C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8827005" w14:textId="77777777" w:rsidR="0056122C" w:rsidRPr="0056122C" w:rsidRDefault="0056122C" w:rsidP="0056122C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 w:rsidRPr="0056122C">
        <w:rPr>
          <w:rFonts w:ascii="현대체Light" w:eastAsia="현대체Light" w:hAnsi="현대체Light" w:hint="eastAsia"/>
          <w:color w:val="000000" w:themeColor="text1"/>
          <w:sz w:val="20"/>
        </w:rPr>
        <w:t>요구사양은 없다.</w:t>
      </w:r>
      <w:r w:rsidRPr="0056122C"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 w:rsidRPr="0056122C">
        <w:rPr>
          <w:rFonts w:ascii="현대체Light" w:eastAsia="현대체Light" w:hAnsi="현대체Light" w:hint="eastAsia"/>
          <w:color w:val="000000" w:themeColor="text1"/>
          <w:sz w:val="20"/>
        </w:rPr>
        <w:t>특이점 유무 확인한다.</w:t>
      </w:r>
    </w:p>
    <w:p w14:paraId="14AB3512" w14:textId="77777777" w:rsidR="0056122C" w:rsidRPr="0056122C" w:rsidRDefault="0056122C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6698262" w14:textId="1CF0778C" w:rsidR="00304F91" w:rsidRPr="0056122C" w:rsidRDefault="00A4076C" w:rsidP="00A4076C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C17E2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4E625978" w14:textId="3BAE6819" w:rsidR="00EF70D5" w:rsidRPr="00C17E2B" w:rsidRDefault="006D6800" w:rsidP="00947597">
      <w:pPr>
        <w:pStyle w:val="1"/>
        <w:numPr>
          <w:ilvl w:val="0"/>
          <w:numId w:val="0"/>
        </w:numPr>
        <w:rPr>
          <w:rFonts w:ascii="현대체Light" w:eastAsia="현대체Light" w:hAnsi="현대체Light"/>
          <w:b/>
        </w:rPr>
      </w:pPr>
      <w:bookmarkStart w:id="261" w:name="_Toc183109659"/>
      <w:r w:rsidRPr="00C17E2B">
        <w:rPr>
          <w:rFonts w:ascii="현대체Light" w:eastAsia="현대체Light" w:hAnsi="현대체Light"/>
          <w:b/>
        </w:rPr>
        <w:lastRenderedPageBreak/>
        <w:t>변경이력(Revision History)</w:t>
      </w:r>
      <w:bookmarkEnd w:id="261"/>
    </w:p>
    <w:p w14:paraId="2C73E5B6" w14:textId="77777777" w:rsidR="008127B8" w:rsidRPr="00C17E2B" w:rsidRDefault="008127B8" w:rsidP="001225B4">
      <w:pPr>
        <w:pStyle w:val="a5"/>
        <w:snapToGrid w:val="0"/>
        <w:spacing w:line="240" w:lineRule="auto"/>
        <w:ind w:firstLine="0"/>
        <w:rPr>
          <w:rFonts w:ascii="현대체Light" w:eastAsia="현대체Light" w:hAnsi="현대체Light"/>
        </w:rPr>
      </w:pPr>
    </w:p>
    <w:tbl>
      <w:tblPr>
        <w:tblW w:w="975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8"/>
        <w:gridCol w:w="7493"/>
      </w:tblGrid>
      <w:tr w:rsidR="008127B8" w:rsidRPr="00C17E2B" w14:paraId="11DBE8F1" w14:textId="77777777" w:rsidTr="00FB563E">
        <w:trPr>
          <w:cantSplit/>
          <w:tblHeader/>
          <w:jc w:val="center"/>
        </w:trPr>
        <w:tc>
          <w:tcPr>
            <w:tcW w:w="2258" w:type="dxa"/>
            <w:shd w:val="clear" w:color="auto" w:fill="D9D9D9" w:themeFill="background1" w:themeFillShade="D9"/>
            <w:vAlign w:val="center"/>
          </w:tcPr>
          <w:p w14:paraId="19C46DD5" w14:textId="310D166E" w:rsidR="006D6800" w:rsidRPr="00C17E2B" w:rsidRDefault="006D6800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 w:cs="바탕체"/>
                <w:sz w:val="24"/>
                <w:lang w:eastAsia="ko-KR"/>
              </w:rPr>
            </w:pPr>
            <w:r w:rsidRPr="00C17E2B">
              <w:rPr>
                <w:rFonts w:ascii="현대체Light" w:eastAsia="현대체Light" w:hAnsi="현대체Light" w:cs="바탕체"/>
                <w:sz w:val="24"/>
                <w:lang w:eastAsia="ko-KR"/>
              </w:rPr>
              <w:t>변경이력</w:t>
            </w:r>
          </w:p>
          <w:p w14:paraId="75403F6C" w14:textId="517BE9C8" w:rsidR="008127B8" w:rsidRPr="00C17E2B" w:rsidRDefault="00EF2C8D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/>
                <w:sz w:val="24"/>
              </w:rPr>
            </w:pPr>
            <w:r w:rsidRPr="00C17E2B">
              <w:rPr>
                <w:rFonts w:ascii="현대체Light" w:eastAsia="현대체Light" w:hAnsi="현대체Light" w:cs="바탕체"/>
                <w:sz w:val="24"/>
                <w:lang w:eastAsia="ko-KR"/>
              </w:rPr>
              <w:t>Revision History</w:t>
            </w:r>
          </w:p>
        </w:tc>
        <w:tc>
          <w:tcPr>
            <w:tcW w:w="7493" w:type="dxa"/>
            <w:shd w:val="clear" w:color="auto" w:fill="D9D9D9" w:themeFill="background1" w:themeFillShade="D9"/>
            <w:vAlign w:val="center"/>
          </w:tcPr>
          <w:p w14:paraId="3CCDF6F0" w14:textId="59BF7860" w:rsidR="008127B8" w:rsidRPr="00C17E2B" w:rsidRDefault="006D6800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/>
                <w:color w:val="0000FF"/>
                <w:sz w:val="22"/>
                <w:lang w:eastAsia="ko-KR"/>
              </w:rPr>
            </w:pPr>
            <w:r w:rsidRPr="00C17E2B">
              <w:rPr>
                <w:rFonts w:ascii="현대체Light" w:eastAsia="현대체Light" w:hAnsi="현대체Light"/>
                <w:color w:val="0000FF"/>
                <w:sz w:val="24"/>
                <w:lang w:eastAsia="ko-KR"/>
              </w:rPr>
              <w:t>[개발제품 명칭]</w:t>
            </w:r>
          </w:p>
          <w:p w14:paraId="448733D2" w14:textId="2D6DF7DA" w:rsidR="008127B8" w:rsidRPr="00C17E2B" w:rsidRDefault="00415B3B" w:rsidP="00415B3B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/>
                <w:sz w:val="24"/>
              </w:rPr>
            </w:pPr>
            <w:r w:rsidRPr="00C17E2B">
              <w:rPr>
                <w:rFonts w:ascii="현대체Light" w:eastAsia="현대체Light" w:hAnsi="현대체Light" w:cs="바탕체"/>
                <w:sz w:val="24"/>
                <w:lang w:eastAsia="ko-KR"/>
              </w:rPr>
              <w:t xml:space="preserve">Hardware Design </w:t>
            </w:r>
            <w:r w:rsidR="00EF70D5" w:rsidRPr="00C17E2B">
              <w:rPr>
                <w:rFonts w:ascii="현대체Light" w:eastAsia="현대체Light" w:hAnsi="현대체Light" w:cs="바탕체"/>
                <w:sz w:val="24"/>
                <w:lang w:eastAsia="ko-KR"/>
              </w:rPr>
              <w:t>Specification</w:t>
            </w:r>
            <w:r w:rsidRPr="00C17E2B">
              <w:rPr>
                <w:rFonts w:ascii="현대체Light" w:eastAsia="현대체Light" w:hAnsi="현대체Light" w:cs="바탕체"/>
                <w:sz w:val="24"/>
                <w:lang w:eastAsia="ko-KR"/>
              </w:rPr>
              <w:t xml:space="preserve"> (</w:t>
            </w:r>
            <w:r w:rsidR="009E30DB">
              <w:rPr>
                <w:rFonts w:ascii="현대체Light" w:eastAsia="현대체Light" w:hAnsi="현대체Light" w:cs="바탕체"/>
                <w:sz w:val="24"/>
                <w:lang w:eastAsia="ko-KR"/>
              </w:rPr>
              <w:t>HDR</w:t>
            </w:r>
            <w:r w:rsidRPr="00C17E2B">
              <w:rPr>
                <w:rFonts w:ascii="현대체Light" w:eastAsia="현대체Light" w:hAnsi="현대체Light" w:cs="바탕체"/>
                <w:sz w:val="24"/>
                <w:lang w:eastAsia="ko-KR"/>
              </w:rPr>
              <w:t>)</w:t>
            </w:r>
          </w:p>
        </w:tc>
      </w:tr>
    </w:tbl>
    <w:p w14:paraId="3C841D5F" w14:textId="77777777" w:rsidR="008127B8" w:rsidRPr="00C17E2B" w:rsidRDefault="008127B8" w:rsidP="001225B4">
      <w:pPr>
        <w:pStyle w:val="a5"/>
        <w:snapToGrid w:val="0"/>
        <w:spacing w:line="240" w:lineRule="auto"/>
        <w:ind w:firstLine="0"/>
        <w:rPr>
          <w:rFonts w:ascii="현대체Light" w:eastAsia="현대체Light" w:hAnsi="현대체Light"/>
          <w:sz w:val="2"/>
        </w:rPr>
      </w:pPr>
    </w:p>
    <w:tbl>
      <w:tblPr>
        <w:tblW w:w="974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4"/>
        <w:gridCol w:w="1134"/>
        <w:gridCol w:w="1276"/>
        <w:gridCol w:w="2935"/>
        <w:gridCol w:w="1070"/>
        <w:gridCol w:w="1098"/>
        <w:gridCol w:w="1107"/>
      </w:tblGrid>
      <w:tr w:rsidR="001225B4" w:rsidRPr="00C17E2B" w14:paraId="26D5DB49" w14:textId="77777777" w:rsidTr="00A309E1">
        <w:trPr>
          <w:cantSplit/>
          <w:trHeight w:val="265"/>
          <w:tblHeader/>
          <w:jc w:val="center"/>
        </w:trPr>
        <w:tc>
          <w:tcPr>
            <w:tcW w:w="112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61F89B8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버전</w:t>
            </w:r>
          </w:p>
          <w:p w14:paraId="3367ABB7" w14:textId="462CF77E" w:rsidR="001225B4" w:rsidRPr="00C17E2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ver</w:t>
            </w:r>
            <w:r w:rsidR="00EF2C8D" w:rsidRPr="00C17E2B">
              <w:rPr>
                <w:rFonts w:ascii="현대체Light" w:eastAsia="현대체Light" w:hAnsi="현대체Light" w:cstheme="majorHAnsi"/>
                <w:lang w:eastAsia="ko-KR"/>
              </w:rPr>
              <w:t>.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C96459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변경일자</w:t>
            </w:r>
          </w:p>
          <w:p w14:paraId="2B335C08" w14:textId="64BCA9C2" w:rsidR="001225B4" w:rsidRPr="00C17E2B" w:rsidRDefault="00EF2C8D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Date</w:t>
            </w:r>
          </w:p>
        </w:tc>
        <w:tc>
          <w:tcPr>
            <w:tcW w:w="4211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88B433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변경내용</w:t>
            </w:r>
          </w:p>
          <w:p w14:paraId="6C5E5C7F" w14:textId="78F7C53F" w:rsidR="001225B4" w:rsidRPr="00C17E2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Description</w:t>
            </w:r>
          </w:p>
        </w:tc>
        <w:tc>
          <w:tcPr>
            <w:tcW w:w="1070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1EC429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담당</w:t>
            </w:r>
          </w:p>
          <w:p w14:paraId="7B0F59D0" w14:textId="3D87FDC2" w:rsidR="001225B4" w:rsidRPr="00C17E2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Updated by</w:t>
            </w:r>
          </w:p>
        </w:tc>
        <w:tc>
          <w:tcPr>
            <w:tcW w:w="1098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6E316B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검토</w:t>
            </w:r>
          </w:p>
          <w:p w14:paraId="16F56D23" w14:textId="1CA1D4D2" w:rsidR="001225B4" w:rsidRPr="00C17E2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Reviewed by</w:t>
            </w:r>
          </w:p>
        </w:tc>
        <w:tc>
          <w:tcPr>
            <w:tcW w:w="1107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09769B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승인</w:t>
            </w:r>
          </w:p>
          <w:p w14:paraId="606892D5" w14:textId="183F1B5D" w:rsidR="001225B4" w:rsidRPr="00C17E2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Approved by</w:t>
            </w:r>
          </w:p>
        </w:tc>
      </w:tr>
      <w:tr w:rsidR="001225B4" w:rsidRPr="00C17E2B" w14:paraId="770A61E7" w14:textId="77777777" w:rsidTr="00A309E1">
        <w:trPr>
          <w:cantSplit/>
          <w:trHeight w:val="265"/>
          <w:tblHeader/>
          <w:jc w:val="center"/>
        </w:trPr>
        <w:tc>
          <w:tcPr>
            <w:tcW w:w="1124" w:type="dxa"/>
            <w:vMerge/>
            <w:tcBorders>
              <w:bottom w:val="double" w:sz="4" w:space="0" w:color="auto"/>
            </w:tcBorders>
            <w:vAlign w:val="center"/>
          </w:tcPr>
          <w:p w14:paraId="754A3431" w14:textId="77777777" w:rsidR="001225B4" w:rsidRPr="00C17E2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14:paraId="3AC1303D" w14:textId="20324BC1" w:rsidR="001225B4" w:rsidRPr="00C17E2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17B942" w14:textId="7355A89B" w:rsidR="006D6800" w:rsidRPr="00C17E2B" w:rsidRDefault="006D6800" w:rsidP="00947597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장/절, 쪽번호</w:t>
            </w:r>
          </w:p>
          <w:p w14:paraId="2064787E" w14:textId="3FA08B95" w:rsidR="001225B4" w:rsidRPr="00C17E2B" w:rsidRDefault="00947597" w:rsidP="00947597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Clause / Page</w:t>
            </w:r>
          </w:p>
        </w:tc>
        <w:tc>
          <w:tcPr>
            <w:tcW w:w="293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1C79EC" w14:textId="77777777" w:rsidR="006D6800" w:rsidRPr="00C17E2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요약</w:t>
            </w:r>
          </w:p>
          <w:p w14:paraId="496F3591" w14:textId="4287001F" w:rsidR="001225B4" w:rsidRPr="00C17E2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Summary</w:t>
            </w:r>
          </w:p>
        </w:tc>
        <w:tc>
          <w:tcPr>
            <w:tcW w:w="1070" w:type="dxa"/>
            <w:vMerge/>
            <w:tcBorders>
              <w:bottom w:val="double" w:sz="4" w:space="0" w:color="auto"/>
            </w:tcBorders>
          </w:tcPr>
          <w:p w14:paraId="4A66D391" w14:textId="77777777" w:rsidR="001225B4" w:rsidRPr="00C17E2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098" w:type="dxa"/>
            <w:vMerge/>
            <w:tcBorders>
              <w:bottom w:val="double" w:sz="4" w:space="0" w:color="auto"/>
            </w:tcBorders>
          </w:tcPr>
          <w:p w14:paraId="65CF3DFC" w14:textId="77777777" w:rsidR="001225B4" w:rsidRPr="00C17E2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107" w:type="dxa"/>
            <w:vMerge/>
            <w:tcBorders>
              <w:bottom w:val="double" w:sz="4" w:space="0" w:color="auto"/>
            </w:tcBorders>
          </w:tcPr>
          <w:p w14:paraId="5A89E45B" w14:textId="77777777" w:rsidR="001225B4" w:rsidRPr="00C17E2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</w:tr>
      <w:tr w:rsidR="00947597" w:rsidRPr="00C17E2B" w14:paraId="0F343956" w14:textId="77777777" w:rsidTr="00251F2D">
        <w:trPr>
          <w:cantSplit/>
          <w:trHeight w:val="480"/>
          <w:tblHeader/>
          <w:jc w:val="center"/>
        </w:trPr>
        <w:tc>
          <w:tcPr>
            <w:tcW w:w="112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5ADBDE" w14:textId="45743E8C" w:rsidR="00947597" w:rsidRPr="00C17E2B" w:rsidRDefault="00696CA4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/>
                <w:lang w:eastAsia="ko-KR"/>
              </w:rPr>
              <w:t>0</w:t>
            </w:r>
            <w:r w:rsidR="00947597" w:rsidRPr="00C17E2B">
              <w:rPr>
                <w:rFonts w:ascii="현대체Light" w:eastAsia="현대체Light" w:hAnsi="현대체Light" w:cstheme="majorHAnsi"/>
                <w:lang w:eastAsia="ko-KR"/>
              </w:rPr>
              <w:t>.</w:t>
            </w:r>
            <w:r>
              <w:rPr>
                <w:rFonts w:ascii="현대체Light" w:eastAsia="현대체Light" w:hAnsi="현대체Light" w:cstheme="majorHAnsi"/>
                <w:lang w:eastAsia="ko-KR"/>
              </w:rPr>
              <w:t>1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CB1C4B8" w14:textId="22E76C12" w:rsidR="00947597" w:rsidRPr="00C17E2B" w:rsidRDefault="00947597" w:rsidP="00251F2D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202</w:t>
            </w:r>
            <w:r w:rsidR="00251F2D" w:rsidRPr="00C17E2B">
              <w:rPr>
                <w:rFonts w:ascii="현대체Light" w:eastAsia="현대체Light" w:hAnsi="현대체Light" w:cstheme="majorHAnsi"/>
                <w:lang w:eastAsia="ko-KR"/>
              </w:rPr>
              <w:t>4</w:t>
            </w:r>
            <w:r w:rsidR="00415B3B" w:rsidRPr="00C17E2B">
              <w:rPr>
                <w:rFonts w:ascii="현대체Light" w:eastAsia="현대체Light" w:hAnsi="현대체Light" w:cstheme="majorHAnsi"/>
                <w:lang w:eastAsia="ko-KR"/>
              </w:rPr>
              <w:t>-</w:t>
            </w:r>
            <w:r w:rsidR="0006019F" w:rsidRPr="00C17E2B">
              <w:rPr>
                <w:rFonts w:ascii="현대체Light" w:eastAsia="현대체Light" w:hAnsi="현대체Light" w:cstheme="majorHAnsi"/>
                <w:lang w:eastAsia="ko-KR"/>
              </w:rPr>
              <w:t>09</w:t>
            </w: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-</w:t>
            </w:r>
            <w:r w:rsidR="0006019F" w:rsidRPr="00C17E2B">
              <w:rPr>
                <w:rFonts w:ascii="현대체Light" w:eastAsia="현대체Light" w:hAnsi="현대체Light" w:cstheme="majorHAnsi"/>
                <w:lang w:eastAsia="ko-KR"/>
              </w:rPr>
              <w:t>10</w:t>
            </w:r>
          </w:p>
        </w:tc>
        <w:tc>
          <w:tcPr>
            <w:tcW w:w="127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AD47DFE" w14:textId="77777777" w:rsidR="00947597" w:rsidRPr="00C17E2B" w:rsidRDefault="00947597" w:rsidP="00A309E1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293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F2471F" w14:textId="5DC5379C" w:rsidR="00947597" w:rsidRPr="00C17E2B" w:rsidRDefault="00251F2D" w:rsidP="00A309E1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최초 작성</w:t>
            </w:r>
          </w:p>
        </w:tc>
        <w:tc>
          <w:tcPr>
            <w:tcW w:w="10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D9F65E6" w14:textId="76346F4D" w:rsidR="00947597" w:rsidRPr="00C17E2B" w:rsidRDefault="0006019F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한승한</w:t>
            </w:r>
          </w:p>
        </w:tc>
        <w:tc>
          <w:tcPr>
            <w:tcW w:w="10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150924" w14:textId="54B277E2" w:rsidR="00947597" w:rsidRPr="00C17E2B" w:rsidRDefault="0006019F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이용국</w:t>
            </w:r>
          </w:p>
        </w:tc>
        <w:tc>
          <w:tcPr>
            <w:tcW w:w="110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0C62B9" w14:textId="7BFF8A7B" w:rsidR="00947597" w:rsidRPr="00C17E2B" w:rsidRDefault="0006019F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정태혁</w:t>
            </w:r>
          </w:p>
        </w:tc>
      </w:tr>
      <w:tr w:rsidR="00EA1021" w:rsidRPr="00C17E2B" w14:paraId="316F5B90" w14:textId="77777777" w:rsidTr="00251F2D">
        <w:trPr>
          <w:cantSplit/>
          <w:trHeight w:val="408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35406594" w14:textId="725A0A57" w:rsidR="00EA1021" w:rsidRPr="00C17E2B" w:rsidRDefault="00EA1021" w:rsidP="00EA1021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/>
                <w:lang w:eastAsia="ko-KR"/>
              </w:rPr>
              <w:t>0</w:t>
            </w: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.</w:t>
            </w:r>
            <w:r>
              <w:rPr>
                <w:rFonts w:ascii="현대체Light" w:eastAsia="현대체Light" w:hAnsi="현대체Light" w:cstheme="majorHAnsi"/>
                <w:lang w:eastAsia="ko-KR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285AFD8" w14:textId="3CEA619B" w:rsidR="00EA1021" w:rsidRPr="00C17E2B" w:rsidRDefault="00EA1021" w:rsidP="00EA1021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2024-09-</w:t>
            </w:r>
            <w:r>
              <w:rPr>
                <w:rFonts w:ascii="현대체Light" w:eastAsia="현대체Light" w:hAnsi="현대체Light" w:cstheme="majorHAnsi"/>
                <w:lang w:eastAsia="ko-KR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B7931C" w14:textId="77777777" w:rsidR="00EA1021" w:rsidRPr="00C17E2B" w:rsidRDefault="00EA1021" w:rsidP="00EA1021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</w:tcPr>
          <w:p w14:paraId="6693885E" w14:textId="37E73089" w:rsidR="00EA1021" w:rsidRPr="00C17E2B" w:rsidRDefault="00EA1021" w:rsidP="00EA1021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lang w:eastAsia="ko-KR"/>
              </w:rPr>
              <w:t>2차 제출본 작성</w:t>
            </w:r>
          </w:p>
        </w:tc>
        <w:tc>
          <w:tcPr>
            <w:tcW w:w="1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35DE8" w14:textId="43917E62" w:rsidR="00EA1021" w:rsidRPr="00C17E2B" w:rsidRDefault="00EA1021" w:rsidP="00EA1021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한승한</w:t>
            </w:r>
          </w:p>
        </w:tc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66C5D" w14:textId="3FAA59A2" w:rsidR="00EA1021" w:rsidRPr="00C17E2B" w:rsidRDefault="00EA1021" w:rsidP="00EA1021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이용국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818E1" w14:textId="053D6223" w:rsidR="00EA1021" w:rsidRPr="00C17E2B" w:rsidRDefault="00EA1021" w:rsidP="00EA1021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정태혁</w:t>
            </w:r>
          </w:p>
        </w:tc>
      </w:tr>
      <w:tr w:rsidR="002D12D7" w:rsidRPr="00C17E2B" w14:paraId="4C602583" w14:textId="77777777" w:rsidTr="00E61FCA">
        <w:trPr>
          <w:cantSplit/>
          <w:trHeight w:val="413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1C673846" w14:textId="3D698397" w:rsidR="002D12D7" w:rsidRPr="00C17E2B" w:rsidRDefault="002D12D7" w:rsidP="002D12D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lang w:eastAsia="ko-KR"/>
              </w:rPr>
              <w:t>0</w:t>
            </w:r>
            <w:r>
              <w:rPr>
                <w:rFonts w:ascii="현대체Light" w:eastAsia="현대체Light" w:hAnsi="현대체Light" w:cstheme="majorHAnsi"/>
                <w:lang w:eastAsia="ko-KR"/>
              </w:rPr>
              <w:t>.3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EE6883B" w14:textId="58F4E16F" w:rsidR="002D12D7" w:rsidRPr="00C17E2B" w:rsidRDefault="002D12D7" w:rsidP="002D12D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/>
                <w:lang w:eastAsia="ko-KR"/>
              </w:rPr>
              <w:t>2024-10</w:t>
            </w: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-</w:t>
            </w:r>
            <w:r>
              <w:rPr>
                <w:rFonts w:ascii="현대체Light" w:eastAsia="현대체Light" w:hAnsi="현대체Light" w:cstheme="majorHAnsi"/>
                <w:lang w:eastAsia="ko-KR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051F1E" w14:textId="77777777" w:rsidR="002D12D7" w:rsidRPr="00C17E2B" w:rsidRDefault="002D12D7" w:rsidP="002D12D7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</w:tcPr>
          <w:p w14:paraId="38879A04" w14:textId="0CE37878" w:rsidR="002D12D7" w:rsidRPr="00C17E2B" w:rsidRDefault="002D12D7" w:rsidP="002D12D7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lang w:eastAsia="ko-KR"/>
              </w:rPr>
              <w:t>3차 제출본 작성</w:t>
            </w:r>
          </w:p>
        </w:tc>
        <w:tc>
          <w:tcPr>
            <w:tcW w:w="1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2C564E" w14:textId="69740049" w:rsidR="002D12D7" w:rsidRPr="00C17E2B" w:rsidRDefault="002D12D7" w:rsidP="002D12D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한승한</w:t>
            </w:r>
          </w:p>
        </w:tc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7D9C8" w14:textId="223BF226" w:rsidR="002D12D7" w:rsidRPr="00C17E2B" w:rsidRDefault="002D12D7" w:rsidP="002D12D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이용국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AB9A1" w14:textId="70C5586B" w:rsidR="002D12D7" w:rsidRPr="00C17E2B" w:rsidRDefault="002D12D7" w:rsidP="002D12D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정태혁</w:t>
            </w:r>
          </w:p>
        </w:tc>
      </w:tr>
      <w:tr w:rsidR="00E61FCA" w:rsidRPr="00C17E2B" w14:paraId="40AB22FA" w14:textId="77777777" w:rsidTr="00251F2D">
        <w:trPr>
          <w:cantSplit/>
          <w:trHeight w:val="413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8" w:space="0" w:color="auto"/>
            </w:tcBorders>
          </w:tcPr>
          <w:p w14:paraId="4B624CCA" w14:textId="366E2816" w:rsidR="00E61FCA" w:rsidRDefault="00E61FCA" w:rsidP="00E61FCA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lang w:eastAsia="ko-KR"/>
              </w:rPr>
              <w:t>0.4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8" w:space="0" w:color="auto"/>
            </w:tcBorders>
          </w:tcPr>
          <w:p w14:paraId="1528BC46" w14:textId="6FAEBFBE" w:rsidR="00E61FCA" w:rsidRDefault="00E61FCA" w:rsidP="00E61FCA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/>
                <w:lang w:eastAsia="ko-KR"/>
              </w:rPr>
              <w:t>2024-10</w:t>
            </w:r>
            <w:r w:rsidRPr="00C17E2B">
              <w:rPr>
                <w:rFonts w:ascii="현대체Light" w:eastAsia="현대체Light" w:hAnsi="현대체Light" w:cstheme="majorHAnsi"/>
                <w:lang w:eastAsia="ko-KR"/>
              </w:rPr>
              <w:t>-</w:t>
            </w:r>
            <w:r>
              <w:rPr>
                <w:rFonts w:ascii="현대체Light" w:eastAsia="현대체Light" w:hAnsi="현대체Light" w:cstheme="majorHAnsi"/>
                <w:lang w:eastAsia="ko-KR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8" w:space="0" w:color="auto"/>
            </w:tcBorders>
          </w:tcPr>
          <w:p w14:paraId="56CB8991" w14:textId="77777777" w:rsidR="00E61FCA" w:rsidRPr="00C17E2B" w:rsidRDefault="00E61FCA" w:rsidP="00E61FCA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8" w:space="0" w:color="auto"/>
            </w:tcBorders>
          </w:tcPr>
          <w:p w14:paraId="59696C19" w14:textId="29571A1D" w:rsidR="00E61FCA" w:rsidRDefault="00E61FCA" w:rsidP="00E61FCA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lang w:eastAsia="ko-KR"/>
              </w:rPr>
              <w:t>4차 제출본 작성</w:t>
            </w:r>
          </w:p>
        </w:tc>
        <w:tc>
          <w:tcPr>
            <w:tcW w:w="107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C64CE8D" w14:textId="3B2402EC" w:rsidR="00E61FCA" w:rsidRPr="00C17E2B" w:rsidRDefault="00E61FCA" w:rsidP="00E61FCA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한승한</w:t>
            </w:r>
          </w:p>
        </w:tc>
        <w:tc>
          <w:tcPr>
            <w:tcW w:w="1098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254DE67" w14:textId="6F90F132" w:rsidR="00E61FCA" w:rsidRPr="00C17E2B" w:rsidRDefault="00E61FCA" w:rsidP="00E61FCA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이용국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CE4CD78" w14:textId="268206B9" w:rsidR="00E61FCA" w:rsidRPr="00C17E2B" w:rsidRDefault="00E61FCA" w:rsidP="00E61FCA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C17E2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정태혁</w:t>
            </w:r>
          </w:p>
        </w:tc>
      </w:tr>
    </w:tbl>
    <w:p w14:paraId="4CFAF486" w14:textId="77777777" w:rsidR="00947597" w:rsidRPr="00C17E2B" w:rsidRDefault="00947597" w:rsidP="00947597">
      <w:pPr>
        <w:pStyle w:val="E"/>
        <w:snapToGrid w:val="0"/>
        <w:spacing w:line="240" w:lineRule="auto"/>
        <w:rPr>
          <w:rFonts w:ascii="현대체Light" w:eastAsia="현대체Light" w:hAnsi="현대체Light"/>
        </w:rPr>
      </w:pPr>
    </w:p>
    <w:p w14:paraId="52838D20" w14:textId="77777777" w:rsidR="00947597" w:rsidRPr="00C17E2B" w:rsidRDefault="00947597" w:rsidP="00947597">
      <w:pPr>
        <w:pStyle w:val="E"/>
        <w:snapToGrid w:val="0"/>
        <w:spacing w:line="240" w:lineRule="auto"/>
        <w:rPr>
          <w:rFonts w:ascii="현대체Light" w:eastAsia="현대체Light" w:hAnsi="현대체Light"/>
        </w:rPr>
      </w:pPr>
    </w:p>
    <w:p w14:paraId="350924C1" w14:textId="3AD3C546" w:rsidR="00F87A7F" w:rsidRPr="00C17E2B" w:rsidRDefault="00F87A7F" w:rsidP="001225B4">
      <w:pPr>
        <w:snapToGrid w:val="0"/>
        <w:spacing w:line="240" w:lineRule="auto"/>
        <w:rPr>
          <w:rFonts w:ascii="현대체Light" w:eastAsia="현대체Light" w:hAnsi="현대체Light"/>
          <w:sz w:val="18"/>
          <w:lang w:eastAsia="ko-KR"/>
        </w:rPr>
      </w:pPr>
    </w:p>
    <w:p w14:paraId="6943DB01" w14:textId="77777777" w:rsidR="00F87A7F" w:rsidRPr="00C17E2B" w:rsidRDefault="00F87A7F" w:rsidP="001225B4">
      <w:pPr>
        <w:snapToGrid w:val="0"/>
        <w:spacing w:line="240" w:lineRule="auto"/>
        <w:rPr>
          <w:rFonts w:ascii="현대체Light" w:eastAsia="현대체Light" w:hAnsi="현대체Light"/>
          <w:sz w:val="18"/>
          <w:lang w:eastAsia="ko-KR"/>
        </w:rPr>
      </w:pPr>
    </w:p>
    <w:sectPr w:rsidR="00F87A7F" w:rsidRPr="00C17E2B" w:rsidSect="001E4C79">
      <w:footerReference w:type="default" r:id="rId45"/>
      <w:pgSz w:w="11907" w:h="16839" w:code="9"/>
      <w:pgMar w:top="567" w:right="1077" w:bottom="567" w:left="1077" w:header="680" w:footer="51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1BD82" w14:textId="77777777" w:rsidR="002B1860" w:rsidRDefault="002B1860">
      <w:r>
        <w:separator/>
      </w:r>
    </w:p>
  </w:endnote>
  <w:endnote w:type="continuationSeparator" w:id="0">
    <w:p w14:paraId="3731FBF6" w14:textId="77777777" w:rsidR="002B1860" w:rsidRDefault="002B1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현대체Light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1" w:subsetted="1" w:fontKey="{A134894B-484E-49C6-9E6A-6938F073FE05}"/>
    <w:embedBold r:id="rId2" w:subsetted="1" w:fontKey="{576DA250-3F55-4EE6-B566-9C58F7AB26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021C5E-0141-4BC7-B1F9-86AE961DC923}"/>
    <w:embedBold r:id="rId4" w:fontKey="{560C0EBA-F63F-43F3-B97C-302233B6CCCE}"/>
  </w:font>
  <w:font w:name="현대체Medium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5" w:subsetted="1" w:fontKey="{EC2D80EC-5D6C-4900-9E00-935BA401BA5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901DED77-39DC-4E46-880E-AE08AB40858A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현대체 Bold"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平成角ゴシックW5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현대체 Medium"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HD현대체  Medium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7" w:subsetted="1" w:fontKey="{B99DFB13-E972-4669-8453-8D1765426366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5F6DC465-7489-4741-9517-F75A75023757}"/>
  </w:font>
  <w:font w:name="HD현대체 Bold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9" w:subsetted="1" w:fontKey="{6E066006-3882-4F80-8379-91B6C2B01C61}"/>
  </w:font>
  <w:font w:name="현대체Bold"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현대체 Light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10" w:subsetted="1" w:fontKey="{67550642-30BC-446A-8917-C7F952B921CA}"/>
    <w:embedBold r:id="rId11" w:subsetted="1" w:fontKey="{CFA4F9CB-5262-4276-B006-20FE0DAC3B52}"/>
  </w:font>
  <w:font w:name="HD현대체  Light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4EA2B" w14:textId="56181E5A" w:rsidR="002B1860" w:rsidRDefault="002B1860">
    <w:pPr>
      <w:pStyle w:val="aa"/>
    </w:pPr>
    <w:r>
      <w:rPr>
        <w:noProof/>
        <w:lang w:eastAsia="ko-KR"/>
      </w:rPr>
      <w:drawing>
        <wp:anchor distT="0" distB="0" distL="114300" distR="114300" simplePos="0" relativeHeight="251659776" behindDoc="0" locked="0" layoutInCell="1" allowOverlap="1" wp14:anchorId="7F4F03EA" wp14:editId="06176D16">
          <wp:simplePos x="0" y="0"/>
          <wp:positionH relativeFrom="page">
            <wp:posOffset>3232785</wp:posOffset>
          </wp:positionH>
          <wp:positionV relativeFrom="page">
            <wp:posOffset>10053320</wp:posOffset>
          </wp:positionV>
          <wp:extent cx="1095375" cy="180975"/>
          <wp:effectExtent l="0" t="0" r="9525" b="9525"/>
          <wp:wrapNone/>
          <wp:docPr id="48" name="図 12" descr="logo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logo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fldSimple w:instr=" SUBJECT  \* MERGEFORMAT ">
      <w:r w:rsidR="003636BD">
        <w:t>I1N0-SR18-0101</w:t>
      </w:r>
    </w:fldSimple>
    <w:r>
      <w:rPr>
        <w:rFonts w:hint="eastAsia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55</w:t>
    </w:r>
    <w:r>
      <w:rPr>
        <w:noProof/>
      </w:rPr>
      <w:fldChar w:fldCharType="end"/>
    </w:r>
    <w:r>
      <w:rPr>
        <w:rFonts w:hint="eastAsia"/>
      </w:rPr>
      <w:tab/>
    </w:r>
    <w:r>
      <w:rPr>
        <w:rFonts w:hint="eastAsia"/>
      </w:rPr>
      <w:tab/>
    </w:r>
  </w:p>
  <w:p w14:paraId="64A842AB" w14:textId="7ED7A5BE" w:rsidR="002B1860" w:rsidRDefault="00B41AE2">
    <w:pPr>
      <w:pStyle w:val="aa"/>
    </w:pPr>
    <w:fldSimple w:instr=" TITLE  \* MERGEFORMAT ">
      <w:r w:rsidR="003636BD">
        <w:t xml:space="preserve">HDS </w:t>
      </w:r>
      <w:r w:rsidR="003636BD" w:rsidRPr="003636BD">
        <w:rPr>
          <w:rFonts w:ascii="맑은 고딕" w:eastAsia="맑은 고딕" w:hAnsi="맑은 고딕" w:cs="맑은 고딕" w:hint="eastAsia"/>
        </w:rPr>
        <w:t>템플릿</w:t>
      </w:r>
    </w:fldSimple>
    <w:r w:rsidR="002B1860"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D6A" w14:textId="77777777" w:rsidR="002B1860" w:rsidRDefault="002B1860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12614A58" w14:textId="0A184F68" w:rsidR="002B1860" w:rsidRDefault="002B1860" w:rsidP="00942F6B">
    <w:pPr>
      <w:pStyle w:val="aa"/>
      <w:tabs>
        <w:tab w:val="right" w:pos="9720"/>
      </w:tabs>
      <w:adjustRightInd w:val="0"/>
      <w:snapToGrid w:val="0"/>
      <w:spacing w:line="240" w:lineRule="auto"/>
    </w:pPr>
    <w:r w:rsidRPr="00DA36B3">
      <w:rPr>
        <w:noProof/>
        <w:color w:val="0000FF"/>
        <w:lang w:eastAsia="ko-KR"/>
      </w:rPr>
      <w:drawing>
        <wp:anchor distT="0" distB="0" distL="114300" distR="114300" simplePos="0" relativeHeight="251661824" behindDoc="0" locked="0" layoutInCell="1" allowOverlap="1" wp14:anchorId="449E082E" wp14:editId="72DBA685">
          <wp:simplePos x="0" y="0"/>
          <wp:positionH relativeFrom="margin">
            <wp:align>center</wp:align>
          </wp:positionH>
          <wp:positionV relativeFrom="paragraph">
            <wp:posOffset>27077</wp:posOffset>
          </wp:positionV>
          <wp:extent cx="1219835" cy="332740"/>
          <wp:effectExtent l="0" t="0" r="0" b="0"/>
          <wp:wrapNone/>
          <wp:docPr id="49" name="그림 7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3327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문서번호]</w:t>
    </w:r>
    <w:r w:rsidRPr="00DA36B3">
      <w:rPr>
        <w:rFonts w:ascii="현대체Medium" w:eastAsia="현대체Medium" w:hAnsi="현대체Medium"/>
        <w:color w:val="0000FF"/>
        <w:lang w:eastAsia="ko-KR"/>
      </w:rPr>
      <w:t xml:space="preserve"> </w:t>
    </w:r>
    <w:r w:rsidRPr="00942F6B">
      <w:rPr>
        <w:rFonts w:ascii="현대체Medium" w:eastAsia="현대체Medium" w:hAnsi="현대체Medium" w:hint="eastAsia"/>
        <w:lang w:eastAsia="ko-KR"/>
      </w:rPr>
      <w:t>V</w:t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버전번호]</w:t>
    </w:r>
    <w:r w:rsidRPr="00942F6B">
      <w:rPr>
        <w:rFonts w:ascii="현대체Medium" w:eastAsia="현대체Medium" w:hAnsi="현대체Medium" w:hint="eastAsia"/>
      </w:rPr>
      <w:tab/>
    </w:r>
    <w:r w:rsidRPr="00942F6B">
      <w:rPr>
        <w:rFonts w:ascii="현대체Medium" w:eastAsia="현대체Medium" w:hAnsi="현대체Medium" w:hint="eastAsia"/>
      </w:rPr>
      <w:tab/>
    </w:r>
    <w:r w:rsidRPr="00942F6B">
      <w:rPr>
        <w:rFonts w:ascii="현대체Medium" w:eastAsia="현대체Medium" w:hAnsi="현대체Medium" w:cs="바탕체" w:hint="eastAsia"/>
        <w:lang w:eastAsia="ko-KR"/>
      </w:rPr>
      <w:t>쪽번호</w:t>
    </w:r>
    <w:r w:rsidRPr="00942F6B">
      <w:rPr>
        <w:rFonts w:ascii="현대체Medium" w:eastAsia="현대체Medium" w:hAnsi="현대체Medium" w:hint="eastAsia"/>
      </w:rPr>
      <w:t xml:space="preserve"> </w:t>
    </w:r>
    <w:r w:rsidRPr="00942F6B">
      <w:rPr>
        <w:rFonts w:ascii="현대체Medium" w:eastAsia="현대체Medium" w:hAnsi="현대체Medium"/>
      </w:rPr>
      <w:fldChar w:fldCharType="begin"/>
    </w:r>
    <w:r w:rsidRPr="00942F6B">
      <w:rPr>
        <w:rFonts w:ascii="현대체Medium" w:eastAsia="현대체Medium" w:hAnsi="현대체Medium"/>
      </w:rPr>
      <w:instrText>PAGE   \* MERGEFORMAT</w:instrText>
    </w:r>
    <w:r w:rsidRPr="00942F6B">
      <w:rPr>
        <w:rFonts w:ascii="현대체Medium" w:eastAsia="현대체Medium" w:hAnsi="현대체Medium"/>
      </w:rPr>
      <w:fldChar w:fldCharType="separate"/>
    </w:r>
    <w:r>
      <w:rPr>
        <w:rFonts w:ascii="현대체Medium" w:eastAsia="현대체Medium" w:hAnsi="현대체Medium"/>
        <w:noProof/>
      </w:rPr>
      <w:t>2</w:t>
    </w:r>
    <w:r w:rsidRPr="00942F6B">
      <w:rPr>
        <w:rFonts w:ascii="현대체Medium" w:eastAsia="현대체Medium" w:hAnsi="현대체Medium"/>
        <w:noProof/>
      </w:rPr>
      <w:fldChar w:fldCharType="end"/>
    </w:r>
    <w:r w:rsidRPr="00942F6B">
      <w:rPr>
        <w:rFonts w:ascii="현대체Medium" w:eastAsia="현대체Medium" w:hAnsi="현대체Medium" w:hint="eastAsia"/>
      </w:rPr>
      <w:t xml:space="preserve"> of</w:t>
    </w:r>
    <w:r w:rsidRPr="00942F6B">
      <w:rPr>
        <w:rFonts w:ascii="현대체Medium" w:eastAsia="현대체Medium" w:hAnsi="현대체Medium"/>
      </w:rPr>
      <w:t xml:space="preserve"> </w:t>
    </w:r>
    <w:r w:rsidRPr="00942F6B">
      <w:rPr>
        <w:rFonts w:ascii="현대체Medium" w:eastAsia="현대체Medium" w:hAnsi="현대체Medium"/>
        <w:noProof/>
      </w:rPr>
      <w:fldChar w:fldCharType="begin"/>
    </w:r>
    <w:r w:rsidRPr="00942F6B">
      <w:rPr>
        <w:rFonts w:ascii="현대체Medium" w:eastAsia="현대체Medium" w:hAnsi="현대체Medium"/>
        <w:noProof/>
      </w:rPr>
      <w:instrText xml:space="preserve"> NUMPAGES  </w:instrText>
    </w:r>
    <w:r w:rsidRPr="00942F6B">
      <w:rPr>
        <w:rFonts w:ascii="현대체Medium" w:eastAsia="현대체Medium" w:hAnsi="현대체Medium"/>
        <w:noProof/>
      </w:rPr>
      <w:fldChar w:fldCharType="separate"/>
    </w:r>
    <w:r w:rsidR="003636BD">
      <w:rPr>
        <w:rFonts w:ascii="현대체Medium" w:eastAsia="현대체Medium" w:hAnsi="현대체Medium"/>
        <w:noProof/>
      </w:rPr>
      <w:t>94</w:t>
    </w:r>
    <w:r w:rsidRPr="00942F6B">
      <w:rPr>
        <w:rFonts w:ascii="현대체Medium" w:eastAsia="현대체Medium" w:hAnsi="현대체Medium"/>
        <w:noProof/>
      </w:rPr>
      <w:fldChar w:fldCharType="end"/>
    </w:r>
  </w:p>
  <w:p w14:paraId="4F4FD1B5" w14:textId="2569E844" w:rsidR="002B1860" w:rsidRPr="00204350" w:rsidRDefault="002B1860" w:rsidP="00942F6B">
    <w:pPr>
      <w:pStyle w:val="aa"/>
      <w:adjustRightInd w:val="0"/>
      <w:snapToGrid w:val="0"/>
      <w:spacing w:line="240" w:lineRule="auto"/>
    </w:pPr>
    <w:r w:rsidRPr="00DA36B3">
      <w:rPr>
        <w:noProof/>
        <w:color w:val="0000FF"/>
        <w:lang w:eastAsia="ko-KR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6233AFC4" wp14:editId="6F9025E3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8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234162" id="Line 14" o:spid="_x0000_s1026" style="position:absolute;left:0;text-align:left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YPFwIAACo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SdKGDxcCAAAq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작성일자]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932E9" w14:textId="3C55A871" w:rsidR="002B1860" w:rsidRPr="00942F6B" w:rsidRDefault="002B1860" w:rsidP="00F86EB4">
    <w:pPr>
      <w:pStyle w:val="aa"/>
      <w:tabs>
        <w:tab w:val="right" w:pos="9720"/>
      </w:tabs>
      <w:spacing w:line="240" w:lineRule="auto"/>
      <w:rPr>
        <w:rFonts w:ascii="현대체Medium" w:eastAsia="현대체Medium" w:hAnsi="현대체Medium"/>
        <w:lang w:eastAsia="ko-KR"/>
      </w:rPr>
    </w:pPr>
    <w:r w:rsidRPr="00942F6B">
      <w:rPr>
        <w:rFonts w:ascii="현대체Medium" w:eastAsia="현대체Medium" w:hAnsi="현대체Medium"/>
        <w:noProof/>
        <w:color w:val="FF0000"/>
        <w:lang w:eastAsia="ko-KR"/>
      </w:rPr>
      <w:drawing>
        <wp:anchor distT="0" distB="0" distL="114300" distR="114300" simplePos="0" relativeHeight="251664896" behindDoc="0" locked="0" layoutInCell="1" allowOverlap="1" wp14:anchorId="338C7428" wp14:editId="7FB1383F">
          <wp:simplePos x="0" y="0"/>
          <wp:positionH relativeFrom="margin">
            <wp:posOffset>2483587</wp:posOffset>
          </wp:positionH>
          <wp:positionV relativeFrom="paragraph">
            <wp:posOffset>-99961</wp:posOffset>
          </wp:positionV>
          <wp:extent cx="1219835" cy="274953"/>
          <wp:effectExtent l="0" t="0" r="0" b="0"/>
          <wp:wrapNone/>
          <wp:docPr id="5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2F6B">
      <w:rPr>
        <w:rFonts w:ascii="현대체Medium" w:eastAsia="현대체Medium" w:hAnsi="현대체Medium"/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0560" behindDoc="0" locked="0" layoutInCell="1" allowOverlap="1" wp14:anchorId="22E77DBE" wp14:editId="249F1ACF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1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3D313A" id="Line 14" o:spid="_x0000_s1026" style="position:absolute;left:0;text-align:left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LhFw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mRAi4RcCAAAr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942F6B">
      <w:rPr>
        <w:rFonts w:ascii="현대체Medium" w:eastAsia="현대체Medium" w:hAnsi="현대체Medium"/>
      </w:rPr>
      <w:tab/>
    </w:r>
    <w:r w:rsidRPr="00942F6B">
      <w:rPr>
        <w:rFonts w:ascii="현대체Medium" w:eastAsia="현대체Medium" w:hAnsi="현대체Medium" w:hint="eastAsia"/>
        <w:lang w:eastAsia="ko-KR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64EB7" w14:textId="77777777" w:rsidR="002B1860" w:rsidRDefault="002B1860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7C76A9A7" w14:textId="3727F968" w:rsidR="002B1860" w:rsidRPr="004E66A6" w:rsidRDefault="002B1860" w:rsidP="00942F6B">
    <w:pPr>
      <w:pStyle w:val="aa"/>
      <w:tabs>
        <w:tab w:val="right" w:pos="9720"/>
      </w:tabs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4E66A6">
      <w:rPr>
        <w:rFonts w:ascii="Cambria" w:eastAsia="HD현대체  Medium" w:hAnsi="Cambria"/>
        <w:color w:val="000000" w:themeColor="text1"/>
        <w:lang w:eastAsia="ko-KR"/>
      </w:rPr>
      <w:t>[</w:t>
    </w:r>
    <w:r w:rsidRPr="004E66A6">
      <w:rPr>
        <w:rFonts w:ascii="Cambria" w:eastAsia="HD현대체  Medium" w:hAnsi="Cambria"/>
        <w:color w:val="000000" w:themeColor="text1"/>
        <w:lang w:eastAsia="ko-KR"/>
      </w:rPr>
      <w:t>문서번호</w:t>
    </w:r>
    <w:r w:rsidRPr="004E66A6">
      <w:rPr>
        <w:rFonts w:ascii="Cambria" w:eastAsia="HD현대체  Medium" w:hAnsi="Cambria"/>
        <w:color w:val="000000" w:themeColor="text1"/>
        <w:lang w:eastAsia="ko-KR"/>
      </w:rPr>
      <w:t>] Vx.x</w: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w:drawing>
        <wp:anchor distT="0" distB="0" distL="114300" distR="114300" simplePos="0" relativeHeight="251661312" behindDoc="0" locked="0" layoutInCell="1" allowOverlap="1" wp14:anchorId="088173CC" wp14:editId="059A3B6B">
          <wp:simplePos x="0" y="0"/>
          <wp:positionH relativeFrom="margin">
            <wp:posOffset>2483587</wp:posOffset>
          </wp:positionH>
          <wp:positionV relativeFrom="paragraph">
            <wp:posOffset>52439</wp:posOffset>
          </wp:positionV>
          <wp:extent cx="1219835" cy="274953"/>
          <wp:effectExtent l="0" t="0" r="0" b="0"/>
          <wp:wrapNone/>
          <wp:docPr id="24" name="그림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fldChar w:fldCharType="begin"/>
    </w:r>
    <w:r w:rsidRPr="004E66A6">
      <w:rPr>
        <w:rFonts w:ascii="Cambria" w:eastAsia="HD현대체  Medium" w:hAnsi="Cambria"/>
        <w:color w:val="000000" w:themeColor="text1"/>
      </w:rPr>
      <w:instrText>PAGE   \* MERGEFORMAT</w:instrText>
    </w:r>
    <w:r w:rsidRPr="004E66A6">
      <w:rPr>
        <w:rFonts w:ascii="Cambria" w:eastAsia="HD현대체  Medium" w:hAnsi="Cambria"/>
        <w:color w:val="000000" w:themeColor="text1"/>
      </w:rPr>
      <w:fldChar w:fldCharType="separate"/>
    </w:r>
    <w:r w:rsidR="00C40A67">
      <w:rPr>
        <w:rFonts w:ascii="Cambria" w:eastAsia="HD현대체  Medium" w:hAnsi="Cambria"/>
        <w:noProof/>
        <w:color w:val="000000" w:themeColor="text1"/>
      </w:rPr>
      <w:t>iii</w:t>
    </w:r>
    <w:r w:rsidRPr="004E66A6">
      <w:rPr>
        <w:rFonts w:ascii="Cambria" w:eastAsia="HD현대체  Medium" w:hAnsi="Cambria"/>
        <w:noProof/>
        <w:color w:val="000000" w:themeColor="text1"/>
      </w:rPr>
      <w:fldChar w:fldCharType="end"/>
    </w:r>
    <w:r w:rsidRPr="004E66A6">
      <w:rPr>
        <w:rFonts w:ascii="Cambria" w:eastAsia="HD현대체  Medium" w:hAnsi="Cambria"/>
        <w:color w:val="000000" w:themeColor="text1"/>
      </w:rPr>
      <w:t xml:space="preserve"> </w:t>
    </w:r>
  </w:p>
  <w:p w14:paraId="6F577070" w14:textId="0B73D552" w:rsidR="002B1860" w:rsidRPr="004E66A6" w:rsidRDefault="002B1860" w:rsidP="00942F6B">
    <w:pPr>
      <w:pStyle w:val="aa"/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4E66A6">
      <w:rPr>
        <w:rFonts w:ascii="Cambria" w:eastAsia="HD현대체  Medium" w:hAnsi="Cambria"/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5278B31" wp14:editId="0913D429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98FD6B" id="Line 14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pnFwIAACo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t3KKZxcCAAAq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499C5BA" wp14:editId="4A435E7D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8F7D0" id="Line 14" o:spid="_x0000_s1026" style="position:absolute;left:0;text-align:left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frGA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" strokecolor="#2a289d" strokeweight="2.25pt">
              <w10:wrap anchorx="page" anchory="page"/>
            </v:line>
          </w:pict>
        </mc:Fallback>
      </mc:AlternateConten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w:t>[</w:t>
    </w:r>
    <w:r w:rsidRPr="004E66A6">
      <w:rPr>
        <w:rFonts w:ascii="Cambria" w:eastAsia="HD현대체  Medium" w:hAnsi="Cambria" w:cs="맑은 고딕"/>
        <w:noProof/>
        <w:color w:val="000000" w:themeColor="text1"/>
        <w:lang w:eastAsia="ko-KR"/>
      </w:rPr>
      <w:t>작성일자</w:t>
    </w:r>
    <w:r w:rsidRPr="004E66A6">
      <w:rPr>
        <w:rFonts w:ascii="Cambria" w:eastAsia="HD현대체  Medium" w:hAnsi="Cambria" w:cs="맑은 고딕"/>
        <w:noProof/>
        <w:color w:val="000000" w:themeColor="text1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535B4" w14:textId="77777777" w:rsidR="002B1860" w:rsidRDefault="002B1860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6FEA2084" w14:textId="1A98B626" w:rsidR="002B1860" w:rsidRPr="004E66A6" w:rsidRDefault="002B1860" w:rsidP="00942F6B">
    <w:pPr>
      <w:pStyle w:val="aa"/>
      <w:tabs>
        <w:tab w:val="right" w:pos="9720"/>
      </w:tabs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E05E8E">
      <w:rPr>
        <w:rFonts w:ascii="Cambria" w:eastAsia="HD현대체  Medium" w:hAnsi="Cambria"/>
        <w:color w:val="0000FF"/>
        <w:lang w:eastAsia="ko-KR"/>
      </w:rPr>
      <w:t>[</w:t>
    </w:r>
    <w:r w:rsidRPr="00E05E8E">
      <w:rPr>
        <w:rFonts w:ascii="Cambria" w:eastAsia="HD현대체  Medium" w:hAnsi="Cambria"/>
        <w:color w:val="0000FF"/>
        <w:lang w:eastAsia="ko-KR"/>
      </w:rPr>
      <w:t>문서번호</w:t>
    </w:r>
    <w:r w:rsidRPr="00E05E8E">
      <w:rPr>
        <w:rFonts w:ascii="Cambria" w:eastAsia="HD현대체  Medium" w:hAnsi="Cambria"/>
        <w:color w:val="0000FF"/>
        <w:lang w:eastAsia="ko-KR"/>
      </w:rPr>
      <w:t>] Vx.</w:t>
    </w:r>
    <w:r w:rsidRPr="00E05E8E">
      <w:rPr>
        <w:rFonts w:ascii="Cambria" w:eastAsia="HD현대체  Medium" w:hAnsi="Cambria"/>
        <w:noProof/>
        <w:color w:val="0000FF"/>
        <w:lang w:eastAsia="ko-KR"/>
      </w:rPr>
      <w:drawing>
        <wp:anchor distT="0" distB="0" distL="114300" distR="114300" simplePos="0" relativeHeight="251660800" behindDoc="0" locked="0" layoutInCell="1" allowOverlap="1" wp14:anchorId="69B1B436" wp14:editId="41834B7C">
          <wp:simplePos x="0" y="0"/>
          <wp:positionH relativeFrom="margin">
            <wp:posOffset>2483587</wp:posOffset>
          </wp:positionH>
          <wp:positionV relativeFrom="paragraph">
            <wp:posOffset>52439</wp:posOffset>
          </wp:positionV>
          <wp:extent cx="1219835" cy="274953"/>
          <wp:effectExtent l="0" t="0" r="0" b="0"/>
          <wp:wrapNone/>
          <wp:docPr id="23" name="그림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05E8E">
      <w:rPr>
        <w:rFonts w:ascii="Cambria" w:eastAsia="HD현대체  Medium" w:hAnsi="Cambria"/>
        <w:color w:val="0000FF"/>
        <w:lang w:eastAsia="ko-KR"/>
      </w:rPr>
      <w:t>x</w:t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fldChar w:fldCharType="begin"/>
    </w:r>
    <w:r w:rsidRPr="004E66A6">
      <w:rPr>
        <w:rFonts w:ascii="Cambria" w:eastAsia="HD현대체  Medium" w:hAnsi="Cambria"/>
        <w:color w:val="000000" w:themeColor="text1"/>
      </w:rPr>
      <w:instrText>PAGE   \* MERGEFORMAT</w:instrText>
    </w:r>
    <w:r w:rsidRPr="004E66A6">
      <w:rPr>
        <w:rFonts w:ascii="Cambria" w:eastAsia="HD현대체  Medium" w:hAnsi="Cambria"/>
        <w:color w:val="000000" w:themeColor="text1"/>
      </w:rPr>
      <w:fldChar w:fldCharType="separate"/>
    </w:r>
    <w:r w:rsidR="00C40A67">
      <w:rPr>
        <w:rFonts w:ascii="Cambria" w:eastAsia="HD현대체  Medium" w:hAnsi="Cambria"/>
        <w:noProof/>
        <w:color w:val="000000" w:themeColor="text1"/>
      </w:rPr>
      <w:t>14</w:t>
    </w:r>
    <w:r w:rsidRPr="004E66A6">
      <w:rPr>
        <w:rFonts w:ascii="Cambria" w:eastAsia="HD현대체  Medium" w:hAnsi="Cambria"/>
        <w:noProof/>
        <w:color w:val="000000" w:themeColor="text1"/>
      </w:rPr>
      <w:fldChar w:fldCharType="end"/>
    </w:r>
    <w:r w:rsidRPr="004E66A6">
      <w:rPr>
        <w:rFonts w:ascii="Cambria" w:eastAsia="HD현대체  Medium" w:hAnsi="Cambria"/>
        <w:color w:val="000000" w:themeColor="text1"/>
      </w:rPr>
      <w:t xml:space="preserve"> </w:t>
    </w:r>
  </w:p>
  <w:p w14:paraId="03EE57FA" w14:textId="2AAF6A47" w:rsidR="002B1860" w:rsidRPr="009322D8" w:rsidRDefault="002B1860" w:rsidP="00942F6B">
    <w:pPr>
      <w:pStyle w:val="aa"/>
      <w:adjustRightInd w:val="0"/>
      <w:snapToGrid w:val="0"/>
      <w:spacing w:line="240" w:lineRule="auto"/>
      <w:rPr>
        <w:color w:val="000000" w:themeColor="text1"/>
      </w:rPr>
    </w:pPr>
    <w:r w:rsidRPr="00E05E8E">
      <w:rPr>
        <w:rFonts w:ascii="Cambria" w:eastAsia="HD현대체  Medium" w:hAnsi="Cambria"/>
        <w:color w:val="0000FF"/>
        <w:lang w:eastAsia="ko-KR"/>
      </w:rPr>
      <w:t>[</w:t>
    </w:r>
    <w:r w:rsidRPr="00E05E8E">
      <w:rPr>
        <w:rFonts w:ascii="Cambria" w:eastAsia="HD현대체  Medium" w:hAnsi="Cambria"/>
        <w:color w:val="0000FF"/>
        <w:lang w:eastAsia="ko-KR"/>
      </w:rPr>
      <w:t>작성일자</w:t>
    </w:r>
    <w:r w:rsidRPr="00E05E8E">
      <w:rPr>
        <w:rFonts w:ascii="Cambria" w:eastAsia="HD현대체  Medium" w:hAnsi="Cambria"/>
        <w:color w:val="0000FF"/>
        <w:lang w:eastAsia="ko-KR"/>
      </w:rPr>
      <w:t>]</w:t>
    </w:r>
    <w:r w:rsidRPr="009322D8">
      <w:rPr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A0F427A" wp14:editId="067607DC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2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8B3E2" id="Line 14" o:spid="_x0000_s1026" style="position:absolute;left:0;text-align:left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68GA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" strokecolor="#2a289d" strokeweight="2.2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DB4CA2" w14:textId="77777777" w:rsidR="002B1860" w:rsidRDefault="002B1860">
      <w:r>
        <w:separator/>
      </w:r>
    </w:p>
  </w:footnote>
  <w:footnote w:type="continuationSeparator" w:id="0">
    <w:p w14:paraId="3AD4B055" w14:textId="77777777" w:rsidR="002B1860" w:rsidRDefault="002B1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DE949" w14:textId="77777777" w:rsidR="002B1860" w:rsidRDefault="002B1860">
    <w:pPr>
      <w:pStyle w:val="ab"/>
      <w:jc w:val="left"/>
    </w:pPr>
    <w:r>
      <w:rPr>
        <w:rFonts w:hint="eastAsia"/>
      </w:rPr>
      <w:t>章番号</w:t>
    </w:r>
    <w:r>
      <w:rPr>
        <w:rFonts w:hint="eastAsia"/>
      </w:rPr>
      <w:t>.</w:t>
    </w:r>
    <w:r>
      <w:rPr>
        <w:rFonts w:hint="eastAsia"/>
      </w:rPr>
      <w:t>章タイトル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C7506" w14:textId="2D0B9451" w:rsidR="002B1860" w:rsidRDefault="002B1860">
    <w:pPr>
      <w:pStyle w:val="ab"/>
      <w:jc w:val="lef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689B81" wp14:editId="69D8655D">
              <wp:simplePos x="0" y="0"/>
              <wp:positionH relativeFrom="page">
                <wp:posOffset>1117600</wp:posOffset>
              </wp:positionH>
              <wp:positionV relativeFrom="page">
                <wp:posOffset>431800</wp:posOffset>
              </wp:positionV>
              <wp:extent cx="3028950" cy="215900"/>
              <wp:effectExtent l="0" t="0" r="0" b="1270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457C3F" w14:textId="77777777" w:rsidR="002B1860" w:rsidRDefault="002B1860">
                          <w:pPr>
                            <w:spacing w:line="180" w:lineRule="exac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暫定版</w:t>
                          </w:r>
                        </w:p>
                        <w:p w14:paraId="44BC4B26" w14:textId="77777777" w:rsidR="002B1860" w:rsidRDefault="002B1860">
                          <w:pPr>
                            <w:spacing w:line="180" w:lineRule="exac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この資料は暫定版であり、今後変更することがあります。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89B8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88pt;margin-top:34pt;width:238.5pt;height:1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" filled="f" stroked="f">
              <v:textbox inset="0,0,0,0">
                <w:txbxContent>
                  <w:p w14:paraId="40457C3F" w14:textId="77777777" w:rsidR="002B1860" w:rsidRDefault="002B1860">
                    <w:pPr>
                      <w:spacing w:line="180" w:lineRule="exac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暫定版</w:t>
                    </w:r>
                  </w:p>
                  <w:p w14:paraId="44BC4B26" w14:textId="77777777" w:rsidR="002B1860" w:rsidRDefault="002B1860">
                    <w:pPr>
                      <w:spacing w:line="180" w:lineRule="exac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この資料は暫定版であり、今後変更することがあります。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C225577" wp14:editId="2DB5868B">
              <wp:simplePos x="0" y="0"/>
              <wp:positionH relativeFrom="page">
                <wp:posOffset>694055</wp:posOffset>
              </wp:positionH>
              <wp:positionV relativeFrom="page">
                <wp:posOffset>431800</wp:posOffset>
              </wp:positionV>
              <wp:extent cx="431800" cy="215900"/>
              <wp:effectExtent l="0" t="0" r="635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800" cy="215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47EBE" w14:textId="77777777" w:rsidR="002B1860" w:rsidRDefault="002B1860">
                          <w:pPr>
                            <w:snapToGrid w:val="0"/>
                            <w:spacing w:line="140" w:lineRule="atLeas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開発中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225577" id="Text Box 17" o:spid="_x0000_s1028" type="#_x0000_t202" style="position:absolute;margin-left:54.65pt;margin-top:34pt;width:34pt;height:17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" stroked="f">
              <v:textbox inset="0,0,0,0">
                <w:txbxContent>
                  <w:p w14:paraId="23047EBE" w14:textId="77777777" w:rsidR="002B1860" w:rsidRDefault="002B1860">
                    <w:pPr>
                      <w:snapToGrid w:val="0"/>
                      <w:spacing w:line="140" w:lineRule="atLeas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開発中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F925088" w14:textId="67A8A641" w:rsidR="002B1860" w:rsidRDefault="002B1860">
    <w:pPr>
      <w:pStyle w:val="ab"/>
      <w:jc w:val="left"/>
    </w:pPr>
    <w:r w:rsidRPr="004542BC">
      <w:t>Industrial Applications Functional Safety Reference Document</w:t>
    </w: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C359984" wp14:editId="38CC0638">
              <wp:simplePos x="0" y="0"/>
              <wp:positionH relativeFrom="page">
                <wp:posOffset>612140</wp:posOffset>
              </wp:positionH>
              <wp:positionV relativeFrom="page">
                <wp:posOffset>972184</wp:posOffset>
              </wp:positionV>
              <wp:extent cx="6336030" cy="0"/>
              <wp:effectExtent l="0" t="19050" r="7620" b="19050"/>
              <wp:wrapNone/>
              <wp:docPr id="16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8864BA" id="Line 19" o:spid="_x0000_s1026" style="position:absolute;left:0;text-align:left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+RQGA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B8fkUBgCAAArBAAADgAAAAAAAAAAAAAAAAAuAgAAZHJzL2Uyb0RvYy54bWxQSwECLQAUAAYA&#10;CAAAACEAQzT6q90AAAALAQAADwAAAAAAAAAAAAAAAABy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46287" w14:textId="79E4C427" w:rsidR="002B1860" w:rsidRDefault="002B1860" w:rsidP="004C7786">
    <w:pPr>
      <w:pStyle w:val="affe"/>
    </w:pPr>
    <w:r>
      <w:rPr>
        <w:noProof/>
        <w:color w:val="FFFFFF"/>
        <w:lang w:eastAsia="ko-KR"/>
      </w:rPr>
      <w:drawing>
        <wp:anchor distT="0" distB="0" distL="114300" distR="114300" simplePos="0" relativeHeight="251652608" behindDoc="1" locked="0" layoutInCell="1" allowOverlap="1" wp14:anchorId="45228090" wp14:editId="40FB0039">
          <wp:simplePos x="0" y="0"/>
          <wp:positionH relativeFrom="page">
            <wp:posOffset>614045</wp:posOffset>
          </wp:positionH>
          <wp:positionV relativeFrom="page">
            <wp:posOffset>594995</wp:posOffset>
          </wp:positionV>
          <wp:extent cx="1359535" cy="306070"/>
          <wp:effectExtent l="0" t="0" r="0" b="0"/>
          <wp:wrapTight wrapText="bothSides">
            <wp:wrapPolygon edited="0">
              <wp:start x="0" y="0"/>
              <wp:lineTo x="0" y="20166"/>
              <wp:lineTo x="3329" y="20166"/>
              <wp:lineTo x="21186" y="18822"/>
              <wp:lineTo x="21186" y="1344"/>
              <wp:lineTo x="3329" y="0"/>
              <wp:lineTo x="0" y="0"/>
            </wp:wrapPolygon>
          </wp:wrapTight>
          <wp:docPr id="50" name="図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renesas_an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306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CA16D" w14:textId="43B4C503" w:rsidR="002B1860" w:rsidRPr="00A9589A" w:rsidRDefault="002B1860" w:rsidP="00A9589A">
    <w:pPr>
      <w:pStyle w:val="ab"/>
      <w:snapToGrid w:val="0"/>
      <w:spacing w:line="240" w:lineRule="auto"/>
      <w:jc w:val="left"/>
      <w:rPr>
        <w:rFonts w:ascii="현대체Bold" w:eastAsia="현대체Bold" w:hAnsi="현대체Bold"/>
        <w:sz w:val="28"/>
        <w:szCs w:val="28"/>
      </w:rPr>
    </w:pPr>
    <w:r w:rsidRPr="00B41AE2">
      <w:rPr>
        <w:rFonts w:ascii="HD현대체 Bold" w:eastAsia="HD현대체 Bold" w:hAnsi="HD현대체 Bold"/>
        <w:color w:val="000000" w:themeColor="text1"/>
        <w:w w:val="90"/>
        <w:sz w:val="28"/>
        <w:szCs w:val="28"/>
        <w:lang w:eastAsia="ko-KR"/>
      </w:rPr>
      <w:t>[</w:t>
    </w:r>
    <w:r w:rsidR="00B41AE2" w:rsidRPr="00B41AE2">
      <w:rPr>
        <w:rFonts w:ascii="HD현대체 Bold" w:eastAsia="HD현대체 Bold" w:hAnsi="HD현대체 Bold" w:hint="eastAsia"/>
        <w:color w:val="000000" w:themeColor="text1"/>
        <w:w w:val="90"/>
        <w:sz w:val="28"/>
        <w:szCs w:val="28"/>
        <w:lang w:eastAsia="ko-KR"/>
      </w:rPr>
      <w:t>Dri</w:t>
    </w:r>
    <w:r w:rsidR="00B41AE2" w:rsidRPr="00B41AE2">
      <w:rPr>
        <w:rFonts w:ascii="HD현대체 Bold" w:eastAsia="HD현대체 Bold" w:hAnsi="HD현대체 Bold"/>
        <w:color w:val="000000" w:themeColor="text1"/>
        <w:w w:val="90"/>
        <w:sz w:val="28"/>
        <w:szCs w:val="28"/>
        <w:lang w:eastAsia="ko-KR"/>
      </w:rPr>
      <w:t>veUnit</w:t>
    </w:r>
    <w:r w:rsidRPr="00B41AE2">
      <w:rPr>
        <w:rFonts w:ascii="HD현대체 Bold" w:eastAsia="HD현대체 Bold" w:hAnsi="HD현대체 Bold" w:hint="eastAsia"/>
        <w:color w:val="000000" w:themeColor="text1"/>
        <w:w w:val="90"/>
        <w:sz w:val="28"/>
        <w:szCs w:val="28"/>
        <w:lang w:eastAsia="ko-KR"/>
      </w:rPr>
      <w:t>]</w:t>
    </w:r>
    <w:r w:rsidRPr="00A9589A">
      <w:rPr>
        <w:rFonts w:ascii="현대체Bold" w:eastAsia="현대체Bold" w:hAnsi="현대체Bold" w:hint="eastAsia"/>
        <w:sz w:val="28"/>
        <w:szCs w:val="28"/>
      </w:rPr>
      <w:tab/>
    </w:r>
  </w:p>
  <w:p w14:paraId="0F9AE06D" w14:textId="68D26985" w:rsidR="002B1860" w:rsidRPr="00CF4156" w:rsidRDefault="002B1860" w:rsidP="00665214">
    <w:pPr>
      <w:pStyle w:val="ab"/>
      <w:snapToGrid w:val="0"/>
      <w:spacing w:line="240" w:lineRule="auto"/>
      <w:ind w:right="167"/>
      <w:rPr>
        <w:rFonts w:ascii="Cambria" w:eastAsia="현대체Medium" w:hAnsi="Cambria"/>
        <w:b/>
      </w:rPr>
    </w:pPr>
    <w:r>
      <w:rPr>
        <w:rFonts w:ascii="Cambria" w:eastAsia="현대체Bold" w:hAnsi="Cambria" w:cs="바탕체"/>
        <w:b/>
        <w:sz w:val="24"/>
        <w:szCs w:val="24"/>
        <w:lang w:eastAsia="ko-KR"/>
      </w:rPr>
      <w:t>Hardware Design</w:t>
    </w:r>
    <w:r w:rsidRPr="00CF4156">
      <w:rPr>
        <w:rFonts w:ascii="Cambria" w:eastAsia="현대체Bold" w:hAnsi="Cambria" w:cs="바탕체"/>
        <w:b/>
        <w:sz w:val="24"/>
        <w:szCs w:val="24"/>
        <w:lang w:eastAsia="ko-KR"/>
      </w:rPr>
      <w:t xml:space="preserve"> Specification</w:t>
    </w:r>
    <w:r>
      <w:rPr>
        <w:rFonts w:ascii="Cambria" w:eastAsia="현대체Bold" w:hAnsi="Cambria" w:cs="바탕체"/>
        <w:b/>
        <w:sz w:val="24"/>
        <w:szCs w:val="24"/>
        <w:lang w:eastAsia="ko-KR"/>
      </w:rPr>
      <w:t xml:space="preserve"> (HDS)</w:t>
    </w:r>
    <w:r w:rsidRPr="00CF4156">
      <w:rPr>
        <w:rFonts w:ascii="Cambria" w:eastAsia="현대체Medium" w:hAnsi="Cambria"/>
        <w:b/>
      </w:rPr>
      <w:tab/>
    </w:r>
  </w:p>
  <w:p w14:paraId="6120DD1A" w14:textId="7DB59B72" w:rsidR="002B1860" w:rsidRPr="002F5539" w:rsidRDefault="002B1860" w:rsidP="00C439A8">
    <w:pPr>
      <w:pStyle w:val="ab"/>
      <w:ind w:right="400"/>
      <w:jc w:val="left"/>
    </w:pPr>
    <w:r w:rsidRPr="00CF4156">
      <w:rPr>
        <w:rFonts w:ascii="Cambria" w:eastAsia="현대체Medium" w:hAnsi="Cambria"/>
        <w:b/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782622F" wp14:editId="15BDCCEF">
              <wp:simplePos x="0" y="0"/>
              <wp:positionH relativeFrom="margin">
                <wp:align>center</wp:align>
              </wp:positionH>
              <wp:positionV relativeFrom="page">
                <wp:posOffset>933450</wp:posOffset>
              </wp:positionV>
              <wp:extent cx="6336030" cy="0"/>
              <wp:effectExtent l="0" t="19050" r="26670" b="19050"/>
              <wp:wrapNone/>
              <wp:docPr id="4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53768" id="Line 44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page;mso-width-percent:0;mso-height-percent:0;mso-width-relative:page;mso-height-relative:page" from="0,73.5pt" to="498.9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i5xFw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" strokecolor="#2a289d" strokeweight="2.25pt">
              <w10:wrap anchorx="margin" anchory="page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E6F19" w14:textId="77777777" w:rsidR="002B1860" w:rsidRPr="00D5647E" w:rsidRDefault="002B1860" w:rsidP="00025B0E">
    <w:pPr>
      <w:pStyle w:val="ab"/>
      <w:jc w:val="left"/>
    </w:pPr>
    <w:r w:rsidRPr="002C4D3D">
      <w:rPr>
        <w:rFonts w:eastAsia="맑은 고딕"/>
        <w:lang w:eastAsia="ko-KR"/>
      </w:rPr>
      <w:t xml:space="preserve">The Robot for Collaborative </w:t>
    </w:r>
    <w:r>
      <w:rPr>
        <w:rFonts w:eastAsia="맑은 고딕"/>
        <w:lang w:eastAsia="ko-KR"/>
      </w:rPr>
      <w:t>Applications</w:t>
    </w:r>
    <w:r w:rsidRPr="00D5647E">
      <w:rPr>
        <w:rFonts w:hint="eastAsia"/>
      </w:rPr>
      <w:tab/>
    </w:r>
  </w:p>
  <w:p w14:paraId="7EB4AF7F" w14:textId="55B17051" w:rsidR="002B1860" w:rsidRPr="00025B0E" w:rsidRDefault="002B1860" w:rsidP="00025B0E">
    <w:pPr>
      <w:pStyle w:val="ab"/>
    </w:pPr>
    <w:r>
      <w:rPr>
        <w:rFonts w:hint="eastAsia"/>
      </w:rPr>
      <w:t>Safety Concept</w:t>
    </w: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3538C8C" wp14:editId="20BCFB23">
              <wp:simplePos x="0" y="0"/>
              <wp:positionH relativeFrom="page">
                <wp:posOffset>612140</wp:posOffset>
              </wp:positionH>
              <wp:positionV relativeFrom="page">
                <wp:posOffset>972184</wp:posOffset>
              </wp:positionV>
              <wp:extent cx="6336030" cy="0"/>
              <wp:effectExtent l="0" t="19050" r="7620" b="19050"/>
              <wp:wrapNone/>
              <wp:docPr id="5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36BA2" id="Line 44" o:spid="_x0000_s1026" style="position:absolute;left:0;text-align:left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lXJGA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OQ5VyRgCAAAqBAAADgAAAAAAAAAAAAAAAAAuAgAAZHJzL2Uyb0RvYy54bWxQSwECLQAUAAYA&#10;CAAAACEAQzT6q90AAAALAQAADwAAAAAAAAAAAAAAAABy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>
      <w:t xml:space="preserve"> &amp; SRS</w:t>
    </w:r>
    <w:r w:rsidRPr="00D5647E"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E6C4A68"/>
    <w:lvl w:ilvl="0">
      <w:start w:val="1"/>
      <w:numFmt w:val="decimal"/>
      <w:pStyle w:val="5"/>
      <w:lvlText w:val="%1."/>
      <w:lvlJc w:val="left"/>
      <w:pPr>
        <w:tabs>
          <w:tab w:val="num" w:pos="1091"/>
        </w:tabs>
        <w:ind w:left="1091" w:hanging="360"/>
      </w:pPr>
    </w:lvl>
  </w:abstractNum>
  <w:abstractNum w:abstractNumId="1" w15:restartNumberingAfterBreak="0">
    <w:nsid w:val="FFFFFF7D"/>
    <w:multiLevelType w:val="singleLevel"/>
    <w:tmpl w:val="61D6C974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2" w15:restartNumberingAfterBreak="0">
    <w:nsid w:val="FFFFFF7E"/>
    <w:multiLevelType w:val="singleLevel"/>
    <w:tmpl w:val="ABC2CFB0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="1211" w:hanging="360"/>
      </w:pPr>
    </w:lvl>
  </w:abstractNum>
  <w:abstractNum w:abstractNumId="3" w15:restartNumberingAfterBreak="0">
    <w:nsid w:val="FFFFFF7F"/>
    <w:multiLevelType w:val="singleLevel"/>
    <w:tmpl w:val="416E91E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="785" w:hanging="360"/>
      </w:pPr>
    </w:lvl>
  </w:abstractNum>
  <w:abstractNum w:abstractNumId="4" w15:restartNumberingAfterBreak="0">
    <w:nsid w:val="FFFFFF80"/>
    <w:multiLevelType w:val="singleLevel"/>
    <w:tmpl w:val="8892C832"/>
    <w:lvl w:ilvl="0">
      <w:start w:val="1"/>
      <w:numFmt w:val="bullet"/>
      <w:pStyle w:val="50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6678CC"/>
    <w:lvl w:ilvl="0">
      <w:start w:val="1"/>
      <w:numFmt w:val="bullet"/>
      <w:pStyle w:val="40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818030C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A06A4BE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0273148A"/>
    <w:multiLevelType w:val="hybridMultilevel"/>
    <w:tmpl w:val="33329746"/>
    <w:lvl w:ilvl="0" w:tplc="91D64AB4">
      <w:start w:val="1"/>
      <w:numFmt w:val="bullet"/>
      <w:pStyle w:val="7"/>
      <w:lvlText w:val=""/>
      <w:lvlJc w:val="left"/>
      <w:pPr>
        <w:tabs>
          <w:tab w:val="num" w:pos="510"/>
        </w:tabs>
        <w:ind w:left="510" w:hanging="397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84D2E87"/>
    <w:multiLevelType w:val="hybridMultilevel"/>
    <w:tmpl w:val="B972E232"/>
    <w:lvl w:ilvl="0" w:tplc="EFC0221A">
      <w:start w:val="1"/>
      <w:numFmt w:val="bullet"/>
      <w:lvlText w:val="-"/>
      <w:lvlJc w:val="left"/>
      <w:pPr>
        <w:ind w:left="848" w:hanging="360"/>
      </w:pPr>
      <w:rPr>
        <w:rFonts w:ascii="현대체Light" w:eastAsia="현대체Light" w:hAnsi="현대체Light" w:cs="Times New Roman" w:hint="eastAsia"/>
      </w:rPr>
    </w:lvl>
    <w:lvl w:ilvl="1" w:tplc="04090003">
      <w:start w:val="1"/>
      <w:numFmt w:val="bullet"/>
      <w:lvlText w:val=""/>
      <w:lvlJc w:val="left"/>
      <w:pPr>
        <w:ind w:left="128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8" w:hanging="400"/>
      </w:pPr>
      <w:rPr>
        <w:rFonts w:ascii="Wingdings" w:hAnsi="Wingdings" w:hint="default"/>
      </w:rPr>
    </w:lvl>
  </w:abstractNum>
  <w:abstractNum w:abstractNumId="10" w15:restartNumberingAfterBreak="0">
    <w:nsid w:val="0BFD15A6"/>
    <w:multiLevelType w:val="hybridMultilevel"/>
    <w:tmpl w:val="886E7AEE"/>
    <w:lvl w:ilvl="0" w:tplc="6C4AE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642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804C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9679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382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C0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A4D5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C2A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81A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56C04F6"/>
    <w:multiLevelType w:val="hybridMultilevel"/>
    <w:tmpl w:val="F312809C"/>
    <w:lvl w:ilvl="0" w:tplc="3EFA92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E4AC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E5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2642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E3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E62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90E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E80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34F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6FF744D"/>
    <w:multiLevelType w:val="hybridMultilevel"/>
    <w:tmpl w:val="E422701A"/>
    <w:lvl w:ilvl="0" w:tplc="EEBEA4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E9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740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D83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7093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E68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84F5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4251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7440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80228AF"/>
    <w:multiLevelType w:val="hybridMultilevel"/>
    <w:tmpl w:val="02BEA7AA"/>
    <w:lvl w:ilvl="0" w:tplc="A8F426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762B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CCB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D81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F20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C6B1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FEF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F6D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26BB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09247CE"/>
    <w:multiLevelType w:val="hybridMultilevel"/>
    <w:tmpl w:val="7314428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5C667F1"/>
    <w:multiLevelType w:val="hybridMultilevel"/>
    <w:tmpl w:val="9CD64D4A"/>
    <w:lvl w:ilvl="0" w:tplc="86807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14C9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AEF0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C00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41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249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8A88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0C5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32E3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8092A5E"/>
    <w:multiLevelType w:val="hybridMultilevel"/>
    <w:tmpl w:val="03F29DB2"/>
    <w:lvl w:ilvl="0" w:tplc="5DF03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8EB2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2D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25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CEFE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FE21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722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62D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9C06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A170198"/>
    <w:multiLevelType w:val="hybridMultilevel"/>
    <w:tmpl w:val="91DAD650"/>
    <w:lvl w:ilvl="0" w:tplc="777C6562">
      <w:start w:val="1"/>
      <w:numFmt w:val="bullet"/>
      <w:lvlText w:val="-"/>
      <w:lvlJc w:val="left"/>
      <w:pPr>
        <w:ind w:left="800" w:hanging="400"/>
      </w:pPr>
      <w:rPr>
        <w:rFonts w:ascii="현대체Light" w:eastAsia="현대체Light" w:hAnsi="현대체Light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0E03307"/>
    <w:multiLevelType w:val="hybridMultilevel"/>
    <w:tmpl w:val="9A820CC6"/>
    <w:lvl w:ilvl="0" w:tplc="5366E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3AB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26A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4ED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2697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7E4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040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42E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BA02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5717998"/>
    <w:multiLevelType w:val="hybridMultilevel"/>
    <w:tmpl w:val="3B023762"/>
    <w:lvl w:ilvl="0" w:tplc="092AD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54D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88C0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F4BB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63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8C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067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4AD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3CF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6505C5C"/>
    <w:multiLevelType w:val="hybridMultilevel"/>
    <w:tmpl w:val="D842E146"/>
    <w:lvl w:ilvl="0" w:tplc="3FD064E2">
      <w:start w:val="1"/>
      <w:numFmt w:val="decimal"/>
      <w:pStyle w:val="a"/>
      <w:lvlText w:val="%1."/>
      <w:lvlJc w:val="right"/>
      <w:pPr>
        <w:tabs>
          <w:tab w:val="num" w:pos="397"/>
        </w:tabs>
        <w:ind w:left="397" w:hanging="199"/>
      </w:pPr>
      <w:rPr>
        <w:rFonts w:ascii="Times New Roman" w:hAnsi="Times New Roman" w:hint="default"/>
        <w:b w:val="0"/>
        <w:i w:val="0"/>
        <w:sz w:val="20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76D5C00"/>
    <w:multiLevelType w:val="hybridMultilevel"/>
    <w:tmpl w:val="7CFA0982"/>
    <w:lvl w:ilvl="0" w:tplc="078C0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0270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5C9C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A42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1C1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268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369F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3C1B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C8F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AC7065B"/>
    <w:multiLevelType w:val="hybridMultilevel"/>
    <w:tmpl w:val="616AB37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B3A3A9C"/>
    <w:multiLevelType w:val="hybridMultilevel"/>
    <w:tmpl w:val="52108922"/>
    <w:lvl w:ilvl="0" w:tplc="611CE4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0697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7EE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025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0EE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DEA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E61A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A00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867F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E106FA4"/>
    <w:multiLevelType w:val="hybridMultilevel"/>
    <w:tmpl w:val="75CC866C"/>
    <w:lvl w:ilvl="0" w:tplc="50368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7E7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B68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CB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586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4627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2AB5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6C2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D06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E2D4ECF"/>
    <w:multiLevelType w:val="hybridMultilevel"/>
    <w:tmpl w:val="64F0B514"/>
    <w:lvl w:ilvl="0" w:tplc="73540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F25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7A3B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4D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AC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C05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3AF4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FEB4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AD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0564B52"/>
    <w:multiLevelType w:val="singleLevel"/>
    <w:tmpl w:val="F990D44E"/>
    <w:lvl w:ilvl="0">
      <w:start w:val="1"/>
      <w:numFmt w:val="bullet"/>
      <w:pStyle w:val="a0"/>
      <w:lvlText w:val=""/>
      <w:lvlJc w:val="left"/>
      <w:pPr>
        <w:tabs>
          <w:tab w:val="num" w:pos="530"/>
        </w:tabs>
        <w:ind w:left="397" w:hanging="227"/>
      </w:pPr>
      <w:rPr>
        <w:rFonts w:ascii="Symbol" w:hAnsi="Symbol" w:hint="default"/>
        <w:b w:val="0"/>
        <w:i w:val="0"/>
        <w:color w:val="auto"/>
        <w:sz w:val="14"/>
        <w:u w:val="none"/>
      </w:rPr>
    </w:lvl>
  </w:abstractNum>
  <w:abstractNum w:abstractNumId="27" w15:restartNumberingAfterBreak="0">
    <w:nsid w:val="51C66BC2"/>
    <w:multiLevelType w:val="hybridMultilevel"/>
    <w:tmpl w:val="961E7AE8"/>
    <w:lvl w:ilvl="0" w:tplc="9A0E9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E89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BCAC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47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D64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9C1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806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D4E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BC3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26D6849"/>
    <w:multiLevelType w:val="hybridMultilevel"/>
    <w:tmpl w:val="2DEAF88A"/>
    <w:lvl w:ilvl="0" w:tplc="474A3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1CE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A0B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7603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A6DA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3E9F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520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F4B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80C5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3330661"/>
    <w:multiLevelType w:val="hybridMultilevel"/>
    <w:tmpl w:val="D72C2DE2"/>
    <w:lvl w:ilvl="0" w:tplc="B1D26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F4AF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B4B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088A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2AB5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4C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CE0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BC4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4A1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8725E03"/>
    <w:multiLevelType w:val="hybridMultilevel"/>
    <w:tmpl w:val="E19A6D2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F157AE2"/>
    <w:multiLevelType w:val="hybridMultilevel"/>
    <w:tmpl w:val="47E46FF8"/>
    <w:lvl w:ilvl="0" w:tplc="B532EFAC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5" w:hanging="400"/>
      </w:pPr>
    </w:lvl>
    <w:lvl w:ilvl="2" w:tplc="0409001B" w:tentative="1">
      <w:start w:val="1"/>
      <w:numFmt w:val="lowerRoman"/>
      <w:lvlText w:val="%3."/>
      <w:lvlJc w:val="right"/>
      <w:pPr>
        <w:ind w:left="1285" w:hanging="400"/>
      </w:pPr>
    </w:lvl>
    <w:lvl w:ilvl="3" w:tplc="0409000F" w:tentative="1">
      <w:start w:val="1"/>
      <w:numFmt w:val="decimal"/>
      <w:lvlText w:val="%4."/>
      <w:lvlJc w:val="left"/>
      <w:pPr>
        <w:ind w:left="1685" w:hanging="400"/>
      </w:pPr>
    </w:lvl>
    <w:lvl w:ilvl="4" w:tplc="04090019" w:tentative="1">
      <w:start w:val="1"/>
      <w:numFmt w:val="upperLetter"/>
      <w:lvlText w:val="%5."/>
      <w:lvlJc w:val="left"/>
      <w:pPr>
        <w:ind w:left="2085" w:hanging="400"/>
      </w:pPr>
    </w:lvl>
    <w:lvl w:ilvl="5" w:tplc="0409001B" w:tentative="1">
      <w:start w:val="1"/>
      <w:numFmt w:val="lowerRoman"/>
      <w:lvlText w:val="%6."/>
      <w:lvlJc w:val="right"/>
      <w:pPr>
        <w:ind w:left="2485" w:hanging="400"/>
      </w:pPr>
    </w:lvl>
    <w:lvl w:ilvl="6" w:tplc="0409000F" w:tentative="1">
      <w:start w:val="1"/>
      <w:numFmt w:val="decimal"/>
      <w:lvlText w:val="%7."/>
      <w:lvlJc w:val="left"/>
      <w:pPr>
        <w:ind w:left="2885" w:hanging="400"/>
      </w:pPr>
    </w:lvl>
    <w:lvl w:ilvl="7" w:tplc="04090019" w:tentative="1">
      <w:start w:val="1"/>
      <w:numFmt w:val="upperLetter"/>
      <w:lvlText w:val="%8."/>
      <w:lvlJc w:val="left"/>
      <w:pPr>
        <w:ind w:left="3285" w:hanging="400"/>
      </w:pPr>
    </w:lvl>
    <w:lvl w:ilvl="8" w:tplc="0409001B" w:tentative="1">
      <w:start w:val="1"/>
      <w:numFmt w:val="lowerRoman"/>
      <w:lvlText w:val="%9."/>
      <w:lvlJc w:val="right"/>
      <w:pPr>
        <w:ind w:left="3685" w:hanging="400"/>
      </w:pPr>
    </w:lvl>
  </w:abstractNum>
  <w:abstractNum w:abstractNumId="32" w15:restartNumberingAfterBreak="0">
    <w:nsid w:val="5FFE7067"/>
    <w:multiLevelType w:val="hybridMultilevel"/>
    <w:tmpl w:val="2806B42C"/>
    <w:lvl w:ilvl="0" w:tplc="84AAF6C2">
      <w:numFmt w:val="bullet"/>
      <w:pStyle w:val="a1"/>
      <w:lvlText w:val="•"/>
      <w:lvlJc w:val="left"/>
      <w:pPr>
        <w:ind w:left="885" w:hanging="40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5" w:hanging="400"/>
      </w:pPr>
      <w:rPr>
        <w:rFonts w:ascii="Wingdings" w:hAnsi="Wingdings" w:hint="default"/>
      </w:rPr>
    </w:lvl>
  </w:abstractNum>
  <w:abstractNum w:abstractNumId="33" w15:restartNumberingAfterBreak="0">
    <w:nsid w:val="62DD0DC9"/>
    <w:multiLevelType w:val="hybridMultilevel"/>
    <w:tmpl w:val="17184FD6"/>
    <w:lvl w:ilvl="0" w:tplc="51188426">
      <w:start w:val="1"/>
      <w:numFmt w:val="bullet"/>
      <w:pStyle w:val="a2"/>
      <w:lvlText w:val=""/>
      <w:lvlJc w:val="left"/>
      <w:pPr>
        <w:tabs>
          <w:tab w:val="num" w:pos="928"/>
        </w:tabs>
        <w:ind w:left="342" w:firstLine="226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 w:tplc="C49E5448">
      <w:start w:val="1"/>
      <w:numFmt w:val="bullet"/>
      <w:lvlText w:val="-"/>
      <w:lvlJc w:val="left"/>
      <w:pPr>
        <w:tabs>
          <w:tab w:val="num" w:pos="840"/>
        </w:tabs>
        <w:ind w:left="840" w:hanging="420"/>
      </w:pPr>
      <w:rPr>
        <w:rFonts w:ascii="Calibri" w:eastAsiaTheme="minorEastAsia" w:hAnsi="Calibri" w:cs="Arial" w:hint="default"/>
        <w:b w:val="0"/>
        <w:sz w:val="20"/>
      </w:rPr>
    </w:lvl>
    <w:lvl w:ilvl="2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CBB0C9E"/>
    <w:multiLevelType w:val="multilevel"/>
    <w:tmpl w:val="D13C76D8"/>
    <w:lvl w:ilvl="0">
      <w:start w:val="1"/>
      <w:numFmt w:val="decimal"/>
      <w:lvlRestart w:val="0"/>
      <w:pStyle w:val="1"/>
      <w:isLgl/>
      <w:lvlText w:val="%1."/>
      <w:lvlJc w:val="left"/>
      <w:pPr>
        <w:tabs>
          <w:tab w:val="num" w:pos="799"/>
        </w:tabs>
        <w:ind w:left="799" w:hanging="799"/>
      </w:pPr>
      <w:rPr>
        <w:rFonts w:ascii="Cambria" w:eastAsia="현대체Medium" w:hAnsi="Cambria" w:hint="default"/>
        <w:b/>
        <w:i w:val="0"/>
        <w:color w:val="auto"/>
        <w:sz w:val="28"/>
        <w:u w:val="none"/>
      </w:rPr>
    </w:lvl>
    <w:lvl w:ilvl="1">
      <w:start w:val="1"/>
      <w:numFmt w:val="decimal"/>
      <w:pStyle w:val="21"/>
      <w:lvlText w:val="%1.%2"/>
      <w:lvlJc w:val="left"/>
      <w:pPr>
        <w:tabs>
          <w:tab w:val="num" w:pos="1650"/>
        </w:tabs>
        <w:ind w:left="1650" w:hanging="799"/>
      </w:pPr>
      <w:rPr>
        <w:rFonts w:ascii="Cambria" w:eastAsia="현대체Medium" w:hAnsi="Cambria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31"/>
      <w:lvlText w:val="%1.%2.%3"/>
      <w:lvlJc w:val="left"/>
      <w:pPr>
        <w:tabs>
          <w:tab w:val="num" w:pos="5596"/>
        </w:tabs>
        <w:ind w:left="5596" w:hanging="1202"/>
      </w:pPr>
      <w:rPr>
        <w:rFonts w:ascii="Cambria" w:eastAsia="현대체Medium" w:hAnsi="Cambria" w:hint="default"/>
        <w:b/>
        <w:i w:val="0"/>
        <w:color w:val="auto"/>
        <w:sz w:val="22"/>
        <w:u w:val="none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2392"/>
        </w:tabs>
        <w:ind w:left="2392" w:hanging="1400"/>
      </w:pPr>
      <w:rPr>
        <w:rFonts w:ascii="Cambria" w:eastAsia="현대체Medium" w:hAnsi="Cambria" w:hint="default"/>
        <w:b/>
        <w:i w:val="0"/>
        <w:sz w:val="22"/>
        <w:szCs w:val="20"/>
      </w:rPr>
    </w:lvl>
    <w:lvl w:ilvl="4">
      <w:start w:val="1"/>
      <w:numFmt w:val="decimal"/>
      <w:pStyle w:val="51"/>
      <w:lvlText w:val="(%5)"/>
      <w:lvlJc w:val="left"/>
      <w:pPr>
        <w:tabs>
          <w:tab w:val="num" w:pos="499"/>
        </w:tabs>
        <w:ind w:left="499" w:hanging="499"/>
      </w:pPr>
      <w:rPr>
        <w:rFonts w:ascii="Arial" w:eastAsia="MS Gothic" w:hAnsi="Arial" w:hint="default"/>
        <w:b w:val="0"/>
        <w:i w:val="0"/>
        <w:sz w:val="22"/>
      </w:rPr>
    </w:lvl>
    <w:lvl w:ilvl="5">
      <w:start w:val="1"/>
      <w:numFmt w:val="lowerLetter"/>
      <w:pStyle w:val="6"/>
      <w:lvlText w:val="(%6)"/>
      <w:lvlJc w:val="left"/>
      <w:pPr>
        <w:tabs>
          <w:tab w:val="num" w:pos="499"/>
        </w:tabs>
        <w:ind w:left="499" w:hanging="499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none"/>
      <w:lvlText w:val="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35" w15:restartNumberingAfterBreak="0">
    <w:nsid w:val="73055E8C"/>
    <w:multiLevelType w:val="hybridMultilevel"/>
    <w:tmpl w:val="F61A0298"/>
    <w:lvl w:ilvl="0" w:tplc="BA82A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6C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27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90A7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0CB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EEE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27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163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F6CC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57132D1"/>
    <w:multiLevelType w:val="hybridMultilevel"/>
    <w:tmpl w:val="865CE1AE"/>
    <w:lvl w:ilvl="0" w:tplc="926E0F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FCD0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66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EC6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E9F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2C43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E06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1E2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8AF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58B387D"/>
    <w:multiLevelType w:val="singleLevel"/>
    <w:tmpl w:val="D038AEB0"/>
    <w:lvl w:ilvl="0">
      <w:start w:val="1"/>
      <w:numFmt w:val="bullet"/>
      <w:pStyle w:val="a3"/>
      <w:lvlText w:val=""/>
      <w:lvlJc w:val="left"/>
      <w:pPr>
        <w:tabs>
          <w:tab w:val="num" w:pos="672"/>
        </w:tabs>
        <w:ind w:left="539" w:hanging="227"/>
      </w:pPr>
      <w:rPr>
        <w:rFonts w:ascii="Symbol" w:hAnsi="Symbol" w:hint="default"/>
        <w:b w:val="0"/>
        <w:i w:val="0"/>
        <w:sz w:val="28"/>
      </w:rPr>
    </w:lvl>
  </w:abstractNum>
  <w:abstractNum w:abstractNumId="38" w15:restartNumberingAfterBreak="0">
    <w:nsid w:val="76F15226"/>
    <w:multiLevelType w:val="hybridMultilevel"/>
    <w:tmpl w:val="A582098E"/>
    <w:lvl w:ilvl="0" w:tplc="0616B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F6C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D8C1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0477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74D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72D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A40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5EF0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AC5A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AEA3A58"/>
    <w:multiLevelType w:val="hybridMultilevel"/>
    <w:tmpl w:val="09BE437A"/>
    <w:lvl w:ilvl="0" w:tplc="3348E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AE84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E4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CACE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F076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040B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E63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A2A3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54B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D642D3D"/>
    <w:multiLevelType w:val="hybridMultilevel"/>
    <w:tmpl w:val="F1365130"/>
    <w:lvl w:ilvl="0" w:tplc="04090003">
      <w:start w:val="1"/>
      <w:numFmt w:val="bullet"/>
      <w:lvlText w:val=""/>
      <w:lvlJc w:val="left"/>
      <w:pPr>
        <w:ind w:left="888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8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37"/>
  </w:num>
  <w:num w:numId="10">
    <w:abstractNumId w:val="33"/>
  </w:num>
  <w:num w:numId="11">
    <w:abstractNumId w:val="34"/>
  </w:num>
  <w:num w:numId="12">
    <w:abstractNumId w:val="8"/>
  </w:num>
  <w:num w:numId="13">
    <w:abstractNumId w:val="20"/>
  </w:num>
  <w:num w:numId="14">
    <w:abstractNumId w:val="26"/>
  </w:num>
  <w:num w:numId="15">
    <w:abstractNumId w:val="32"/>
  </w:num>
  <w:num w:numId="16">
    <w:abstractNumId w:val="9"/>
  </w:num>
  <w:num w:numId="17">
    <w:abstractNumId w:val="40"/>
  </w:num>
  <w:num w:numId="18">
    <w:abstractNumId w:val="17"/>
  </w:num>
  <w:num w:numId="19">
    <w:abstractNumId w:val="30"/>
  </w:num>
  <w:num w:numId="20">
    <w:abstractNumId w:val="22"/>
  </w:num>
  <w:num w:numId="21">
    <w:abstractNumId w:val="14"/>
  </w:num>
  <w:num w:numId="22">
    <w:abstractNumId w:val="31"/>
  </w:num>
  <w:num w:numId="23">
    <w:abstractNumId w:val="38"/>
  </w:num>
  <w:num w:numId="24">
    <w:abstractNumId w:val="15"/>
  </w:num>
  <w:num w:numId="25">
    <w:abstractNumId w:val="16"/>
  </w:num>
  <w:num w:numId="26">
    <w:abstractNumId w:val="13"/>
  </w:num>
  <w:num w:numId="27">
    <w:abstractNumId w:val="25"/>
  </w:num>
  <w:num w:numId="28">
    <w:abstractNumId w:val="36"/>
  </w:num>
  <w:num w:numId="29">
    <w:abstractNumId w:val="11"/>
  </w:num>
  <w:num w:numId="30">
    <w:abstractNumId w:val="21"/>
  </w:num>
  <w:num w:numId="31">
    <w:abstractNumId w:val="29"/>
  </w:num>
  <w:num w:numId="32">
    <w:abstractNumId w:val="24"/>
  </w:num>
  <w:num w:numId="33">
    <w:abstractNumId w:val="28"/>
  </w:num>
  <w:num w:numId="34">
    <w:abstractNumId w:val="27"/>
  </w:num>
  <w:num w:numId="35">
    <w:abstractNumId w:val="10"/>
  </w:num>
  <w:num w:numId="36">
    <w:abstractNumId w:val="39"/>
  </w:num>
  <w:num w:numId="37">
    <w:abstractNumId w:val="12"/>
  </w:num>
  <w:num w:numId="38">
    <w:abstractNumId w:val="35"/>
  </w:num>
  <w:num w:numId="39">
    <w:abstractNumId w:val="23"/>
  </w:num>
  <w:num w:numId="40">
    <w:abstractNumId w:val="18"/>
  </w:num>
  <w:num w:numId="41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embedTrueTypeFonts/>
  <w:saveSubsetFonts/>
  <w:bordersDoNotSurroundHeader/>
  <w:bordersDoNotSurroundFooter/>
  <w:hideSpellingErrors/>
  <w:hideGrammaticalErrors/>
  <w:activeWritingStyle w:appName="MSWord" w:lang="ja-JP" w:vendorID="64" w:dllVersion="5" w:nlCheck="1" w:checkStyle="1"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ja-JP" w:vendorID="5" w:dllVersion="512" w:checkStyle="1"/>
  <w:activeWritingStyle w:appName="MSWord" w:lang="en-US" w:vendorID="8" w:dllVersion="513" w:checkStyle="1"/>
  <w:attachedTemplate r:id="rId1"/>
  <w:linkStyles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600"/>
  <w:doNotHyphenateCaps/>
  <w:drawingGridHorizontalSpacing w:val="90"/>
  <w:drawingGridVerticalSpacing w:val="136"/>
  <w:displayHorizontalDrawingGridEvery w:val="0"/>
  <w:displayVerticalDrawingGridEvery w:val="2"/>
  <w:characterSpacingControl w:val="compressPunctuation"/>
  <w:hdrShapeDefaults>
    <o:shapedefaults v:ext="edit" spidmax="26625" fill="f" fillcolor="white" stroke="f">
      <v:fill color="white" on="f"/>
      <v:stroke on="f"/>
      <o:colormru v:ext="edit" colors="#fd000d,#1e1284,#324099,#2a289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CF5"/>
    <w:rsid w:val="00000F9D"/>
    <w:rsid w:val="0000106A"/>
    <w:rsid w:val="000022B0"/>
    <w:rsid w:val="0000265D"/>
    <w:rsid w:val="00002A5B"/>
    <w:rsid w:val="00002A69"/>
    <w:rsid w:val="00002F4F"/>
    <w:rsid w:val="000034BC"/>
    <w:rsid w:val="00003D52"/>
    <w:rsid w:val="000048F1"/>
    <w:rsid w:val="00005513"/>
    <w:rsid w:val="0000588A"/>
    <w:rsid w:val="00005F6C"/>
    <w:rsid w:val="00005FE6"/>
    <w:rsid w:val="00006418"/>
    <w:rsid w:val="00006BFA"/>
    <w:rsid w:val="000070FC"/>
    <w:rsid w:val="00007771"/>
    <w:rsid w:val="0000788A"/>
    <w:rsid w:val="0001019E"/>
    <w:rsid w:val="0001036F"/>
    <w:rsid w:val="00011DA7"/>
    <w:rsid w:val="00012118"/>
    <w:rsid w:val="0001230D"/>
    <w:rsid w:val="00012430"/>
    <w:rsid w:val="000130C8"/>
    <w:rsid w:val="000132E9"/>
    <w:rsid w:val="0001359C"/>
    <w:rsid w:val="000137B2"/>
    <w:rsid w:val="000137E5"/>
    <w:rsid w:val="00013C14"/>
    <w:rsid w:val="00014174"/>
    <w:rsid w:val="000150B8"/>
    <w:rsid w:val="0001511F"/>
    <w:rsid w:val="00015233"/>
    <w:rsid w:val="000153B0"/>
    <w:rsid w:val="00015879"/>
    <w:rsid w:val="00015C44"/>
    <w:rsid w:val="00015C7A"/>
    <w:rsid w:val="00015D88"/>
    <w:rsid w:val="00015E1F"/>
    <w:rsid w:val="000162E9"/>
    <w:rsid w:val="00016597"/>
    <w:rsid w:val="0001684A"/>
    <w:rsid w:val="00016D99"/>
    <w:rsid w:val="00016E19"/>
    <w:rsid w:val="0001714B"/>
    <w:rsid w:val="00017346"/>
    <w:rsid w:val="00017491"/>
    <w:rsid w:val="00017824"/>
    <w:rsid w:val="00017DE0"/>
    <w:rsid w:val="000202FE"/>
    <w:rsid w:val="00020354"/>
    <w:rsid w:val="00021DCB"/>
    <w:rsid w:val="00022764"/>
    <w:rsid w:val="00022AD8"/>
    <w:rsid w:val="00022D97"/>
    <w:rsid w:val="00022F91"/>
    <w:rsid w:val="0002343C"/>
    <w:rsid w:val="00023567"/>
    <w:rsid w:val="000237E7"/>
    <w:rsid w:val="000238D5"/>
    <w:rsid w:val="00023A85"/>
    <w:rsid w:val="00023D79"/>
    <w:rsid w:val="00025780"/>
    <w:rsid w:val="00025B0E"/>
    <w:rsid w:val="00025D41"/>
    <w:rsid w:val="00026DB4"/>
    <w:rsid w:val="0002724E"/>
    <w:rsid w:val="000275CE"/>
    <w:rsid w:val="00027D0F"/>
    <w:rsid w:val="00030475"/>
    <w:rsid w:val="000305B6"/>
    <w:rsid w:val="0003070B"/>
    <w:rsid w:val="00030CF2"/>
    <w:rsid w:val="00030DA1"/>
    <w:rsid w:val="00030EF5"/>
    <w:rsid w:val="00031075"/>
    <w:rsid w:val="000311BA"/>
    <w:rsid w:val="00031A76"/>
    <w:rsid w:val="00031C2A"/>
    <w:rsid w:val="00031CA0"/>
    <w:rsid w:val="000321BB"/>
    <w:rsid w:val="00032C83"/>
    <w:rsid w:val="00032DDF"/>
    <w:rsid w:val="000336A1"/>
    <w:rsid w:val="00033B7C"/>
    <w:rsid w:val="00033BDB"/>
    <w:rsid w:val="00034569"/>
    <w:rsid w:val="0003562B"/>
    <w:rsid w:val="00035765"/>
    <w:rsid w:val="000359A6"/>
    <w:rsid w:val="00035E27"/>
    <w:rsid w:val="000364E1"/>
    <w:rsid w:val="000367D8"/>
    <w:rsid w:val="000373F0"/>
    <w:rsid w:val="000374C1"/>
    <w:rsid w:val="000379A1"/>
    <w:rsid w:val="00037C4E"/>
    <w:rsid w:val="000409C3"/>
    <w:rsid w:val="000412E2"/>
    <w:rsid w:val="000415F0"/>
    <w:rsid w:val="000417E3"/>
    <w:rsid w:val="00041F6B"/>
    <w:rsid w:val="0004214C"/>
    <w:rsid w:val="0004287D"/>
    <w:rsid w:val="00043C56"/>
    <w:rsid w:val="00044638"/>
    <w:rsid w:val="0004520F"/>
    <w:rsid w:val="000464BB"/>
    <w:rsid w:val="00046BA7"/>
    <w:rsid w:val="00047567"/>
    <w:rsid w:val="00047981"/>
    <w:rsid w:val="00047BD3"/>
    <w:rsid w:val="00047D73"/>
    <w:rsid w:val="00050320"/>
    <w:rsid w:val="000505D1"/>
    <w:rsid w:val="000507CF"/>
    <w:rsid w:val="0005179E"/>
    <w:rsid w:val="00051A86"/>
    <w:rsid w:val="00051B8A"/>
    <w:rsid w:val="00051D87"/>
    <w:rsid w:val="00051E0D"/>
    <w:rsid w:val="0005249E"/>
    <w:rsid w:val="00052765"/>
    <w:rsid w:val="00052A9B"/>
    <w:rsid w:val="00052BBA"/>
    <w:rsid w:val="00052FFA"/>
    <w:rsid w:val="000534E2"/>
    <w:rsid w:val="000536BE"/>
    <w:rsid w:val="00053986"/>
    <w:rsid w:val="00054545"/>
    <w:rsid w:val="00054723"/>
    <w:rsid w:val="000554B5"/>
    <w:rsid w:val="00055694"/>
    <w:rsid w:val="00055FC8"/>
    <w:rsid w:val="00057B91"/>
    <w:rsid w:val="0006019F"/>
    <w:rsid w:val="0006114D"/>
    <w:rsid w:val="00061C3C"/>
    <w:rsid w:val="00061DA6"/>
    <w:rsid w:val="000622B1"/>
    <w:rsid w:val="00062C28"/>
    <w:rsid w:val="00062D7C"/>
    <w:rsid w:val="00062E24"/>
    <w:rsid w:val="00063247"/>
    <w:rsid w:val="00063AB0"/>
    <w:rsid w:val="000641D9"/>
    <w:rsid w:val="00064302"/>
    <w:rsid w:val="00064604"/>
    <w:rsid w:val="000649DA"/>
    <w:rsid w:val="00064A85"/>
    <w:rsid w:val="00064AA4"/>
    <w:rsid w:val="00064D6D"/>
    <w:rsid w:val="000651C1"/>
    <w:rsid w:val="00065869"/>
    <w:rsid w:val="00065D5A"/>
    <w:rsid w:val="00066145"/>
    <w:rsid w:val="000663A3"/>
    <w:rsid w:val="000663AC"/>
    <w:rsid w:val="000666E4"/>
    <w:rsid w:val="0006706D"/>
    <w:rsid w:val="000672D2"/>
    <w:rsid w:val="0006764B"/>
    <w:rsid w:val="000676A1"/>
    <w:rsid w:val="00067919"/>
    <w:rsid w:val="00067A32"/>
    <w:rsid w:val="0007083B"/>
    <w:rsid w:val="00070D1F"/>
    <w:rsid w:val="00070E0E"/>
    <w:rsid w:val="00071420"/>
    <w:rsid w:val="00071491"/>
    <w:rsid w:val="00071976"/>
    <w:rsid w:val="00072303"/>
    <w:rsid w:val="00072415"/>
    <w:rsid w:val="000728BE"/>
    <w:rsid w:val="00072E6D"/>
    <w:rsid w:val="000730E8"/>
    <w:rsid w:val="000734C7"/>
    <w:rsid w:val="00073584"/>
    <w:rsid w:val="000737E7"/>
    <w:rsid w:val="00073E06"/>
    <w:rsid w:val="00073E8F"/>
    <w:rsid w:val="0007452D"/>
    <w:rsid w:val="00074602"/>
    <w:rsid w:val="00074A0A"/>
    <w:rsid w:val="0007504F"/>
    <w:rsid w:val="00075355"/>
    <w:rsid w:val="0007551D"/>
    <w:rsid w:val="000756C4"/>
    <w:rsid w:val="00075909"/>
    <w:rsid w:val="00076A95"/>
    <w:rsid w:val="000804DC"/>
    <w:rsid w:val="00080A32"/>
    <w:rsid w:val="00080C30"/>
    <w:rsid w:val="00080E0C"/>
    <w:rsid w:val="0008154B"/>
    <w:rsid w:val="00081581"/>
    <w:rsid w:val="0008181E"/>
    <w:rsid w:val="000818E7"/>
    <w:rsid w:val="00082C77"/>
    <w:rsid w:val="000832F5"/>
    <w:rsid w:val="00083F20"/>
    <w:rsid w:val="000841EE"/>
    <w:rsid w:val="00084B9E"/>
    <w:rsid w:val="00085472"/>
    <w:rsid w:val="000855E1"/>
    <w:rsid w:val="00086495"/>
    <w:rsid w:val="000868B3"/>
    <w:rsid w:val="000873EE"/>
    <w:rsid w:val="00087405"/>
    <w:rsid w:val="00087CD4"/>
    <w:rsid w:val="000910E9"/>
    <w:rsid w:val="00091245"/>
    <w:rsid w:val="0009212F"/>
    <w:rsid w:val="00092287"/>
    <w:rsid w:val="000928A3"/>
    <w:rsid w:val="0009291F"/>
    <w:rsid w:val="000931FF"/>
    <w:rsid w:val="000933B6"/>
    <w:rsid w:val="00093C2F"/>
    <w:rsid w:val="00093E29"/>
    <w:rsid w:val="000941F2"/>
    <w:rsid w:val="00094339"/>
    <w:rsid w:val="000947C0"/>
    <w:rsid w:val="000948E2"/>
    <w:rsid w:val="00094DE0"/>
    <w:rsid w:val="00094E65"/>
    <w:rsid w:val="000959B6"/>
    <w:rsid w:val="00095B99"/>
    <w:rsid w:val="00096078"/>
    <w:rsid w:val="00096155"/>
    <w:rsid w:val="0009664E"/>
    <w:rsid w:val="00096A22"/>
    <w:rsid w:val="00096ABA"/>
    <w:rsid w:val="00097156"/>
    <w:rsid w:val="00097E2F"/>
    <w:rsid w:val="000A0457"/>
    <w:rsid w:val="000A0459"/>
    <w:rsid w:val="000A07C1"/>
    <w:rsid w:val="000A0C35"/>
    <w:rsid w:val="000A0FA4"/>
    <w:rsid w:val="000A1016"/>
    <w:rsid w:val="000A117D"/>
    <w:rsid w:val="000A140C"/>
    <w:rsid w:val="000A1594"/>
    <w:rsid w:val="000A1A82"/>
    <w:rsid w:val="000A1F54"/>
    <w:rsid w:val="000A3699"/>
    <w:rsid w:val="000A49DA"/>
    <w:rsid w:val="000A54D2"/>
    <w:rsid w:val="000A6007"/>
    <w:rsid w:val="000A62D0"/>
    <w:rsid w:val="000A65B7"/>
    <w:rsid w:val="000A6606"/>
    <w:rsid w:val="000A6BA9"/>
    <w:rsid w:val="000A7171"/>
    <w:rsid w:val="000A72D4"/>
    <w:rsid w:val="000A78B8"/>
    <w:rsid w:val="000A7B96"/>
    <w:rsid w:val="000A7D23"/>
    <w:rsid w:val="000B01B5"/>
    <w:rsid w:val="000B04CD"/>
    <w:rsid w:val="000B0655"/>
    <w:rsid w:val="000B0856"/>
    <w:rsid w:val="000B096C"/>
    <w:rsid w:val="000B0BCC"/>
    <w:rsid w:val="000B0D5C"/>
    <w:rsid w:val="000B16FD"/>
    <w:rsid w:val="000B258D"/>
    <w:rsid w:val="000B2593"/>
    <w:rsid w:val="000B25C9"/>
    <w:rsid w:val="000B28CF"/>
    <w:rsid w:val="000B2EA7"/>
    <w:rsid w:val="000B3261"/>
    <w:rsid w:val="000B34DF"/>
    <w:rsid w:val="000B3A45"/>
    <w:rsid w:val="000B3AE0"/>
    <w:rsid w:val="000B462D"/>
    <w:rsid w:val="000B4A52"/>
    <w:rsid w:val="000B4D04"/>
    <w:rsid w:val="000B5AB0"/>
    <w:rsid w:val="000B5DB4"/>
    <w:rsid w:val="000B5FAB"/>
    <w:rsid w:val="000B61C3"/>
    <w:rsid w:val="000B6900"/>
    <w:rsid w:val="000B70AB"/>
    <w:rsid w:val="000B725D"/>
    <w:rsid w:val="000B7704"/>
    <w:rsid w:val="000B77CE"/>
    <w:rsid w:val="000B790B"/>
    <w:rsid w:val="000C05BC"/>
    <w:rsid w:val="000C0A87"/>
    <w:rsid w:val="000C0CEE"/>
    <w:rsid w:val="000C0F07"/>
    <w:rsid w:val="000C103A"/>
    <w:rsid w:val="000C1A25"/>
    <w:rsid w:val="000C1D5D"/>
    <w:rsid w:val="000C21DF"/>
    <w:rsid w:val="000C2797"/>
    <w:rsid w:val="000C2DF3"/>
    <w:rsid w:val="000C2E19"/>
    <w:rsid w:val="000C31F6"/>
    <w:rsid w:val="000C38E3"/>
    <w:rsid w:val="000C3F62"/>
    <w:rsid w:val="000C4511"/>
    <w:rsid w:val="000C4660"/>
    <w:rsid w:val="000C4A3E"/>
    <w:rsid w:val="000C5096"/>
    <w:rsid w:val="000C56DC"/>
    <w:rsid w:val="000C5722"/>
    <w:rsid w:val="000C59B6"/>
    <w:rsid w:val="000C5CF9"/>
    <w:rsid w:val="000C5D19"/>
    <w:rsid w:val="000C62BF"/>
    <w:rsid w:val="000C6675"/>
    <w:rsid w:val="000C7139"/>
    <w:rsid w:val="000C7392"/>
    <w:rsid w:val="000C7962"/>
    <w:rsid w:val="000D0B6C"/>
    <w:rsid w:val="000D0C8A"/>
    <w:rsid w:val="000D0DA0"/>
    <w:rsid w:val="000D12FF"/>
    <w:rsid w:val="000D1560"/>
    <w:rsid w:val="000D18EF"/>
    <w:rsid w:val="000D20E8"/>
    <w:rsid w:val="000D243C"/>
    <w:rsid w:val="000D25F0"/>
    <w:rsid w:val="000D2657"/>
    <w:rsid w:val="000D27D6"/>
    <w:rsid w:val="000D2844"/>
    <w:rsid w:val="000D2B3D"/>
    <w:rsid w:val="000D347A"/>
    <w:rsid w:val="000D369F"/>
    <w:rsid w:val="000D37A2"/>
    <w:rsid w:val="000D4D8D"/>
    <w:rsid w:val="000D4E34"/>
    <w:rsid w:val="000D5115"/>
    <w:rsid w:val="000D5746"/>
    <w:rsid w:val="000D589C"/>
    <w:rsid w:val="000D5E7B"/>
    <w:rsid w:val="000D5F2F"/>
    <w:rsid w:val="000D5F4D"/>
    <w:rsid w:val="000D61F7"/>
    <w:rsid w:val="000D6284"/>
    <w:rsid w:val="000D6408"/>
    <w:rsid w:val="000D648A"/>
    <w:rsid w:val="000D671F"/>
    <w:rsid w:val="000D6816"/>
    <w:rsid w:val="000D7601"/>
    <w:rsid w:val="000D76AF"/>
    <w:rsid w:val="000D7C87"/>
    <w:rsid w:val="000E008D"/>
    <w:rsid w:val="000E00E9"/>
    <w:rsid w:val="000E180D"/>
    <w:rsid w:val="000E1D55"/>
    <w:rsid w:val="000E1F35"/>
    <w:rsid w:val="000E2A39"/>
    <w:rsid w:val="000E4156"/>
    <w:rsid w:val="000E4A31"/>
    <w:rsid w:val="000E4BFE"/>
    <w:rsid w:val="000E4CAC"/>
    <w:rsid w:val="000E5A0F"/>
    <w:rsid w:val="000E5A14"/>
    <w:rsid w:val="000E5A72"/>
    <w:rsid w:val="000E5F45"/>
    <w:rsid w:val="000E600F"/>
    <w:rsid w:val="000E6673"/>
    <w:rsid w:val="000E67CF"/>
    <w:rsid w:val="000E6C98"/>
    <w:rsid w:val="000E6D3A"/>
    <w:rsid w:val="000E7107"/>
    <w:rsid w:val="000F0301"/>
    <w:rsid w:val="000F053A"/>
    <w:rsid w:val="000F08CE"/>
    <w:rsid w:val="000F0BED"/>
    <w:rsid w:val="000F13EE"/>
    <w:rsid w:val="000F14B5"/>
    <w:rsid w:val="000F1D13"/>
    <w:rsid w:val="000F244B"/>
    <w:rsid w:val="000F2BD3"/>
    <w:rsid w:val="000F2EF0"/>
    <w:rsid w:val="000F2F63"/>
    <w:rsid w:val="000F2FEB"/>
    <w:rsid w:val="000F3221"/>
    <w:rsid w:val="000F3400"/>
    <w:rsid w:val="000F3C12"/>
    <w:rsid w:val="000F44B5"/>
    <w:rsid w:val="000F4655"/>
    <w:rsid w:val="000F4751"/>
    <w:rsid w:val="000F4D15"/>
    <w:rsid w:val="000F56AE"/>
    <w:rsid w:val="000F5FA5"/>
    <w:rsid w:val="000F6250"/>
    <w:rsid w:val="000F7832"/>
    <w:rsid w:val="000F7D41"/>
    <w:rsid w:val="00100123"/>
    <w:rsid w:val="0010031D"/>
    <w:rsid w:val="001004CF"/>
    <w:rsid w:val="00100A95"/>
    <w:rsid w:val="00100C1A"/>
    <w:rsid w:val="00101097"/>
    <w:rsid w:val="0010111A"/>
    <w:rsid w:val="0010113D"/>
    <w:rsid w:val="001016BA"/>
    <w:rsid w:val="00101736"/>
    <w:rsid w:val="00101AE5"/>
    <w:rsid w:val="00101E77"/>
    <w:rsid w:val="0010226E"/>
    <w:rsid w:val="00102A8E"/>
    <w:rsid w:val="00102B27"/>
    <w:rsid w:val="0010385E"/>
    <w:rsid w:val="0010398E"/>
    <w:rsid w:val="00104C62"/>
    <w:rsid w:val="00104DD8"/>
    <w:rsid w:val="00105977"/>
    <w:rsid w:val="001061E4"/>
    <w:rsid w:val="00106E04"/>
    <w:rsid w:val="00106E98"/>
    <w:rsid w:val="00106EC6"/>
    <w:rsid w:val="001071C8"/>
    <w:rsid w:val="00107863"/>
    <w:rsid w:val="00107A96"/>
    <w:rsid w:val="00107AF0"/>
    <w:rsid w:val="00107BC3"/>
    <w:rsid w:val="00110144"/>
    <w:rsid w:val="0011059A"/>
    <w:rsid w:val="00110AC7"/>
    <w:rsid w:val="00110B61"/>
    <w:rsid w:val="00111172"/>
    <w:rsid w:val="00111F18"/>
    <w:rsid w:val="001123BC"/>
    <w:rsid w:val="00112E11"/>
    <w:rsid w:val="0011341E"/>
    <w:rsid w:val="00113460"/>
    <w:rsid w:val="00113B6C"/>
    <w:rsid w:val="00114891"/>
    <w:rsid w:val="00114A31"/>
    <w:rsid w:val="00114EC0"/>
    <w:rsid w:val="0011542A"/>
    <w:rsid w:val="001154DA"/>
    <w:rsid w:val="00115631"/>
    <w:rsid w:val="00115EA9"/>
    <w:rsid w:val="001163CC"/>
    <w:rsid w:val="001168F2"/>
    <w:rsid w:val="001175D6"/>
    <w:rsid w:val="00117A3A"/>
    <w:rsid w:val="00120081"/>
    <w:rsid w:val="00121748"/>
    <w:rsid w:val="001218CE"/>
    <w:rsid w:val="00121AF2"/>
    <w:rsid w:val="001220F3"/>
    <w:rsid w:val="001225B4"/>
    <w:rsid w:val="00122CF9"/>
    <w:rsid w:val="00123414"/>
    <w:rsid w:val="00123751"/>
    <w:rsid w:val="001238F8"/>
    <w:rsid w:val="00123AEC"/>
    <w:rsid w:val="00124239"/>
    <w:rsid w:val="001243F5"/>
    <w:rsid w:val="00124E34"/>
    <w:rsid w:val="00125E14"/>
    <w:rsid w:val="0012733D"/>
    <w:rsid w:val="001273D7"/>
    <w:rsid w:val="00130D51"/>
    <w:rsid w:val="001314D6"/>
    <w:rsid w:val="001319D0"/>
    <w:rsid w:val="00131A32"/>
    <w:rsid w:val="00132B50"/>
    <w:rsid w:val="00132BEA"/>
    <w:rsid w:val="00132E8F"/>
    <w:rsid w:val="00133117"/>
    <w:rsid w:val="0013312B"/>
    <w:rsid w:val="00133C2D"/>
    <w:rsid w:val="00133E24"/>
    <w:rsid w:val="00134142"/>
    <w:rsid w:val="001346E8"/>
    <w:rsid w:val="0013519E"/>
    <w:rsid w:val="0013523B"/>
    <w:rsid w:val="00135F62"/>
    <w:rsid w:val="001360DC"/>
    <w:rsid w:val="00136266"/>
    <w:rsid w:val="00136BE1"/>
    <w:rsid w:val="0013722A"/>
    <w:rsid w:val="00137324"/>
    <w:rsid w:val="0013733E"/>
    <w:rsid w:val="001377A4"/>
    <w:rsid w:val="00140722"/>
    <w:rsid w:val="00140994"/>
    <w:rsid w:val="00140CA5"/>
    <w:rsid w:val="00141191"/>
    <w:rsid w:val="00141916"/>
    <w:rsid w:val="00141ED6"/>
    <w:rsid w:val="001422A4"/>
    <w:rsid w:val="00142719"/>
    <w:rsid w:val="00142A7E"/>
    <w:rsid w:val="00144158"/>
    <w:rsid w:val="00144589"/>
    <w:rsid w:val="001446BB"/>
    <w:rsid w:val="00144C14"/>
    <w:rsid w:val="001452B0"/>
    <w:rsid w:val="00145348"/>
    <w:rsid w:val="001458D2"/>
    <w:rsid w:val="001458E1"/>
    <w:rsid w:val="001458FE"/>
    <w:rsid w:val="00145A18"/>
    <w:rsid w:val="00145AE6"/>
    <w:rsid w:val="00145DCA"/>
    <w:rsid w:val="00146135"/>
    <w:rsid w:val="0014620A"/>
    <w:rsid w:val="00146421"/>
    <w:rsid w:val="001466EB"/>
    <w:rsid w:val="00146E7D"/>
    <w:rsid w:val="00147108"/>
    <w:rsid w:val="00147A56"/>
    <w:rsid w:val="00147C6F"/>
    <w:rsid w:val="00150013"/>
    <w:rsid w:val="00150490"/>
    <w:rsid w:val="00150D7D"/>
    <w:rsid w:val="001510F8"/>
    <w:rsid w:val="001514A3"/>
    <w:rsid w:val="00152818"/>
    <w:rsid w:val="00152FD4"/>
    <w:rsid w:val="0015303E"/>
    <w:rsid w:val="00153242"/>
    <w:rsid w:val="0015326D"/>
    <w:rsid w:val="00154174"/>
    <w:rsid w:val="001549B8"/>
    <w:rsid w:val="00154D13"/>
    <w:rsid w:val="00154D8E"/>
    <w:rsid w:val="00155215"/>
    <w:rsid w:val="00155CC9"/>
    <w:rsid w:val="00156525"/>
    <w:rsid w:val="001565D6"/>
    <w:rsid w:val="001567F5"/>
    <w:rsid w:val="001568BE"/>
    <w:rsid w:val="001576DF"/>
    <w:rsid w:val="00157743"/>
    <w:rsid w:val="0015794A"/>
    <w:rsid w:val="00157AC1"/>
    <w:rsid w:val="00160060"/>
    <w:rsid w:val="001600C9"/>
    <w:rsid w:val="00160279"/>
    <w:rsid w:val="001608D4"/>
    <w:rsid w:val="00160E2B"/>
    <w:rsid w:val="001614FD"/>
    <w:rsid w:val="0016215A"/>
    <w:rsid w:val="00162FCA"/>
    <w:rsid w:val="001633F0"/>
    <w:rsid w:val="0016373E"/>
    <w:rsid w:val="001638AB"/>
    <w:rsid w:val="0016397C"/>
    <w:rsid w:val="00163FDA"/>
    <w:rsid w:val="001667E4"/>
    <w:rsid w:val="00166AE6"/>
    <w:rsid w:val="00166CBE"/>
    <w:rsid w:val="00166D67"/>
    <w:rsid w:val="00166E38"/>
    <w:rsid w:val="001679C8"/>
    <w:rsid w:val="00167D4D"/>
    <w:rsid w:val="00167FE8"/>
    <w:rsid w:val="001700D5"/>
    <w:rsid w:val="00170884"/>
    <w:rsid w:val="00170A97"/>
    <w:rsid w:val="00171A03"/>
    <w:rsid w:val="00171EC9"/>
    <w:rsid w:val="00172547"/>
    <w:rsid w:val="00172595"/>
    <w:rsid w:val="001726A6"/>
    <w:rsid w:val="00172A78"/>
    <w:rsid w:val="00172A82"/>
    <w:rsid w:val="00173397"/>
    <w:rsid w:val="0017396D"/>
    <w:rsid w:val="00173C0A"/>
    <w:rsid w:val="001744B5"/>
    <w:rsid w:val="00174E80"/>
    <w:rsid w:val="001751FD"/>
    <w:rsid w:val="00175C68"/>
    <w:rsid w:val="00175CF6"/>
    <w:rsid w:val="00175E7E"/>
    <w:rsid w:val="001763E3"/>
    <w:rsid w:val="00176D6C"/>
    <w:rsid w:val="00176FAD"/>
    <w:rsid w:val="0017708C"/>
    <w:rsid w:val="00177837"/>
    <w:rsid w:val="00177AEA"/>
    <w:rsid w:val="00177F1C"/>
    <w:rsid w:val="00180DF7"/>
    <w:rsid w:val="00181613"/>
    <w:rsid w:val="00181AB3"/>
    <w:rsid w:val="00181B44"/>
    <w:rsid w:val="00181B6C"/>
    <w:rsid w:val="00183142"/>
    <w:rsid w:val="00183263"/>
    <w:rsid w:val="001838EB"/>
    <w:rsid w:val="00183BFF"/>
    <w:rsid w:val="00183CCD"/>
    <w:rsid w:val="00184091"/>
    <w:rsid w:val="0018413C"/>
    <w:rsid w:val="001841A3"/>
    <w:rsid w:val="001843AE"/>
    <w:rsid w:val="00184AF9"/>
    <w:rsid w:val="001852B5"/>
    <w:rsid w:val="0018553C"/>
    <w:rsid w:val="001859B9"/>
    <w:rsid w:val="00185CEA"/>
    <w:rsid w:val="00185E62"/>
    <w:rsid w:val="00186121"/>
    <w:rsid w:val="00186550"/>
    <w:rsid w:val="00186A46"/>
    <w:rsid w:val="0018741B"/>
    <w:rsid w:val="00187669"/>
    <w:rsid w:val="0018776B"/>
    <w:rsid w:val="001878F9"/>
    <w:rsid w:val="0018798B"/>
    <w:rsid w:val="00187EE5"/>
    <w:rsid w:val="0019041D"/>
    <w:rsid w:val="0019090F"/>
    <w:rsid w:val="00191B2D"/>
    <w:rsid w:val="00192751"/>
    <w:rsid w:val="00192CC9"/>
    <w:rsid w:val="00192D84"/>
    <w:rsid w:val="00192DD7"/>
    <w:rsid w:val="001931F2"/>
    <w:rsid w:val="00193315"/>
    <w:rsid w:val="00193447"/>
    <w:rsid w:val="00193490"/>
    <w:rsid w:val="00193B88"/>
    <w:rsid w:val="00193D87"/>
    <w:rsid w:val="00193EC7"/>
    <w:rsid w:val="00194EA5"/>
    <w:rsid w:val="001951A7"/>
    <w:rsid w:val="001954C7"/>
    <w:rsid w:val="00195C2A"/>
    <w:rsid w:val="00195E15"/>
    <w:rsid w:val="00196449"/>
    <w:rsid w:val="001969CE"/>
    <w:rsid w:val="00196CC3"/>
    <w:rsid w:val="00196CCB"/>
    <w:rsid w:val="001971C7"/>
    <w:rsid w:val="00197615"/>
    <w:rsid w:val="00197770"/>
    <w:rsid w:val="0019780A"/>
    <w:rsid w:val="00197BEA"/>
    <w:rsid w:val="00197D20"/>
    <w:rsid w:val="001A03D8"/>
    <w:rsid w:val="001A0673"/>
    <w:rsid w:val="001A086E"/>
    <w:rsid w:val="001A0C36"/>
    <w:rsid w:val="001A0F8A"/>
    <w:rsid w:val="001A1C2A"/>
    <w:rsid w:val="001A1CC4"/>
    <w:rsid w:val="001A293D"/>
    <w:rsid w:val="001A2F09"/>
    <w:rsid w:val="001A396D"/>
    <w:rsid w:val="001A3B9D"/>
    <w:rsid w:val="001A3CD0"/>
    <w:rsid w:val="001A4067"/>
    <w:rsid w:val="001A4322"/>
    <w:rsid w:val="001A4556"/>
    <w:rsid w:val="001A4B5D"/>
    <w:rsid w:val="001A4C7B"/>
    <w:rsid w:val="001A4D17"/>
    <w:rsid w:val="001A581B"/>
    <w:rsid w:val="001A7CB0"/>
    <w:rsid w:val="001A7D09"/>
    <w:rsid w:val="001B0634"/>
    <w:rsid w:val="001B1B74"/>
    <w:rsid w:val="001B1B8C"/>
    <w:rsid w:val="001B2127"/>
    <w:rsid w:val="001B3355"/>
    <w:rsid w:val="001B35DE"/>
    <w:rsid w:val="001B40A6"/>
    <w:rsid w:val="001B4616"/>
    <w:rsid w:val="001B48EA"/>
    <w:rsid w:val="001B4E1C"/>
    <w:rsid w:val="001B625A"/>
    <w:rsid w:val="001B63C7"/>
    <w:rsid w:val="001B65AF"/>
    <w:rsid w:val="001B6711"/>
    <w:rsid w:val="001B6828"/>
    <w:rsid w:val="001B74E5"/>
    <w:rsid w:val="001B755A"/>
    <w:rsid w:val="001B7AD4"/>
    <w:rsid w:val="001B7D74"/>
    <w:rsid w:val="001B7EED"/>
    <w:rsid w:val="001C00C1"/>
    <w:rsid w:val="001C0415"/>
    <w:rsid w:val="001C0A25"/>
    <w:rsid w:val="001C115A"/>
    <w:rsid w:val="001C18B0"/>
    <w:rsid w:val="001C1FF0"/>
    <w:rsid w:val="001C25B3"/>
    <w:rsid w:val="001C27AE"/>
    <w:rsid w:val="001C29C6"/>
    <w:rsid w:val="001C2A6E"/>
    <w:rsid w:val="001C2B3D"/>
    <w:rsid w:val="001C2FDA"/>
    <w:rsid w:val="001C30AA"/>
    <w:rsid w:val="001C318D"/>
    <w:rsid w:val="001C3283"/>
    <w:rsid w:val="001C32B9"/>
    <w:rsid w:val="001C3363"/>
    <w:rsid w:val="001C3ADF"/>
    <w:rsid w:val="001C4155"/>
    <w:rsid w:val="001C422C"/>
    <w:rsid w:val="001C4ADB"/>
    <w:rsid w:val="001C5657"/>
    <w:rsid w:val="001C6554"/>
    <w:rsid w:val="001C788B"/>
    <w:rsid w:val="001C7A44"/>
    <w:rsid w:val="001C7C6B"/>
    <w:rsid w:val="001C7E40"/>
    <w:rsid w:val="001C7F0A"/>
    <w:rsid w:val="001D012B"/>
    <w:rsid w:val="001D0156"/>
    <w:rsid w:val="001D0310"/>
    <w:rsid w:val="001D06B5"/>
    <w:rsid w:val="001D0E19"/>
    <w:rsid w:val="001D0F8E"/>
    <w:rsid w:val="001D133C"/>
    <w:rsid w:val="001D14E4"/>
    <w:rsid w:val="001D1D85"/>
    <w:rsid w:val="001D2C38"/>
    <w:rsid w:val="001D32DE"/>
    <w:rsid w:val="001D37DE"/>
    <w:rsid w:val="001D3FB4"/>
    <w:rsid w:val="001D4273"/>
    <w:rsid w:val="001D459E"/>
    <w:rsid w:val="001D49EB"/>
    <w:rsid w:val="001D54DF"/>
    <w:rsid w:val="001D5AD3"/>
    <w:rsid w:val="001D5CC4"/>
    <w:rsid w:val="001D5CD8"/>
    <w:rsid w:val="001D6011"/>
    <w:rsid w:val="001D68B6"/>
    <w:rsid w:val="001D6B1B"/>
    <w:rsid w:val="001D6D99"/>
    <w:rsid w:val="001D7601"/>
    <w:rsid w:val="001D7861"/>
    <w:rsid w:val="001D7A06"/>
    <w:rsid w:val="001D7E8B"/>
    <w:rsid w:val="001E035B"/>
    <w:rsid w:val="001E04D6"/>
    <w:rsid w:val="001E0743"/>
    <w:rsid w:val="001E0E2E"/>
    <w:rsid w:val="001E1EDA"/>
    <w:rsid w:val="001E3A8C"/>
    <w:rsid w:val="001E3B61"/>
    <w:rsid w:val="001E3B81"/>
    <w:rsid w:val="001E4050"/>
    <w:rsid w:val="001E4995"/>
    <w:rsid w:val="001E4C79"/>
    <w:rsid w:val="001E5145"/>
    <w:rsid w:val="001E514C"/>
    <w:rsid w:val="001E5710"/>
    <w:rsid w:val="001E5B67"/>
    <w:rsid w:val="001E5E49"/>
    <w:rsid w:val="001E5E90"/>
    <w:rsid w:val="001E6BE5"/>
    <w:rsid w:val="001E6C35"/>
    <w:rsid w:val="001E7825"/>
    <w:rsid w:val="001E798E"/>
    <w:rsid w:val="001E7ACE"/>
    <w:rsid w:val="001F05F3"/>
    <w:rsid w:val="001F1717"/>
    <w:rsid w:val="001F2945"/>
    <w:rsid w:val="001F2B9B"/>
    <w:rsid w:val="001F3235"/>
    <w:rsid w:val="001F362F"/>
    <w:rsid w:val="001F41CB"/>
    <w:rsid w:val="001F4297"/>
    <w:rsid w:val="001F48FB"/>
    <w:rsid w:val="001F4A06"/>
    <w:rsid w:val="001F5112"/>
    <w:rsid w:val="001F5183"/>
    <w:rsid w:val="001F543B"/>
    <w:rsid w:val="001F54B2"/>
    <w:rsid w:val="001F56EC"/>
    <w:rsid w:val="001F662F"/>
    <w:rsid w:val="001F687A"/>
    <w:rsid w:val="001F6AE3"/>
    <w:rsid w:val="001F6D1D"/>
    <w:rsid w:val="001F702F"/>
    <w:rsid w:val="001F7081"/>
    <w:rsid w:val="001F709A"/>
    <w:rsid w:val="001F757A"/>
    <w:rsid w:val="001F7AB5"/>
    <w:rsid w:val="001F7ADB"/>
    <w:rsid w:val="002005C3"/>
    <w:rsid w:val="00200CC3"/>
    <w:rsid w:val="00200DBC"/>
    <w:rsid w:val="002018D8"/>
    <w:rsid w:val="00201FC0"/>
    <w:rsid w:val="00202326"/>
    <w:rsid w:val="00202817"/>
    <w:rsid w:val="0020299B"/>
    <w:rsid w:val="00202B62"/>
    <w:rsid w:val="00202E3D"/>
    <w:rsid w:val="002038D3"/>
    <w:rsid w:val="0020394B"/>
    <w:rsid w:val="00203AF0"/>
    <w:rsid w:val="00203DD7"/>
    <w:rsid w:val="00203DED"/>
    <w:rsid w:val="00204350"/>
    <w:rsid w:val="00204379"/>
    <w:rsid w:val="00204450"/>
    <w:rsid w:val="00204A28"/>
    <w:rsid w:val="00205266"/>
    <w:rsid w:val="002052FB"/>
    <w:rsid w:val="00205873"/>
    <w:rsid w:val="002059EA"/>
    <w:rsid w:val="00205C7D"/>
    <w:rsid w:val="0020621B"/>
    <w:rsid w:val="00206AE0"/>
    <w:rsid w:val="00206B5B"/>
    <w:rsid w:val="00206E78"/>
    <w:rsid w:val="002076CC"/>
    <w:rsid w:val="0020796B"/>
    <w:rsid w:val="00207A73"/>
    <w:rsid w:val="00207C07"/>
    <w:rsid w:val="002113DA"/>
    <w:rsid w:val="002121DC"/>
    <w:rsid w:val="0021235A"/>
    <w:rsid w:val="00212382"/>
    <w:rsid w:val="00212568"/>
    <w:rsid w:val="0021287A"/>
    <w:rsid w:val="0021361B"/>
    <w:rsid w:val="00213E70"/>
    <w:rsid w:val="00214456"/>
    <w:rsid w:val="00214895"/>
    <w:rsid w:val="00214DD3"/>
    <w:rsid w:val="00215BCD"/>
    <w:rsid w:val="00215CBC"/>
    <w:rsid w:val="002169DA"/>
    <w:rsid w:val="00216F0F"/>
    <w:rsid w:val="00217C0B"/>
    <w:rsid w:val="00217CD6"/>
    <w:rsid w:val="00217F42"/>
    <w:rsid w:val="00220328"/>
    <w:rsid w:val="00220597"/>
    <w:rsid w:val="0022073A"/>
    <w:rsid w:val="00220816"/>
    <w:rsid w:val="002208A1"/>
    <w:rsid w:val="00220BA0"/>
    <w:rsid w:val="00220CA5"/>
    <w:rsid w:val="00220F2E"/>
    <w:rsid w:val="00220FC1"/>
    <w:rsid w:val="002210BF"/>
    <w:rsid w:val="0022191B"/>
    <w:rsid w:val="00221F37"/>
    <w:rsid w:val="002225AE"/>
    <w:rsid w:val="002228C5"/>
    <w:rsid w:val="002229B4"/>
    <w:rsid w:val="002230E9"/>
    <w:rsid w:val="00223412"/>
    <w:rsid w:val="00223415"/>
    <w:rsid w:val="0022347F"/>
    <w:rsid w:val="00223CE5"/>
    <w:rsid w:val="00223D0D"/>
    <w:rsid w:val="0022415B"/>
    <w:rsid w:val="00224385"/>
    <w:rsid w:val="00224AB8"/>
    <w:rsid w:val="00224C3E"/>
    <w:rsid w:val="00224EC1"/>
    <w:rsid w:val="00224FC9"/>
    <w:rsid w:val="002256CF"/>
    <w:rsid w:val="00225F23"/>
    <w:rsid w:val="0022663C"/>
    <w:rsid w:val="00226A4F"/>
    <w:rsid w:val="00226D5D"/>
    <w:rsid w:val="002272D1"/>
    <w:rsid w:val="00227807"/>
    <w:rsid w:val="00230268"/>
    <w:rsid w:val="002304A7"/>
    <w:rsid w:val="00230958"/>
    <w:rsid w:val="00230A57"/>
    <w:rsid w:val="0023111D"/>
    <w:rsid w:val="002316F9"/>
    <w:rsid w:val="00232042"/>
    <w:rsid w:val="0023209C"/>
    <w:rsid w:val="00232212"/>
    <w:rsid w:val="00232D9B"/>
    <w:rsid w:val="00232EE4"/>
    <w:rsid w:val="0023301F"/>
    <w:rsid w:val="002334C6"/>
    <w:rsid w:val="002335D7"/>
    <w:rsid w:val="0023381E"/>
    <w:rsid w:val="00233AAF"/>
    <w:rsid w:val="00233D24"/>
    <w:rsid w:val="00234992"/>
    <w:rsid w:val="00234F16"/>
    <w:rsid w:val="00235068"/>
    <w:rsid w:val="002352BF"/>
    <w:rsid w:val="0023555F"/>
    <w:rsid w:val="00235765"/>
    <w:rsid w:val="002369A7"/>
    <w:rsid w:val="0023743B"/>
    <w:rsid w:val="002374A7"/>
    <w:rsid w:val="0024016D"/>
    <w:rsid w:val="00240733"/>
    <w:rsid w:val="00240EC7"/>
    <w:rsid w:val="00240F23"/>
    <w:rsid w:val="00241B46"/>
    <w:rsid w:val="00241F84"/>
    <w:rsid w:val="002427C7"/>
    <w:rsid w:val="00243627"/>
    <w:rsid w:val="00243DCD"/>
    <w:rsid w:val="00243EE8"/>
    <w:rsid w:val="00244AF5"/>
    <w:rsid w:val="00244D60"/>
    <w:rsid w:val="00245190"/>
    <w:rsid w:val="0024552F"/>
    <w:rsid w:val="00245564"/>
    <w:rsid w:val="00245DCA"/>
    <w:rsid w:val="00245EF6"/>
    <w:rsid w:val="00246208"/>
    <w:rsid w:val="002463ED"/>
    <w:rsid w:val="00246617"/>
    <w:rsid w:val="00246C4E"/>
    <w:rsid w:val="00246F78"/>
    <w:rsid w:val="00247273"/>
    <w:rsid w:val="0024742F"/>
    <w:rsid w:val="00247CB4"/>
    <w:rsid w:val="00247E3A"/>
    <w:rsid w:val="00247F80"/>
    <w:rsid w:val="002502AD"/>
    <w:rsid w:val="002504D6"/>
    <w:rsid w:val="002505F3"/>
    <w:rsid w:val="00250657"/>
    <w:rsid w:val="002508A1"/>
    <w:rsid w:val="00250F70"/>
    <w:rsid w:val="00251F2D"/>
    <w:rsid w:val="0025216B"/>
    <w:rsid w:val="0025350D"/>
    <w:rsid w:val="002536F6"/>
    <w:rsid w:val="00253F1A"/>
    <w:rsid w:val="0025400D"/>
    <w:rsid w:val="00254076"/>
    <w:rsid w:val="00254291"/>
    <w:rsid w:val="00255E5E"/>
    <w:rsid w:val="00255FCD"/>
    <w:rsid w:val="0025602E"/>
    <w:rsid w:val="0025652A"/>
    <w:rsid w:val="00256BA6"/>
    <w:rsid w:val="0025777F"/>
    <w:rsid w:val="002577ED"/>
    <w:rsid w:val="00260031"/>
    <w:rsid w:val="00260103"/>
    <w:rsid w:val="0026098F"/>
    <w:rsid w:val="00260B40"/>
    <w:rsid w:val="0026112A"/>
    <w:rsid w:val="00261285"/>
    <w:rsid w:val="002613F6"/>
    <w:rsid w:val="002624A5"/>
    <w:rsid w:val="002629BE"/>
    <w:rsid w:val="00263076"/>
    <w:rsid w:val="00263635"/>
    <w:rsid w:val="00263D77"/>
    <w:rsid w:val="0026483E"/>
    <w:rsid w:val="002669B6"/>
    <w:rsid w:val="00267484"/>
    <w:rsid w:val="00267AB1"/>
    <w:rsid w:val="0027055D"/>
    <w:rsid w:val="00270976"/>
    <w:rsid w:val="00270981"/>
    <w:rsid w:val="00270CD7"/>
    <w:rsid w:val="00270EB8"/>
    <w:rsid w:val="0027142D"/>
    <w:rsid w:val="00271513"/>
    <w:rsid w:val="00271542"/>
    <w:rsid w:val="00271559"/>
    <w:rsid w:val="00271F10"/>
    <w:rsid w:val="002720E5"/>
    <w:rsid w:val="00272221"/>
    <w:rsid w:val="00272439"/>
    <w:rsid w:val="002726E5"/>
    <w:rsid w:val="00272795"/>
    <w:rsid w:val="0027280C"/>
    <w:rsid w:val="00272B36"/>
    <w:rsid w:val="00272DED"/>
    <w:rsid w:val="002730D1"/>
    <w:rsid w:val="00274869"/>
    <w:rsid w:val="00274A0F"/>
    <w:rsid w:val="0027511D"/>
    <w:rsid w:val="002753FB"/>
    <w:rsid w:val="00275818"/>
    <w:rsid w:val="00277121"/>
    <w:rsid w:val="0027778F"/>
    <w:rsid w:val="00277F71"/>
    <w:rsid w:val="00277FC0"/>
    <w:rsid w:val="002805E2"/>
    <w:rsid w:val="0028083C"/>
    <w:rsid w:val="002808E0"/>
    <w:rsid w:val="00280995"/>
    <w:rsid w:val="00280CE8"/>
    <w:rsid w:val="00280F5E"/>
    <w:rsid w:val="0028195A"/>
    <w:rsid w:val="00282A1F"/>
    <w:rsid w:val="0028358A"/>
    <w:rsid w:val="00283993"/>
    <w:rsid w:val="002840F8"/>
    <w:rsid w:val="00284787"/>
    <w:rsid w:val="0028520A"/>
    <w:rsid w:val="002858CC"/>
    <w:rsid w:val="00285BC1"/>
    <w:rsid w:val="00286204"/>
    <w:rsid w:val="00286735"/>
    <w:rsid w:val="00286A40"/>
    <w:rsid w:val="00286F87"/>
    <w:rsid w:val="00287331"/>
    <w:rsid w:val="002879BF"/>
    <w:rsid w:val="00287C17"/>
    <w:rsid w:val="00287E95"/>
    <w:rsid w:val="00290C40"/>
    <w:rsid w:val="00291378"/>
    <w:rsid w:val="00291C73"/>
    <w:rsid w:val="00292F9F"/>
    <w:rsid w:val="002931F7"/>
    <w:rsid w:val="00293699"/>
    <w:rsid w:val="002939D3"/>
    <w:rsid w:val="00293DC3"/>
    <w:rsid w:val="00294597"/>
    <w:rsid w:val="002945AA"/>
    <w:rsid w:val="00294983"/>
    <w:rsid w:val="00294DC2"/>
    <w:rsid w:val="00294E1D"/>
    <w:rsid w:val="0029533A"/>
    <w:rsid w:val="002954F7"/>
    <w:rsid w:val="0029572F"/>
    <w:rsid w:val="002960B4"/>
    <w:rsid w:val="0029617B"/>
    <w:rsid w:val="002961A1"/>
    <w:rsid w:val="002965C4"/>
    <w:rsid w:val="0029746C"/>
    <w:rsid w:val="00297C8B"/>
    <w:rsid w:val="002A02C7"/>
    <w:rsid w:val="002A0358"/>
    <w:rsid w:val="002A0B8C"/>
    <w:rsid w:val="002A0D4A"/>
    <w:rsid w:val="002A2163"/>
    <w:rsid w:val="002A30D8"/>
    <w:rsid w:val="002A35D4"/>
    <w:rsid w:val="002A3722"/>
    <w:rsid w:val="002A39DA"/>
    <w:rsid w:val="002A4C12"/>
    <w:rsid w:val="002A4E5F"/>
    <w:rsid w:val="002A504D"/>
    <w:rsid w:val="002A579B"/>
    <w:rsid w:val="002A6100"/>
    <w:rsid w:val="002A6220"/>
    <w:rsid w:val="002A62BE"/>
    <w:rsid w:val="002A67CE"/>
    <w:rsid w:val="002A6BE7"/>
    <w:rsid w:val="002A7788"/>
    <w:rsid w:val="002A793C"/>
    <w:rsid w:val="002A7A18"/>
    <w:rsid w:val="002B0149"/>
    <w:rsid w:val="002B0321"/>
    <w:rsid w:val="002B0BAF"/>
    <w:rsid w:val="002B0E35"/>
    <w:rsid w:val="002B16A7"/>
    <w:rsid w:val="002B1860"/>
    <w:rsid w:val="002B1D26"/>
    <w:rsid w:val="002B1E77"/>
    <w:rsid w:val="002B23AD"/>
    <w:rsid w:val="002B2905"/>
    <w:rsid w:val="002B2C14"/>
    <w:rsid w:val="002B2C55"/>
    <w:rsid w:val="002B2F55"/>
    <w:rsid w:val="002B3532"/>
    <w:rsid w:val="002B384F"/>
    <w:rsid w:val="002B44AF"/>
    <w:rsid w:val="002B4B73"/>
    <w:rsid w:val="002B4F9D"/>
    <w:rsid w:val="002B50A0"/>
    <w:rsid w:val="002B50EF"/>
    <w:rsid w:val="002B5266"/>
    <w:rsid w:val="002B6BB2"/>
    <w:rsid w:val="002B770C"/>
    <w:rsid w:val="002B791D"/>
    <w:rsid w:val="002B7A3F"/>
    <w:rsid w:val="002B7BB3"/>
    <w:rsid w:val="002C016B"/>
    <w:rsid w:val="002C0274"/>
    <w:rsid w:val="002C03B0"/>
    <w:rsid w:val="002C06A4"/>
    <w:rsid w:val="002C08F9"/>
    <w:rsid w:val="002C0B51"/>
    <w:rsid w:val="002C0C96"/>
    <w:rsid w:val="002C15AD"/>
    <w:rsid w:val="002C1DAD"/>
    <w:rsid w:val="002C33BA"/>
    <w:rsid w:val="002C3694"/>
    <w:rsid w:val="002C495B"/>
    <w:rsid w:val="002C4C36"/>
    <w:rsid w:val="002C4D3D"/>
    <w:rsid w:val="002C4F67"/>
    <w:rsid w:val="002C53B6"/>
    <w:rsid w:val="002C53CA"/>
    <w:rsid w:val="002C56DD"/>
    <w:rsid w:val="002C671B"/>
    <w:rsid w:val="002C673E"/>
    <w:rsid w:val="002C6AE8"/>
    <w:rsid w:val="002C6D46"/>
    <w:rsid w:val="002C74DB"/>
    <w:rsid w:val="002C7EC0"/>
    <w:rsid w:val="002D0EE2"/>
    <w:rsid w:val="002D12D7"/>
    <w:rsid w:val="002D1D01"/>
    <w:rsid w:val="002D1FF8"/>
    <w:rsid w:val="002D22A5"/>
    <w:rsid w:val="002D23EC"/>
    <w:rsid w:val="002D3416"/>
    <w:rsid w:val="002D359B"/>
    <w:rsid w:val="002D39A3"/>
    <w:rsid w:val="002D3CCE"/>
    <w:rsid w:val="002D3CEF"/>
    <w:rsid w:val="002D4E27"/>
    <w:rsid w:val="002D50A5"/>
    <w:rsid w:val="002D55D3"/>
    <w:rsid w:val="002D57EA"/>
    <w:rsid w:val="002D5820"/>
    <w:rsid w:val="002D5A67"/>
    <w:rsid w:val="002D638B"/>
    <w:rsid w:val="002D6714"/>
    <w:rsid w:val="002D7101"/>
    <w:rsid w:val="002D7231"/>
    <w:rsid w:val="002D7517"/>
    <w:rsid w:val="002D7EE9"/>
    <w:rsid w:val="002E025D"/>
    <w:rsid w:val="002E0424"/>
    <w:rsid w:val="002E0834"/>
    <w:rsid w:val="002E1058"/>
    <w:rsid w:val="002E14B1"/>
    <w:rsid w:val="002E1820"/>
    <w:rsid w:val="002E1892"/>
    <w:rsid w:val="002E1ECC"/>
    <w:rsid w:val="002E2271"/>
    <w:rsid w:val="002E2877"/>
    <w:rsid w:val="002E2D31"/>
    <w:rsid w:val="002E3056"/>
    <w:rsid w:val="002E398F"/>
    <w:rsid w:val="002E41BF"/>
    <w:rsid w:val="002E43F2"/>
    <w:rsid w:val="002E49DC"/>
    <w:rsid w:val="002E5361"/>
    <w:rsid w:val="002E53F3"/>
    <w:rsid w:val="002E5910"/>
    <w:rsid w:val="002E6506"/>
    <w:rsid w:val="002E681E"/>
    <w:rsid w:val="002E6908"/>
    <w:rsid w:val="002E6CD1"/>
    <w:rsid w:val="002E6D62"/>
    <w:rsid w:val="002E6E28"/>
    <w:rsid w:val="002E7033"/>
    <w:rsid w:val="002E76A6"/>
    <w:rsid w:val="002E7B85"/>
    <w:rsid w:val="002F045C"/>
    <w:rsid w:val="002F0624"/>
    <w:rsid w:val="002F0D93"/>
    <w:rsid w:val="002F0F1E"/>
    <w:rsid w:val="002F17B0"/>
    <w:rsid w:val="002F1E0C"/>
    <w:rsid w:val="002F225B"/>
    <w:rsid w:val="002F2698"/>
    <w:rsid w:val="002F32B8"/>
    <w:rsid w:val="002F3317"/>
    <w:rsid w:val="002F3A27"/>
    <w:rsid w:val="002F4039"/>
    <w:rsid w:val="002F4197"/>
    <w:rsid w:val="002F419E"/>
    <w:rsid w:val="002F48F7"/>
    <w:rsid w:val="002F4C88"/>
    <w:rsid w:val="002F511D"/>
    <w:rsid w:val="002F5539"/>
    <w:rsid w:val="002F60DC"/>
    <w:rsid w:val="002F68E2"/>
    <w:rsid w:val="002F6A3D"/>
    <w:rsid w:val="002F6EDA"/>
    <w:rsid w:val="002F7080"/>
    <w:rsid w:val="00300618"/>
    <w:rsid w:val="00300847"/>
    <w:rsid w:val="00300E70"/>
    <w:rsid w:val="003012DC"/>
    <w:rsid w:val="00301D12"/>
    <w:rsid w:val="00302149"/>
    <w:rsid w:val="00302BB9"/>
    <w:rsid w:val="00302BCF"/>
    <w:rsid w:val="00302D86"/>
    <w:rsid w:val="00303359"/>
    <w:rsid w:val="00303890"/>
    <w:rsid w:val="00303BBF"/>
    <w:rsid w:val="00303C76"/>
    <w:rsid w:val="003045D1"/>
    <w:rsid w:val="00304F91"/>
    <w:rsid w:val="00305484"/>
    <w:rsid w:val="00306D75"/>
    <w:rsid w:val="003073EE"/>
    <w:rsid w:val="00307EE4"/>
    <w:rsid w:val="003103B5"/>
    <w:rsid w:val="00310CDB"/>
    <w:rsid w:val="00310EC0"/>
    <w:rsid w:val="00311B10"/>
    <w:rsid w:val="00312696"/>
    <w:rsid w:val="00312A5E"/>
    <w:rsid w:val="00313268"/>
    <w:rsid w:val="003135E9"/>
    <w:rsid w:val="00314581"/>
    <w:rsid w:val="00314622"/>
    <w:rsid w:val="00314C3A"/>
    <w:rsid w:val="00314D41"/>
    <w:rsid w:val="0031500D"/>
    <w:rsid w:val="00320494"/>
    <w:rsid w:val="003213B9"/>
    <w:rsid w:val="0032141C"/>
    <w:rsid w:val="003221DC"/>
    <w:rsid w:val="0032362A"/>
    <w:rsid w:val="003237A8"/>
    <w:rsid w:val="003237C3"/>
    <w:rsid w:val="0032395D"/>
    <w:rsid w:val="00323A65"/>
    <w:rsid w:val="00324256"/>
    <w:rsid w:val="00324558"/>
    <w:rsid w:val="00324A76"/>
    <w:rsid w:val="0032530D"/>
    <w:rsid w:val="003253C4"/>
    <w:rsid w:val="00325B11"/>
    <w:rsid w:val="00325B2B"/>
    <w:rsid w:val="00325F65"/>
    <w:rsid w:val="003261F7"/>
    <w:rsid w:val="00326459"/>
    <w:rsid w:val="00326B42"/>
    <w:rsid w:val="00326EBD"/>
    <w:rsid w:val="00327102"/>
    <w:rsid w:val="00327A4C"/>
    <w:rsid w:val="00327FD2"/>
    <w:rsid w:val="003306EC"/>
    <w:rsid w:val="003306F4"/>
    <w:rsid w:val="00330718"/>
    <w:rsid w:val="00330815"/>
    <w:rsid w:val="0033091D"/>
    <w:rsid w:val="00331CFE"/>
    <w:rsid w:val="003323DD"/>
    <w:rsid w:val="00332F9E"/>
    <w:rsid w:val="00333B37"/>
    <w:rsid w:val="0033438F"/>
    <w:rsid w:val="003343A8"/>
    <w:rsid w:val="003344D5"/>
    <w:rsid w:val="00334776"/>
    <w:rsid w:val="003350E9"/>
    <w:rsid w:val="00335F1D"/>
    <w:rsid w:val="0033602F"/>
    <w:rsid w:val="003361C8"/>
    <w:rsid w:val="003363C5"/>
    <w:rsid w:val="0033653D"/>
    <w:rsid w:val="00336958"/>
    <w:rsid w:val="00336A4E"/>
    <w:rsid w:val="00336BF8"/>
    <w:rsid w:val="00336DF3"/>
    <w:rsid w:val="00336E86"/>
    <w:rsid w:val="003400F0"/>
    <w:rsid w:val="0034082E"/>
    <w:rsid w:val="00341922"/>
    <w:rsid w:val="00341A9D"/>
    <w:rsid w:val="00341D35"/>
    <w:rsid w:val="00341FFC"/>
    <w:rsid w:val="0034246A"/>
    <w:rsid w:val="003428AC"/>
    <w:rsid w:val="00343727"/>
    <w:rsid w:val="00343F3B"/>
    <w:rsid w:val="00343F68"/>
    <w:rsid w:val="00344676"/>
    <w:rsid w:val="00344A57"/>
    <w:rsid w:val="00345125"/>
    <w:rsid w:val="00345190"/>
    <w:rsid w:val="003456B0"/>
    <w:rsid w:val="00345B60"/>
    <w:rsid w:val="00345F01"/>
    <w:rsid w:val="00346286"/>
    <w:rsid w:val="00346C18"/>
    <w:rsid w:val="00346E2B"/>
    <w:rsid w:val="00346F79"/>
    <w:rsid w:val="00347089"/>
    <w:rsid w:val="00347165"/>
    <w:rsid w:val="00347801"/>
    <w:rsid w:val="00347DB9"/>
    <w:rsid w:val="0035042D"/>
    <w:rsid w:val="003504A3"/>
    <w:rsid w:val="0035081C"/>
    <w:rsid w:val="00350CC4"/>
    <w:rsid w:val="00351421"/>
    <w:rsid w:val="0035144B"/>
    <w:rsid w:val="00352348"/>
    <w:rsid w:val="003524B3"/>
    <w:rsid w:val="00353747"/>
    <w:rsid w:val="00354583"/>
    <w:rsid w:val="0035458A"/>
    <w:rsid w:val="00354750"/>
    <w:rsid w:val="003551CB"/>
    <w:rsid w:val="0035552B"/>
    <w:rsid w:val="003555BB"/>
    <w:rsid w:val="00355D8D"/>
    <w:rsid w:val="00356167"/>
    <w:rsid w:val="003562BD"/>
    <w:rsid w:val="00356BFD"/>
    <w:rsid w:val="00356FD5"/>
    <w:rsid w:val="00357339"/>
    <w:rsid w:val="00357CB6"/>
    <w:rsid w:val="00357D7D"/>
    <w:rsid w:val="00357F8A"/>
    <w:rsid w:val="0036089C"/>
    <w:rsid w:val="00360C2B"/>
    <w:rsid w:val="0036188D"/>
    <w:rsid w:val="0036217E"/>
    <w:rsid w:val="0036296F"/>
    <w:rsid w:val="00362F80"/>
    <w:rsid w:val="0036347A"/>
    <w:rsid w:val="003636BD"/>
    <w:rsid w:val="00363A69"/>
    <w:rsid w:val="00363AB4"/>
    <w:rsid w:val="00363CC4"/>
    <w:rsid w:val="00364969"/>
    <w:rsid w:val="00364A1D"/>
    <w:rsid w:val="00364A62"/>
    <w:rsid w:val="00364DA4"/>
    <w:rsid w:val="00364DFF"/>
    <w:rsid w:val="0036503B"/>
    <w:rsid w:val="003653FB"/>
    <w:rsid w:val="003661B6"/>
    <w:rsid w:val="003668E0"/>
    <w:rsid w:val="00366914"/>
    <w:rsid w:val="00366A60"/>
    <w:rsid w:val="00366CDC"/>
    <w:rsid w:val="00366F1B"/>
    <w:rsid w:val="0036749F"/>
    <w:rsid w:val="0036796D"/>
    <w:rsid w:val="00367D1F"/>
    <w:rsid w:val="00367EAF"/>
    <w:rsid w:val="00367F05"/>
    <w:rsid w:val="00370438"/>
    <w:rsid w:val="003710F0"/>
    <w:rsid w:val="00371460"/>
    <w:rsid w:val="003717EA"/>
    <w:rsid w:val="00371993"/>
    <w:rsid w:val="003720DA"/>
    <w:rsid w:val="003733EB"/>
    <w:rsid w:val="00373916"/>
    <w:rsid w:val="0037393D"/>
    <w:rsid w:val="00374765"/>
    <w:rsid w:val="00374B4B"/>
    <w:rsid w:val="00374BCF"/>
    <w:rsid w:val="00374C4B"/>
    <w:rsid w:val="00375478"/>
    <w:rsid w:val="00375808"/>
    <w:rsid w:val="003759E3"/>
    <w:rsid w:val="003759FA"/>
    <w:rsid w:val="00375A80"/>
    <w:rsid w:val="00376129"/>
    <w:rsid w:val="00377065"/>
    <w:rsid w:val="003772F9"/>
    <w:rsid w:val="00377799"/>
    <w:rsid w:val="00377BFE"/>
    <w:rsid w:val="00380151"/>
    <w:rsid w:val="0038070F"/>
    <w:rsid w:val="003808E6"/>
    <w:rsid w:val="00380B6E"/>
    <w:rsid w:val="00380F79"/>
    <w:rsid w:val="003815A8"/>
    <w:rsid w:val="0038163B"/>
    <w:rsid w:val="00381766"/>
    <w:rsid w:val="0038187A"/>
    <w:rsid w:val="003819AA"/>
    <w:rsid w:val="00381A2C"/>
    <w:rsid w:val="00381D84"/>
    <w:rsid w:val="00381EE6"/>
    <w:rsid w:val="00381FB6"/>
    <w:rsid w:val="00382C89"/>
    <w:rsid w:val="00383133"/>
    <w:rsid w:val="00383757"/>
    <w:rsid w:val="00383BCF"/>
    <w:rsid w:val="00383CFC"/>
    <w:rsid w:val="0038534F"/>
    <w:rsid w:val="003856E1"/>
    <w:rsid w:val="003859F7"/>
    <w:rsid w:val="00385EE6"/>
    <w:rsid w:val="00386407"/>
    <w:rsid w:val="00386443"/>
    <w:rsid w:val="00386C12"/>
    <w:rsid w:val="00386D6A"/>
    <w:rsid w:val="00387D57"/>
    <w:rsid w:val="0039009B"/>
    <w:rsid w:val="00390343"/>
    <w:rsid w:val="00390BF6"/>
    <w:rsid w:val="00390C10"/>
    <w:rsid w:val="00390EF4"/>
    <w:rsid w:val="003925C5"/>
    <w:rsid w:val="00392D28"/>
    <w:rsid w:val="00392F0C"/>
    <w:rsid w:val="00392F1E"/>
    <w:rsid w:val="00393E95"/>
    <w:rsid w:val="00394214"/>
    <w:rsid w:val="00394739"/>
    <w:rsid w:val="003950BE"/>
    <w:rsid w:val="00395F27"/>
    <w:rsid w:val="00396338"/>
    <w:rsid w:val="00396C1A"/>
    <w:rsid w:val="00397031"/>
    <w:rsid w:val="003974D5"/>
    <w:rsid w:val="00397815"/>
    <w:rsid w:val="00397B57"/>
    <w:rsid w:val="00397EEE"/>
    <w:rsid w:val="00397F2F"/>
    <w:rsid w:val="003A0158"/>
    <w:rsid w:val="003A05F7"/>
    <w:rsid w:val="003A141A"/>
    <w:rsid w:val="003A172B"/>
    <w:rsid w:val="003A18EE"/>
    <w:rsid w:val="003A1DB0"/>
    <w:rsid w:val="003A2260"/>
    <w:rsid w:val="003A23DB"/>
    <w:rsid w:val="003A2836"/>
    <w:rsid w:val="003A28B6"/>
    <w:rsid w:val="003A2943"/>
    <w:rsid w:val="003A324E"/>
    <w:rsid w:val="003A3361"/>
    <w:rsid w:val="003A43BB"/>
    <w:rsid w:val="003A45C8"/>
    <w:rsid w:val="003A45FF"/>
    <w:rsid w:val="003A4BA9"/>
    <w:rsid w:val="003A4FC1"/>
    <w:rsid w:val="003A51A2"/>
    <w:rsid w:val="003A569F"/>
    <w:rsid w:val="003A6434"/>
    <w:rsid w:val="003A6454"/>
    <w:rsid w:val="003A6609"/>
    <w:rsid w:val="003A692D"/>
    <w:rsid w:val="003A6F73"/>
    <w:rsid w:val="003A79A4"/>
    <w:rsid w:val="003A79B3"/>
    <w:rsid w:val="003A7A2E"/>
    <w:rsid w:val="003B0037"/>
    <w:rsid w:val="003B008E"/>
    <w:rsid w:val="003B03C6"/>
    <w:rsid w:val="003B0552"/>
    <w:rsid w:val="003B1063"/>
    <w:rsid w:val="003B1069"/>
    <w:rsid w:val="003B1211"/>
    <w:rsid w:val="003B123A"/>
    <w:rsid w:val="003B1CA5"/>
    <w:rsid w:val="003B1F18"/>
    <w:rsid w:val="003B2066"/>
    <w:rsid w:val="003B2834"/>
    <w:rsid w:val="003B28C1"/>
    <w:rsid w:val="003B2ADA"/>
    <w:rsid w:val="003B2FE2"/>
    <w:rsid w:val="003B3C28"/>
    <w:rsid w:val="003B46E5"/>
    <w:rsid w:val="003B4EBE"/>
    <w:rsid w:val="003B5403"/>
    <w:rsid w:val="003B5D2F"/>
    <w:rsid w:val="003B64AF"/>
    <w:rsid w:val="003B6A09"/>
    <w:rsid w:val="003B6F3F"/>
    <w:rsid w:val="003B7344"/>
    <w:rsid w:val="003C0ACD"/>
    <w:rsid w:val="003C10EA"/>
    <w:rsid w:val="003C1711"/>
    <w:rsid w:val="003C2351"/>
    <w:rsid w:val="003C271B"/>
    <w:rsid w:val="003C304E"/>
    <w:rsid w:val="003C328F"/>
    <w:rsid w:val="003C399F"/>
    <w:rsid w:val="003C3AF9"/>
    <w:rsid w:val="003C4A67"/>
    <w:rsid w:val="003C4E85"/>
    <w:rsid w:val="003C4F22"/>
    <w:rsid w:val="003C5008"/>
    <w:rsid w:val="003C51B1"/>
    <w:rsid w:val="003C6DD6"/>
    <w:rsid w:val="003C6EF3"/>
    <w:rsid w:val="003C70BD"/>
    <w:rsid w:val="003D0117"/>
    <w:rsid w:val="003D07D4"/>
    <w:rsid w:val="003D16DE"/>
    <w:rsid w:val="003D1E53"/>
    <w:rsid w:val="003D1ED6"/>
    <w:rsid w:val="003D2677"/>
    <w:rsid w:val="003D2918"/>
    <w:rsid w:val="003D29CF"/>
    <w:rsid w:val="003D2CD5"/>
    <w:rsid w:val="003D365B"/>
    <w:rsid w:val="003D3865"/>
    <w:rsid w:val="003D4B7A"/>
    <w:rsid w:val="003D546E"/>
    <w:rsid w:val="003D5702"/>
    <w:rsid w:val="003D5889"/>
    <w:rsid w:val="003D59E1"/>
    <w:rsid w:val="003D6292"/>
    <w:rsid w:val="003D6548"/>
    <w:rsid w:val="003D6FC2"/>
    <w:rsid w:val="003D7788"/>
    <w:rsid w:val="003E0440"/>
    <w:rsid w:val="003E087B"/>
    <w:rsid w:val="003E0DD8"/>
    <w:rsid w:val="003E129F"/>
    <w:rsid w:val="003E1440"/>
    <w:rsid w:val="003E1CCB"/>
    <w:rsid w:val="003E2B15"/>
    <w:rsid w:val="003E3176"/>
    <w:rsid w:val="003E31FC"/>
    <w:rsid w:val="003E3F8E"/>
    <w:rsid w:val="003E4174"/>
    <w:rsid w:val="003E44DF"/>
    <w:rsid w:val="003E4798"/>
    <w:rsid w:val="003E5034"/>
    <w:rsid w:val="003E5040"/>
    <w:rsid w:val="003E5AB4"/>
    <w:rsid w:val="003E5D2C"/>
    <w:rsid w:val="003E693B"/>
    <w:rsid w:val="003E712C"/>
    <w:rsid w:val="003E743D"/>
    <w:rsid w:val="003E775E"/>
    <w:rsid w:val="003F05DA"/>
    <w:rsid w:val="003F0752"/>
    <w:rsid w:val="003F0F33"/>
    <w:rsid w:val="003F1103"/>
    <w:rsid w:val="003F1AEE"/>
    <w:rsid w:val="003F1C19"/>
    <w:rsid w:val="003F216B"/>
    <w:rsid w:val="003F26DA"/>
    <w:rsid w:val="003F2847"/>
    <w:rsid w:val="003F2A58"/>
    <w:rsid w:val="003F2DFC"/>
    <w:rsid w:val="003F351F"/>
    <w:rsid w:val="003F3CC3"/>
    <w:rsid w:val="003F4475"/>
    <w:rsid w:val="003F45F1"/>
    <w:rsid w:val="003F46B4"/>
    <w:rsid w:val="003F474A"/>
    <w:rsid w:val="003F4764"/>
    <w:rsid w:val="003F502C"/>
    <w:rsid w:val="003F55BE"/>
    <w:rsid w:val="003F5885"/>
    <w:rsid w:val="003F5FFD"/>
    <w:rsid w:val="003F666A"/>
    <w:rsid w:val="003F6AA2"/>
    <w:rsid w:val="003F6C35"/>
    <w:rsid w:val="003F6DD7"/>
    <w:rsid w:val="003F72B8"/>
    <w:rsid w:val="003F7300"/>
    <w:rsid w:val="003F7B1C"/>
    <w:rsid w:val="0040000C"/>
    <w:rsid w:val="00400135"/>
    <w:rsid w:val="0040014F"/>
    <w:rsid w:val="00400208"/>
    <w:rsid w:val="004002F3"/>
    <w:rsid w:val="00400339"/>
    <w:rsid w:val="00400745"/>
    <w:rsid w:val="0040092B"/>
    <w:rsid w:val="00400A9B"/>
    <w:rsid w:val="00400F34"/>
    <w:rsid w:val="004019F3"/>
    <w:rsid w:val="00401E4A"/>
    <w:rsid w:val="00401E9D"/>
    <w:rsid w:val="00402720"/>
    <w:rsid w:val="00403BD9"/>
    <w:rsid w:val="00403F86"/>
    <w:rsid w:val="004040A9"/>
    <w:rsid w:val="00404355"/>
    <w:rsid w:val="00404BB4"/>
    <w:rsid w:val="00404F18"/>
    <w:rsid w:val="0040526B"/>
    <w:rsid w:val="0040537C"/>
    <w:rsid w:val="0040596F"/>
    <w:rsid w:val="00405B23"/>
    <w:rsid w:val="00405C84"/>
    <w:rsid w:val="00405CCE"/>
    <w:rsid w:val="00405D5A"/>
    <w:rsid w:val="004061E5"/>
    <w:rsid w:val="00406563"/>
    <w:rsid w:val="0040656E"/>
    <w:rsid w:val="0040698F"/>
    <w:rsid w:val="00406C91"/>
    <w:rsid w:val="0040723E"/>
    <w:rsid w:val="00407D17"/>
    <w:rsid w:val="00407D29"/>
    <w:rsid w:val="00407EDC"/>
    <w:rsid w:val="004101A6"/>
    <w:rsid w:val="004103E0"/>
    <w:rsid w:val="004103FD"/>
    <w:rsid w:val="004104A0"/>
    <w:rsid w:val="00410524"/>
    <w:rsid w:val="00411045"/>
    <w:rsid w:val="00411459"/>
    <w:rsid w:val="0041248A"/>
    <w:rsid w:val="0041250B"/>
    <w:rsid w:val="004132A1"/>
    <w:rsid w:val="00413B9E"/>
    <w:rsid w:val="00413F8E"/>
    <w:rsid w:val="00414B25"/>
    <w:rsid w:val="00415325"/>
    <w:rsid w:val="00415634"/>
    <w:rsid w:val="004158C3"/>
    <w:rsid w:val="004159A2"/>
    <w:rsid w:val="00415B3B"/>
    <w:rsid w:val="00415DE0"/>
    <w:rsid w:val="00415F70"/>
    <w:rsid w:val="00416103"/>
    <w:rsid w:val="00416635"/>
    <w:rsid w:val="00417509"/>
    <w:rsid w:val="0041753C"/>
    <w:rsid w:val="004204EA"/>
    <w:rsid w:val="004219ED"/>
    <w:rsid w:val="0042291F"/>
    <w:rsid w:val="00422E9B"/>
    <w:rsid w:val="004232BE"/>
    <w:rsid w:val="004236B5"/>
    <w:rsid w:val="004237FC"/>
    <w:rsid w:val="0042390D"/>
    <w:rsid w:val="00423E16"/>
    <w:rsid w:val="00424062"/>
    <w:rsid w:val="0042446B"/>
    <w:rsid w:val="00424A8C"/>
    <w:rsid w:val="00424C06"/>
    <w:rsid w:val="00424D1A"/>
    <w:rsid w:val="004252EF"/>
    <w:rsid w:val="004259B1"/>
    <w:rsid w:val="00425A87"/>
    <w:rsid w:val="00426E79"/>
    <w:rsid w:val="004270EB"/>
    <w:rsid w:val="00427388"/>
    <w:rsid w:val="004277AE"/>
    <w:rsid w:val="004304AE"/>
    <w:rsid w:val="004308DF"/>
    <w:rsid w:val="00431BBA"/>
    <w:rsid w:val="00432612"/>
    <w:rsid w:val="0043351C"/>
    <w:rsid w:val="0043366B"/>
    <w:rsid w:val="004336DA"/>
    <w:rsid w:val="00433EC5"/>
    <w:rsid w:val="0043434B"/>
    <w:rsid w:val="00434619"/>
    <w:rsid w:val="004347E9"/>
    <w:rsid w:val="00436363"/>
    <w:rsid w:val="00436508"/>
    <w:rsid w:val="00436668"/>
    <w:rsid w:val="004369E7"/>
    <w:rsid w:val="00436FB9"/>
    <w:rsid w:val="00437265"/>
    <w:rsid w:val="00437E69"/>
    <w:rsid w:val="0044080A"/>
    <w:rsid w:val="00440F1D"/>
    <w:rsid w:val="00441137"/>
    <w:rsid w:val="00441680"/>
    <w:rsid w:val="004416CE"/>
    <w:rsid w:val="00441F15"/>
    <w:rsid w:val="004424AD"/>
    <w:rsid w:val="00442684"/>
    <w:rsid w:val="00442719"/>
    <w:rsid w:val="004435B1"/>
    <w:rsid w:val="00444585"/>
    <w:rsid w:val="00444876"/>
    <w:rsid w:val="004452EB"/>
    <w:rsid w:val="0044532C"/>
    <w:rsid w:val="00445513"/>
    <w:rsid w:val="00445CDC"/>
    <w:rsid w:val="00445F23"/>
    <w:rsid w:val="0044670C"/>
    <w:rsid w:val="004469A7"/>
    <w:rsid w:val="00447698"/>
    <w:rsid w:val="004479EA"/>
    <w:rsid w:val="00447F07"/>
    <w:rsid w:val="00450155"/>
    <w:rsid w:val="00450273"/>
    <w:rsid w:val="00450AFA"/>
    <w:rsid w:val="00451505"/>
    <w:rsid w:val="00451BFD"/>
    <w:rsid w:val="004529D0"/>
    <w:rsid w:val="00452BBE"/>
    <w:rsid w:val="004530D0"/>
    <w:rsid w:val="004536DD"/>
    <w:rsid w:val="0045396F"/>
    <w:rsid w:val="00453B88"/>
    <w:rsid w:val="0045421B"/>
    <w:rsid w:val="00454257"/>
    <w:rsid w:val="004542BC"/>
    <w:rsid w:val="0045431A"/>
    <w:rsid w:val="0045434C"/>
    <w:rsid w:val="00454644"/>
    <w:rsid w:val="00454B6F"/>
    <w:rsid w:val="00454E85"/>
    <w:rsid w:val="004559E5"/>
    <w:rsid w:val="00456644"/>
    <w:rsid w:val="00456B43"/>
    <w:rsid w:val="00457C5E"/>
    <w:rsid w:val="00457D55"/>
    <w:rsid w:val="00457D95"/>
    <w:rsid w:val="00457FE2"/>
    <w:rsid w:val="00460281"/>
    <w:rsid w:val="00460542"/>
    <w:rsid w:val="00460710"/>
    <w:rsid w:val="00461870"/>
    <w:rsid w:val="0046219C"/>
    <w:rsid w:val="0046294D"/>
    <w:rsid w:val="00463039"/>
    <w:rsid w:val="0046337A"/>
    <w:rsid w:val="0046389F"/>
    <w:rsid w:val="004641D2"/>
    <w:rsid w:val="004641E5"/>
    <w:rsid w:val="0046492C"/>
    <w:rsid w:val="00464ABA"/>
    <w:rsid w:val="00464B1B"/>
    <w:rsid w:val="00464B69"/>
    <w:rsid w:val="0046512A"/>
    <w:rsid w:val="00465172"/>
    <w:rsid w:val="00465205"/>
    <w:rsid w:val="0046534A"/>
    <w:rsid w:val="0046538F"/>
    <w:rsid w:val="004654AF"/>
    <w:rsid w:val="00465871"/>
    <w:rsid w:val="004664ED"/>
    <w:rsid w:val="004679DB"/>
    <w:rsid w:val="00467CE7"/>
    <w:rsid w:val="00470371"/>
    <w:rsid w:val="004706BB"/>
    <w:rsid w:val="00470A8B"/>
    <w:rsid w:val="00470F1B"/>
    <w:rsid w:val="0047124A"/>
    <w:rsid w:val="0047181E"/>
    <w:rsid w:val="0047189A"/>
    <w:rsid w:val="00471D4A"/>
    <w:rsid w:val="004723D2"/>
    <w:rsid w:val="00472865"/>
    <w:rsid w:val="00473C55"/>
    <w:rsid w:val="00473D62"/>
    <w:rsid w:val="00474002"/>
    <w:rsid w:val="004740F8"/>
    <w:rsid w:val="004744A5"/>
    <w:rsid w:val="00474A2F"/>
    <w:rsid w:val="00474BFB"/>
    <w:rsid w:val="00474EA0"/>
    <w:rsid w:val="0047536B"/>
    <w:rsid w:val="0047540F"/>
    <w:rsid w:val="0047567A"/>
    <w:rsid w:val="004763B1"/>
    <w:rsid w:val="00476511"/>
    <w:rsid w:val="0047658F"/>
    <w:rsid w:val="004765AA"/>
    <w:rsid w:val="0047670A"/>
    <w:rsid w:val="00477095"/>
    <w:rsid w:val="004770C7"/>
    <w:rsid w:val="004774CE"/>
    <w:rsid w:val="00481236"/>
    <w:rsid w:val="0048154A"/>
    <w:rsid w:val="00481E8D"/>
    <w:rsid w:val="00481F46"/>
    <w:rsid w:val="004821F4"/>
    <w:rsid w:val="004825A5"/>
    <w:rsid w:val="00482708"/>
    <w:rsid w:val="00482B5D"/>
    <w:rsid w:val="00483905"/>
    <w:rsid w:val="00483AF9"/>
    <w:rsid w:val="00483EBC"/>
    <w:rsid w:val="004842A7"/>
    <w:rsid w:val="00484A2F"/>
    <w:rsid w:val="00484A9A"/>
    <w:rsid w:val="004856E1"/>
    <w:rsid w:val="0048577F"/>
    <w:rsid w:val="004862F3"/>
    <w:rsid w:val="00486465"/>
    <w:rsid w:val="00486562"/>
    <w:rsid w:val="004865A7"/>
    <w:rsid w:val="00486820"/>
    <w:rsid w:val="0048683E"/>
    <w:rsid w:val="00486BD6"/>
    <w:rsid w:val="00486C40"/>
    <w:rsid w:val="00487146"/>
    <w:rsid w:val="004873E6"/>
    <w:rsid w:val="00487593"/>
    <w:rsid w:val="004875DF"/>
    <w:rsid w:val="0048765C"/>
    <w:rsid w:val="0048780B"/>
    <w:rsid w:val="004879C1"/>
    <w:rsid w:val="00487D05"/>
    <w:rsid w:val="004902DF"/>
    <w:rsid w:val="00490334"/>
    <w:rsid w:val="00490699"/>
    <w:rsid w:val="00490E18"/>
    <w:rsid w:val="00491A85"/>
    <w:rsid w:val="00492172"/>
    <w:rsid w:val="0049249F"/>
    <w:rsid w:val="0049252F"/>
    <w:rsid w:val="00492573"/>
    <w:rsid w:val="00492918"/>
    <w:rsid w:val="00492AFE"/>
    <w:rsid w:val="00492EBD"/>
    <w:rsid w:val="004931DD"/>
    <w:rsid w:val="00493E33"/>
    <w:rsid w:val="00493E71"/>
    <w:rsid w:val="004940DB"/>
    <w:rsid w:val="00494458"/>
    <w:rsid w:val="00494D85"/>
    <w:rsid w:val="0049597E"/>
    <w:rsid w:val="00496C43"/>
    <w:rsid w:val="00496EFB"/>
    <w:rsid w:val="0049744D"/>
    <w:rsid w:val="00497A08"/>
    <w:rsid w:val="00497A85"/>
    <w:rsid w:val="00497B61"/>
    <w:rsid w:val="00497E41"/>
    <w:rsid w:val="004A0067"/>
    <w:rsid w:val="004A021E"/>
    <w:rsid w:val="004A042B"/>
    <w:rsid w:val="004A0544"/>
    <w:rsid w:val="004A08F8"/>
    <w:rsid w:val="004A1035"/>
    <w:rsid w:val="004A173E"/>
    <w:rsid w:val="004A244F"/>
    <w:rsid w:val="004A29FA"/>
    <w:rsid w:val="004A3252"/>
    <w:rsid w:val="004A3478"/>
    <w:rsid w:val="004A3960"/>
    <w:rsid w:val="004A3BCA"/>
    <w:rsid w:val="004A3F94"/>
    <w:rsid w:val="004A464C"/>
    <w:rsid w:val="004A51D2"/>
    <w:rsid w:val="004A6860"/>
    <w:rsid w:val="004A6E78"/>
    <w:rsid w:val="004A72F6"/>
    <w:rsid w:val="004A775C"/>
    <w:rsid w:val="004A7AB7"/>
    <w:rsid w:val="004A7AF6"/>
    <w:rsid w:val="004A7C5C"/>
    <w:rsid w:val="004A7E47"/>
    <w:rsid w:val="004A7FCA"/>
    <w:rsid w:val="004B0015"/>
    <w:rsid w:val="004B0AB2"/>
    <w:rsid w:val="004B14EC"/>
    <w:rsid w:val="004B1C4D"/>
    <w:rsid w:val="004B2455"/>
    <w:rsid w:val="004B273B"/>
    <w:rsid w:val="004B2781"/>
    <w:rsid w:val="004B2805"/>
    <w:rsid w:val="004B295E"/>
    <w:rsid w:val="004B2C49"/>
    <w:rsid w:val="004B2C6F"/>
    <w:rsid w:val="004B2C73"/>
    <w:rsid w:val="004B2F4D"/>
    <w:rsid w:val="004B3AEE"/>
    <w:rsid w:val="004B3BA9"/>
    <w:rsid w:val="004B4AC8"/>
    <w:rsid w:val="004B50CA"/>
    <w:rsid w:val="004B5E18"/>
    <w:rsid w:val="004B617A"/>
    <w:rsid w:val="004B61E0"/>
    <w:rsid w:val="004B67AD"/>
    <w:rsid w:val="004B68FB"/>
    <w:rsid w:val="004B6BE7"/>
    <w:rsid w:val="004B756C"/>
    <w:rsid w:val="004B77BC"/>
    <w:rsid w:val="004B7925"/>
    <w:rsid w:val="004C04CC"/>
    <w:rsid w:val="004C0CDE"/>
    <w:rsid w:val="004C0EA1"/>
    <w:rsid w:val="004C18EE"/>
    <w:rsid w:val="004C32F5"/>
    <w:rsid w:val="004C393C"/>
    <w:rsid w:val="004C394C"/>
    <w:rsid w:val="004C3A35"/>
    <w:rsid w:val="004C3D64"/>
    <w:rsid w:val="004C4206"/>
    <w:rsid w:val="004C4A13"/>
    <w:rsid w:val="004C4F72"/>
    <w:rsid w:val="004C4FB8"/>
    <w:rsid w:val="004C5322"/>
    <w:rsid w:val="004C57E2"/>
    <w:rsid w:val="004C6340"/>
    <w:rsid w:val="004C689C"/>
    <w:rsid w:val="004C6DDB"/>
    <w:rsid w:val="004C7786"/>
    <w:rsid w:val="004C78D4"/>
    <w:rsid w:val="004C7AD5"/>
    <w:rsid w:val="004C7D33"/>
    <w:rsid w:val="004C7F7F"/>
    <w:rsid w:val="004C7FF1"/>
    <w:rsid w:val="004D12CF"/>
    <w:rsid w:val="004D167F"/>
    <w:rsid w:val="004D231C"/>
    <w:rsid w:val="004D2B66"/>
    <w:rsid w:val="004D2FA1"/>
    <w:rsid w:val="004D3D03"/>
    <w:rsid w:val="004D50E5"/>
    <w:rsid w:val="004D6067"/>
    <w:rsid w:val="004D6173"/>
    <w:rsid w:val="004D66E7"/>
    <w:rsid w:val="004D6A7F"/>
    <w:rsid w:val="004D6E2C"/>
    <w:rsid w:val="004D71C1"/>
    <w:rsid w:val="004D7A71"/>
    <w:rsid w:val="004E06DD"/>
    <w:rsid w:val="004E085A"/>
    <w:rsid w:val="004E0EBD"/>
    <w:rsid w:val="004E1A4D"/>
    <w:rsid w:val="004E1B92"/>
    <w:rsid w:val="004E24AC"/>
    <w:rsid w:val="004E2A5C"/>
    <w:rsid w:val="004E2AE3"/>
    <w:rsid w:val="004E309D"/>
    <w:rsid w:val="004E3316"/>
    <w:rsid w:val="004E3458"/>
    <w:rsid w:val="004E3814"/>
    <w:rsid w:val="004E39DF"/>
    <w:rsid w:val="004E3FCD"/>
    <w:rsid w:val="004E4C1F"/>
    <w:rsid w:val="004E56D5"/>
    <w:rsid w:val="004E5FB9"/>
    <w:rsid w:val="004E625F"/>
    <w:rsid w:val="004E6625"/>
    <w:rsid w:val="004E66A6"/>
    <w:rsid w:val="004E6AFE"/>
    <w:rsid w:val="004E6D14"/>
    <w:rsid w:val="004E7140"/>
    <w:rsid w:val="004E7DD1"/>
    <w:rsid w:val="004F01B1"/>
    <w:rsid w:val="004F01CE"/>
    <w:rsid w:val="004F01EF"/>
    <w:rsid w:val="004F0457"/>
    <w:rsid w:val="004F1B10"/>
    <w:rsid w:val="004F1CA3"/>
    <w:rsid w:val="004F2147"/>
    <w:rsid w:val="004F2CC0"/>
    <w:rsid w:val="004F3026"/>
    <w:rsid w:val="004F3053"/>
    <w:rsid w:val="004F31B9"/>
    <w:rsid w:val="004F362F"/>
    <w:rsid w:val="004F3789"/>
    <w:rsid w:val="004F3ED7"/>
    <w:rsid w:val="004F3F78"/>
    <w:rsid w:val="004F49D7"/>
    <w:rsid w:val="004F4FCC"/>
    <w:rsid w:val="004F5DEF"/>
    <w:rsid w:val="004F5EAB"/>
    <w:rsid w:val="004F632B"/>
    <w:rsid w:val="004F6799"/>
    <w:rsid w:val="004F6852"/>
    <w:rsid w:val="004F7A4E"/>
    <w:rsid w:val="0050022A"/>
    <w:rsid w:val="00500409"/>
    <w:rsid w:val="0050041E"/>
    <w:rsid w:val="00500BB8"/>
    <w:rsid w:val="00500C76"/>
    <w:rsid w:val="00500DBA"/>
    <w:rsid w:val="005010DA"/>
    <w:rsid w:val="00501453"/>
    <w:rsid w:val="005015DE"/>
    <w:rsid w:val="005016A3"/>
    <w:rsid w:val="00501EBD"/>
    <w:rsid w:val="00501FC0"/>
    <w:rsid w:val="0050219C"/>
    <w:rsid w:val="00502F1B"/>
    <w:rsid w:val="0050332D"/>
    <w:rsid w:val="00503EB6"/>
    <w:rsid w:val="005048FE"/>
    <w:rsid w:val="00504A65"/>
    <w:rsid w:val="0050507F"/>
    <w:rsid w:val="0050513B"/>
    <w:rsid w:val="00505220"/>
    <w:rsid w:val="005052BD"/>
    <w:rsid w:val="00505339"/>
    <w:rsid w:val="0050536E"/>
    <w:rsid w:val="00505432"/>
    <w:rsid w:val="005057C5"/>
    <w:rsid w:val="00505821"/>
    <w:rsid w:val="00505902"/>
    <w:rsid w:val="005059C7"/>
    <w:rsid w:val="005101E9"/>
    <w:rsid w:val="0051082C"/>
    <w:rsid w:val="00510B2E"/>
    <w:rsid w:val="00510C38"/>
    <w:rsid w:val="00511EBD"/>
    <w:rsid w:val="00511F85"/>
    <w:rsid w:val="00512214"/>
    <w:rsid w:val="00512551"/>
    <w:rsid w:val="005126A7"/>
    <w:rsid w:val="00512C9D"/>
    <w:rsid w:val="00512F20"/>
    <w:rsid w:val="0051421C"/>
    <w:rsid w:val="005155FC"/>
    <w:rsid w:val="0051576B"/>
    <w:rsid w:val="00515894"/>
    <w:rsid w:val="00515901"/>
    <w:rsid w:val="00515A97"/>
    <w:rsid w:val="00515F29"/>
    <w:rsid w:val="005161DC"/>
    <w:rsid w:val="0051624D"/>
    <w:rsid w:val="00516C71"/>
    <w:rsid w:val="00517016"/>
    <w:rsid w:val="00517019"/>
    <w:rsid w:val="00517634"/>
    <w:rsid w:val="005176E1"/>
    <w:rsid w:val="00517C02"/>
    <w:rsid w:val="00520805"/>
    <w:rsid w:val="0052177F"/>
    <w:rsid w:val="005219DF"/>
    <w:rsid w:val="00521E77"/>
    <w:rsid w:val="0052263E"/>
    <w:rsid w:val="00522DE8"/>
    <w:rsid w:val="00523676"/>
    <w:rsid w:val="005239FD"/>
    <w:rsid w:val="00523D3B"/>
    <w:rsid w:val="00524050"/>
    <w:rsid w:val="0052416B"/>
    <w:rsid w:val="00524246"/>
    <w:rsid w:val="005244DA"/>
    <w:rsid w:val="00524916"/>
    <w:rsid w:val="00524EF1"/>
    <w:rsid w:val="00524F8B"/>
    <w:rsid w:val="00524FD7"/>
    <w:rsid w:val="005254CB"/>
    <w:rsid w:val="00525BA8"/>
    <w:rsid w:val="00526308"/>
    <w:rsid w:val="00526833"/>
    <w:rsid w:val="00526A5F"/>
    <w:rsid w:val="00526C0A"/>
    <w:rsid w:val="00527338"/>
    <w:rsid w:val="00527E36"/>
    <w:rsid w:val="00527ED5"/>
    <w:rsid w:val="005303FF"/>
    <w:rsid w:val="005305B1"/>
    <w:rsid w:val="00530834"/>
    <w:rsid w:val="00530F42"/>
    <w:rsid w:val="00530FFD"/>
    <w:rsid w:val="005319E0"/>
    <w:rsid w:val="00531D66"/>
    <w:rsid w:val="0053263A"/>
    <w:rsid w:val="0053308B"/>
    <w:rsid w:val="00533672"/>
    <w:rsid w:val="00534025"/>
    <w:rsid w:val="0053436C"/>
    <w:rsid w:val="00534560"/>
    <w:rsid w:val="005348F1"/>
    <w:rsid w:val="005349C7"/>
    <w:rsid w:val="00535525"/>
    <w:rsid w:val="005357CE"/>
    <w:rsid w:val="00535C03"/>
    <w:rsid w:val="0053636F"/>
    <w:rsid w:val="00536FBD"/>
    <w:rsid w:val="00537897"/>
    <w:rsid w:val="0053794C"/>
    <w:rsid w:val="0053794D"/>
    <w:rsid w:val="00540227"/>
    <w:rsid w:val="005406A2"/>
    <w:rsid w:val="00540EB9"/>
    <w:rsid w:val="005412A6"/>
    <w:rsid w:val="005418DB"/>
    <w:rsid w:val="00541B6C"/>
    <w:rsid w:val="005421A2"/>
    <w:rsid w:val="005427B1"/>
    <w:rsid w:val="00542980"/>
    <w:rsid w:val="005431B4"/>
    <w:rsid w:val="00543243"/>
    <w:rsid w:val="00543274"/>
    <w:rsid w:val="0054330D"/>
    <w:rsid w:val="00544054"/>
    <w:rsid w:val="005445B3"/>
    <w:rsid w:val="00545C72"/>
    <w:rsid w:val="00545F22"/>
    <w:rsid w:val="00546481"/>
    <w:rsid w:val="00546D30"/>
    <w:rsid w:val="00547890"/>
    <w:rsid w:val="00547B7B"/>
    <w:rsid w:val="00547BE7"/>
    <w:rsid w:val="00547F16"/>
    <w:rsid w:val="00550286"/>
    <w:rsid w:val="00550B8B"/>
    <w:rsid w:val="005511AC"/>
    <w:rsid w:val="005511F1"/>
    <w:rsid w:val="00551C36"/>
    <w:rsid w:val="00552711"/>
    <w:rsid w:val="00552A83"/>
    <w:rsid w:val="00552D24"/>
    <w:rsid w:val="0055307D"/>
    <w:rsid w:val="005533CC"/>
    <w:rsid w:val="005536EF"/>
    <w:rsid w:val="00553744"/>
    <w:rsid w:val="00553AE2"/>
    <w:rsid w:val="00553EA1"/>
    <w:rsid w:val="005545F7"/>
    <w:rsid w:val="00554C60"/>
    <w:rsid w:val="00555243"/>
    <w:rsid w:val="005557C3"/>
    <w:rsid w:val="00555B75"/>
    <w:rsid w:val="00555F4B"/>
    <w:rsid w:val="00557252"/>
    <w:rsid w:val="00557721"/>
    <w:rsid w:val="00560200"/>
    <w:rsid w:val="00560569"/>
    <w:rsid w:val="00560F2F"/>
    <w:rsid w:val="00560FB1"/>
    <w:rsid w:val="0056122C"/>
    <w:rsid w:val="00561255"/>
    <w:rsid w:val="00562BF8"/>
    <w:rsid w:val="00562E6B"/>
    <w:rsid w:val="0056363F"/>
    <w:rsid w:val="0056468A"/>
    <w:rsid w:val="00564932"/>
    <w:rsid w:val="005651CA"/>
    <w:rsid w:val="005655C6"/>
    <w:rsid w:val="0056568D"/>
    <w:rsid w:val="00565749"/>
    <w:rsid w:val="00565C70"/>
    <w:rsid w:val="005660AC"/>
    <w:rsid w:val="00567B6B"/>
    <w:rsid w:val="00570243"/>
    <w:rsid w:val="005707FF"/>
    <w:rsid w:val="00570893"/>
    <w:rsid w:val="00570EE2"/>
    <w:rsid w:val="00570FD5"/>
    <w:rsid w:val="00571154"/>
    <w:rsid w:val="005714BC"/>
    <w:rsid w:val="00572246"/>
    <w:rsid w:val="005730E7"/>
    <w:rsid w:val="005732AA"/>
    <w:rsid w:val="00573DFD"/>
    <w:rsid w:val="00574162"/>
    <w:rsid w:val="00574EA9"/>
    <w:rsid w:val="00575D17"/>
    <w:rsid w:val="005777AD"/>
    <w:rsid w:val="00577B0F"/>
    <w:rsid w:val="00577C48"/>
    <w:rsid w:val="00577FF4"/>
    <w:rsid w:val="005802F9"/>
    <w:rsid w:val="00580521"/>
    <w:rsid w:val="00580658"/>
    <w:rsid w:val="005807FB"/>
    <w:rsid w:val="00580D4C"/>
    <w:rsid w:val="00580EF0"/>
    <w:rsid w:val="00581751"/>
    <w:rsid w:val="0058187B"/>
    <w:rsid w:val="00581974"/>
    <w:rsid w:val="0058295E"/>
    <w:rsid w:val="00582AC8"/>
    <w:rsid w:val="0058322D"/>
    <w:rsid w:val="0058397A"/>
    <w:rsid w:val="00583F87"/>
    <w:rsid w:val="0058421F"/>
    <w:rsid w:val="0058481D"/>
    <w:rsid w:val="00584AE2"/>
    <w:rsid w:val="00584C86"/>
    <w:rsid w:val="00584DCE"/>
    <w:rsid w:val="005851DF"/>
    <w:rsid w:val="00585D13"/>
    <w:rsid w:val="005868D4"/>
    <w:rsid w:val="00586D6E"/>
    <w:rsid w:val="00586E61"/>
    <w:rsid w:val="00586EC5"/>
    <w:rsid w:val="0058701C"/>
    <w:rsid w:val="005875B7"/>
    <w:rsid w:val="005878E9"/>
    <w:rsid w:val="005878F9"/>
    <w:rsid w:val="00587DF5"/>
    <w:rsid w:val="00590476"/>
    <w:rsid w:val="00590785"/>
    <w:rsid w:val="0059103C"/>
    <w:rsid w:val="005912AB"/>
    <w:rsid w:val="00591588"/>
    <w:rsid w:val="00591DFC"/>
    <w:rsid w:val="00592255"/>
    <w:rsid w:val="00592703"/>
    <w:rsid w:val="00592C1E"/>
    <w:rsid w:val="00592DD1"/>
    <w:rsid w:val="00594065"/>
    <w:rsid w:val="005941E7"/>
    <w:rsid w:val="005948CD"/>
    <w:rsid w:val="00594B4C"/>
    <w:rsid w:val="005952A8"/>
    <w:rsid w:val="00595353"/>
    <w:rsid w:val="00595BC3"/>
    <w:rsid w:val="00595D83"/>
    <w:rsid w:val="00595E85"/>
    <w:rsid w:val="00596D82"/>
    <w:rsid w:val="005973FD"/>
    <w:rsid w:val="00597EA2"/>
    <w:rsid w:val="005A0940"/>
    <w:rsid w:val="005A0A0F"/>
    <w:rsid w:val="005A0CC2"/>
    <w:rsid w:val="005A0F42"/>
    <w:rsid w:val="005A1061"/>
    <w:rsid w:val="005A12BC"/>
    <w:rsid w:val="005A1768"/>
    <w:rsid w:val="005A18D9"/>
    <w:rsid w:val="005A1AE7"/>
    <w:rsid w:val="005A1C8A"/>
    <w:rsid w:val="005A29DC"/>
    <w:rsid w:val="005A2BE6"/>
    <w:rsid w:val="005A308E"/>
    <w:rsid w:val="005A5408"/>
    <w:rsid w:val="005A54BF"/>
    <w:rsid w:val="005A5CA0"/>
    <w:rsid w:val="005A5DC1"/>
    <w:rsid w:val="005A6143"/>
    <w:rsid w:val="005A642A"/>
    <w:rsid w:val="005A6F92"/>
    <w:rsid w:val="005A71DC"/>
    <w:rsid w:val="005A7A6C"/>
    <w:rsid w:val="005A7E87"/>
    <w:rsid w:val="005B001C"/>
    <w:rsid w:val="005B03A8"/>
    <w:rsid w:val="005B060C"/>
    <w:rsid w:val="005B0960"/>
    <w:rsid w:val="005B10BB"/>
    <w:rsid w:val="005B1501"/>
    <w:rsid w:val="005B29F8"/>
    <w:rsid w:val="005B2E57"/>
    <w:rsid w:val="005B2EB8"/>
    <w:rsid w:val="005B3086"/>
    <w:rsid w:val="005B3098"/>
    <w:rsid w:val="005B3442"/>
    <w:rsid w:val="005B3717"/>
    <w:rsid w:val="005B375E"/>
    <w:rsid w:val="005B39B1"/>
    <w:rsid w:val="005B3FF5"/>
    <w:rsid w:val="005B4968"/>
    <w:rsid w:val="005B5480"/>
    <w:rsid w:val="005B57C8"/>
    <w:rsid w:val="005B5AB4"/>
    <w:rsid w:val="005B5D0D"/>
    <w:rsid w:val="005B6124"/>
    <w:rsid w:val="005B632F"/>
    <w:rsid w:val="005B66DE"/>
    <w:rsid w:val="005B674B"/>
    <w:rsid w:val="005B6D7E"/>
    <w:rsid w:val="005B6E87"/>
    <w:rsid w:val="005B79E2"/>
    <w:rsid w:val="005C038D"/>
    <w:rsid w:val="005C03E5"/>
    <w:rsid w:val="005C0484"/>
    <w:rsid w:val="005C0A41"/>
    <w:rsid w:val="005C0C83"/>
    <w:rsid w:val="005C0CEC"/>
    <w:rsid w:val="005C1426"/>
    <w:rsid w:val="005C1909"/>
    <w:rsid w:val="005C1CC4"/>
    <w:rsid w:val="005C2174"/>
    <w:rsid w:val="005C2232"/>
    <w:rsid w:val="005C24C8"/>
    <w:rsid w:val="005C256F"/>
    <w:rsid w:val="005C265F"/>
    <w:rsid w:val="005C274F"/>
    <w:rsid w:val="005C29F2"/>
    <w:rsid w:val="005C2DE2"/>
    <w:rsid w:val="005C35E4"/>
    <w:rsid w:val="005C3C88"/>
    <w:rsid w:val="005C3E39"/>
    <w:rsid w:val="005C4562"/>
    <w:rsid w:val="005C481A"/>
    <w:rsid w:val="005C52AA"/>
    <w:rsid w:val="005C5628"/>
    <w:rsid w:val="005C589F"/>
    <w:rsid w:val="005C5C91"/>
    <w:rsid w:val="005C6193"/>
    <w:rsid w:val="005C6360"/>
    <w:rsid w:val="005C685A"/>
    <w:rsid w:val="005C6FA2"/>
    <w:rsid w:val="005C72E8"/>
    <w:rsid w:val="005C7603"/>
    <w:rsid w:val="005C7738"/>
    <w:rsid w:val="005C7755"/>
    <w:rsid w:val="005C77CB"/>
    <w:rsid w:val="005D01F5"/>
    <w:rsid w:val="005D0518"/>
    <w:rsid w:val="005D06FC"/>
    <w:rsid w:val="005D0B60"/>
    <w:rsid w:val="005D1009"/>
    <w:rsid w:val="005D13EF"/>
    <w:rsid w:val="005D1CCE"/>
    <w:rsid w:val="005D20C3"/>
    <w:rsid w:val="005D24CB"/>
    <w:rsid w:val="005D26D9"/>
    <w:rsid w:val="005D275A"/>
    <w:rsid w:val="005D2BDB"/>
    <w:rsid w:val="005D2E27"/>
    <w:rsid w:val="005D3147"/>
    <w:rsid w:val="005D422B"/>
    <w:rsid w:val="005D49E0"/>
    <w:rsid w:val="005D4BA0"/>
    <w:rsid w:val="005D5AC3"/>
    <w:rsid w:val="005D5C17"/>
    <w:rsid w:val="005D6795"/>
    <w:rsid w:val="005D6FA4"/>
    <w:rsid w:val="005D7516"/>
    <w:rsid w:val="005D7861"/>
    <w:rsid w:val="005E00C6"/>
    <w:rsid w:val="005E090C"/>
    <w:rsid w:val="005E0AC9"/>
    <w:rsid w:val="005E0FD9"/>
    <w:rsid w:val="005E1110"/>
    <w:rsid w:val="005E11D4"/>
    <w:rsid w:val="005E12CA"/>
    <w:rsid w:val="005E15DD"/>
    <w:rsid w:val="005E167A"/>
    <w:rsid w:val="005E1960"/>
    <w:rsid w:val="005E1BA6"/>
    <w:rsid w:val="005E1CFC"/>
    <w:rsid w:val="005E2247"/>
    <w:rsid w:val="005E2729"/>
    <w:rsid w:val="005E3122"/>
    <w:rsid w:val="005E371E"/>
    <w:rsid w:val="005E3A46"/>
    <w:rsid w:val="005E3F2C"/>
    <w:rsid w:val="005E456A"/>
    <w:rsid w:val="005E5315"/>
    <w:rsid w:val="005E53B5"/>
    <w:rsid w:val="005E612B"/>
    <w:rsid w:val="005E635C"/>
    <w:rsid w:val="005E742B"/>
    <w:rsid w:val="005E7CF6"/>
    <w:rsid w:val="005F0295"/>
    <w:rsid w:val="005F0570"/>
    <w:rsid w:val="005F061B"/>
    <w:rsid w:val="005F086A"/>
    <w:rsid w:val="005F0BF1"/>
    <w:rsid w:val="005F1A3E"/>
    <w:rsid w:val="005F2622"/>
    <w:rsid w:val="005F3336"/>
    <w:rsid w:val="005F365E"/>
    <w:rsid w:val="005F367B"/>
    <w:rsid w:val="005F3764"/>
    <w:rsid w:val="005F392C"/>
    <w:rsid w:val="005F3C99"/>
    <w:rsid w:val="005F3F9D"/>
    <w:rsid w:val="005F4D0B"/>
    <w:rsid w:val="005F51F9"/>
    <w:rsid w:val="005F54A7"/>
    <w:rsid w:val="005F5E66"/>
    <w:rsid w:val="005F5EDC"/>
    <w:rsid w:val="005F7053"/>
    <w:rsid w:val="005F709E"/>
    <w:rsid w:val="005F794F"/>
    <w:rsid w:val="006004A2"/>
    <w:rsid w:val="00600725"/>
    <w:rsid w:val="00600C9C"/>
    <w:rsid w:val="00600D63"/>
    <w:rsid w:val="006016D4"/>
    <w:rsid w:val="00601772"/>
    <w:rsid w:val="006017D6"/>
    <w:rsid w:val="00601EC9"/>
    <w:rsid w:val="00602709"/>
    <w:rsid w:val="006032CC"/>
    <w:rsid w:val="006036F8"/>
    <w:rsid w:val="00603A83"/>
    <w:rsid w:val="00603B8E"/>
    <w:rsid w:val="00603EE5"/>
    <w:rsid w:val="006048CE"/>
    <w:rsid w:val="00604916"/>
    <w:rsid w:val="006050EA"/>
    <w:rsid w:val="0060537B"/>
    <w:rsid w:val="00605D9D"/>
    <w:rsid w:val="00605EB8"/>
    <w:rsid w:val="006067D2"/>
    <w:rsid w:val="00606A29"/>
    <w:rsid w:val="00606BA6"/>
    <w:rsid w:val="006075CF"/>
    <w:rsid w:val="00607FFD"/>
    <w:rsid w:val="006112A1"/>
    <w:rsid w:val="006114D0"/>
    <w:rsid w:val="00611623"/>
    <w:rsid w:val="00611789"/>
    <w:rsid w:val="006121EF"/>
    <w:rsid w:val="0061235D"/>
    <w:rsid w:val="006124E8"/>
    <w:rsid w:val="0061269A"/>
    <w:rsid w:val="00612ABE"/>
    <w:rsid w:val="00613227"/>
    <w:rsid w:val="0061402C"/>
    <w:rsid w:val="00614C7F"/>
    <w:rsid w:val="00614D02"/>
    <w:rsid w:val="006153AB"/>
    <w:rsid w:val="0061573A"/>
    <w:rsid w:val="0061598B"/>
    <w:rsid w:val="006159D8"/>
    <w:rsid w:val="00615D10"/>
    <w:rsid w:val="006164C3"/>
    <w:rsid w:val="00616E9B"/>
    <w:rsid w:val="006173B7"/>
    <w:rsid w:val="006175E8"/>
    <w:rsid w:val="00617733"/>
    <w:rsid w:val="00617D2E"/>
    <w:rsid w:val="00617EFA"/>
    <w:rsid w:val="006207C6"/>
    <w:rsid w:val="00620D1C"/>
    <w:rsid w:val="006210D3"/>
    <w:rsid w:val="006216DA"/>
    <w:rsid w:val="00622506"/>
    <w:rsid w:val="0062371E"/>
    <w:rsid w:val="006239CC"/>
    <w:rsid w:val="00623B64"/>
    <w:rsid w:val="00623B89"/>
    <w:rsid w:val="0062422A"/>
    <w:rsid w:val="00625671"/>
    <w:rsid w:val="00625CB9"/>
    <w:rsid w:val="00626744"/>
    <w:rsid w:val="00626B78"/>
    <w:rsid w:val="006275A1"/>
    <w:rsid w:val="0063060A"/>
    <w:rsid w:val="00630707"/>
    <w:rsid w:val="0063075D"/>
    <w:rsid w:val="00630851"/>
    <w:rsid w:val="00630BC9"/>
    <w:rsid w:val="00630E09"/>
    <w:rsid w:val="006310D4"/>
    <w:rsid w:val="006316B6"/>
    <w:rsid w:val="00631741"/>
    <w:rsid w:val="00631F78"/>
    <w:rsid w:val="00632125"/>
    <w:rsid w:val="006324D4"/>
    <w:rsid w:val="00632506"/>
    <w:rsid w:val="0063268F"/>
    <w:rsid w:val="006332D6"/>
    <w:rsid w:val="00633B31"/>
    <w:rsid w:val="00633B4F"/>
    <w:rsid w:val="00633BAE"/>
    <w:rsid w:val="00633D01"/>
    <w:rsid w:val="00633E81"/>
    <w:rsid w:val="00634334"/>
    <w:rsid w:val="00634847"/>
    <w:rsid w:val="00634A59"/>
    <w:rsid w:val="006354C0"/>
    <w:rsid w:val="0063556E"/>
    <w:rsid w:val="006356C4"/>
    <w:rsid w:val="00635CEA"/>
    <w:rsid w:val="00636BE4"/>
    <w:rsid w:val="00636E5A"/>
    <w:rsid w:val="0063714C"/>
    <w:rsid w:val="00637315"/>
    <w:rsid w:val="00637679"/>
    <w:rsid w:val="00637D8A"/>
    <w:rsid w:val="00640B7E"/>
    <w:rsid w:val="00640FCF"/>
    <w:rsid w:val="00641364"/>
    <w:rsid w:val="00641462"/>
    <w:rsid w:val="00641561"/>
    <w:rsid w:val="0064170E"/>
    <w:rsid w:val="00641A71"/>
    <w:rsid w:val="00642133"/>
    <w:rsid w:val="006422A9"/>
    <w:rsid w:val="00642551"/>
    <w:rsid w:val="00642EF3"/>
    <w:rsid w:val="00643312"/>
    <w:rsid w:val="006435C5"/>
    <w:rsid w:val="00643844"/>
    <w:rsid w:val="00644ABB"/>
    <w:rsid w:val="00644CE7"/>
    <w:rsid w:val="006450B3"/>
    <w:rsid w:val="006453F8"/>
    <w:rsid w:val="00645598"/>
    <w:rsid w:val="006456E4"/>
    <w:rsid w:val="0064574B"/>
    <w:rsid w:val="00646B24"/>
    <w:rsid w:val="00646CA6"/>
    <w:rsid w:val="00646DAF"/>
    <w:rsid w:val="006476B6"/>
    <w:rsid w:val="0064771B"/>
    <w:rsid w:val="006479FA"/>
    <w:rsid w:val="00647AFB"/>
    <w:rsid w:val="00647FAF"/>
    <w:rsid w:val="006506E8"/>
    <w:rsid w:val="00650822"/>
    <w:rsid w:val="00650B46"/>
    <w:rsid w:val="00650E4B"/>
    <w:rsid w:val="00650E58"/>
    <w:rsid w:val="006515FB"/>
    <w:rsid w:val="006516DE"/>
    <w:rsid w:val="00651A58"/>
    <w:rsid w:val="00651B3B"/>
    <w:rsid w:val="00652734"/>
    <w:rsid w:val="006529EA"/>
    <w:rsid w:val="00653233"/>
    <w:rsid w:val="0065335E"/>
    <w:rsid w:val="00654137"/>
    <w:rsid w:val="006542A1"/>
    <w:rsid w:val="0065430A"/>
    <w:rsid w:val="006547F9"/>
    <w:rsid w:val="00654981"/>
    <w:rsid w:val="00655445"/>
    <w:rsid w:val="00656D40"/>
    <w:rsid w:val="006574F4"/>
    <w:rsid w:val="006578F9"/>
    <w:rsid w:val="006579A3"/>
    <w:rsid w:val="00657C5F"/>
    <w:rsid w:val="00657FA4"/>
    <w:rsid w:val="0066011F"/>
    <w:rsid w:val="0066048E"/>
    <w:rsid w:val="00660CD7"/>
    <w:rsid w:val="006612C8"/>
    <w:rsid w:val="006613CE"/>
    <w:rsid w:val="00661504"/>
    <w:rsid w:val="00661525"/>
    <w:rsid w:val="0066184B"/>
    <w:rsid w:val="00661F7D"/>
    <w:rsid w:val="006622A0"/>
    <w:rsid w:val="00662394"/>
    <w:rsid w:val="0066249D"/>
    <w:rsid w:val="006624DD"/>
    <w:rsid w:val="006635D5"/>
    <w:rsid w:val="00663664"/>
    <w:rsid w:val="00663C3E"/>
    <w:rsid w:val="0066465E"/>
    <w:rsid w:val="006647B8"/>
    <w:rsid w:val="006649DA"/>
    <w:rsid w:val="00664C0A"/>
    <w:rsid w:val="00664D19"/>
    <w:rsid w:val="00664F6A"/>
    <w:rsid w:val="00665214"/>
    <w:rsid w:val="006659CE"/>
    <w:rsid w:val="00665ABB"/>
    <w:rsid w:val="00665AD3"/>
    <w:rsid w:val="006663A6"/>
    <w:rsid w:val="006667BB"/>
    <w:rsid w:val="00666B85"/>
    <w:rsid w:val="00666ED1"/>
    <w:rsid w:val="00667153"/>
    <w:rsid w:val="00667F3D"/>
    <w:rsid w:val="00670B4A"/>
    <w:rsid w:val="00670CB5"/>
    <w:rsid w:val="00670E69"/>
    <w:rsid w:val="00671605"/>
    <w:rsid w:val="00671C9A"/>
    <w:rsid w:val="00671E4D"/>
    <w:rsid w:val="006723F4"/>
    <w:rsid w:val="0067240C"/>
    <w:rsid w:val="00672A6C"/>
    <w:rsid w:val="00674603"/>
    <w:rsid w:val="00675423"/>
    <w:rsid w:val="0067582D"/>
    <w:rsid w:val="006758BC"/>
    <w:rsid w:val="00675DFD"/>
    <w:rsid w:val="0067603E"/>
    <w:rsid w:val="00676639"/>
    <w:rsid w:val="0067682B"/>
    <w:rsid w:val="00676CE9"/>
    <w:rsid w:val="00676F64"/>
    <w:rsid w:val="00677328"/>
    <w:rsid w:val="00677563"/>
    <w:rsid w:val="00677A13"/>
    <w:rsid w:val="0068023F"/>
    <w:rsid w:val="006802F8"/>
    <w:rsid w:val="00680300"/>
    <w:rsid w:val="0068035F"/>
    <w:rsid w:val="0068047E"/>
    <w:rsid w:val="00680570"/>
    <w:rsid w:val="006806F0"/>
    <w:rsid w:val="00680793"/>
    <w:rsid w:val="00680F05"/>
    <w:rsid w:val="00680FDE"/>
    <w:rsid w:val="00680FEF"/>
    <w:rsid w:val="006813DF"/>
    <w:rsid w:val="00681614"/>
    <w:rsid w:val="00681646"/>
    <w:rsid w:val="00681873"/>
    <w:rsid w:val="006818A3"/>
    <w:rsid w:val="00681FE9"/>
    <w:rsid w:val="0068200A"/>
    <w:rsid w:val="00682100"/>
    <w:rsid w:val="00682FA9"/>
    <w:rsid w:val="006839A0"/>
    <w:rsid w:val="00683B64"/>
    <w:rsid w:val="006842A2"/>
    <w:rsid w:val="006845CA"/>
    <w:rsid w:val="006845F7"/>
    <w:rsid w:val="006849E5"/>
    <w:rsid w:val="00684A42"/>
    <w:rsid w:val="00684B6E"/>
    <w:rsid w:val="00684EA7"/>
    <w:rsid w:val="006851EF"/>
    <w:rsid w:val="0068557C"/>
    <w:rsid w:val="00685B7C"/>
    <w:rsid w:val="00685D4B"/>
    <w:rsid w:val="00685F68"/>
    <w:rsid w:val="006860E4"/>
    <w:rsid w:val="00686581"/>
    <w:rsid w:val="00686A40"/>
    <w:rsid w:val="00687484"/>
    <w:rsid w:val="00690288"/>
    <w:rsid w:val="00690C6A"/>
    <w:rsid w:val="00691347"/>
    <w:rsid w:val="00691554"/>
    <w:rsid w:val="006915C7"/>
    <w:rsid w:val="006915ED"/>
    <w:rsid w:val="006916CF"/>
    <w:rsid w:val="0069174E"/>
    <w:rsid w:val="00691DA6"/>
    <w:rsid w:val="006921A6"/>
    <w:rsid w:val="00692896"/>
    <w:rsid w:val="00692B6E"/>
    <w:rsid w:val="00692D83"/>
    <w:rsid w:val="00693FEF"/>
    <w:rsid w:val="0069424C"/>
    <w:rsid w:val="0069470F"/>
    <w:rsid w:val="00694CB2"/>
    <w:rsid w:val="00694E58"/>
    <w:rsid w:val="00695E38"/>
    <w:rsid w:val="00696480"/>
    <w:rsid w:val="006966A7"/>
    <w:rsid w:val="00696CA4"/>
    <w:rsid w:val="00696E3F"/>
    <w:rsid w:val="00696FA5"/>
    <w:rsid w:val="00697075"/>
    <w:rsid w:val="00697273"/>
    <w:rsid w:val="00697443"/>
    <w:rsid w:val="00697B7D"/>
    <w:rsid w:val="00697E3C"/>
    <w:rsid w:val="006A06B7"/>
    <w:rsid w:val="006A188C"/>
    <w:rsid w:val="006A18ED"/>
    <w:rsid w:val="006A1BFB"/>
    <w:rsid w:val="006A1D3D"/>
    <w:rsid w:val="006A1DA4"/>
    <w:rsid w:val="006A1FB1"/>
    <w:rsid w:val="006A22BA"/>
    <w:rsid w:val="006A2437"/>
    <w:rsid w:val="006A24CF"/>
    <w:rsid w:val="006A27E3"/>
    <w:rsid w:val="006A2806"/>
    <w:rsid w:val="006A2ABE"/>
    <w:rsid w:val="006A2B01"/>
    <w:rsid w:val="006A3A45"/>
    <w:rsid w:val="006A3B6F"/>
    <w:rsid w:val="006A3EAF"/>
    <w:rsid w:val="006A404A"/>
    <w:rsid w:val="006A4886"/>
    <w:rsid w:val="006A4BBD"/>
    <w:rsid w:val="006A4D41"/>
    <w:rsid w:val="006A4D7C"/>
    <w:rsid w:val="006A5310"/>
    <w:rsid w:val="006A5EBE"/>
    <w:rsid w:val="006A78F0"/>
    <w:rsid w:val="006A7AE3"/>
    <w:rsid w:val="006B01B5"/>
    <w:rsid w:val="006B0A76"/>
    <w:rsid w:val="006B127E"/>
    <w:rsid w:val="006B129D"/>
    <w:rsid w:val="006B16C9"/>
    <w:rsid w:val="006B1712"/>
    <w:rsid w:val="006B17B9"/>
    <w:rsid w:val="006B1A08"/>
    <w:rsid w:val="006B1A3A"/>
    <w:rsid w:val="006B1A42"/>
    <w:rsid w:val="006B1BCD"/>
    <w:rsid w:val="006B2057"/>
    <w:rsid w:val="006B25D7"/>
    <w:rsid w:val="006B282D"/>
    <w:rsid w:val="006B2929"/>
    <w:rsid w:val="006B2BF2"/>
    <w:rsid w:val="006B3891"/>
    <w:rsid w:val="006B43A9"/>
    <w:rsid w:val="006B46FA"/>
    <w:rsid w:val="006B4AFD"/>
    <w:rsid w:val="006B55D7"/>
    <w:rsid w:val="006B5BA4"/>
    <w:rsid w:val="006B603A"/>
    <w:rsid w:val="006B6205"/>
    <w:rsid w:val="006B68DE"/>
    <w:rsid w:val="006B6B89"/>
    <w:rsid w:val="006B75CD"/>
    <w:rsid w:val="006B7F46"/>
    <w:rsid w:val="006C002B"/>
    <w:rsid w:val="006C0611"/>
    <w:rsid w:val="006C080C"/>
    <w:rsid w:val="006C0BB6"/>
    <w:rsid w:val="006C0DB5"/>
    <w:rsid w:val="006C117C"/>
    <w:rsid w:val="006C13F0"/>
    <w:rsid w:val="006C142A"/>
    <w:rsid w:val="006C155A"/>
    <w:rsid w:val="006C17AF"/>
    <w:rsid w:val="006C1893"/>
    <w:rsid w:val="006C1E2F"/>
    <w:rsid w:val="006C25E5"/>
    <w:rsid w:val="006C289F"/>
    <w:rsid w:val="006C2FC0"/>
    <w:rsid w:val="006C2FDC"/>
    <w:rsid w:val="006C3701"/>
    <w:rsid w:val="006C4787"/>
    <w:rsid w:val="006C4A4A"/>
    <w:rsid w:val="006C4FCE"/>
    <w:rsid w:val="006C59B3"/>
    <w:rsid w:val="006C5BBF"/>
    <w:rsid w:val="006C649A"/>
    <w:rsid w:val="006C64E1"/>
    <w:rsid w:val="006C66A2"/>
    <w:rsid w:val="006C6822"/>
    <w:rsid w:val="006C7A25"/>
    <w:rsid w:val="006D0BF0"/>
    <w:rsid w:val="006D1203"/>
    <w:rsid w:val="006D18C1"/>
    <w:rsid w:val="006D18F6"/>
    <w:rsid w:val="006D2337"/>
    <w:rsid w:val="006D2D0D"/>
    <w:rsid w:val="006D312E"/>
    <w:rsid w:val="006D341F"/>
    <w:rsid w:val="006D38A9"/>
    <w:rsid w:val="006D3A54"/>
    <w:rsid w:val="006D450A"/>
    <w:rsid w:val="006D4738"/>
    <w:rsid w:val="006D4AF9"/>
    <w:rsid w:val="006D50C8"/>
    <w:rsid w:val="006D50D2"/>
    <w:rsid w:val="006D58BC"/>
    <w:rsid w:val="006D5910"/>
    <w:rsid w:val="006D5944"/>
    <w:rsid w:val="006D5DC4"/>
    <w:rsid w:val="006D5E08"/>
    <w:rsid w:val="006D61F1"/>
    <w:rsid w:val="006D63C2"/>
    <w:rsid w:val="006D65EE"/>
    <w:rsid w:val="006D6800"/>
    <w:rsid w:val="006D6A43"/>
    <w:rsid w:val="006D7246"/>
    <w:rsid w:val="006D7A85"/>
    <w:rsid w:val="006D7E0C"/>
    <w:rsid w:val="006E0388"/>
    <w:rsid w:val="006E03A1"/>
    <w:rsid w:val="006E05D9"/>
    <w:rsid w:val="006E0967"/>
    <w:rsid w:val="006E123A"/>
    <w:rsid w:val="006E190C"/>
    <w:rsid w:val="006E1D88"/>
    <w:rsid w:val="006E21A6"/>
    <w:rsid w:val="006E21F5"/>
    <w:rsid w:val="006E239C"/>
    <w:rsid w:val="006E2515"/>
    <w:rsid w:val="006E2EF5"/>
    <w:rsid w:val="006E320A"/>
    <w:rsid w:val="006E34B0"/>
    <w:rsid w:val="006E3AE8"/>
    <w:rsid w:val="006E3B58"/>
    <w:rsid w:val="006E3C8A"/>
    <w:rsid w:val="006E4186"/>
    <w:rsid w:val="006E4378"/>
    <w:rsid w:val="006E4F10"/>
    <w:rsid w:val="006E541B"/>
    <w:rsid w:val="006E6058"/>
    <w:rsid w:val="006E683A"/>
    <w:rsid w:val="006E761B"/>
    <w:rsid w:val="006E7B18"/>
    <w:rsid w:val="006F0E7F"/>
    <w:rsid w:val="006F181C"/>
    <w:rsid w:val="006F189E"/>
    <w:rsid w:val="006F1D02"/>
    <w:rsid w:val="006F2A22"/>
    <w:rsid w:val="006F2C62"/>
    <w:rsid w:val="006F2CCC"/>
    <w:rsid w:val="006F3540"/>
    <w:rsid w:val="006F355B"/>
    <w:rsid w:val="006F38E3"/>
    <w:rsid w:val="006F3B28"/>
    <w:rsid w:val="006F3E04"/>
    <w:rsid w:val="006F41E1"/>
    <w:rsid w:val="006F5D89"/>
    <w:rsid w:val="006F6236"/>
    <w:rsid w:val="006F66B5"/>
    <w:rsid w:val="006F6FD8"/>
    <w:rsid w:val="006F724D"/>
    <w:rsid w:val="006F7550"/>
    <w:rsid w:val="006F7901"/>
    <w:rsid w:val="0070022C"/>
    <w:rsid w:val="0070027E"/>
    <w:rsid w:val="00700431"/>
    <w:rsid w:val="007004F2"/>
    <w:rsid w:val="00700587"/>
    <w:rsid w:val="007007B7"/>
    <w:rsid w:val="00700984"/>
    <w:rsid w:val="00700C95"/>
    <w:rsid w:val="007018B8"/>
    <w:rsid w:val="007019F1"/>
    <w:rsid w:val="0070283B"/>
    <w:rsid w:val="00702BB7"/>
    <w:rsid w:val="00702E01"/>
    <w:rsid w:val="00703296"/>
    <w:rsid w:val="00703765"/>
    <w:rsid w:val="00703F62"/>
    <w:rsid w:val="00704053"/>
    <w:rsid w:val="00704AF4"/>
    <w:rsid w:val="00705144"/>
    <w:rsid w:val="00705206"/>
    <w:rsid w:val="00705AE4"/>
    <w:rsid w:val="00705EBC"/>
    <w:rsid w:val="00705EDE"/>
    <w:rsid w:val="00705F42"/>
    <w:rsid w:val="00706027"/>
    <w:rsid w:val="007060D7"/>
    <w:rsid w:val="00706265"/>
    <w:rsid w:val="00706855"/>
    <w:rsid w:val="00706B73"/>
    <w:rsid w:val="00706CB4"/>
    <w:rsid w:val="00707BF1"/>
    <w:rsid w:val="00710440"/>
    <w:rsid w:val="00710CDB"/>
    <w:rsid w:val="00710FAE"/>
    <w:rsid w:val="00711866"/>
    <w:rsid w:val="007118A3"/>
    <w:rsid w:val="007123AD"/>
    <w:rsid w:val="00712426"/>
    <w:rsid w:val="0071263E"/>
    <w:rsid w:val="00712901"/>
    <w:rsid w:val="00713821"/>
    <w:rsid w:val="00713E24"/>
    <w:rsid w:val="007148A5"/>
    <w:rsid w:val="00714BAD"/>
    <w:rsid w:val="007151DD"/>
    <w:rsid w:val="007152DF"/>
    <w:rsid w:val="00715324"/>
    <w:rsid w:val="007155E8"/>
    <w:rsid w:val="00715683"/>
    <w:rsid w:val="00715940"/>
    <w:rsid w:val="0071747A"/>
    <w:rsid w:val="007174C0"/>
    <w:rsid w:val="007175C3"/>
    <w:rsid w:val="00717A63"/>
    <w:rsid w:val="00717D57"/>
    <w:rsid w:val="0072153C"/>
    <w:rsid w:val="007215BA"/>
    <w:rsid w:val="00721634"/>
    <w:rsid w:val="00721AC1"/>
    <w:rsid w:val="00722A4F"/>
    <w:rsid w:val="00722D2A"/>
    <w:rsid w:val="00722DF4"/>
    <w:rsid w:val="00723EA4"/>
    <w:rsid w:val="00723F3F"/>
    <w:rsid w:val="007240A8"/>
    <w:rsid w:val="00724226"/>
    <w:rsid w:val="0072434E"/>
    <w:rsid w:val="0072479F"/>
    <w:rsid w:val="00724B85"/>
    <w:rsid w:val="00724D0B"/>
    <w:rsid w:val="00725579"/>
    <w:rsid w:val="0072604D"/>
    <w:rsid w:val="0072615D"/>
    <w:rsid w:val="007267EF"/>
    <w:rsid w:val="00726BED"/>
    <w:rsid w:val="00727043"/>
    <w:rsid w:val="00727381"/>
    <w:rsid w:val="00727A3B"/>
    <w:rsid w:val="00727ED0"/>
    <w:rsid w:val="007306F1"/>
    <w:rsid w:val="007309B8"/>
    <w:rsid w:val="00730A96"/>
    <w:rsid w:val="00731074"/>
    <w:rsid w:val="00731303"/>
    <w:rsid w:val="00731620"/>
    <w:rsid w:val="00731B45"/>
    <w:rsid w:val="00731C32"/>
    <w:rsid w:val="00732160"/>
    <w:rsid w:val="00732A80"/>
    <w:rsid w:val="00732D02"/>
    <w:rsid w:val="00733490"/>
    <w:rsid w:val="00733692"/>
    <w:rsid w:val="007344F2"/>
    <w:rsid w:val="00735E07"/>
    <w:rsid w:val="00736420"/>
    <w:rsid w:val="00736494"/>
    <w:rsid w:val="00736922"/>
    <w:rsid w:val="00736D94"/>
    <w:rsid w:val="00740010"/>
    <w:rsid w:val="0074044B"/>
    <w:rsid w:val="007408DE"/>
    <w:rsid w:val="00740940"/>
    <w:rsid w:val="00741789"/>
    <w:rsid w:val="0074188B"/>
    <w:rsid w:val="00741B12"/>
    <w:rsid w:val="00741C30"/>
    <w:rsid w:val="00741F11"/>
    <w:rsid w:val="0074244A"/>
    <w:rsid w:val="0074280B"/>
    <w:rsid w:val="00742AE9"/>
    <w:rsid w:val="00743607"/>
    <w:rsid w:val="00743AE3"/>
    <w:rsid w:val="00743BA4"/>
    <w:rsid w:val="00743BD1"/>
    <w:rsid w:val="00743EA6"/>
    <w:rsid w:val="00744B43"/>
    <w:rsid w:val="00744C49"/>
    <w:rsid w:val="00744EBA"/>
    <w:rsid w:val="007455B5"/>
    <w:rsid w:val="00745D7E"/>
    <w:rsid w:val="00745F83"/>
    <w:rsid w:val="007466DF"/>
    <w:rsid w:val="007469C7"/>
    <w:rsid w:val="00747393"/>
    <w:rsid w:val="00747937"/>
    <w:rsid w:val="00747C16"/>
    <w:rsid w:val="00747CF0"/>
    <w:rsid w:val="00747D83"/>
    <w:rsid w:val="007501C7"/>
    <w:rsid w:val="00750221"/>
    <w:rsid w:val="00751114"/>
    <w:rsid w:val="007512D0"/>
    <w:rsid w:val="0075150E"/>
    <w:rsid w:val="00751D93"/>
    <w:rsid w:val="007521FF"/>
    <w:rsid w:val="0075243D"/>
    <w:rsid w:val="007525EF"/>
    <w:rsid w:val="00752671"/>
    <w:rsid w:val="0075275B"/>
    <w:rsid w:val="00752ABF"/>
    <w:rsid w:val="00752AD2"/>
    <w:rsid w:val="007533DC"/>
    <w:rsid w:val="007533F4"/>
    <w:rsid w:val="0075356B"/>
    <w:rsid w:val="007536CE"/>
    <w:rsid w:val="007538F8"/>
    <w:rsid w:val="00753B7B"/>
    <w:rsid w:val="00753FF8"/>
    <w:rsid w:val="0075426C"/>
    <w:rsid w:val="0075485B"/>
    <w:rsid w:val="00754F14"/>
    <w:rsid w:val="00754F40"/>
    <w:rsid w:val="007551BB"/>
    <w:rsid w:val="007554E5"/>
    <w:rsid w:val="00755E7E"/>
    <w:rsid w:val="007564F5"/>
    <w:rsid w:val="00756932"/>
    <w:rsid w:val="0075704F"/>
    <w:rsid w:val="007575E5"/>
    <w:rsid w:val="00760280"/>
    <w:rsid w:val="00761182"/>
    <w:rsid w:val="00761659"/>
    <w:rsid w:val="00761863"/>
    <w:rsid w:val="007624D3"/>
    <w:rsid w:val="00762564"/>
    <w:rsid w:val="007625F7"/>
    <w:rsid w:val="007626E7"/>
    <w:rsid w:val="00763C48"/>
    <w:rsid w:val="0076440E"/>
    <w:rsid w:val="007645FF"/>
    <w:rsid w:val="00764A30"/>
    <w:rsid w:val="00764D5D"/>
    <w:rsid w:val="00764F7F"/>
    <w:rsid w:val="00765372"/>
    <w:rsid w:val="00765983"/>
    <w:rsid w:val="00765D03"/>
    <w:rsid w:val="00765D80"/>
    <w:rsid w:val="0076600D"/>
    <w:rsid w:val="007669C6"/>
    <w:rsid w:val="00766B31"/>
    <w:rsid w:val="00766F00"/>
    <w:rsid w:val="00767078"/>
    <w:rsid w:val="00767995"/>
    <w:rsid w:val="00770F2F"/>
    <w:rsid w:val="00771102"/>
    <w:rsid w:val="0077114E"/>
    <w:rsid w:val="0077162B"/>
    <w:rsid w:val="00771724"/>
    <w:rsid w:val="00771787"/>
    <w:rsid w:val="00771E39"/>
    <w:rsid w:val="00771FAE"/>
    <w:rsid w:val="007722E6"/>
    <w:rsid w:val="007723E9"/>
    <w:rsid w:val="00772528"/>
    <w:rsid w:val="007726F7"/>
    <w:rsid w:val="00772C84"/>
    <w:rsid w:val="00772E3E"/>
    <w:rsid w:val="00773022"/>
    <w:rsid w:val="00773BD6"/>
    <w:rsid w:val="00774248"/>
    <w:rsid w:val="0077470F"/>
    <w:rsid w:val="00774DCE"/>
    <w:rsid w:val="00775252"/>
    <w:rsid w:val="00775493"/>
    <w:rsid w:val="00775523"/>
    <w:rsid w:val="007756EA"/>
    <w:rsid w:val="00775864"/>
    <w:rsid w:val="00776443"/>
    <w:rsid w:val="0077707C"/>
    <w:rsid w:val="00777CA7"/>
    <w:rsid w:val="00777D5F"/>
    <w:rsid w:val="00777DD1"/>
    <w:rsid w:val="0078020C"/>
    <w:rsid w:val="00781567"/>
    <w:rsid w:val="007816B7"/>
    <w:rsid w:val="00781ACB"/>
    <w:rsid w:val="00781AE1"/>
    <w:rsid w:val="00781BCB"/>
    <w:rsid w:val="00782C58"/>
    <w:rsid w:val="00782EB9"/>
    <w:rsid w:val="00783380"/>
    <w:rsid w:val="007834BE"/>
    <w:rsid w:val="007835F4"/>
    <w:rsid w:val="0078373A"/>
    <w:rsid w:val="0078380B"/>
    <w:rsid w:val="007839B4"/>
    <w:rsid w:val="007839E8"/>
    <w:rsid w:val="007841E9"/>
    <w:rsid w:val="00784207"/>
    <w:rsid w:val="007842C9"/>
    <w:rsid w:val="00784974"/>
    <w:rsid w:val="00784BBC"/>
    <w:rsid w:val="0078571A"/>
    <w:rsid w:val="0078585C"/>
    <w:rsid w:val="007858BE"/>
    <w:rsid w:val="00785BFC"/>
    <w:rsid w:val="00785D02"/>
    <w:rsid w:val="0078659C"/>
    <w:rsid w:val="007869BA"/>
    <w:rsid w:val="00786A19"/>
    <w:rsid w:val="00786DEA"/>
    <w:rsid w:val="007872DE"/>
    <w:rsid w:val="0078772A"/>
    <w:rsid w:val="00787AFD"/>
    <w:rsid w:val="007901DD"/>
    <w:rsid w:val="00790C46"/>
    <w:rsid w:val="0079105C"/>
    <w:rsid w:val="0079112C"/>
    <w:rsid w:val="00791662"/>
    <w:rsid w:val="00791755"/>
    <w:rsid w:val="0079175A"/>
    <w:rsid w:val="0079246D"/>
    <w:rsid w:val="0079277F"/>
    <w:rsid w:val="007928C9"/>
    <w:rsid w:val="00793D29"/>
    <w:rsid w:val="00793E08"/>
    <w:rsid w:val="00793E54"/>
    <w:rsid w:val="0079409B"/>
    <w:rsid w:val="0079451F"/>
    <w:rsid w:val="00794AD1"/>
    <w:rsid w:val="007952E5"/>
    <w:rsid w:val="007953A5"/>
    <w:rsid w:val="00795C9C"/>
    <w:rsid w:val="0079667C"/>
    <w:rsid w:val="007966B6"/>
    <w:rsid w:val="007967B7"/>
    <w:rsid w:val="007969B9"/>
    <w:rsid w:val="00796A84"/>
    <w:rsid w:val="00797162"/>
    <w:rsid w:val="007976C3"/>
    <w:rsid w:val="007A0BDC"/>
    <w:rsid w:val="007A0DC9"/>
    <w:rsid w:val="007A1C07"/>
    <w:rsid w:val="007A231C"/>
    <w:rsid w:val="007A2D11"/>
    <w:rsid w:val="007A2E75"/>
    <w:rsid w:val="007A3859"/>
    <w:rsid w:val="007A4009"/>
    <w:rsid w:val="007A429A"/>
    <w:rsid w:val="007A4DB2"/>
    <w:rsid w:val="007A5085"/>
    <w:rsid w:val="007A5387"/>
    <w:rsid w:val="007A6491"/>
    <w:rsid w:val="007A683B"/>
    <w:rsid w:val="007A6D61"/>
    <w:rsid w:val="007A6FAA"/>
    <w:rsid w:val="007A72B4"/>
    <w:rsid w:val="007A762B"/>
    <w:rsid w:val="007A7B09"/>
    <w:rsid w:val="007A7ED1"/>
    <w:rsid w:val="007A7FF0"/>
    <w:rsid w:val="007B0037"/>
    <w:rsid w:val="007B03A5"/>
    <w:rsid w:val="007B05D3"/>
    <w:rsid w:val="007B0708"/>
    <w:rsid w:val="007B07D5"/>
    <w:rsid w:val="007B0C56"/>
    <w:rsid w:val="007B0E85"/>
    <w:rsid w:val="007B120E"/>
    <w:rsid w:val="007B18A9"/>
    <w:rsid w:val="007B2028"/>
    <w:rsid w:val="007B2038"/>
    <w:rsid w:val="007B2205"/>
    <w:rsid w:val="007B237E"/>
    <w:rsid w:val="007B25FF"/>
    <w:rsid w:val="007B2677"/>
    <w:rsid w:val="007B3467"/>
    <w:rsid w:val="007B367E"/>
    <w:rsid w:val="007B3740"/>
    <w:rsid w:val="007B42E6"/>
    <w:rsid w:val="007B500A"/>
    <w:rsid w:val="007B5E03"/>
    <w:rsid w:val="007B60A8"/>
    <w:rsid w:val="007B61A9"/>
    <w:rsid w:val="007B6271"/>
    <w:rsid w:val="007B633F"/>
    <w:rsid w:val="007B6912"/>
    <w:rsid w:val="007B6CDC"/>
    <w:rsid w:val="007B7377"/>
    <w:rsid w:val="007B790E"/>
    <w:rsid w:val="007B7D40"/>
    <w:rsid w:val="007C07A7"/>
    <w:rsid w:val="007C0B2B"/>
    <w:rsid w:val="007C106E"/>
    <w:rsid w:val="007C123A"/>
    <w:rsid w:val="007C30EB"/>
    <w:rsid w:val="007C3166"/>
    <w:rsid w:val="007C38AC"/>
    <w:rsid w:val="007C4AF6"/>
    <w:rsid w:val="007C5279"/>
    <w:rsid w:val="007C5576"/>
    <w:rsid w:val="007C5605"/>
    <w:rsid w:val="007C5F35"/>
    <w:rsid w:val="007C63F2"/>
    <w:rsid w:val="007C6479"/>
    <w:rsid w:val="007C65A9"/>
    <w:rsid w:val="007C6619"/>
    <w:rsid w:val="007C67D2"/>
    <w:rsid w:val="007C68C5"/>
    <w:rsid w:val="007C6BC4"/>
    <w:rsid w:val="007C6E8F"/>
    <w:rsid w:val="007C726E"/>
    <w:rsid w:val="007C7A56"/>
    <w:rsid w:val="007D04C6"/>
    <w:rsid w:val="007D123A"/>
    <w:rsid w:val="007D1503"/>
    <w:rsid w:val="007D156F"/>
    <w:rsid w:val="007D16E7"/>
    <w:rsid w:val="007D1BD0"/>
    <w:rsid w:val="007D1F1A"/>
    <w:rsid w:val="007D258B"/>
    <w:rsid w:val="007D297F"/>
    <w:rsid w:val="007D3549"/>
    <w:rsid w:val="007D3E4B"/>
    <w:rsid w:val="007D5106"/>
    <w:rsid w:val="007D53E6"/>
    <w:rsid w:val="007D55CF"/>
    <w:rsid w:val="007D57A3"/>
    <w:rsid w:val="007D581D"/>
    <w:rsid w:val="007D5B9A"/>
    <w:rsid w:val="007D5D5C"/>
    <w:rsid w:val="007D5F9E"/>
    <w:rsid w:val="007D6051"/>
    <w:rsid w:val="007D657D"/>
    <w:rsid w:val="007D6865"/>
    <w:rsid w:val="007D6892"/>
    <w:rsid w:val="007D69A6"/>
    <w:rsid w:val="007D6DE4"/>
    <w:rsid w:val="007D73F2"/>
    <w:rsid w:val="007D7829"/>
    <w:rsid w:val="007E0790"/>
    <w:rsid w:val="007E09F2"/>
    <w:rsid w:val="007E0CC4"/>
    <w:rsid w:val="007E1859"/>
    <w:rsid w:val="007E200E"/>
    <w:rsid w:val="007E2271"/>
    <w:rsid w:val="007E22D1"/>
    <w:rsid w:val="007E2619"/>
    <w:rsid w:val="007E2E7C"/>
    <w:rsid w:val="007E30BA"/>
    <w:rsid w:val="007E3115"/>
    <w:rsid w:val="007E3312"/>
    <w:rsid w:val="007E3691"/>
    <w:rsid w:val="007E38D1"/>
    <w:rsid w:val="007E39CC"/>
    <w:rsid w:val="007E3AA0"/>
    <w:rsid w:val="007E3E45"/>
    <w:rsid w:val="007E4111"/>
    <w:rsid w:val="007E427C"/>
    <w:rsid w:val="007E5885"/>
    <w:rsid w:val="007E5D28"/>
    <w:rsid w:val="007E5E6D"/>
    <w:rsid w:val="007E5F3B"/>
    <w:rsid w:val="007E62A5"/>
    <w:rsid w:val="007E651B"/>
    <w:rsid w:val="007E698C"/>
    <w:rsid w:val="007E6B9E"/>
    <w:rsid w:val="007E71DE"/>
    <w:rsid w:val="007E73F7"/>
    <w:rsid w:val="007E76B0"/>
    <w:rsid w:val="007F0B9D"/>
    <w:rsid w:val="007F0E83"/>
    <w:rsid w:val="007F138E"/>
    <w:rsid w:val="007F2101"/>
    <w:rsid w:val="007F2206"/>
    <w:rsid w:val="007F2DE3"/>
    <w:rsid w:val="007F2EA2"/>
    <w:rsid w:val="007F2EEA"/>
    <w:rsid w:val="007F330D"/>
    <w:rsid w:val="007F341C"/>
    <w:rsid w:val="007F405D"/>
    <w:rsid w:val="007F43D4"/>
    <w:rsid w:val="007F498F"/>
    <w:rsid w:val="007F6001"/>
    <w:rsid w:val="007F62FD"/>
    <w:rsid w:val="007F6AED"/>
    <w:rsid w:val="007F6C1C"/>
    <w:rsid w:val="007F6EAC"/>
    <w:rsid w:val="007F72A5"/>
    <w:rsid w:val="007F7650"/>
    <w:rsid w:val="007F7CD0"/>
    <w:rsid w:val="008000BA"/>
    <w:rsid w:val="00800E75"/>
    <w:rsid w:val="00801604"/>
    <w:rsid w:val="008017D7"/>
    <w:rsid w:val="0080180A"/>
    <w:rsid w:val="008019BB"/>
    <w:rsid w:val="008019DE"/>
    <w:rsid w:val="008019FA"/>
    <w:rsid w:val="00801C1F"/>
    <w:rsid w:val="00801D4C"/>
    <w:rsid w:val="00801E5F"/>
    <w:rsid w:val="00801F15"/>
    <w:rsid w:val="008021D3"/>
    <w:rsid w:val="00802439"/>
    <w:rsid w:val="008027CC"/>
    <w:rsid w:val="00803778"/>
    <w:rsid w:val="00803872"/>
    <w:rsid w:val="0080400C"/>
    <w:rsid w:val="00804110"/>
    <w:rsid w:val="00805046"/>
    <w:rsid w:val="008057AE"/>
    <w:rsid w:val="0080626D"/>
    <w:rsid w:val="00806FB0"/>
    <w:rsid w:val="0080706C"/>
    <w:rsid w:val="00807161"/>
    <w:rsid w:val="00807531"/>
    <w:rsid w:val="00807D82"/>
    <w:rsid w:val="00807FA4"/>
    <w:rsid w:val="00810152"/>
    <w:rsid w:val="0081058C"/>
    <w:rsid w:val="00810961"/>
    <w:rsid w:val="00810D1C"/>
    <w:rsid w:val="00810F6D"/>
    <w:rsid w:val="00811841"/>
    <w:rsid w:val="00811C25"/>
    <w:rsid w:val="00811EDA"/>
    <w:rsid w:val="00812631"/>
    <w:rsid w:val="008127B8"/>
    <w:rsid w:val="00812BBD"/>
    <w:rsid w:val="00813C5C"/>
    <w:rsid w:val="00813D48"/>
    <w:rsid w:val="00814228"/>
    <w:rsid w:val="008143C0"/>
    <w:rsid w:val="00814460"/>
    <w:rsid w:val="00814490"/>
    <w:rsid w:val="0081453A"/>
    <w:rsid w:val="00814C67"/>
    <w:rsid w:val="00814CDF"/>
    <w:rsid w:val="00815D8D"/>
    <w:rsid w:val="00815F9F"/>
    <w:rsid w:val="008160F0"/>
    <w:rsid w:val="008164D9"/>
    <w:rsid w:val="00816529"/>
    <w:rsid w:val="008166AB"/>
    <w:rsid w:val="00816AAA"/>
    <w:rsid w:val="00816CAF"/>
    <w:rsid w:val="00816DCA"/>
    <w:rsid w:val="00816F37"/>
    <w:rsid w:val="008171A0"/>
    <w:rsid w:val="0081798E"/>
    <w:rsid w:val="00820095"/>
    <w:rsid w:val="008207BB"/>
    <w:rsid w:val="008207CB"/>
    <w:rsid w:val="00821473"/>
    <w:rsid w:val="008220D9"/>
    <w:rsid w:val="00822D43"/>
    <w:rsid w:val="008230F5"/>
    <w:rsid w:val="0082364D"/>
    <w:rsid w:val="008238DB"/>
    <w:rsid w:val="00823BFF"/>
    <w:rsid w:val="00823C7F"/>
    <w:rsid w:val="00823EAD"/>
    <w:rsid w:val="008240C6"/>
    <w:rsid w:val="00824927"/>
    <w:rsid w:val="00824E29"/>
    <w:rsid w:val="00825144"/>
    <w:rsid w:val="008256A2"/>
    <w:rsid w:val="0082592C"/>
    <w:rsid w:val="00826666"/>
    <w:rsid w:val="00826B6F"/>
    <w:rsid w:val="00826E1B"/>
    <w:rsid w:val="008274D5"/>
    <w:rsid w:val="0082790C"/>
    <w:rsid w:val="00827E2A"/>
    <w:rsid w:val="00830070"/>
    <w:rsid w:val="00830719"/>
    <w:rsid w:val="00830B00"/>
    <w:rsid w:val="00830B42"/>
    <w:rsid w:val="00830E55"/>
    <w:rsid w:val="008318C4"/>
    <w:rsid w:val="0083292C"/>
    <w:rsid w:val="008329F3"/>
    <w:rsid w:val="00832AB0"/>
    <w:rsid w:val="00832EB4"/>
    <w:rsid w:val="00833024"/>
    <w:rsid w:val="008330C4"/>
    <w:rsid w:val="00833225"/>
    <w:rsid w:val="008332F7"/>
    <w:rsid w:val="00833DAC"/>
    <w:rsid w:val="008344CF"/>
    <w:rsid w:val="00834964"/>
    <w:rsid w:val="00834ED3"/>
    <w:rsid w:val="00835766"/>
    <w:rsid w:val="00835C6A"/>
    <w:rsid w:val="00835D8C"/>
    <w:rsid w:val="00836034"/>
    <w:rsid w:val="0083653A"/>
    <w:rsid w:val="008365B2"/>
    <w:rsid w:val="00836F8A"/>
    <w:rsid w:val="00837029"/>
    <w:rsid w:val="00837075"/>
    <w:rsid w:val="00837492"/>
    <w:rsid w:val="00837DBD"/>
    <w:rsid w:val="00837FD1"/>
    <w:rsid w:val="008402D7"/>
    <w:rsid w:val="0084052C"/>
    <w:rsid w:val="008414EE"/>
    <w:rsid w:val="00841C63"/>
    <w:rsid w:val="00841F5F"/>
    <w:rsid w:val="00842011"/>
    <w:rsid w:val="00842101"/>
    <w:rsid w:val="008428E6"/>
    <w:rsid w:val="00843B3D"/>
    <w:rsid w:val="00844249"/>
    <w:rsid w:val="008448EA"/>
    <w:rsid w:val="00844C39"/>
    <w:rsid w:val="00845800"/>
    <w:rsid w:val="00845B6D"/>
    <w:rsid w:val="00845EFB"/>
    <w:rsid w:val="0084662C"/>
    <w:rsid w:val="00846863"/>
    <w:rsid w:val="00846CAD"/>
    <w:rsid w:val="00846E5F"/>
    <w:rsid w:val="00846FC9"/>
    <w:rsid w:val="0084732B"/>
    <w:rsid w:val="008477DE"/>
    <w:rsid w:val="00847EFC"/>
    <w:rsid w:val="008505AC"/>
    <w:rsid w:val="00850D89"/>
    <w:rsid w:val="00850FB1"/>
    <w:rsid w:val="008518F2"/>
    <w:rsid w:val="008523EA"/>
    <w:rsid w:val="0085260D"/>
    <w:rsid w:val="00852C79"/>
    <w:rsid w:val="00852CA0"/>
    <w:rsid w:val="00852F87"/>
    <w:rsid w:val="0085354B"/>
    <w:rsid w:val="00853CC2"/>
    <w:rsid w:val="00853DAD"/>
    <w:rsid w:val="00855038"/>
    <w:rsid w:val="00855EF0"/>
    <w:rsid w:val="00856761"/>
    <w:rsid w:val="008567D9"/>
    <w:rsid w:val="008578BA"/>
    <w:rsid w:val="0086007C"/>
    <w:rsid w:val="00860BB9"/>
    <w:rsid w:val="00861C7C"/>
    <w:rsid w:val="00861CA1"/>
    <w:rsid w:val="00861CB3"/>
    <w:rsid w:val="00862699"/>
    <w:rsid w:val="00862C4F"/>
    <w:rsid w:val="00862CF0"/>
    <w:rsid w:val="008633AF"/>
    <w:rsid w:val="0086342E"/>
    <w:rsid w:val="0086386E"/>
    <w:rsid w:val="00863AA5"/>
    <w:rsid w:val="00864EE0"/>
    <w:rsid w:val="008651AA"/>
    <w:rsid w:val="0086527B"/>
    <w:rsid w:val="00865503"/>
    <w:rsid w:val="008656A3"/>
    <w:rsid w:val="008659DE"/>
    <w:rsid w:val="00865CF8"/>
    <w:rsid w:val="008667BC"/>
    <w:rsid w:val="008669CF"/>
    <w:rsid w:val="008671C6"/>
    <w:rsid w:val="00867333"/>
    <w:rsid w:val="0087011B"/>
    <w:rsid w:val="00870B77"/>
    <w:rsid w:val="00870C10"/>
    <w:rsid w:val="00871B3F"/>
    <w:rsid w:val="00871F0D"/>
    <w:rsid w:val="008722BF"/>
    <w:rsid w:val="008725C9"/>
    <w:rsid w:val="00872768"/>
    <w:rsid w:val="00872A55"/>
    <w:rsid w:val="0087327D"/>
    <w:rsid w:val="008732F0"/>
    <w:rsid w:val="0087330D"/>
    <w:rsid w:val="00873933"/>
    <w:rsid w:val="008740BB"/>
    <w:rsid w:val="0087433E"/>
    <w:rsid w:val="008745E9"/>
    <w:rsid w:val="00875102"/>
    <w:rsid w:val="008751DC"/>
    <w:rsid w:val="00875AA7"/>
    <w:rsid w:val="00876039"/>
    <w:rsid w:val="008760B8"/>
    <w:rsid w:val="008764F5"/>
    <w:rsid w:val="00876B78"/>
    <w:rsid w:val="008774F9"/>
    <w:rsid w:val="008775AF"/>
    <w:rsid w:val="00880124"/>
    <w:rsid w:val="0088019B"/>
    <w:rsid w:val="00880B54"/>
    <w:rsid w:val="00881393"/>
    <w:rsid w:val="008814A5"/>
    <w:rsid w:val="00881A38"/>
    <w:rsid w:val="00881FF7"/>
    <w:rsid w:val="008820DF"/>
    <w:rsid w:val="00882156"/>
    <w:rsid w:val="0088235B"/>
    <w:rsid w:val="00882757"/>
    <w:rsid w:val="00882C2C"/>
    <w:rsid w:val="00882EF6"/>
    <w:rsid w:val="0088351A"/>
    <w:rsid w:val="00883A90"/>
    <w:rsid w:val="00883BB1"/>
    <w:rsid w:val="008841EF"/>
    <w:rsid w:val="0088451D"/>
    <w:rsid w:val="008846B0"/>
    <w:rsid w:val="00884854"/>
    <w:rsid w:val="00884B5E"/>
    <w:rsid w:val="00884F63"/>
    <w:rsid w:val="008859CB"/>
    <w:rsid w:val="00885CFC"/>
    <w:rsid w:val="00885D93"/>
    <w:rsid w:val="00885FC5"/>
    <w:rsid w:val="00886254"/>
    <w:rsid w:val="00886CF6"/>
    <w:rsid w:val="00886FD4"/>
    <w:rsid w:val="008870DF"/>
    <w:rsid w:val="0088728D"/>
    <w:rsid w:val="00887452"/>
    <w:rsid w:val="00890A2C"/>
    <w:rsid w:val="00890DAB"/>
    <w:rsid w:val="00892117"/>
    <w:rsid w:val="00892168"/>
    <w:rsid w:val="0089227E"/>
    <w:rsid w:val="008936F0"/>
    <w:rsid w:val="008937F3"/>
    <w:rsid w:val="00893A7B"/>
    <w:rsid w:val="00894032"/>
    <w:rsid w:val="008940BF"/>
    <w:rsid w:val="0089439C"/>
    <w:rsid w:val="00895838"/>
    <w:rsid w:val="00895D59"/>
    <w:rsid w:val="008960F7"/>
    <w:rsid w:val="00896C75"/>
    <w:rsid w:val="00896D3E"/>
    <w:rsid w:val="0089752E"/>
    <w:rsid w:val="00897727"/>
    <w:rsid w:val="008977A0"/>
    <w:rsid w:val="008977DF"/>
    <w:rsid w:val="00897B9F"/>
    <w:rsid w:val="008A061D"/>
    <w:rsid w:val="008A0CFD"/>
    <w:rsid w:val="008A1053"/>
    <w:rsid w:val="008A156E"/>
    <w:rsid w:val="008A1C90"/>
    <w:rsid w:val="008A247E"/>
    <w:rsid w:val="008A24BD"/>
    <w:rsid w:val="008A28C4"/>
    <w:rsid w:val="008A302B"/>
    <w:rsid w:val="008A3636"/>
    <w:rsid w:val="008A3B07"/>
    <w:rsid w:val="008A3F44"/>
    <w:rsid w:val="008A4043"/>
    <w:rsid w:val="008A40C0"/>
    <w:rsid w:val="008A461D"/>
    <w:rsid w:val="008A4829"/>
    <w:rsid w:val="008A4B6D"/>
    <w:rsid w:val="008A4C81"/>
    <w:rsid w:val="008A4D7C"/>
    <w:rsid w:val="008A4E28"/>
    <w:rsid w:val="008A54F0"/>
    <w:rsid w:val="008A60EA"/>
    <w:rsid w:val="008A6753"/>
    <w:rsid w:val="008A6B8B"/>
    <w:rsid w:val="008A78EB"/>
    <w:rsid w:val="008A7FA7"/>
    <w:rsid w:val="008B0735"/>
    <w:rsid w:val="008B0813"/>
    <w:rsid w:val="008B1420"/>
    <w:rsid w:val="008B15B7"/>
    <w:rsid w:val="008B22D4"/>
    <w:rsid w:val="008B23FB"/>
    <w:rsid w:val="008B2468"/>
    <w:rsid w:val="008B2A3A"/>
    <w:rsid w:val="008B2FC6"/>
    <w:rsid w:val="008B319B"/>
    <w:rsid w:val="008B480F"/>
    <w:rsid w:val="008B4916"/>
    <w:rsid w:val="008B495F"/>
    <w:rsid w:val="008B4BB8"/>
    <w:rsid w:val="008B4EEE"/>
    <w:rsid w:val="008B4FAE"/>
    <w:rsid w:val="008B517B"/>
    <w:rsid w:val="008B56E9"/>
    <w:rsid w:val="008B60CA"/>
    <w:rsid w:val="008B60EC"/>
    <w:rsid w:val="008B6379"/>
    <w:rsid w:val="008B63D5"/>
    <w:rsid w:val="008B6D17"/>
    <w:rsid w:val="008B6E7A"/>
    <w:rsid w:val="008B6EA0"/>
    <w:rsid w:val="008C0425"/>
    <w:rsid w:val="008C0A11"/>
    <w:rsid w:val="008C0ABF"/>
    <w:rsid w:val="008C0FD4"/>
    <w:rsid w:val="008C16AB"/>
    <w:rsid w:val="008C1B1F"/>
    <w:rsid w:val="008C1B99"/>
    <w:rsid w:val="008C1EE0"/>
    <w:rsid w:val="008C2345"/>
    <w:rsid w:val="008C2B96"/>
    <w:rsid w:val="008C2FBA"/>
    <w:rsid w:val="008C338E"/>
    <w:rsid w:val="008C3C31"/>
    <w:rsid w:val="008C49CE"/>
    <w:rsid w:val="008C4C38"/>
    <w:rsid w:val="008C543D"/>
    <w:rsid w:val="008C54BD"/>
    <w:rsid w:val="008C5ADE"/>
    <w:rsid w:val="008C6AB3"/>
    <w:rsid w:val="008C7179"/>
    <w:rsid w:val="008C72E2"/>
    <w:rsid w:val="008C7E66"/>
    <w:rsid w:val="008D0529"/>
    <w:rsid w:val="008D07C3"/>
    <w:rsid w:val="008D16BB"/>
    <w:rsid w:val="008D1712"/>
    <w:rsid w:val="008D1941"/>
    <w:rsid w:val="008D2935"/>
    <w:rsid w:val="008D2AFE"/>
    <w:rsid w:val="008D2E65"/>
    <w:rsid w:val="008D2F81"/>
    <w:rsid w:val="008D3CA2"/>
    <w:rsid w:val="008D48EB"/>
    <w:rsid w:val="008D4C22"/>
    <w:rsid w:val="008D5192"/>
    <w:rsid w:val="008D5689"/>
    <w:rsid w:val="008D56FC"/>
    <w:rsid w:val="008D59F8"/>
    <w:rsid w:val="008D5F73"/>
    <w:rsid w:val="008D5FBD"/>
    <w:rsid w:val="008D6211"/>
    <w:rsid w:val="008D6346"/>
    <w:rsid w:val="008D6EF0"/>
    <w:rsid w:val="008D7484"/>
    <w:rsid w:val="008D7D2F"/>
    <w:rsid w:val="008D7EB6"/>
    <w:rsid w:val="008E0144"/>
    <w:rsid w:val="008E0E8B"/>
    <w:rsid w:val="008E1362"/>
    <w:rsid w:val="008E143E"/>
    <w:rsid w:val="008E1899"/>
    <w:rsid w:val="008E1A50"/>
    <w:rsid w:val="008E36FB"/>
    <w:rsid w:val="008E47AF"/>
    <w:rsid w:val="008E4953"/>
    <w:rsid w:val="008E4DED"/>
    <w:rsid w:val="008E5009"/>
    <w:rsid w:val="008E5102"/>
    <w:rsid w:val="008E51C1"/>
    <w:rsid w:val="008E614C"/>
    <w:rsid w:val="008E61AD"/>
    <w:rsid w:val="008E64E7"/>
    <w:rsid w:val="008E7022"/>
    <w:rsid w:val="008E7072"/>
    <w:rsid w:val="008E7138"/>
    <w:rsid w:val="008E7F37"/>
    <w:rsid w:val="008F10D6"/>
    <w:rsid w:val="008F199C"/>
    <w:rsid w:val="008F23C7"/>
    <w:rsid w:val="008F2EC9"/>
    <w:rsid w:val="008F3341"/>
    <w:rsid w:val="008F33F5"/>
    <w:rsid w:val="008F342C"/>
    <w:rsid w:val="008F34A4"/>
    <w:rsid w:val="008F3843"/>
    <w:rsid w:val="008F38E2"/>
    <w:rsid w:val="008F38EA"/>
    <w:rsid w:val="008F3982"/>
    <w:rsid w:val="008F4056"/>
    <w:rsid w:val="008F4564"/>
    <w:rsid w:val="008F4B0E"/>
    <w:rsid w:val="008F4DD0"/>
    <w:rsid w:val="008F4FFC"/>
    <w:rsid w:val="008F53D4"/>
    <w:rsid w:val="008F5B5B"/>
    <w:rsid w:val="008F622A"/>
    <w:rsid w:val="008F6EB6"/>
    <w:rsid w:val="008F700D"/>
    <w:rsid w:val="008F7019"/>
    <w:rsid w:val="008F70B1"/>
    <w:rsid w:val="008F7837"/>
    <w:rsid w:val="008F7CDC"/>
    <w:rsid w:val="008F7FB2"/>
    <w:rsid w:val="0090014E"/>
    <w:rsid w:val="009004A2"/>
    <w:rsid w:val="00900C6A"/>
    <w:rsid w:val="00900EBC"/>
    <w:rsid w:val="0090142C"/>
    <w:rsid w:val="00901F3B"/>
    <w:rsid w:val="009023B4"/>
    <w:rsid w:val="009024E1"/>
    <w:rsid w:val="009030FD"/>
    <w:rsid w:val="009031F4"/>
    <w:rsid w:val="00903940"/>
    <w:rsid w:val="00903C36"/>
    <w:rsid w:val="00904B24"/>
    <w:rsid w:val="00904F81"/>
    <w:rsid w:val="009058A6"/>
    <w:rsid w:val="00905906"/>
    <w:rsid w:val="00905A26"/>
    <w:rsid w:val="00906359"/>
    <w:rsid w:val="0090697D"/>
    <w:rsid w:val="00907594"/>
    <w:rsid w:val="00910066"/>
    <w:rsid w:val="00910DA3"/>
    <w:rsid w:val="00910E33"/>
    <w:rsid w:val="00910F29"/>
    <w:rsid w:val="009112E0"/>
    <w:rsid w:val="00911805"/>
    <w:rsid w:val="00911E63"/>
    <w:rsid w:val="009125BE"/>
    <w:rsid w:val="00912628"/>
    <w:rsid w:val="00912FCD"/>
    <w:rsid w:val="009131B2"/>
    <w:rsid w:val="00913479"/>
    <w:rsid w:val="009138CD"/>
    <w:rsid w:val="009141D6"/>
    <w:rsid w:val="009159D1"/>
    <w:rsid w:val="00915BF2"/>
    <w:rsid w:val="00915C6C"/>
    <w:rsid w:val="00916096"/>
    <w:rsid w:val="009167CE"/>
    <w:rsid w:val="00916D59"/>
    <w:rsid w:val="00917075"/>
    <w:rsid w:val="00917108"/>
    <w:rsid w:val="00917200"/>
    <w:rsid w:val="009173A6"/>
    <w:rsid w:val="009176BC"/>
    <w:rsid w:val="009179A2"/>
    <w:rsid w:val="00917A56"/>
    <w:rsid w:val="00917D2A"/>
    <w:rsid w:val="00917E35"/>
    <w:rsid w:val="00917FDF"/>
    <w:rsid w:val="00920020"/>
    <w:rsid w:val="009201AD"/>
    <w:rsid w:val="0092050C"/>
    <w:rsid w:val="00920576"/>
    <w:rsid w:val="0092073F"/>
    <w:rsid w:val="00920EFD"/>
    <w:rsid w:val="00920FED"/>
    <w:rsid w:val="0092193E"/>
    <w:rsid w:val="009221C9"/>
    <w:rsid w:val="00922624"/>
    <w:rsid w:val="0092288C"/>
    <w:rsid w:val="009235DD"/>
    <w:rsid w:val="009238AD"/>
    <w:rsid w:val="00923EE4"/>
    <w:rsid w:val="0092489E"/>
    <w:rsid w:val="00925411"/>
    <w:rsid w:val="0092544D"/>
    <w:rsid w:val="00925543"/>
    <w:rsid w:val="00925545"/>
    <w:rsid w:val="00925552"/>
    <w:rsid w:val="00925C87"/>
    <w:rsid w:val="0092635C"/>
    <w:rsid w:val="00926369"/>
    <w:rsid w:val="009263A0"/>
    <w:rsid w:val="0092654D"/>
    <w:rsid w:val="00926AD0"/>
    <w:rsid w:val="00926AE2"/>
    <w:rsid w:val="00926D48"/>
    <w:rsid w:val="00927231"/>
    <w:rsid w:val="00927388"/>
    <w:rsid w:val="009274B3"/>
    <w:rsid w:val="0092763B"/>
    <w:rsid w:val="009277EE"/>
    <w:rsid w:val="00927979"/>
    <w:rsid w:val="00927EAC"/>
    <w:rsid w:val="00930917"/>
    <w:rsid w:val="00930BED"/>
    <w:rsid w:val="00931146"/>
    <w:rsid w:val="009317BB"/>
    <w:rsid w:val="00931888"/>
    <w:rsid w:val="0093217E"/>
    <w:rsid w:val="0093229F"/>
    <w:rsid w:val="009322D8"/>
    <w:rsid w:val="009323DE"/>
    <w:rsid w:val="0093242F"/>
    <w:rsid w:val="009326AB"/>
    <w:rsid w:val="009331D0"/>
    <w:rsid w:val="009332C3"/>
    <w:rsid w:val="009334D7"/>
    <w:rsid w:val="009336C3"/>
    <w:rsid w:val="00933881"/>
    <w:rsid w:val="00934085"/>
    <w:rsid w:val="0093473A"/>
    <w:rsid w:val="00934C29"/>
    <w:rsid w:val="00934D32"/>
    <w:rsid w:val="00934D3B"/>
    <w:rsid w:val="009350FA"/>
    <w:rsid w:val="0093510D"/>
    <w:rsid w:val="009352BF"/>
    <w:rsid w:val="009354B7"/>
    <w:rsid w:val="00935572"/>
    <w:rsid w:val="009359AC"/>
    <w:rsid w:val="0093680F"/>
    <w:rsid w:val="00936EC8"/>
    <w:rsid w:val="00937A37"/>
    <w:rsid w:val="00937D21"/>
    <w:rsid w:val="00940E8D"/>
    <w:rsid w:val="00940FAF"/>
    <w:rsid w:val="0094150A"/>
    <w:rsid w:val="00941AA3"/>
    <w:rsid w:val="0094215C"/>
    <w:rsid w:val="00942194"/>
    <w:rsid w:val="009428C2"/>
    <w:rsid w:val="00942954"/>
    <w:rsid w:val="00942F6B"/>
    <w:rsid w:val="009433F2"/>
    <w:rsid w:val="00944622"/>
    <w:rsid w:val="00944CCF"/>
    <w:rsid w:val="00944ECA"/>
    <w:rsid w:val="0094523E"/>
    <w:rsid w:val="009454B0"/>
    <w:rsid w:val="00945569"/>
    <w:rsid w:val="009467AE"/>
    <w:rsid w:val="009468D9"/>
    <w:rsid w:val="00947597"/>
    <w:rsid w:val="0095007B"/>
    <w:rsid w:val="009506E0"/>
    <w:rsid w:val="00950B05"/>
    <w:rsid w:val="00950C0B"/>
    <w:rsid w:val="00951AA8"/>
    <w:rsid w:val="00952620"/>
    <w:rsid w:val="00952795"/>
    <w:rsid w:val="00952E1C"/>
    <w:rsid w:val="00952FD4"/>
    <w:rsid w:val="0095304A"/>
    <w:rsid w:val="0095325E"/>
    <w:rsid w:val="00953564"/>
    <w:rsid w:val="009538EE"/>
    <w:rsid w:val="00953EBE"/>
    <w:rsid w:val="00954021"/>
    <w:rsid w:val="00954158"/>
    <w:rsid w:val="0095434C"/>
    <w:rsid w:val="00954386"/>
    <w:rsid w:val="00954577"/>
    <w:rsid w:val="0095494E"/>
    <w:rsid w:val="00954C0C"/>
    <w:rsid w:val="00955958"/>
    <w:rsid w:val="00955F04"/>
    <w:rsid w:val="0095605F"/>
    <w:rsid w:val="0095642C"/>
    <w:rsid w:val="00956581"/>
    <w:rsid w:val="00956BCD"/>
    <w:rsid w:val="00956E07"/>
    <w:rsid w:val="00957362"/>
    <w:rsid w:val="0095789C"/>
    <w:rsid w:val="00957B0E"/>
    <w:rsid w:val="009602F2"/>
    <w:rsid w:val="00960571"/>
    <w:rsid w:val="00960CE5"/>
    <w:rsid w:val="00960D47"/>
    <w:rsid w:val="00960E3E"/>
    <w:rsid w:val="00961425"/>
    <w:rsid w:val="009617D6"/>
    <w:rsid w:val="00961F3F"/>
    <w:rsid w:val="00962057"/>
    <w:rsid w:val="00962608"/>
    <w:rsid w:val="00962D83"/>
    <w:rsid w:val="00963155"/>
    <w:rsid w:val="0096382A"/>
    <w:rsid w:val="00963BB2"/>
    <w:rsid w:val="00963ECF"/>
    <w:rsid w:val="00963F66"/>
    <w:rsid w:val="009640B3"/>
    <w:rsid w:val="00964437"/>
    <w:rsid w:val="00964F4E"/>
    <w:rsid w:val="009665C0"/>
    <w:rsid w:val="009665EC"/>
    <w:rsid w:val="009666E3"/>
    <w:rsid w:val="009667CB"/>
    <w:rsid w:val="0096735F"/>
    <w:rsid w:val="00967A5B"/>
    <w:rsid w:val="009703CD"/>
    <w:rsid w:val="00970457"/>
    <w:rsid w:val="009713AF"/>
    <w:rsid w:val="009715EF"/>
    <w:rsid w:val="0097188A"/>
    <w:rsid w:val="00971CF5"/>
    <w:rsid w:val="0097200A"/>
    <w:rsid w:val="009721E7"/>
    <w:rsid w:val="009731E5"/>
    <w:rsid w:val="00973889"/>
    <w:rsid w:val="00973F36"/>
    <w:rsid w:val="009750EA"/>
    <w:rsid w:val="009752CA"/>
    <w:rsid w:val="009755B4"/>
    <w:rsid w:val="009757DF"/>
    <w:rsid w:val="0097584D"/>
    <w:rsid w:val="00975BF4"/>
    <w:rsid w:val="00976A86"/>
    <w:rsid w:val="00976C33"/>
    <w:rsid w:val="00976C85"/>
    <w:rsid w:val="00976E3D"/>
    <w:rsid w:val="009775CE"/>
    <w:rsid w:val="009776AA"/>
    <w:rsid w:val="00977FA8"/>
    <w:rsid w:val="009810B5"/>
    <w:rsid w:val="0098132D"/>
    <w:rsid w:val="00981CBD"/>
    <w:rsid w:val="00981D95"/>
    <w:rsid w:val="0098214F"/>
    <w:rsid w:val="00982E72"/>
    <w:rsid w:val="00982FF9"/>
    <w:rsid w:val="00983326"/>
    <w:rsid w:val="009842A9"/>
    <w:rsid w:val="00985288"/>
    <w:rsid w:val="0098576E"/>
    <w:rsid w:val="009865D6"/>
    <w:rsid w:val="0098694B"/>
    <w:rsid w:val="0098701E"/>
    <w:rsid w:val="009871F9"/>
    <w:rsid w:val="009875BE"/>
    <w:rsid w:val="00987706"/>
    <w:rsid w:val="00987971"/>
    <w:rsid w:val="00987D2E"/>
    <w:rsid w:val="00987EF4"/>
    <w:rsid w:val="009905D9"/>
    <w:rsid w:val="009917BC"/>
    <w:rsid w:val="009919CE"/>
    <w:rsid w:val="00991B8A"/>
    <w:rsid w:val="00991DFB"/>
    <w:rsid w:val="0099300C"/>
    <w:rsid w:val="00993353"/>
    <w:rsid w:val="0099363D"/>
    <w:rsid w:val="00993681"/>
    <w:rsid w:val="00993766"/>
    <w:rsid w:val="00994513"/>
    <w:rsid w:val="00994CB4"/>
    <w:rsid w:val="009951F6"/>
    <w:rsid w:val="00995665"/>
    <w:rsid w:val="00995921"/>
    <w:rsid w:val="00995C87"/>
    <w:rsid w:val="00996329"/>
    <w:rsid w:val="00996BB7"/>
    <w:rsid w:val="00996FC7"/>
    <w:rsid w:val="00997AFB"/>
    <w:rsid w:val="00997FA8"/>
    <w:rsid w:val="009A007C"/>
    <w:rsid w:val="009A0111"/>
    <w:rsid w:val="009A049E"/>
    <w:rsid w:val="009A0608"/>
    <w:rsid w:val="009A0883"/>
    <w:rsid w:val="009A113D"/>
    <w:rsid w:val="009A154A"/>
    <w:rsid w:val="009A1DDB"/>
    <w:rsid w:val="009A1F96"/>
    <w:rsid w:val="009A201E"/>
    <w:rsid w:val="009A210C"/>
    <w:rsid w:val="009A2896"/>
    <w:rsid w:val="009A30D6"/>
    <w:rsid w:val="009A3651"/>
    <w:rsid w:val="009A3891"/>
    <w:rsid w:val="009A4825"/>
    <w:rsid w:val="009A4B05"/>
    <w:rsid w:val="009A59EA"/>
    <w:rsid w:val="009A5FDE"/>
    <w:rsid w:val="009A6101"/>
    <w:rsid w:val="009A61AC"/>
    <w:rsid w:val="009A61D6"/>
    <w:rsid w:val="009A6AA1"/>
    <w:rsid w:val="009A6ABA"/>
    <w:rsid w:val="009A6DAA"/>
    <w:rsid w:val="009A6DCA"/>
    <w:rsid w:val="009A6E76"/>
    <w:rsid w:val="009A704A"/>
    <w:rsid w:val="009A743A"/>
    <w:rsid w:val="009A7AC1"/>
    <w:rsid w:val="009A7B06"/>
    <w:rsid w:val="009B02D2"/>
    <w:rsid w:val="009B06E2"/>
    <w:rsid w:val="009B0BF3"/>
    <w:rsid w:val="009B12CF"/>
    <w:rsid w:val="009B14CE"/>
    <w:rsid w:val="009B16D1"/>
    <w:rsid w:val="009B181D"/>
    <w:rsid w:val="009B192C"/>
    <w:rsid w:val="009B1A7F"/>
    <w:rsid w:val="009B1FCF"/>
    <w:rsid w:val="009B21A5"/>
    <w:rsid w:val="009B23D8"/>
    <w:rsid w:val="009B2C36"/>
    <w:rsid w:val="009B3328"/>
    <w:rsid w:val="009B335F"/>
    <w:rsid w:val="009B4183"/>
    <w:rsid w:val="009B4FE0"/>
    <w:rsid w:val="009B55B2"/>
    <w:rsid w:val="009B663B"/>
    <w:rsid w:val="009B6999"/>
    <w:rsid w:val="009B6B06"/>
    <w:rsid w:val="009B6BCC"/>
    <w:rsid w:val="009B7476"/>
    <w:rsid w:val="009B7BB3"/>
    <w:rsid w:val="009B7FB0"/>
    <w:rsid w:val="009C032E"/>
    <w:rsid w:val="009C081C"/>
    <w:rsid w:val="009C0E52"/>
    <w:rsid w:val="009C1181"/>
    <w:rsid w:val="009C12D0"/>
    <w:rsid w:val="009C140A"/>
    <w:rsid w:val="009C20E6"/>
    <w:rsid w:val="009C26BE"/>
    <w:rsid w:val="009C2A8C"/>
    <w:rsid w:val="009C2ACA"/>
    <w:rsid w:val="009C302E"/>
    <w:rsid w:val="009C3684"/>
    <w:rsid w:val="009C384C"/>
    <w:rsid w:val="009C3AD4"/>
    <w:rsid w:val="009C4054"/>
    <w:rsid w:val="009C4078"/>
    <w:rsid w:val="009C43CB"/>
    <w:rsid w:val="009C4C35"/>
    <w:rsid w:val="009C52F4"/>
    <w:rsid w:val="009C53A3"/>
    <w:rsid w:val="009C5689"/>
    <w:rsid w:val="009C59AC"/>
    <w:rsid w:val="009C5D73"/>
    <w:rsid w:val="009C5F2A"/>
    <w:rsid w:val="009C6199"/>
    <w:rsid w:val="009C6296"/>
    <w:rsid w:val="009C6A96"/>
    <w:rsid w:val="009C73CC"/>
    <w:rsid w:val="009C75A5"/>
    <w:rsid w:val="009C7627"/>
    <w:rsid w:val="009C776B"/>
    <w:rsid w:val="009C7816"/>
    <w:rsid w:val="009C7BD7"/>
    <w:rsid w:val="009D01FA"/>
    <w:rsid w:val="009D123E"/>
    <w:rsid w:val="009D16E4"/>
    <w:rsid w:val="009D1D53"/>
    <w:rsid w:val="009D1D9B"/>
    <w:rsid w:val="009D1FBF"/>
    <w:rsid w:val="009D2006"/>
    <w:rsid w:val="009D21F2"/>
    <w:rsid w:val="009D2818"/>
    <w:rsid w:val="009D3A4C"/>
    <w:rsid w:val="009D3E2D"/>
    <w:rsid w:val="009D4508"/>
    <w:rsid w:val="009D4672"/>
    <w:rsid w:val="009D4CC5"/>
    <w:rsid w:val="009D4DB4"/>
    <w:rsid w:val="009D546E"/>
    <w:rsid w:val="009D6126"/>
    <w:rsid w:val="009D64B1"/>
    <w:rsid w:val="009D73CE"/>
    <w:rsid w:val="009D747F"/>
    <w:rsid w:val="009D76B9"/>
    <w:rsid w:val="009D77D6"/>
    <w:rsid w:val="009E0980"/>
    <w:rsid w:val="009E0C48"/>
    <w:rsid w:val="009E0D19"/>
    <w:rsid w:val="009E0D7D"/>
    <w:rsid w:val="009E1240"/>
    <w:rsid w:val="009E125B"/>
    <w:rsid w:val="009E1301"/>
    <w:rsid w:val="009E199A"/>
    <w:rsid w:val="009E1D56"/>
    <w:rsid w:val="009E201B"/>
    <w:rsid w:val="009E27DF"/>
    <w:rsid w:val="009E30DB"/>
    <w:rsid w:val="009E3127"/>
    <w:rsid w:val="009E35CB"/>
    <w:rsid w:val="009E3712"/>
    <w:rsid w:val="009E37CE"/>
    <w:rsid w:val="009E3B06"/>
    <w:rsid w:val="009E3BF3"/>
    <w:rsid w:val="009E3F4F"/>
    <w:rsid w:val="009E460B"/>
    <w:rsid w:val="009E53D1"/>
    <w:rsid w:val="009E5960"/>
    <w:rsid w:val="009E64A3"/>
    <w:rsid w:val="009E670C"/>
    <w:rsid w:val="009E717E"/>
    <w:rsid w:val="009E74F2"/>
    <w:rsid w:val="009E7823"/>
    <w:rsid w:val="009E7CB7"/>
    <w:rsid w:val="009E7F22"/>
    <w:rsid w:val="009F0825"/>
    <w:rsid w:val="009F08E0"/>
    <w:rsid w:val="009F0AAA"/>
    <w:rsid w:val="009F2496"/>
    <w:rsid w:val="009F2B23"/>
    <w:rsid w:val="009F2CDD"/>
    <w:rsid w:val="009F3181"/>
    <w:rsid w:val="009F31CA"/>
    <w:rsid w:val="009F3A69"/>
    <w:rsid w:val="009F4070"/>
    <w:rsid w:val="009F4379"/>
    <w:rsid w:val="009F4445"/>
    <w:rsid w:val="009F4CE8"/>
    <w:rsid w:val="009F4D9E"/>
    <w:rsid w:val="009F4F49"/>
    <w:rsid w:val="009F5C89"/>
    <w:rsid w:val="009F5DB0"/>
    <w:rsid w:val="009F7045"/>
    <w:rsid w:val="009F77F7"/>
    <w:rsid w:val="009F7AC4"/>
    <w:rsid w:val="009F7AC6"/>
    <w:rsid w:val="009F7EF6"/>
    <w:rsid w:val="00A0023A"/>
    <w:rsid w:val="00A006E0"/>
    <w:rsid w:val="00A00D03"/>
    <w:rsid w:val="00A00E42"/>
    <w:rsid w:val="00A012FA"/>
    <w:rsid w:val="00A015BE"/>
    <w:rsid w:val="00A018DB"/>
    <w:rsid w:val="00A020F5"/>
    <w:rsid w:val="00A0230C"/>
    <w:rsid w:val="00A02748"/>
    <w:rsid w:val="00A02960"/>
    <w:rsid w:val="00A02B9C"/>
    <w:rsid w:val="00A02BB2"/>
    <w:rsid w:val="00A0317C"/>
    <w:rsid w:val="00A035FA"/>
    <w:rsid w:val="00A05285"/>
    <w:rsid w:val="00A0551F"/>
    <w:rsid w:val="00A056CC"/>
    <w:rsid w:val="00A058F1"/>
    <w:rsid w:val="00A05A3A"/>
    <w:rsid w:val="00A06068"/>
    <w:rsid w:val="00A060B0"/>
    <w:rsid w:val="00A06E07"/>
    <w:rsid w:val="00A07B42"/>
    <w:rsid w:val="00A10496"/>
    <w:rsid w:val="00A10A97"/>
    <w:rsid w:val="00A10FE4"/>
    <w:rsid w:val="00A121CD"/>
    <w:rsid w:val="00A123A0"/>
    <w:rsid w:val="00A12F0B"/>
    <w:rsid w:val="00A134DD"/>
    <w:rsid w:val="00A134F6"/>
    <w:rsid w:val="00A145FF"/>
    <w:rsid w:val="00A148AB"/>
    <w:rsid w:val="00A152E8"/>
    <w:rsid w:val="00A15626"/>
    <w:rsid w:val="00A1604E"/>
    <w:rsid w:val="00A16C99"/>
    <w:rsid w:val="00A17469"/>
    <w:rsid w:val="00A1752F"/>
    <w:rsid w:val="00A1796F"/>
    <w:rsid w:val="00A2083D"/>
    <w:rsid w:val="00A20877"/>
    <w:rsid w:val="00A20ACF"/>
    <w:rsid w:val="00A21122"/>
    <w:rsid w:val="00A216D7"/>
    <w:rsid w:val="00A21811"/>
    <w:rsid w:val="00A21B27"/>
    <w:rsid w:val="00A21E6B"/>
    <w:rsid w:val="00A221BC"/>
    <w:rsid w:val="00A225D2"/>
    <w:rsid w:val="00A22C4D"/>
    <w:rsid w:val="00A22EC6"/>
    <w:rsid w:val="00A2342D"/>
    <w:rsid w:val="00A2357B"/>
    <w:rsid w:val="00A2391F"/>
    <w:rsid w:val="00A239B6"/>
    <w:rsid w:val="00A2418E"/>
    <w:rsid w:val="00A241AD"/>
    <w:rsid w:val="00A244B2"/>
    <w:rsid w:val="00A245A3"/>
    <w:rsid w:val="00A24CE2"/>
    <w:rsid w:val="00A24F70"/>
    <w:rsid w:val="00A2503C"/>
    <w:rsid w:val="00A259A4"/>
    <w:rsid w:val="00A25C29"/>
    <w:rsid w:val="00A25D63"/>
    <w:rsid w:val="00A25DA7"/>
    <w:rsid w:val="00A25FD9"/>
    <w:rsid w:val="00A261B9"/>
    <w:rsid w:val="00A262CE"/>
    <w:rsid w:val="00A26745"/>
    <w:rsid w:val="00A268E0"/>
    <w:rsid w:val="00A269F1"/>
    <w:rsid w:val="00A26A87"/>
    <w:rsid w:val="00A27341"/>
    <w:rsid w:val="00A273FD"/>
    <w:rsid w:val="00A275FF"/>
    <w:rsid w:val="00A309E1"/>
    <w:rsid w:val="00A30F83"/>
    <w:rsid w:val="00A30F8D"/>
    <w:rsid w:val="00A31A01"/>
    <w:rsid w:val="00A31A4F"/>
    <w:rsid w:val="00A31D6E"/>
    <w:rsid w:val="00A31F6F"/>
    <w:rsid w:val="00A321D0"/>
    <w:rsid w:val="00A325E0"/>
    <w:rsid w:val="00A32692"/>
    <w:rsid w:val="00A3283F"/>
    <w:rsid w:val="00A32A17"/>
    <w:rsid w:val="00A32E33"/>
    <w:rsid w:val="00A3310D"/>
    <w:rsid w:val="00A331DC"/>
    <w:rsid w:val="00A33759"/>
    <w:rsid w:val="00A34236"/>
    <w:rsid w:val="00A34D28"/>
    <w:rsid w:val="00A3507D"/>
    <w:rsid w:val="00A35B7A"/>
    <w:rsid w:val="00A35C2E"/>
    <w:rsid w:val="00A35FF3"/>
    <w:rsid w:val="00A37032"/>
    <w:rsid w:val="00A37DCB"/>
    <w:rsid w:val="00A40429"/>
    <w:rsid w:val="00A4076C"/>
    <w:rsid w:val="00A40926"/>
    <w:rsid w:val="00A416AA"/>
    <w:rsid w:val="00A41892"/>
    <w:rsid w:val="00A41E2D"/>
    <w:rsid w:val="00A4224C"/>
    <w:rsid w:val="00A422C9"/>
    <w:rsid w:val="00A422FA"/>
    <w:rsid w:val="00A4253C"/>
    <w:rsid w:val="00A42837"/>
    <w:rsid w:val="00A42BC9"/>
    <w:rsid w:val="00A430B7"/>
    <w:rsid w:val="00A43F74"/>
    <w:rsid w:val="00A44394"/>
    <w:rsid w:val="00A45148"/>
    <w:rsid w:val="00A4600A"/>
    <w:rsid w:val="00A468D0"/>
    <w:rsid w:val="00A50488"/>
    <w:rsid w:val="00A5174C"/>
    <w:rsid w:val="00A51AE3"/>
    <w:rsid w:val="00A51FB0"/>
    <w:rsid w:val="00A52401"/>
    <w:rsid w:val="00A52874"/>
    <w:rsid w:val="00A528A0"/>
    <w:rsid w:val="00A52902"/>
    <w:rsid w:val="00A52981"/>
    <w:rsid w:val="00A52DC4"/>
    <w:rsid w:val="00A53181"/>
    <w:rsid w:val="00A54221"/>
    <w:rsid w:val="00A546F2"/>
    <w:rsid w:val="00A548A2"/>
    <w:rsid w:val="00A5490D"/>
    <w:rsid w:val="00A554A1"/>
    <w:rsid w:val="00A55B9A"/>
    <w:rsid w:val="00A55D5B"/>
    <w:rsid w:val="00A56ACF"/>
    <w:rsid w:val="00A56BF4"/>
    <w:rsid w:val="00A56D8C"/>
    <w:rsid w:val="00A5748E"/>
    <w:rsid w:val="00A57705"/>
    <w:rsid w:val="00A60A31"/>
    <w:rsid w:val="00A6140D"/>
    <w:rsid w:val="00A6184C"/>
    <w:rsid w:val="00A61B00"/>
    <w:rsid w:val="00A61D1F"/>
    <w:rsid w:val="00A6234A"/>
    <w:rsid w:val="00A62866"/>
    <w:rsid w:val="00A62CFB"/>
    <w:rsid w:val="00A62D08"/>
    <w:rsid w:val="00A62DBE"/>
    <w:rsid w:val="00A63397"/>
    <w:rsid w:val="00A63459"/>
    <w:rsid w:val="00A64256"/>
    <w:rsid w:val="00A64CB3"/>
    <w:rsid w:val="00A64E8B"/>
    <w:rsid w:val="00A650E3"/>
    <w:rsid w:val="00A652EC"/>
    <w:rsid w:val="00A6537B"/>
    <w:rsid w:val="00A65F30"/>
    <w:rsid w:val="00A661E2"/>
    <w:rsid w:val="00A66208"/>
    <w:rsid w:val="00A663DB"/>
    <w:rsid w:val="00A666ED"/>
    <w:rsid w:val="00A672E9"/>
    <w:rsid w:val="00A673D4"/>
    <w:rsid w:val="00A67E1B"/>
    <w:rsid w:val="00A70566"/>
    <w:rsid w:val="00A7071D"/>
    <w:rsid w:val="00A70872"/>
    <w:rsid w:val="00A7097F"/>
    <w:rsid w:val="00A70A3B"/>
    <w:rsid w:val="00A7111F"/>
    <w:rsid w:val="00A711D3"/>
    <w:rsid w:val="00A71D74"/>
    <w:rsid w:val="00A725DC"/>
    <w:rsid w:val="00A731F1"/>
    <w:rsid w:val="00A73B7B"/>
    <w:rsid w:val="00A743A1"/>
    <w:rsid w:val="00A74817"/>
    <w:rsid w:val="00A74D7F"/>
    <w:rsid w:val="00A75490"/>
    <w:rsid w:val="00A75542"/>
    <w:rsid w:val="00A75824"/>
    <w:rsid w:val="00A75997"/>
    <w:rsid w:val="00A76012"/>
    <w:rsid w:val="00A767A5"/>
    <w:rsid w:val="00A76EE7"/>
    <w:rsid w:val="00A77033"/>
    <w:rsid w:val="00A77C68"/>
    <w:rsid w:val="00A80A83"/>
    <w:rsid w:val="00A80FC9"/>
    <w:rsid w:val="00A81321"/>
    <w:rsid w:val="00A8133A"/>
    <w:rsid w:val="00A81C81"/>
    <w:rsid w:val="00A81C8A"/>
    <w:rsid w:val="00A82854"/>
    <w:rsid w:val="00A82C33"/>
    <w:rsid w:val="00A82F5F"/>
    <w:rsid w:val="00A83D57"/>
    <w:rsid w:val="00A84038"/>
    <w:rsid w:val="00A840B0"/>
    <w:rsid w:val="00A84E00"/>
    <w:rsid w:val="00A85175"/>
    <w:rsid w:val="00A85357"/>
    <w:rsid w:val="00A85D7C"/>
    <w:rsid w:val="00A85F93"/>
    <w:rsid w:val="00A8614B"/>
    <w:rsid w:val="00A86516"/>
    <w:rsid w:val="00A86666"/>
    <w:rsid w:val="00A86879"/>
    <w:rsid w:val="00A86BE2"/>
    <w:rsid w:val="00A86D6A"/>
    <w:rsid w:val="00A870C9"/>
    <w:rsid w:val="00A87AB7"/>
    <w:rsid w:val="00A87C74"/>
    <w:rsid w:val="00A87F79"/>
    <w:rsid w:val="00A90260"/>
    <w:rsid w:val="00A90306"/>
    <w:rsid w:val="00A904BE"/>
    <w:rsid w:val="00A90697"/>
    <w:rsid w:val="00A9164E"/>
    <w:rsid w:val="00A91B00"/>
    <w:rsid w:val="00A91D52"/>
    <w:rsid w:val="00A934B1"/>
    <w:rsid w:val="00A93760"/>
    <w:rsid w:val="00A94D7A"/>
    <w:rsid w:val="00A94E60"/>
    <w:rsid w:val="00A95370"/>
    <w:rsid w:val="00A953AE"/>
    <w:rsid w:val="00A9589A"/>
    <w:rsid w:val="00A95953"/>
    <w:rsid w:val="00A95FD6"/>
    <w:rsid w:val="00A967CB"/>
    <w:rsid w:val="00A975E6"/>
    <w:rsid w:val="00A97CDB"/>
    <w:rsid w:val="00A97D92"/>
    <w:rsid w:val="00AA0085"/>
    <w:rsid w:val="00AA019D"/>
    <w:rsid w:val="00AA03F4"/>
    <w:rsid w:val="00AA0420"/>
    <w:rsid w:val="00AA04D4"/>
    <w:rsid w:val="00AA05FB"/>
    <w:rsid w:val="00AA063E"/>
    <w:rsid w:val="00AA078A"/>
    <w:rsid w:val="00AA082A"/>
    <w:rsid w:val="00AA0CB4"/>
    <w:rsid w:val="00AA112A"/>
    <w:rsid w:val="00AA12F9"/>
    <w:rsid w:val="00AA1312"/>
    <w:rsid w:val="00AA15D9"/>
    <w:rsid w:val="00AA19A9"/>
    <w:rsid w:val="00AA229A"/>
    <w:rsid w:val="00AA2504"/>
    <w:rsid w:val="00AA2ADD"/>
    <w:rsid w:val="00AA3642"/>
    <w:rsid w:val="00AA3A09"/>
    <w:rsid w:val="00AA3F92"/>
    <w:rsid w:val="00AA5578"/>
    <w:rsid w:val="00AA581F"/>
    <w:rsid w:val="00AA5EC8"/>
    <w:rsid w:val="00AA6BCD"/>
    <w:rsid w:val="00AA6F77"/>
    <w:rsid w:val="00AA730B"/>
    <w:rsid w:val="00AA7315"/>
    <w:rsid w:val="00AA7353"/>
    <w:rsid w:val="00AA7439"/>
    <w:rsid w:val="00AA795D"/>
    <w:rsid w:val="00AA7BD8"/>
    <w:rsid w:val="00AB0489"/>
    <w:rsid w:val="00AB0543"/>
    <w:rsid w:val="00AB0609"/>
    <w:rsid w:val="00AB0B92"/>
    <w:rsid w:val="00AB120D"/>
    <w:rsid w:val="00AB13DF"/>
    <w:rsid w:val="00AB1751"/>
    <w:rsid w:val="00AB1892"/>
    <w:rsid w:val="00AB19DD"/>
    <w:rsid w:val="00AB1AC5"/>
    <w:rsid w:val="00AB1D28"/>
    <w:rsid w:val="00AB308E"/>
    <w:rsid w:val="00AB3193"/>
    <w:rsid w:val="00AB3A00"/>
    <w:rsid w:val="00AB3A35"/>
    <w:rsid w:val="00AB42DA"/>
    <w:rsid w:val="00AB46B0"/>
    <w:rsid w:val="00AB48F1"/>
    <w:rsid w:val="00AB4C2D"/>
    <w:rsid w:val="00AB5373"/>
    <w:rsid w:val="00AB66AC"/>
    <w:rsid w:val="00AB68B8"/>
    <w:rsid w:val="00AB68DE"/>
    <w:rsid w:val="00AB6DAF"/>
    <w:rsid w:val="00AB6F80"/>
    <w:rsid w:val="00AB7734"/>
    <w:rsid w:val="00AC0215"/>
    <w:rsid w:val="00AC095C"/>
    <w:rsid w:val="00AC17BE"/>
    <w:rsid w:val="00AC1826"/>
    <w:rsid w:val="00AC1D90"/>
    <w:rsid w:val="00AC23D7"/>
    <w:rsid w:val="00AC2DB7"/>
    <w:rsid w:val="00AC3126"/>
    <w:rsid w:val="00AC3498"/>
    <w:rsid w:val="00AC3D85"/>
    <w:rsid w:val="00AC461D"/>
    <w:rsid w:val="00AC486C"/>
    <w:rsid w:val="00AC4D7D"/>
    <w:rsid w:val="00AC50CF"/>
    <w:rsid w:val="00AC53A7"/>
    <w:rsid w:val="00AC5F4C"/>
    <w:rsid w:val="00AC64E7"/>
    <w:rsid w:val="00AC661D"/>
    <w:rsid w:val="00AC7062"/>
    <w:rsid w:val="00AC741B"/>
    <w:rsid w:val="00AC79D2"/>
    <w:rsid w:val="00AC7C50"/>
    <w:rsid w:val="00AD023F"/>
    <w:rsid w:val="00AD02D5"/>
    <w:rsid w:val="00AD1585"/>
    <w:rsid w:val="00AD1CC1"/>
    <w:rsid w:val="00AD1EE1"/>
    <w:rsid w:val="00AD291D"/>
    <w:rsid w:val="00AD2C12"/>
    <w:rsid w:val="00AD2C68"/>
    <w:rsid w:val="00AD3115"/>
    <w:rsid w:val="00AD3A70"/>
    <w:rsid w:val="00AD3E32"/>
    <w:rsid w:val="00AD49EA"/>
    <w:rsid w:val="00AD51D9"/>
    <w:rsid w:val="00AD534C"/>
    <w:rsid w:val="00AD5B9B"/>
    <w:rsid w:val="00AD5D18"/>
    <w:rsid w:val="00AD651D"/>
    <w:rsid w:val="00AD6721"/>
    <w:rsid w:val="00AD7555"/>
    <w:rsid w:val="00AD76E4"/>
    <w:rsid w:val="00AE02EE"/>
    <w:rsid w:val="00AE03E4"/>
    <w:rsid w:val="00AE0737"/>
    <w:rsid w:val="00AE07AD"/>
    <w:rsid w:val="00AE08E0"/>
    <w:rsid w:val="00AE0942"/>
    <w:rsid w:val="00AE13C3"/>
    <w:rsid w:val="00AE1830"/>
    <w:rsid w:val="00AE1B04"/>
    <w:rsid w:val="00AE1D31"/>
    <w:rsid w:val="00AE20EF"/>
    <w:rsid w:val="00AE228E"/>
    <w:rsid w:val="00AE2488"/>
    <w:rsid w:val="00AE2687"/>
    <w:rsid w:val="00AE2E8B"/>
    <w:rsid w:val="00AE2F71"/>
    <w:rsid w:val="00AE337B"/>
    <w:rsid w:val="00AE38B9"/>
    <w:rsid w:val="00AE49AF"/>
    <w:rsid w:val="00AE4BCD"/>
    <w:rsid w:val="00AE6376"/>
    <w:rsid w:val="00AE641E"/>
    <w:rsid w:val="00AE6427"/>
    <w:rsid w:val="00AE6F48"/>
    <w:rsid w:val="00AE7129"/>
    <w:rsid w:val="00AE7191"/>
    <w:rsid w:val="00AE78FA"/>
    <w:rsid w:val="00AE7930"/>
    <w:rsid w:val="00AF07B4"/>
    <w:rsid w:val="00AF1A4A"/>
    <w:rsid w:val="00AF1FAE"/>
    <w:rsid w:val="00AF25FF"/>
    <w:rsid w:val="00AF260D"/>
    <w:rsid w:val="00AF27D2"/>
    <w:rsid w:val="00AF31DC"/>
    <w:rsid w:val="00AF3564"/>
    <w:rsid w:val="00AF3B80"/>
    <w:rsid w:val="00AF3E4E"/>
    <w:rsid w:val="00AF41AD"/>
    <w:rsid w:val="00AF4360"/>
    <w:rsid w:val="00AF53A6"/>
    <w:rsid w:val="00AF5B24"/>
    <w:rsid w:val="00AF6B00"/>
    <w:rsid w:val="00AF6C57"/>
    <w:rsid w:val="00AF6C68"/>
    <w:rsid w:val="00AF7552"/>
    <w:rsid w:val="00AF7E10"/>
    <w:rsid w:val="00B00661"/>
    <w:rsid w:val="00B007F2"/>
    <w:rsid w:val="00B009BA"/>
    <w:rsid w:val="00B00F60"/>
    <w:rsid w:val="00B00FB7"/>
    <w:rsid w:val="00B0112D"/>
    <w:rsid w:val="00B0138D"/>
    <w:rsid w:val="00B01EE8"/>
    <w:rsid w:val="00B02099"/>
    <w:rsid w:val="00B0344A"/>
    <w:rsid w:val="00B038D3"/>
    <w:rsid w:val="00B03A52"/>
    <w:rsid w:val="00B03AFF"/>
    <w:rsid w:val="00B04012"/>
    <w:rsid w:val="00B04251"/>
    <w:rsid w:val="00B044F7"/>
    <w:rsid w:val="00B048BA"/>
    <w:rsid w:val="00B04B13"/>
    <w:rsid w:val="00B06492"/>
    <w:rsid w:val="00B06E2B"/>
    <w:rsid w:val="00B0719E"/>
    <w:rsid w:val="00B07791"/>
    <w:rsid w:val="00B077B2"/>
    <w:rsid w:val="00B07B2F"/>
    <w:rsid w:val="00B07C3F"/>
    <w:rsid w:val="00B1015B"/>
    <w:rsid w:val="00B108C6"/>
    <w:rsid w:val="00B10F66"/>
    <w:rsid w:val="00B11077"/>
    <w:rsid w:val="00B11339"/>
    <w:rsid w:val="00B11417"/>
    <w:rsid w:val="00B11604"/>
    <w:rsid w:val="00B1177E"/>
    <w:rsid w:val="00B11905"/>
    <w:rsid w:val="00B11A0A"/>
    <w:rsid w:val="00B11A79"/>
    <w:rsid w:val="00B11F2B"/>
    <w:rsid w:val="00B120B8"/>
    <w:rsid w:val="00B122B6"/>
    <w:rsid w:val="00B12B54"/>
    <w:rsid w:val="00B12BDE"/>
    <w:rsid w:val="00B132DE"/>
    <w:rsid w:val="00B13A93"/>
    <w:rsid w:val="00B140A2"/>
    <w:rsid w:val="00B14369"/>
    <w:rsid w:val="00B143E3"/>
    <w:rsid w:val="00B15AB1"/>
    <w:rsid w:val="00B164EE"/>
    <w:rsid w:val="00B16599"/>
    <w:rsid w:val="00B16950"/>
    <w:rsid w:val="00B16BE1"/>
    <w:rsid w:val="00B16F74"/>
    <w:rsid w:val="00B16FCA"/>
    <w:rsid w:val="00B174A7"/>
    <w:rsid w:val="00B1756A"/>
    <w:rsid w:val="00B17783"/>
    <w:rsid w:val="00B17C28"/>
    <w:rsid w:val="00B2081F"/>
    <w:rsid w:val="00B20D8C"/>
    <w:rsid w:val="00B20E71"/>
    <w:rsid w:val="00B21177"/>
    <w:rsid w:val="00B21683"/>
    <w:rsid w:val="00B22151"/>
    <w:rsid w:val="00B2215C"/>
    <w:rsid w:val="00B22772"/>
    <w:rsid w:val="00B22D10"/>
    <w:rsid w:val="00B2332B"/>
    <w:rsid w:val="00B2418A"/>
    <w:rsid w:val="00B24867"/>
    <w:rsid w:val="00B24DAC"/>
    <w:rsid w:val="00B252BF"/>
    <w:rsid w:val="00B2553C"/>
    <w:rsid w:val="00B258CF"/>
    <w:rsid w:val="00B25D3B"/>
    <w:rsid w:val="00B2624B"/>
    <w:rsid w:val="00B267DB"/>
    <w:rsid w:val="00B26CB4"/>
    <w:rsid w:val="00B27391"/>
    <w:rsid w:val="00B274C6"/>
    <w:rsid w:val="00B30DE8"/>
    <w:rsid w:val="00B3128B"/>
    <w:rsid w:val="00B31AA3"/>
    <w:rsid w:val="00B31D6C"/>
    <w:rsid w:val="00B31F23"/>
    <w:rsid w:val="00B32855"/>
    <w:rsid w:val="00B32C18"/>
    <w:rsid w:val="00B330CA"/>
    <w:rsid w:val="00B331B5"/>
    <w:rsid w:val="00B3341B"/>
    <w:rsid w:val="00B337E9"/>
    <w:rsid w:val="00B33FB8"/>
    <w:rsid w:val="00B34248"/>
    <w:rsid w:val="00B34299"/>
    <w:rsid w:val="00B342A0"/>
    <w:rsid w:val="00B34BD5"/>
    <w:rsid w:val="00B3559D"/>
    <w:rsid w:val="00B35ADA"/>
    <w:rsid w:val="00B35D07"/>
    <w:rsid w:val="00B36487"/>
    <w:rsid w:val="00B366B9"/>
    <w:rsid w:val="00B3693E"/>
    <w:rsid w:val="00B36ED5"/>
    <w:rsid w:val="00B371C0"/>
    <w:rsid w:val="00B3769D"/>
    <w:rsid w:val="00B37B99"/>
    <w:rsid w:val="00B40A2F"/>
    <w:rsid w:val="00B41A4C"/>
    <w:rsid w:val="00B41AE2"/>
    <w:rsid w:val="00B41FC0"/>
    <w:rsid w:val="00B42851"/>
    <w:rsid w:val="00B43E47"/>
    <w:rsid w:val="00B441E9"/>
    <w:rsid w:val="00B44261"/>
    <w:rsid w:val="00B444C3"/>
    <w:rsid w:val="00B4461A"/>
    <w:rsid w:val="00B44707"/>
    <w:rsid w:val="00B4472E"/>
    <w:rsid w:val="00B44769"/>
    <w:rsid w:val="00B44C28"/>
    <w:rsid w:val="00B44ED6"/>
    <w:rsid w:val="00B456E1"/>
    <w:rsid w:val="00B45784"/>
    <w:rsid w:val="00B45B4E"/>
    <w:rsid w:val="00B45EB8"/>
    <w:rsid w:val="00B46354"/>
    <w:rsid w:val="00B46D8A"/>
    <w:rsid w:val="00B50021"/>
    <w:rsid w:val="00B506FF"/>
    <w:rsid w:val="00B5073E"/>
    <w:rsid w:val="00B50799"/>
    <w:rsid w:val="00B50A16"/>
    <w:rsid w:val="00B50A85"/>
    <w:rsid w:val="00B50C15"/>
    <w:rsid w:val="00B50C36"/>
    <w:rsid w:val="00B5134F"/>
    <w:rsid w:val="00B52054"/>
    <w:rsid w:val="00B522B0"/>
    <w:rsid w:val="00B52872"/>
    <w:rsid w:val="00B533C7"/>
    <w:rsid w:val="00B5346F"/>
    <w:rsid w:val="00B534AD"/>
    <w:rsid w:val="00B53760"/>
    <w:rsid w:val="00B53C2C"/>
    <w:rsid w:val="00B53EF1"/>
    <w:rsid w:val="00B54CB2"/>
    <w:rsid w:val="00B5576F"/>
    <w:rsid w:val="00B55CF6"/>
    <w:rsid w:val="00B573BE"/>
    <w:rsid w:val="00B574C0"/>
    <w:rsid w:val="00B57E41"/>
    <w:rsid w:val="00B600FD"/>
    <w:rsid w:val="00B6035B"/>
    <w:rsid w:val="00B608B9"/>
    <w:rsid w:val="00B62B81"/>
    <w:rsid w:val="00B62C33"/>
    <w:rsid w:val="00B62FA2"/>
    <w:rsid w:val="00B6315E"/>
    <w:rsid w:val="00B63663"/>
    <w:rsid w:val="00B63724"/>
    <w:rsid w:val="00B63C13"/>
    <w:rsid w:val="00B64637"/>
    <w:rsid w:val="00B65887"/>
    <w:rsid w:val="00B65F00"/>
    <w:rsid w:val="00B660BD"/>
    <w:rsid w:val="00B663FA"/>
    <w:rsid w:val="00B673BC"/>
    <w:rsid w:val="00B67799"/>
    <w:rsid w:val="00B6789C"/>
    <w:rsid w:val="00B70931"/>
    <w:rsid w:val="00B70B4C"/>
    <w:rsid w:val="00B7170D"/>
    <w:rsid w:val="00B717E7"/>
    <w:rsid w:val="00B71899"/>
    <w:rsid w:val="00B719CF"/>
    <w:rsid w:val="00B71A53"/>
    <w:rsid w:val="00B73211"/>
    <w:rsid w:val="00B73390"/>
    <w:rsid w:val="00B73E46"/>
    <w:rsid w:val="00B740EF"/>
    <w:rsid w:val="00B749FF"/>
    <w:rsid w:val="00B7534B"/>
    <w:rsid w:val="00B759BB"/>
    <w:rsid w:val="00B75E2B"/>
    <w:rsid w:val="00B761BA"/>
    <w:rsid w:val="00B76277"/>
    <w:rsid w:val="00B76352"/>
    <w:rsid w:val="00B76F2C"/>
    <w:rsid w:val="00B774B3"/>
    <w:rsid w:val="00B7752A"/>
    <w:rsid w:val="00B7763A"/>
    <w:rsid w:val="00B7771A"/>
    <w:rsid w:val="00B77933"/>
    <w:rsid w:val="00B77A46"/>
    <w:rsid w:val="00B77B32"/>
    <w:rsid w:val="00B77BA9"/>
    <w:rsid w:val="00B77DC0"/>
    <w:rsid w:val="00B77FC5"/>
    <w:rsid w:val="00B800B9"/>
    <w:rsid w:val="00B801D4"/>
    <w:rsid w:val="00B8022D"/>
    <w:rsid w:val="00B8081E"/>
    <w:rsid w:val="00B80B45"/>
    <w:rsid w:val="00B8146E"/>
    <w:rsid w:val="00B81548"/>
    <w:rsid w:val="00B8163F"/>
    <w:rsid w:val="00B81CFC"/>
    <w:rsid w:val="00B81D74"/>
    <w:rsid w:val="00B81DA4"/>
    <w:rsid w:val="00B81F5E"/>
    <w:rsid w:val="00B826D6"/>
    <w:rsid w:val="00B829EB"/>
    <w:rsid w:val="00B82AB4"/>
    <w:rsid w:val="00B8317D"/>
    <w:rsid w:val="00B83325"/>
    <w:rsid w:val="00B83484"/>
    <w:rsid w:val="00B83B95"/>
    <w:rsid w:val="00B83BE4"/>
    <w:rsid w:val="00B8498A"/>
    <w:rsid w:val="00B849D8"/>
    <w:rsid w:val="00B850F4"/>
    <w:rsid w:val="00B85295"/>
    <w:rsid w:val="00B85AE6"/>
    <w:rsid w:val="00B86970"/>
    <w:rsid w:val="00B86CB8"/>
    <w:rsid w:val="00B870BE"/>
    <w:rsid w:val="00B87D71"/>
    <w:rsid w:val="00B87D86"/>
    <w:rsid w:val="00B904AD"/>
    <w:rsid w:val="00B90775"/>
    <w:rsid w:val="00B90B67"/>
    <w:rsid w:val="00B91331"/>
    <w:rsid w:val="00B91CF4"/>
    <w:rsid w:val="00B91D44"/>
    <w:rsid w:val="00B91F64"/>
    <w:rsid w:val="00B9240A"/>
    <w:rsid w:val="00B92A4C"/>
    <w:rsid w:val="00B94390"/>
    <w:rsid w:val="00B94E51"/>
    <w:rsid w:val="00B9597E"/>
    <w:rsid w:val="00B95C86"/>
    <w:rsid w:val="00B95F64"/>
    <w:rsid w:val="00B96646"/>
    <w:rsid w:val="00B96BA5"/>
    <w:rsid w:val="00B96FBC"/>
    <w:rsid w:val="00B97136"/>
    <w:rsid w:val="00B97363"/>
    <w:rsid w:val="00B97993"/>
    <w:rsid w:val="00B97A62"/>
    <w:rsid w:val="00BA0351"/>
    <w:rsid w:val="00BA0936"/>
    <w:rsid w:val="00BA14B6"/>
    <w:rsid w:val="00BA186B"/>
    <w:rsid w:val="00BA1AD3"/>
    <w:rsid w:val="00BA1B99"/>
    <w:rsid w:val="00BA1DE0"/>
    <w:rsid w:val="00BA37B4"/>
    <w:rsid w:val="00BA39D1"/>
    <w:rsid w:val="00BA3E66"/>
    <w:rsid w:val="00BA4209"/>
    <w:rsid w:val="00BA49D1"/>
    <w:rsid w:val="00BA5511"/>
    <w:rsid w:val="00BA5642"/>
    <w:rsid w:val="00BA56B3"/>
    <w:rsid w:val="00BA59CB"/>
    <w:rsid w:val="00BA5E3A"/>
    <w:rsid w:val="00BA67B3"/>
    <w:rsid w:val="00BA6A09"/>
    <w:rsid w:val="00BA70C3"/>
    <w:rsid w:val="00BA7196"/>
    <w:rsid w:val="00BA7239"/>
    <w:rsid w:val="00BA738B"/>
    <w:rsid w:val="00BA7A62"/>
    <w:rsid w:val="00BB0127"/>
    <w:rsid w:val="00BB0387"/>
    <w:rsid w:val="00BB0808"/>
    <w:rsid w:val="00BB102C"/>
    <w:rsid w:val="00BB1238"/>
    <w:rsid w:val="00BB1839"/>
    <w:rsid w:val="00BB1B37"/>
    <w:rsid w:val="00BB20C7"/>
    <w:rsid w:val="00BB243C"/>
    <w:rsid w:val="00BB277F"/>
    <w:rsid w:val="00BB2AF6"/>
    <w:rsid w:val="00BB2C88"/>
    <w:rsid w:val="00BB2E78"/>
    <w:rsid w:val="00BB31EA"/>
    <w:rsid w:val="00BB35A1"/>
    <w:rsid w:val="00BB469C"/>
    <w:rsid w:val="00BB48C3"/>
    <w:rsid w:val="00BB4CDA"/>
    <w:rsid w:val="00BB56B2"/>
    <w:rsid w:val="00BB59D4"/>
    <w:rsid w:val="00BB5B3F"/>
    <w:rsid w:val="00BB5F5B"/>
    <w:rsid w:val="00BB5F92"/>
    <w:rsid w:val="00BB668B"/>
    <w:rsid w:val="00BB68DA"/>
    <w:rsid w:val="00BB6CCA"/>
    <w:rsid w:val="00BB6F55"/>
    <w:rsid w:val="00BB7A46"/>
    <w:rsid w:val="00BB7E2A"/>
    <w:rsid w:val="00BC0494"/>
    <w:rsid w:val="00BC06B6"/>
    <w:rsid w:val="00BC092B"/>
    <w:rsid w:val="00BC0C41"/>
    <w:rsid w:val="00BC0C59"/>
    <w:rsid w:val="00BC17FA"/>
    <w:rsid w:val="00BC1996"/>
    <w:rsid w:val="00BC1E0C"/>
    <w:rsid w:val="00BC1FAC"/>
    <w:rsid w:val="00BC2367"/>
    <w:rsid w:val="00BC2A69"/>
    <w:rsid w:val="00BC2D79"/>
    <w:rsid w:val="00BC3019"/>
    <w:rsid w:val="00BC3653"/>
    <w:rsid w:val="00BC3D60"/>
    <w:rsid w:val="00BC40C9"/>
    <w:rsid w:val="00BC4462"/>
    <w:rsid w:val="00BC46A4"/>
    <w:rsid w:val="00BC4709"/>
    <w:rsid w:val="00BC4726"/>
    <w:rsid w:val="00BC487B"/>
    <w:rsid w:val="00BC4AD6"/>
    <w:rsid w:val="00BC4DBE"/>
    <w:rsid w:val="00BC4DCA"/>
    <w:rsid w:val="00BC585D"/>
    <w:rsid w:val="00BC5A51"/>
    <w:rsid w:val="00BC5D62"/>
    <w:rsid w:val="00BC5FD1"/>
    <w:rsid w:val="00BC669F"/>
    <w:rsid w:val="00BC6A53"/>
    <w:rsid w:val="00BC6BC1"/>
    <w:rsid w:val="00BC75B3"/>
    <w:rsid w:val="00BC77AF"/>
    <w:rsid w:val="00BC7BE6"/>
    <w:rsid w:val="00BC7CF0"/>
    <w:rsid w:val="00BC7DD8"/>
    <w:rsid w:val="00BD068C"/>
    <w:rsid w:val="00BD0848"/>
    <w:rsid w:val="00BD10CE"/>
    <w:rsid w:val="00BD155F"/>
    <w:rsid w:val="00BD1C85"/>
    <w:rsid w:val="00BD20AA"/>
    <w:rsid w:val="00BD20F0"/>
    <w:rsid w:val="00BD2115"/>
    <w:rsid w:val="00BD23F6"/>
    <w:rsid w:val="00BD2883"/>
    <w:rsid w:val="00BD3773"/>
    <w:rsid w:val="00BD3940"/>
    <w:rsid w:val="00BD4335"/>
    <w:rsid w:val="00BD52BC"/>
    <w:rsid w:val="00BD5667"/>
    <w:rsid w:val="00BD5F86"/>
    <w:rsid w:val="00BD5FD6"/>
    <w:rsid w:val="00BD6695"/>
    <w:rsid w:val="00BD6906"/>
    <w:rsid w:val="00BD6A00"/>
    <w:rsid w:val="00BD6ED4"/>
    <w:rsid w:val="00BD6FD7"/>
    <w:rsid w:val="00BD7788"/>
    <w:rsid w:val="00BD7A0F"/>
    <w:rsid w:val="00BD7D3F"/>
    <w:rsid w:val="00BE057E"/>
    <w:rsid w:val="00BE0FCB"/>
    <w:rsid w:val="00BE1101"/>
    <w:rsid w:val="00BE11B6"/>
    <w:rsid w:val="00BE15CC"/>
    <w:rsid w:val="00BE18AD"/>
    <w:rsid w:val="00BE1D1A"/>
    <w:rsid w:val="00BE1FE9"/>
    <w:rsid w:val="00BE1FFB"/>
    <w:rsid w:val="00BE2C71"/>
    <w:rsid w:val="00BE31C5"/>
    <w:rsid w:val="00BE35E6"/>
    <w:rsid w:val="00BE36CA"/>
    <w:rsid w:val="00BE374C"/>
    <w:rsid w:val="00BE445E"/>
    <w:rsid w:val="00BE447B"/>
    <w:rsid w:val="00BE4D93"/>
    <w:rsid w:val="00BE4FFD"/>
    <w:rsid w:val="00BE5088"/>
    <w:rsid w:val="00BE53E3"/>
    <w:rsid w:val="00BE5976"/>
    <w:rsid w:val="00BE6465"/>
    <w:rsid w:val="00BE6722"/>
    <w:rsid w:val="00BE6B01"/>
    <w:rsid w:val="00BE6F83"/>
    <w:rsid w:val="00BE7094"/>
    <w:rsid w:val="00BE71D2"/>
    <w:rsid w:val="00BE790B"/>
    <w:rsid w:val="00BF0106"/>
    <w:rsid w:val="00BF0AAC"/>
    <w:rsid w:val="00BF0EA5"/>
    <w:rsid w:val="00BF1034"/>
    <w:rsid w:val="00BF198D"/>
    <w:rsid w:val="00BF1AA0"/>
    <w:rsid w:val="00BF2F94"/>
    <w:rsid w:val="00BF2FB0"/>
    <w:rsid w:val="00BF3717"/>
    <w:rsid w:val="00BF3816"/>
    <w:rsid w:val="00BF3D3A"/>
    <w:rsid w:val="00BF4AFB"/>
    <w:rsid w:val="00BF4EB9"/>
    <w:rsid w:val="00BF515F"/>
    <w:rsid w:val="00BF58A7"/>
    <w:rsid w:val="00BF5FDC"/>
    <w:rsid w:val="00BF62D5"/>
    <w:rsid w:val="00BF6B9E"/>
    <w:rsid w:val="00BF6D39"/>
    <w:rsid w:val="00BF7D51"/>
    <w:rsid w:val="00C002C9"/>
    <w:rsid w:val="00C0045B"/>
    <w:rsid w:val="00C00B2B"/>
    <w:rsid w:val="00C00FD2"/>
    <w:rsid w:val="00C0105B"/>
    <w:rsid w:val="00C01CEA"/>
    <w:rsid w:val="00C01E55"/>
    <w:rsid w:val="00C0399A"/>
    <w:rsid w:val="00C04AFD"/>
    <w:rsid w:val="00C04E22"/>
    <w:rsid w:val="00C04E54"/>
    <w:rsid w:val="00C04F9B"/>
    <w:rsid w:val="00C060AD"/>
    <w:rsid w:val="00C06111"/>
    <w:rsid w:val="00C0659C"/>
    <w:rsid w:val="00C06723"/>
    <w:rsid w:val="00C06EDF"/>
    <w:rsid w:val="00C106E1"/>
    <w:rsid w:val="00C113ED"/>
    <w:rsid w:val="00C125DA"/>
    <w:rsid w:val="00C12987"/>
    <w:rsid w:val="00C12B52"/>
    <w:rsid w:val="00C1358C"/>
    <w:rsid w:val="00C13650"/>
    <w:rsid w:val="00C13BAE"/>
    <w:rsid w:val="00C1413B"/>
    <w:rsid w:val="00C1427F"/>
    <w:rsid w:val="00C14855"/>
    <w:rsid w:val="00C1492B"/>
    <w:rsid w:val="00C14C4A"/>
    <w:rsid w:val="00C1538E"/>
    <w:rsid w:val="00C15691"/>
    <w:rsid w:val="00C163A4"/>
    <w:rsid w:val="00C16449"/>
    <w:rsid w:val="00C16B67"/>
    <w:rsid w:val="00C16E2C"/>
    <w:rsid w:val="00C173A2"/>
    <w:rsid w:val="00C17524"/>
    <w:rsid w:val="00C1766A"/>
    <w:rsid w:val="00C17843"/>
    <w:rsid w:val="00C17BB3"/>
    <w:rsid w:val="00C17E2B"/>
    <w:rsid w:val="00C20160"/>
    <w:rsid w:val="00C20C56"/>
    <w:rsid w:val="00C20F76"/>
    <w:rsid w:val="00C21281"/>
    <w:rsid w:val="00C213A5"/>
    <w:rsid w:val="00C21EDD"/>
    <w:rsid w:val="00C2243D"/>
    <w:rsid w:val="00C22514"/>
    <w:rsid w:val="00C22EBB"/>
    <w:rsid w:val="00C233C3"/>
    <w:rsid w:val="00C23CAA"/>
    <w:rsid w:val="00C23E7E"/>
    <w:rsid w:val="00C241F5"/>
    <w:rsid w:val="00C25B5E"/>
    <w:rsid w:val="00C25DF8"/>
    <w:rsid w:val="00C2629A"/>
    <w:rsid w:val="00C262E7"/>
    <w:rsid w:val="00C267E2"/>
    <w:rsid w:val="00C26C4D"/>
    <w:rsid w:val="00C301D9"/>
    <w:rsid w:val="00C30545"/>
    <w:rsid w:val="00C30A59"/>
    <w:rsid w:val="00C30DC6"/>
    <w:rsid w:val="00C3122D"/>
    <w:rsid w:val="00C3147A"/>
    <w:rsid w:val="00C32363"/>
    <w:rsid w:val="00C32691"/>
    <w:rsid w:val="00C32795"/>
    <w:rsid w:val="00C32E56"/>
    <w:rsid w:val="00C32FBD"/>
    <w:rsid w:val="00C3371C"/>
    <w:rsid w:val="00C34265"/>
    <w:rsid w:val="00C34351"/>
    <w:rsid w:val="00C34EF4"/>
    <w:rsid w:val="00C34F64"/>
    <w:rsid w:val="00C359B9"/>
    <w:rsid w:val="00C36146"/>
    <w:rsid w:val="00C365F1"/>
    <w:rsid w:val="00C36A1A"/>
    <w:rsid w:val="00C372C5"/>
    <w:rsid w:val="00C372EE"/>
    <w:rsid w:val="00C401A0"/>
    <w:rsid w:val="00C40709"/>
    <w:rsid w:val="00C40A67"/>
    <w:rsid w:val="00C415AD"/>
    <w:rsid w:val="00C41914"/>
    <w:rsid w:val="00C4194C"/>
    <w:rsid w:val="00C424DC"/>
    <w:rsid w:val="00C42509"/>
    <w:rsid w:val="00C4289C"/>
    <w:rsid w:val="00C42F12"/>
    <w:rsid w:val="00C43378"/>
    <w:rsid w:val="00C43679"/>
    <w:rsid w:val="00C4373B"/>
    <w:rsid w:val="00C439A8"/>
    <w:rsid w:val="00C43A87"/>
    <w:rsid w:val="00C43D46"/>
    <w:rsid w:val="00C44A43"/>
    <w:rsid w:val="00C45143"/>
    <w:rsid w:val="00C45308"/>
    <w:rsid w:val="00C45674"/>
    <w:rsid w:val="00C45978"/>
    <w:rsid w:val="00C45B46"/>
    <w:rsid w:val="00C46132"/>
    <w:rsid w:val="00C46C7C"/>
    <w:rsid w:val="00C472E3"/>
    <w:rsid w:val="00C47821"/>
    <w:rsid w:val="00C479D3"/>
    <w:rsid w:val="00C50AC7"/>
    <w:rsid w:val="00C50BE8"/>
    <w:rsid w:val="00C514AC"/>
    <w:rsid w:val="00C51587"/>
    <w:rsid w:val="00C516F8"/>
    <w:rsid w:val="00C516F9"/>
    <w:rsid w:val="00C52304"/>
    <w:rsid w:val="00C5264B"/>
    <w:rsid w:val="00C527F6"/>
    <w:rsid w:val="00C5333A"/>
    <w:rsid w:val="00C53429"/>
    <w:rsid w:val="00C54BA2"/>
    <w:rsid w:val="00C55C93"/>
    <w:rsid w:val="00C55DDD"/>
    <w:rsid w:val="00C56072"/>
    <w:rsid w:val="00C56BED"/>
    <w:rsid w:val="00C57263"/>
    <w:rsid w:val="00C5788E"/>
    <w:rsid w:val="00C57D68"/>
    <w:rsid w:val="00C606B2"/>
    <w:rsid w:val="00C60867"/>
    <w:rsid w:val="00C60BB0"/>
    <w:rsid w:val="00C60D25"/>
    <w:rsid w:val="00C60DC9"/>
    <w:rsid w:val="00C616BB"/>
    <w:rsid w:val="00C61C6B"/>
    <w:rsid w:val="00C61E15"/>
    <w:rsid w:val="00C620BF"/>
    <w:rsid w:val="00C621B5"/>
    <w:rsid w:val="00C624E6"/>
    <w:rsid w:val="00C632F4"/>
    <w:rsid w:val="00C6379E"/>
    <w:rsid w:val="00C63B1E"/>
    <w:rsid w:val="00C63D3B"/>
    <w:rsid w:val="00C64B7D"/>
    <w:rsid w:val="00C65FC4"/>
    <w:rsid w:val="00C661D5"/>
    <w:rsid w:val="00C66652"/>
    <w:rsid w:val="00C66948"/>
    <w:rsid w:val="00C676B1"/>
    <w:rsid w:val="00C7014A"/>
    <w:rsid w:val="00C70297"/>
    <w:rsid w:val="00C7030F"/>
    <w:rsid w:val="00C70337"/>
    <w:rsid w:val="00C70468"/>
    <w:rsid w:val="00C706FB"/>
    <w:rsid w:val="00C70757"/>
    <w:rsid w:val="00C7078B"/>
    <w:rsid w:val="00C70E91"/>
    <w:rsid w:val="00C710A6"/>
    <w:rsid w:val="00C71173"/>
    <w:rsid w:val="00C712F3"/>
    <w:rsid w:val="00C713CD"/>
    <w:rsid w:val="00C715AD"/>
    <w:rsid w:val="00C718BA"/>
    <w:rsid w:val="00C7191A"/>
    <w:rsid w:val="00C7370E"/>
    <w:rsid w:val="00C738CF"/>
    <w:rsid w:val="00C73D92"/>
    <w:rsid w:val="00C7415F"/>
    <w:rsid w:val="00C744C2"/>
    <w:rsid w:val="00C75039"/>
    <w:rsid w:val="00C7512E"/>
    <w:rsid w:val="00C75603"/>
    <w:rsid w:val="00C75BA0"/>
    <w:rsid w:val="00C75DD2"/>
    <w:rsid w:val="00C7629F"/>
    <w:rsid w:val="00C76393"/>
    <w:rsid w:val="00C768CE"/>
    <w:rsid w:val="00C76F2E"/>
    <w:rsid w:val="00C770F6"/>
    <w:rsid w:val="00C777D4"/>
    <w:rsid w:val="00C77BDA"/>
    <w:rsid w:val="00C77CA9"/>
    <w:rsid w:val="00C77DE9"/>
    <w:rsid w:val="00C80715"/>
    <w:rsid w:val="00C807DF"/>
    <w:rsid w:val="00C80977"/>
    <w:rsid w:val="00C81B17"/>
    <w:rsid w:val="00C81E62"/>
    <w:rsid w:val="00C81F83"/>
    <w:rsid w:val="00C820A9"/>
    <w:rsid w:val="00C825B9"/>
    <w:rsid w:val="00C826CF"/>
    <w:rsid w:val="00C835AE"/>
    <w:rsid w:val="00C83955"/>
    <w:rsid w:val="00C83D2E"/>
    <w:rsid w:val="00C84B30"/>
    <w:rsid w:val="00C85339"/>
    <w:rsid w:val="00C85374"/>
    <w:rsid w:val="00C8565E"/>
    <w:rsid w:val="00C85851"/>
    <w:rsid w:val="00C85870"/>
    <w:rsid w:val="00C86398"/>
    <w:rsid w:val="00C86782"/>
    <w:rsid w:val="00C8720E"/>
    <w:rsid w:val="00C87E34"/>
    <w:rsid w:val="00C90924"/>
    <w:rsid w:val="00C90A6A"/>
    <w:rsid w:val="00C90DDF"/>
    <w:rsid w:val="00C91139"/>
    <w:rsid w:val="00C9181F"/>
    <w:rsid w:val="00C9243C"/>
    <w:rsid w:val="00C92A95"/>
    <w:rsid w:val="00C92B7A"/>
    <w:rsid w:val="00C92DE8"/>
    <w:rsid w:val="00C92E60"/>
    <w:rsid w:val="00C93033"/>
    <w:rsid w:val="00C93096"/>
    <w:rsid w:val="00C940D6"/>
    <w:rsid w:val="00C94620"/>
    <w:rsid w:val="00C946A8"/>
    <w:rsid w:val="00C95044"/>
    <w:rsid w:val="00C95640"/>
    <w:rsid w:val="00C96378"/>
    <w:rsid w:val="00C96E25"/>
    <w:rsid w:val="00C978A8"/>
    <w:rsid w:val="00C97D35"/>
    <w:rsid w:val="00C97E72"/>
    <w:rsid w:val="00CA05B3"/>
    <w:rsid w:val="00CA07EE"/>
    <w:rsid w:val="00CA099A"/>
    <w:rsid w:val="00CA0C47"/>
    <w:rsid w:val="00CA0CA7"/>
    <w:rsid w:val="00CA1953"/>
    <w:rsid w:val="00CA1C32"/>
    <w:rsid w:val="00CA1C92"/>
    <w:rsid w:val="00CA1DE0"/>
    <w:rsid w:val="00CA1F18"/>
    <w:rsid w:val="00CA2004"/>
    <w:rsid w:val="00CA261A"/>
    <w:rsid w:val="00CA26DA"/>
    <w:rsid w:val="00CA2DA5"/>
    <w:rsid w:val="00CA3172"/>
    <w:rsid w:val="00CA36F5"/>
    <w:rsid w:val="00CA397C"/>
    <w:rsid w:val="00CA3EFA"/>
    <w:rsid w:val="00CA4B80"/>
    <w:rsid w:val="00CA504D"/>
    <w:rsid w:val="00CA5094"/>
    <w:rsid w:val="00CA51B5"/>
    <w:rsid w:val="00CA54EF"/>
    <w:rsid w:val="00CA5EE6"/>
    <w:rsid w:val="00CA6508"/>
    <w:rsid w:val="00CA664C"/>
    <w:rsid w:val="00CA68D0"/>
    <w:rsid w:val="00CA6DDF"/>
    <w:rsid w:val="00CA6F6D"/>
    <w:rsid w:val="00CA73CB"/>
    <w:rsid w:val="00CA74D4"/>
    <w:rsid w:val="00CA7F75"/>
    <w:rsid w:val="00CB02BA"/>
    <w:rsid w:val="00CB0781"/>
    <w:rsid w:val="00CB089B"/>
    <w:rsid w:val="00CB0AD2"/>
    <w:rsid w:val="00CB0DA4"/>
    <w:rsid w:val="00CB1D1A"/>
    <w:rsid w:val="00CB216A"/>
    <w:rsid w:val="00CB2409"/>
    <w:rsid w:val="00CB2534"/>
    <w:rsid w:val="00CB2996"/>
    <w:rsid w:val="00CB2D35"/>
    <w:rsid w:val="00CB2EE3"/>
    <w:rsid w:val="00CB2FD4"/>
    <w:rsid w:val="00CB3571"/>
    <w:rsid w:val="00CB4169"/>
    <w:rsid w:val="00CB4183"/>
    <w:rsid w:val="00CB438E"/>
    <w:rsid w:val="00CB4538"/>
    <w:rsid w:val="00CB49CE"/>
    <w:rsid w:val="00CB4C29"/>
    <w:rsid w:val="00CB4CDE"/>
    <w:rsid w:val="00CB539A"/>
    <w:rsid w:val="00CB5DC7"/>
    <w:rsid w:val="00CB5EA5"/>
    <w:rsid w:val="00CB5F84"/>
    <w:rsid w:val="00CB7193"/>
    <w:rsid w:val="00CB78E4"/>
    <w:rsid w:val="00CB799F"/>
    <w:rsid w:val="00CC07AE"/>
    <w:rsid w:val="00CC0B3A"/>
    <w:rsid w:val="00CC0C25"/>
    <w:rsid w:val="00CC0F4D"/>
    <w:rsid w:val="00CC11B6"/>
    <w:rsid w:val="00CC1202"/>
    <w:rsid w:val="00CC2439"/>
    <w:rsid w:val="00CC3117"/>
    <w:rsid w:val="00CC324C"/>
    <w:rsid w:val="00CC3975"/>
    <w:rsid w:val="00CC4176"/>
    <w:rsid w:val="00CC4766"/>
    <w:rsid w:val="00CC519A"/>
    <w:rsid w:val="00CC540D"/>
    <w:rsid w:val="00CC5E5E"/>
    <w:rsid w:val="00CC5FFC"/>
    <w:rsid w:val="00CC62D8"/>
    <w:rsid w:val="00CC6928"/>
    <w:rsid w:val="00CC6CA1"/>
    <w:rsid w:val="00CC79E3"/>
    <w:rsid w:val="00CC7AA0"/>
    <w:rsid w:val="00CC7CEC"/>
    <w:rsid w:val="00CD04E0"/>
    <w:rsid w:val="00CD08F8"/>
    <w:rsid w:val="00CD0FEB"/>
    <w:rsid w:val="00CD130A"/>
    <w:rsid w:val="00CD1A2A"/>
    <w:rsid w:val="00CD2154"/>
    <w:rsid w:val="00CD2651"/>
    <w:rsid w:val="00CD2989"/>
    <w:rsid w:val="00CD3183"/>
    <w:rsid w:val="00CD325C"/>
    <w:rsid w:val="00CD3287"/>
    <w:rsid w:val="00CD3988"/>
    <w:rsid w:val="00CD3EBF"/>
    <w:rsid w:val="00CD3F78"/>
    <w:rsid w:val="00CD5731"/>
    <w:rsid w:val="00CD57F4"/>
    <w:rsid w:val="00CD5FA3"/>
    <w:rsid w:val="00CD6FAB"/>
    <w:rsid w:val="00CD7179"/>
    <w:rsid w:val="00CD71B7"/>
    <w:rsid w:val="00CD7424"/>
    <w:rsid w:val="00CE039C"/>
    <w:rsid w:val="00CE0628"/>
    <w:rsid w:val="00CE0751"/>
    <w:rsid w:val="00CE09B7"/>
    <w:rsid w:val="00CE09CD"/>
    <w:rsid w:val="00CE0E92"/>
    <w:rsid w:val="00CE2185"/>
    <w:rsid w:val="00CE2417"/>
    <w:rsid w:val="00CE3519"/>
    <w:rsid w:val="00CE35A8"/>
    <w:rsid w:val="00CE41F3"/>
    <w:rsid w:val="00CE495B"/>
    <w:rsid w:val="00CE5160"/>
    <w:rsid w:val="00CE5B2E"/>
    <w:rsid w:val="00CE603C"/>
    <w:rsid w:val="00CE612B"/>
    <w:rsid w:val="00CE637B"/>
    <w:rsid w:val="00CE6572"/>
    <w:rsid w:val="00CE6624"/>
    <w:rsid w:val="00CE6AE5"/>
    <w:rsid w:val="00CE757F"/>
    <w:rsid w:val="00CE7619"/>
    <w:rsid w:val="00CE7689"/>
    <w:rsid w:val="00CE7697"/>
    <w:rsid w:val="00CE7DBC"/>
    <w:rsid w:val="00CE7E7A"/>
    <w:rsid w:val="00CE7F4A"/>
    <w:rsid w:val="00CF0191"/>
    <w:rsid w:val="00CF0884"/>
    <w:rsid w:val="00CF08F7"/>
    <w:rsid w:val="00CF0D6C"/>
    <w:rsid w:val="00CF18B3"/>
    <w:rsid w:val="00CF1A51"/>
    <w:rsid w:val="00CF1EF0"/>
    <w:rsid w:val="00CF241B"/>
    <w:rsid w:val="00CF30EE"/>
    <w:rsid w:val="00CF3132"/>
    <w:rsid w:val="00CF31A2"/>
    <w:rsid w:val="00CF31ED"/>
    <w:rsid w:val="00CF3858"/>
    <w:rsid w:val="00CF3897"/>
    <w:rsid w:val="00CF3998"/>
    <w:rsid w:val="00CF3A56"/>
    <w:rsid w:val="00CF4156"/>
    <w:rsid w:val="00CF4654"/>
    <w:rsid w:val="00CF46AA"/>
    <w:rsid w:val="00CF4BAA"/>
    <w:rsid w:val="00CF4D4F"/>
    <w:rsid w:val="00CF4DB6"/>
    <w:rsid w:val="00CF4E72"/>
    <w:rsid w:val="00CF5CE5"/>
    <w:rsid w:val="00CF6409"/>
    <w:rsid w:val="00CF703D"/>
    <w:rsid w:val="00CF7727"/>
    <w:rsid w:val="00D00593"/>
    <w:rsid w:val="00D00617"/>
    <w:rsid w:val="00D00889"/>
    <w:rsid w:val="00D00CE4"/>
    <w:rsid w:val="00D01032"/>
    <w:rsid w:val="00D01E79"/>
    <w:rsid w:val="00D032B7"/>
    <w:rsid w:val="00D03305"/>
    <w:rsid w:val="00D033BE"/>
    <w:rsid w:val="00D03BDD"/>
    <w:rsid w:val="00D03CB2"/>
    <w:rsid w:val="00D04046"/>
    <w:rsid w:val="00D04257"/>
    <w:rsid w:val="00D0425B"/>
    <w:rsid w:val="00D04B1D"/>
    <w:rsid w:val="00D04C47"/>
    <w:rsid w:val="00D04E92"/>
    <w:rsid w:val="00D04F06"/>
    <w:rsid w:val="00D0548E"/>
    <w:rsid w:val="00D06214"/>
    <w:rsid w:val="00D064F5"/>
    <w:rsid w:val="00D06621"/>
    <w:rsid w:val="00D06746"/>
    <w:rsid w:val="00D06800"/>
    <w:rsid w:val="00D07740"/>
    <w:rsid w:val="00D07FB8"/>
    <w:rsid w:val="00D1084A"/>
    <w:rsid w:val="00D108B6"/>
    <w:rsid w:val="00D10E7F"/>
    <w:rsid w:val="00D10F1E"/>
    <w:rsid w:val="00D11237"/>
    <w:rsid w:val="00D118ED"/>
    <w:rsid w:val="00D11B45"/>
    <w:rsid w:val="00D12389"/>
    <w:rsid w:val="00D127DF"/>
    <w:rsid w:val="00D1284F"/>
    <w:rsid w:val="00D12CC8"/>
    <w:rsid w:val="00D12F81"/>
    <w:rsid w:val="00D13066"/>
    <w:rsid w:val="00D130C3"/>
    <w:rsid w:val="00D132F2"/>
    <w:rsid w:val="00D1353D"/>
    <w:rsid w:val="00D13787"/>
    <w:rsid w:val="00D13AEA"/>
    <w:rsid w:val="00D13C92"/>
    <w:rsid w:val="00D147FC"/>
    <w:rsid w:val="00D152BB"/>
    <w:rsid w:val="00D15F4A"/>
    <w:rsid w:val="00D160D7"/>
    <w:rsid w:val="00D1658B"/>
    <w:rsid w:val="00D16F59"/>
    <w:rsid w:val="00D171BB"/>
    <w:rsid w:val="00D1770A"/>
    <w:rsid w:val="00D17AE5"/>
    <w:rsid w:val="00D17CBD"/>
    <w:rsid w:val="00D17EEC"/>
    <w:rsid w:val="00D200EF"/>
    <w:rsid w:val="00D21360"/>
    <w:rsid w:val="00D2206F"/>
    <w:rsid w:val="00D225AA"/>
    <w:rsid w:val="00D225F5"/>
    <w:rsid w:val="00D23061"/>
    <w:rsid w:val="00D235CD"/>
    <w:rsid w:val="00D23610"/>
    <w:rsid w:val="00D24195"/>
    <w:rsid w:val="00D24A1D"/>
    <w:rsid w:val="00D24D07"/>
    <w:rsid w:val="00D2570D"/>
    <w:rsid w:val="00D264E4"/>
    <w:rsid w:val="00D265B1"/>
    <w:rsid w:val="00D268EC"/>
    <w:rsid w:val="00D268EE"/>
    <w:rsid w:val="00D2696A"/>
    <w:rsid w:val="00D26AEA"/>
    <w:rsid w:val="00D30969"/>
    <w:rsid w:val="00D315BC"/>
    <w:rsid w:val="00D31AE6"/>
    <w:rsid w:val="00D31FFD"/>
    <w:rsid w:val="00D322ED"/>
    <w:rsid w:val="00D33A5A"/>
    <w:rsid w:val="00D33DC2"/>
    <w:rsid w:val="00D340C1"/>
    <w:rsid w:val="00D34954"/>
    <w:rsid w:val="00D3587B"/>
    <w:rsid w:val="00D35BD8"/>
    <w:rsid w:val="00D35CDF"/>
    <w:rsid w:val="00D361E4"/>
    <w:rsid w:val="00D369EC"/>
    <w:rsid w:val="00D36BBC"/>
    <w:rsid w:val="00D36CAA"/>
    <w:rsid w:val="00D36D3C"/>
    <w:rsid w:val="00D36D56"/>
    <w:rsid w:val="00D37943"/>
    <w:rsid w:val="00D37E43"/>
    <w:rsid w:val="00D4025F"/>
    <w:rsid w:val="00D40A16"/>
    <w:rsid w:val="00D4177D"/>
    <w:rsid w:val="00D41BCE"/>
    <w:rsid w:val="00D41CF2"/>
    <w:rsid w:val="00D420A9"/>
    <w:rsid w:val="00D42A70"/>
    <w:rsid w:val="00D42E3E"/>
    <w:rsid w:val="00D43116"/>
    <w:rsid w:val="00D43742"/>
    <w:rsid w:val="00D43909"/>
    <w:rsid w:val="00D44C31"/>
    <w:rsid w:val="00D44F62"/>
    <w:rsid w:val="00D45019"/>
    <w:rsid w:val="00D4503C"/>
    <w:rsid w:val="00D45111"/>
    <w:rsid w:val="00D454F5"/>
    <w:rsid w:val="00D45A5B"/>
    <w:rsid w:val="00D45C4A"/>
    <w:rsid w:val="00D461AA"/>
    <w:rsid w:val="00D46258"/>
    <w:rsid w:val="00D4712A"/>
    <w:rsid w:val="00D47267"/>
    <w:rsid w:val="00D4765B"/>
    <w:rsid w:val="00D507EA"/>
    <w:rsid w:val="00D50865"/>
    <w:rsid w:val="00D50AB0"/>
    <w:rsid w:val="00D50C8C"/>
    <w:rsid w:val="00D50CBF"/>
    <w:rsid w:val="00D50D33"/>
    <w:rsid w:val="00D50DDD"/>
    <w:rsid w:val="00D5112F"/>
    <w:rsid w:val="00D51758"/>
    <w:rsid w:val="00D51D5E"/>
    <w:rsid w:val="00D51D75"/>
    <w:rsid w:val="00D53478"/>
    <w:rsid w:val="00D538D9"/>
    <w:rsid w:val="00D539D6"/>
    <w:rsid w:val="00D53BD6"/>
    <w:rsid w:val="00D53ED7"/>
    <w:rsid w:val="00D54701"/>
    <w:rsid w:val="00D54842"/>
    <w:rsid w:val="00D55875"/>
    <w:rsid w:val="00D55D53"/>
    <w:rsid w:val="00D56005"/>
    <w:rsid w:val="00D5608A"/>
    <w:rsid w:val="00D5647E"/>
    <w:rsid w:val="00D56719"/>
    <w:rsid w:val="00D600EA"/>
    <w:rsid w:val="00D6027B"/>
    <w:rsid w:val="00D60406"/>
    <w:rsid w:val="00D60502"/>
    <w:rsid w:val="00D60941"/>
    <w:rsid w:val="00D60CA8"/>
    <w:rsid w:val="00D60CD0"/>
    <w:rsid w:val="00D61100"/>
    <w:rsid w:val="00D61393"/>
    <w:rsid w:val="00D61CB0"/>
    <w:rsid w:val="00D61DC3"/>
    <w:rsid w:val="00D61FA6"/>
    <w:rsid w:val="00D62750"/>
    <w:rsid w:val="00D6286C"/>
    <w:rsid w:val="00D62E3E"/>
    <w:rsid w:val="00D63BD8"/>
    <w:rsid w:val="00D63F0C"/>
    <w:rsid w:val="00D63F62"/>
    <w:rsid w:val="00D645F8"/>
    <w:rsid w:val="00D64665"/>
    <w:rsid w:val="00D64E7E"/>
    <w:rsid w:val="00D659BE"/>
    <w:rsid w:val="00D669D4"/>
    <w:rsid w:val="00D67283"/>
    <w:rsid w:val="00D67699"/>
    <w:rsid w:val="00D67AFB"/>
    <w:rsid w:val="00D67BA8"/>
    <w:rsid w:val="00D67E2B"/>
    <w:rsid w:val="00D7050E"/>
    <w:rsid w:val="00D705F6"/>
    <w:rsid w:val="00D708FD"/>
    <w:rsid w:val="00D70C04"/>
    <w:rsid w:val="00D7138F"/>
    <w:rsid w:val="00D71426"/>
    <w:rsid w:val="00D71A63"/>
    <w:rsid w:val="00D71D9B"/>
    <w:rsid w:val="00D71E6F"/>
    <w:rsid w:val="00D71F96"/>
    <w:rsid w:val="00D72444"/>
    <w:rsid w:val="00D72945"/>
    <w:rsid w:val="00D73C59"/>
    <w:rsid w:val="00D74939"/>
    <w:rsid w:val="00D74CA9"/>
    <w:rsid w:val="00D751B8"/>
    <w:rsid w:val="00D7531F"/>
    <w:rsid w:val="00D753D1"/>
    <w:rsid w:val="00D75574"/>
    <w:rsid w:val="00D75DD4"/>
    <w:rsid w:val="00D76B8F"/>
    <w:rsid w:val="00D77783"/>
    <w:rsid w:val="00D778B1"/>
    <w:rsid w:val="00D77EF8"/>
    <w:rsid w:val="00D77FAF"/>
    <w:rsid w:val="00D80761"/>
    <w:rsid w:val="00D80A47"/>
    <w:rsid w:val="00D80E64"/>
    <w:rsid w:val="00D80F1C"/>
    <w:rsid w:val="00D81EFC"/>
    <w:rsid w:val="00D82BD4"/>
    <w:rsid w:val="00D82D88"/>
    <w:rsid w:val="00D8338E"/>
    <w:rsid w:val="00D833A1"/>
    <w:rsid w:val="00D83E0F"/>
    <w:rsid w:val="00D84204"/>
    <w:rsid w:val="00D846BD"/>
    <w:rsid w:val="00D84B06"/>
    <w:rsid w:val="00D84C1A"/>
    <w:rsid w:val="00D851AA"/>
    <w:rsid w:val="00D8524E"/>
    <w:rsid w:val="00D855C0"/>
    <w:rsid w:val="00D8641C"/>
    <w:rsid w:val="00D86454"/>
    <w:rsid w:val="00D8749C"/>
    <w:rsid w:val="00D87694"/>
    <w:rsid w:val="00D87755"/>
    <w:rsid w:val="00D87ADC"/>
    <w:rsid w:val="00D87ECE"/>
    <w:rsid w:val="00D90515"/>
    <w:rsid w:val="00D905E7"/>
    <w:rsid w:val="00D90AD1"/>
    <w:rsid w:val="00D90BFD"/>
    <w:rsid w:val="00D90C40"/>
    <w:rsid w:val="00D90F1F"/>
    <w:rsid w:val="00D916B5"/>
    <w:rsid w:val="00D926CD"/>
    <w:rsid w:val="00D92B0F"/>
    <w:rsid w:val="00D92FF8"/>
    <w:rsid w:val="00D93188"/>
    <w:rsid w:val="00D93335"/>
    <w:rsid w:val="00D93340"/>
    <w:rsid w:val="00D9364B"/>
    <w:rsid w:val="00D938A0"/>
    <w:rsid w:val="00D93B12"/>
    <w:rsid w:val="00D947A0"/>
    <w:rsid w:val="00D94938"/>
    <w:rsid w:val="00D949F9"/>
    <w:rsid w:val="00D949FA"/>
    <w:rsid w:val="00D94E2C"/>
    <w:rsid w:val="00D95468"/>
    <w:rsid w:val="00D961C3"/>
    <w:rsid w:val="00D964CA"/>
    <w:rsid w:val="00D965F3"/>
    <w:rsid w:val="00D96A6B"/>
    <w:rsid w:val="00D96B2B"/>
    <w:rsid w:val="00D975EF"/>
    <w:rsid w:val="00DA03A2"/>
    <w:rsid w:val="00DA05B5"/>
    <w:rsid w:val="00DA05BA"/>
    <w:rsid w:val="00DA07AA"/>
    <w:rsid w:val="00DA09A7"/>
    <w:rsid w:val="00DA0D21"/>
    <w:rsid w:val="00DA0EB3"/>
    <w:rsid w:val="00DA13F7"/>
    <w:rsid w:val="00DA2D1D"/>
    <w:rsid w:val="00DA35A4"/>
    <w:rsid w:val="00DA36B3"/>
    <w:rsid w:val="00DA3D30"/>
    <w:rsid w:val="00DA3D64"/>
    <w:rsid w:val="00DA4278"/>
    <w:rsid w:val="00DA44FC"/>
    <w:rsid w:val="00DA45BB"/>
    <w:rsid w:val="00DA4895"/>
    <w:rsid w:val="00DA4E0F"/>
    <w:rsid w:val="00DA5190"/>
    <w:rsid w:val="00DA5B7A"/>
    <w:rsid w:val="00DA5F87"/>
    <w:rsid w:val="00DA6094"/>
    <w:rsid w:val="00DA659C"/>
    <w:rsid w:val="00DA69BB"/>
    <w:rsid w:val="00DA72EA"/>
    <w:rsid w:val="00DA7690"/>
    <w:rsid w:val="00DA7A6E"/>
    <w:rsid w:val="00DA7E5E"/>
    <w:rsid w:val="00DB00F1"/>
    <w:rsid w:val="00DB04FA"/>
    <w:rsid w:val="00DB053F"/>
    <w:rsid w:val="00DB090F"/>
    <w:rsid w:val="00DB0ADD"/>
    <w:rsid w:val="00DB0B84"/>
    <w:rsid w:val="00DB0C34"/>
    <w:rsid w:val="00DB140B"/>
    <w:rsid w:val="00DB1466"/>
    <w:rsid w:val="00DB170E"/>
    <w:rsid w:val="00DB1D79"/>
    <w:rsid w:val="00DB2E45"/>
    <w:rsid w:val="00DB3063"/>
    <w:rsid w:val="00DB35F8"/>
    <w:rsid w:val="00DB3C9A"/>
    <w:rsid w:val="00DB3EDA"/>
    <w:rsid w:val="00DB3F2B"/>
    <w:rsid w:val="00DB3F3A"/>
    <w:rsid w:val="00DB437C"/>
    <w:rsid w:val="00DB4C9B"/>
    <w:rsid w:val="00DB5013"/>
    <w:rsid w:val="00DB515D"/>
    <w:rsid w:val="00DB5190"/>
    <w:rsid w:val="00DB5D18"/>
    <w:rsid w:val="00DB5DE5"/>
    <w:rsid w:val="00DB5FC9"/>
    <w:rsid w:val="00DB6AAD"/>
    <w:rsid w:val="00DB6B6D"/>
    <w:rsid w:val="00DB7558"/>
    <w:rsid w:val="00DB796E"/>
    <w:rsid w:val="00DB7C1F"/>
    <w:rsid w:val="00DC01F0"/>
    <w:rsid w:val="00DC0442"/>
    <w:rsid w:val="00DC0828"/>
    <w:rsid w:val="00DC09C7"/>
    <w:rsid w:val="00DC188D"/>
    <w:rsid w:val="00DC1922"/>
    <w:rsid w:val="00DC1969"/>
    <w:rsid w:val="00DC1CAA"/>
    <w:rsid w:val="00DC227F"/>
    <w:rsid w:val="00DC27CE"/>
    <w:rsid w:val="00DC2C0D"/>
    <w:rsid w:val="00DC343A"/>
    <w:rsid w:val="00DC4F7D"/>
    <w:rsid w:val="00DC5215"/>
    <w:rsid w:val="00DC5309"/>
    <w:rsid w:val="00DC5BB6"/>
    <w:rsid w:val="00DC5DEF"/>
    <w:rsid w:val="00DC5F98"/>
    <w:rsid w:val="00DC63F8"/>
    <w:rsid w:val="00DC67FF"/>
    <w:rsid w:val="00DC6AF2"/>
    <w:rsid w:val="00DC6E33"/>
    <w:rsid w:val="00DC7347"/>
    <w:rsid w:val="00DC7553"/>
    <w:rsid w:val="00DC762C"/>
    <w:rsid w:val="00DC7AAE"/>
    <w:rsid w:val="00DC7ED6"/>
    <w:rsid w:val="00DD0064"/>
    <w:rsid w:val="00DD11B4"/>
    <w:rsid w:val="00DD1267"/>
    <w:rsid w:val="00DD1956"/>
    <w:rsid w:val="00DD1BCC"/>
    <w:rsid w:val="00DD235E"/>
    <w:rsid w:val="00DD23C6"/>
    <w:rsid w:val="00DD2AAF"/>
    <w:rsid w:val="00DD2B93"/>
    <w:rsid w:val="00DD2FCE"/>
    <w:rsid w:val="00DD30F8"/>
    <w:rsid w:val="00DD36C0"/>
    <w:rsid w:val="00DD392D"/>
    <w:rsid w:val="00DD4B22"/>
    <w:rsid w:val="00DD4C0D"/>
    <w:rsid w:val="00DD525C"/>
    <w:rsid w:val="00DD56D2"/>
    <w:rsid w:val="00DD5B85"/>
    <w:rsid w:val="00DD5F75"/>
    <w:rsid w:val="00DD630F"/>
    <w:rsid w:val="00DD64C4"/>
    <w:rsid w:val="00DD65F2"/>
    <w:rsid w:val="00DD68EA"/>
    <w:rsid w:val="00DD6D5E"/>
    <w:rsid w:val="00DD6D8E"/>
    <w:rsid w:val="00DD6DE4"/>
    <w:rsid w:val="00DD7593"/>
    <w:rsid w:val="00DE0721"/>
    <w:rsid w:val="00DE07E3"/>
    <w:rsid w:val="00DE0B0A"/>
    <w:rsid w:val="00DE0F7A"/>
    <w:rsid w:val="00DE1062"/>
    <w:rsid w:val="00DE10D3"/>
    <w:rsid w:val="00DE1A76"/>
    <w:rsid w:val="00DE200F"/>
    <w:rsid w:val="00DE216A"/>
    <w:rsid w:val="00DE21EE"/>
    <w:rsid w:val="00DE2BFD"/>
    <w:rsid w:val="00DE30F4"/>
    <w:rsid w:val="00DE35B2"/>
    <w:rsid w:val="00DE395A"/>
    <w:rsid w:val="00DE44F1"/>
    <w:rsid w:val="00DE47D2"/>
    <w:rsid w:val="00DE4A91"/>
    <w:rsid w:val="00DE4E3A"/>
    <w:rsid w:val="00DE4FE5"/>
    <w:rsid w:val="00DE5435"/>
    <w:rsid w:val="00DE5A7C"/>
    <w:rsid w:val="00DE5BF2"/>
    <w:rsid w:val="00DE7FC8"/>
    <w:rsid w:val="00DF0017"/>
    <w:rsid w:val="00DF037B"/>
    <w:rsid w:val="00DF09D6"/>
    <w:rsid w:val="00DF0CB4"/>
    <w:rsid w:val="00DF0E86"/>
    <w:rsid w:val="00DF1452"/>
    <w:rsid w:val="00DF151B"/>
    <w:rsid w:val="00DF1860"/>
    <w:rsid w:val="00DF284A"/>
    <w:rsid w:val="00DF285D"/>
    <w:rsid w:val="00DF3BE3"/>
    <w:rsid w:val="00DF4013"/>
    <w:rsid w:val="00DF41B0"/>
    <w:rsid w:val="00DF46CD"/>
    <w:rsid w:val="00DF490D"/>
    <w:rsid w:val="00DF4B9A"/>
    <w:rsid w:val="00DF4BB0"/>
    <w:rsid w:val="00DF55ED"/>
    <w:rsid w:val="00DF5939"/>
    <w:rsid w:val="00DF6040"/>
    <w:rsid w:val="00DF714F"/>
    <w:rsid w:val="00DF7F27"/>
    <w:rsid w:val="00E00DF8"/>
    <w:rsid w:val="00E012E8"/>
    <w:rsid w:val="00E0136B"/>
    <w:rsid w:val="00E01BC2"/>
    <w:rsid w:val="00E01C79"/>
    <w:rsid w:val="00E01CDC"/>
    <w:rsid w:val="00E0204D"/>
    <w:rsid w:val="00E022EB"/>
    <w:rsid w:val="00E03385"/>
    <w:rsid w:val="00E03438"/>
    <w:rsid w:val="00E037D2"/>
    <w:rsid w:val="00E03CA9"/>
    <w:rsid w:val="00E04289"/>
    <w:rsid w:val="00E04673"/>
    <w:rsid w:val="00E04BCE"/>
    <w:rsid w:val="00E04E22"/>
    <w:rsid w:val="00E051C4"/>
    <w:rsid w:val="00E059D8"/>
    <w:rsid w:val="00E05CCF"/>
    <w:rsid w:val="00E05E8E"/>
    <w:rsid w:val="00E06072"/>
    <w:rsid w:val="00E067D5"/>
    <w:rsid w:val="00E069B8"/>
    <w:rsid w:val="00E07163"/>
    <w:rsid w:val="00E07375"/>
    <w:rsid w:val="00E07449"/>
    <w:rsid w:val="00E07C5A"/>
    <w:rsid w:val="00E07EC8"/>
    <w:rsid w:val="00E1048F"/>
    <w:rsid w:val="00E10D7B"/>
    <w:rsid w:val="00E10E45"/>
    <w:rsid w:val="00E113AD"/>
    <w:rsid w:val="00E113D3"/>
    <w:rsid w:val="00E115D1"/>
    <w:rsid w:val="00E11687"/>
    <w:rsid w:val="00E119A8"/>
    <w:rsid w:val="00E11A1E"/>
    <w:rsid w:val="00E11FBC"/>
    <w:rsid w:val="00E1201D"/>
    <w:rsid w:val="00E125A6"/>
    <w:rsid w:val="00E12FA2"/>
    <w:rsid w:val="00E130CE"/>
    <w:rsid w:val="00E13A36"/>
    <w:rsid w:val="00E13CB0"/>
    <w:rsid w:val="00E1420F"/>
    <w:rsid w:val="00E150DD"/>
    <w:rsid w:val="00E154FC"/>
    <w:rsid w:val="00E160EB"/>
    <w:rsid w:val="00E161CA"/>
    <w:rsid w:val="00E1624A"/>
    <w:rsid w:val="00E16E7A"/>
    <w:rsid w:val="00E17019"/>
    <w:rsid w:val="00E1736E"/>
    <w:rsid w:val="00E175AF"/>
    <w:rsid w:val="00E177C4"/>
    <w:rsid w:val="00E17CC6"/>
    <w:rsid w:val="00E201C9"/>
    <w:rsid w:val="00E205A0"/>
    <w:rsid w:val="00E20807"/>
    <w:rsid w:val="00E208E9"/>
    <w:rsid w:val="00E21CA4"/>
    <w:rsid w:val="00E21F40"/>
    <w:rsid w:val="00E22140"/>
    <w:rsid w:val="00E228F6"/>
    <w:rsid w:val="00E22F20"/>
    <w:rsid w:val="00E23960"/>
    <w:rsid w:val="00E24245"/>
    <w:rsid w:val="00E24251"/>
    <w:rsid w:val="00E24578"/>
    <w:rsid w:val="00E2474C"/>
    <w:rsid w:val="00E24B92"/>
    <w:rsid w:val="00E24DCA"/>
    <w:rsid w:val="00E25123"/>
    <w:rsid w:val="00E25F6D"/>
    <w:rsid w:val="00E2627B"/>
    <w:rsid w:val="00E2636A"/>
    <w:rsid w:val="00E26454"/>
    <w:rsid w:val="00E27344"/>
    <w:rsid w:val="00E273E8"/>
    <w:rsid w:val="00E27823"/>
    <w:rsid w:val="00E27A10"/>
    <w:rsid w:val="00E30E80"/>
    <w:rsid w:val="00E31BA9"/>
    <w:rsid w:val="00E31DCE"/>
    <w:rsid w:val="00E32231"/>
    <w:rsid w:val="00E32901"/>
    <w:rsid w:val="00E338C2"/>
    <w:rsid w:val="00E342E8"/>
    <w:rsid w:val="00E3433F"/>
    <w:rsid w:val="00E34805"/>
    <w:rsid w:val="00E35634"/>
    <w:rsid w:val="00E359F3"/>
    <w:rsid w:val="00E35CB5"/>
    <w:rsid w:val="00E3605C"/>
    <w:rsid w:val="00E36E22"/>
    <w:rsid w:val="00E40071"/>
    <w:rsid w:val="00E40955"/>
    <w:rsid w:val="00E4150F"/>
    <w:rsid w:val="00E416CC"/>
    <w:rsid w:val="00E41948"/>
    <w:rsid w:val="00E41E22"/>
    <w:rsid w:val="00E41F66"/>
    <w:rsid w:val="00E42473"/>
    <w:rsid w:val="00E425A7"/>
    <w:rsid w:val="00E427D5"/>
    <w:rsid w:val="00E4287C"/>
    <w:rsid w:val="00E42FB3"/>
    <w:rsid w:val="00E43713"/>
    <w:rsid w:val="00E43C5B"/>
    <w:rsid w:val="00E446BB"/>
    <w:rsid w:val="00E447EC"/>
    <w:rsid w:val="00E44B4C"/>
    <w:rsid w:val="00E44F4A"/>
    <w:rsid w:val="00E4549F"/>
    <w:rsid w:val="00E4557A"/>
    <w:rsid w:val="00E46B0A"/>
    <w:rsid w:val="00E47A60"/>
    <w:rsid w:val="00E502B6"/>
    <w:rsid w:val="00E50468"/>
    <w:rsid w:val="00E50565"/>
    <w:rsid w:val="00E506F3"/>
    <w:rsid w:val="00E507B5"/>
    <w:rsid w:val="00E50926"/>
    <w:rsid w:val="00E50967"/>
    <w:rsid w:val="00E50C62"/>
    <w:rsid w:val="00E51149"/>
    <w:rsid w:val="00E513E4"/>
    <w:rsid w:val="00E51914"/>
    <w:rsid w:val="00E519EB"/>
    <w:rsid w:val="00E51CD0"/>
    <w:rsid w:val="00E52641"/>
    <w:rsid w:val="00E52905"/>
    <w:rsid w:val="00E52A82"/>
    <w:rsid w:val="00E52F23"/>
    <w:rsid w:val="00E53119"/>
    <w:rsid w:val="00E533C8"/>
    <w:rsid w:val="00E537C9"/>
    <w:rsid w:val="00E54B36"/>
    <w:rsid w:val="00E555DF"/>
    <w:rsid w:val="00E55736"/>
    <w:rsid w:val="00E55774"/>
    <w:rsid w:val="00E558E3"/>
    <w:rsid w:val="00E55ADB"/>
    <w:rsid w:val="00E55FA2"/>
    <w:rsid w:val="00E56A22"/>
    <w:rsid w:val="00E572B0"/>
    <w:rsid w:val="00E57532"/>
    <w:rsid w:val="00E576CA"/>
    <w:rsid w:val="00E5779A"/>
    <w:rsid w:val="00E57D42"/>
    <w:rsid w:val="00E60E64"/>
    <w:rsid w:val="00E60E73"/>
    <w:rsid w:val="00E6123E"/>
    <w:rsid w:val="00E6177E"/>
    <w:rsid w:val="00E61FCA"/>
    <w:rsid w:val="00E621FC"/>
    <w:rsid w:val="00E62272"/>
    <w:rsid w:val="00E63ADB"/>
    <w:rsid w:val="00E63D1C"/>
    <w:rsid w:val="00E63EF9"/>
    <w:rsid w:val="00E64068"/>
    <w:rsid w:val="00E64110"/>
    <w:rsid w:val="00E645EA"/>
    <w:rsid w:val="00E64778"/>
    <w:rsid w:val="00E6478A"/>
    <w:rsid w:val="00E64966"/>
    <w:rsid w:val="00E64CFC"/>
    <w:rsid w:val="00E65711"/>
    <w:rsid w:val="00E65763"/>
    <w:rsid w:val="00E65A70"/>
    <w:rsid w:val="00E65B47"/>
    <w:rsid w:val="00E65FF5"/>
    <w:rsid w:val="00E6675A"/>
    <w:rsid w:val="00E667E3"/>
    <w:rsid w:val="00E66921"/>
    <w:rsid w:val="00E66F4F"/>
    <w:rsid w:val="00E6717D"/>
    <w:rsid w:val="00E6755D"/>
    <w:rsid w:val="00E6774A"/>
    <w:rsid w:val="00E67D46"/>
    <w:rsid w:val="00E67F2D"/>
    <w:rsid w:val="00E7036D"/>
    <w:rsid w:val="00E7092A"/>
    <w:rsid w:val="00E709BE"/>
    <w:rsid w:val="00E70D90"/>
    <w:rsid w:val="00E7111B"/>
    <w:rsid w:val="00E71CE9"/>
    <w:rsid w:val="00E720E4"/>
    <w:rsid w:val="00E725DE"/>
    <w:rsid w:val="00E72603"/>
    <w:rsid w:val="00E7264E"/>
    <w:rsid w:val="00E72DBF"/>
    <w:rsid w:val="00E72EF6"/>
    <w:rsid w:val="00E7369B"/>
    <w:rsid w:val="00E739D8"/>
    <w:rsid w:val="00E73AFC"/>
    <w:rsid w:val="00E73BF9"/>
    <w:rsid w:val="00E742A8"/>
    <w:rsid w:val="00E7498C"/>
    <w:rsid w:val="00E74999"/>
    <w:rsid w:val="00E756B3"/>
    <w:rsid w:val="00E757D0"/>
    <w:rsid w:val="00E75997"/>
    <w:rsid w:val="00E75EDF"/>
    <w:rsid w:val="00E76003"/>
    <w:rsid w:val="00E76025"/>
    <w:rsid w:val="00E7708C"/>
    <w:rsid w:val="00E77330"/>
    <w:rsid w:val="00E80448"/>
    <w:rsid w:val="00E80CBD"/>
    <w:rsid w:val="00E80E8A"/>
    <w:rsid w:val="00E81079"/>
    <w:rsid w:val="00E8176E"/>
    <w:rsid w:val="00E817B1"/>
    <w:rsid w:val="00E82C2B"/>
    <w:rsid w:val="00E83363"/>
    <w:rsid w:val="00E83590"/>
    <w:rsid w:val="00E83A52"/>
    <w:rsid w:val="00E84CB9"/>
    <w:rsid w:val="00E854B2"/>
    <w:rsid w:val="00E8552C"/>
    <w:rsid w:val="00E8570D"/>
    <w:rsid w:val="00E85BB5"/>
    <w:rsid w:val="00E85BEC"/>
    <w:rsid w:val="00E86571"/>
    <w:rsid w:val="00E869CA"/>
    <w:rsid w:val="00E86C1E"/>
    <w:rsid w:val="00E873BF"/>
    <w:rsid w:val="00E87452"/>
    <w:rsid w:val="00E87DC8"/>
    <w:rsid w:val="00E87F6D"/>
    <w:rsid w:val="00E90044"/>
    <w:rsid w:val="00E904D2"/>
    <w:rsid w:val="00E9086B"/>
    <w:rsid w:val="00E90F80"/>
    <w:rsid w:val="00E9102E"/>
    <w:rsid w:val="00E910D2"/>
    <w:rsid w:val="00E9248E"/>
    <w:rsid w:val="00E92564"/>
    <w:rsid w:val="00E926B2"/>
    <w:rsid w:val="00E92819"/>
    <w:rsid w:val="00E9311F"/>
    <w:rsid w:val="00E9366A"/>
    <w:rsid w:val="00E937C3"/>
    <w:rsid w:val="00E93885"/>
    <w:rsid w:val="00E93BC8"/>
    <w:rsid w:val="00E94E7D"/>
    <w:rsid w:val="00E956CD"/>
    <w:rsid w:val="00E9570B"/>
    <w:rsid w:val="00E9582E"/>
    <w:rsid w:val="00E959C7"/>
    <w:rsid w:val="00E95EC5"/>
    <w:rsid w:val="00E96469"/>
    <w:rsid w:val="00E96AF7"/>
    <w:rsid w:val="00E96CEB"/>
    <w:rsid w:val="00E96E4E"/>
    <w:rsid w:val="00E97517"/>
    <w:rsid w:val="00E97599"/>
    <w:rsid w:val="00E97785"/>
    <w:rsid w:val="00E97F86"/>
    <w:rsid w:val="00EA0A46"/>
    <w:rsid w:val="00EA1021"/>
    <w:rsid w:val="00EA1266"/>
    <w:rsid w:val="00EA1894"/>
    <w:rsid w:val="00EA1A34"/>
    <w:rsid w:val="00EA1AFF"/>
    <w:rsid w:val="00EA1C73"/>
    <w:rsid w:val="00EA2AE1"/>
    <w:rsid w:val="00EA2E96"/>
    <w:rsid w:val="00EA38CB"/>
    <w:rsid w:val="00EA3922"/>
    <w:rsid w:val="00EA3B62"/>
    <w:rsid w:val="00EA4686"/>
    <w:rsid w:val="00EA4B47"/>
    <w:rsid w:val="00EA54CB"/>
    <w:rsid w:val="00EA56FD"/>
    <w:rsid w:val="00EA5AD7"/>
    <w:rsid w:val="00EA5F88"/>
    <w:rsid w:val="00EA6CC2"/>
    <w:rsid w:val="00EA7396"/>
    <w:rsid w:val="00EA7483"/>
    <w:rsid w:val="00EA7BCB"/>
    <w:rsid w:val="00EA7CDB"/>
    <w:rsid w:val="00EA7F84"/>
    <w:rsid w:val="00EA7F8D"/>
    <w:rsid w:val="00EB020D"/>
    <w:rsid w:val="00EB0E7C"/>
    <w:rsid w:val="00EB1106"/>
    <w:rsid w:val="00EB1726"/>
    <w:rsid w:val="00EB18C5"/>
    <w:rsid w:val="00EB19AF"/>
    <w:rsid w:val="00EB2042"/>
    <w:rsid w:val="00EB216C"/>
    <w:rsid w:val="00EB2256"/>
    <w:rsid w:val="00EB25AD"/>
    <w:rsid w:val="00EB25D1"/>
    <w:rsid w:val="00EB3191"/>
    <w:rsid w:val="00EB33BF"/>
    <w:rsid w:val="00EB357B"/>
    <w:rsid w:val="00EB3DE5"/>
    <w:rsid w:val="00EB4A87"/>
    <w:rsid w:val="00EB5E33"/>
    <w:rsid w:val="00EB69CA"/>
    <w:rsid w:val="00EB74D5"/>
    <w:rsid w:val="00EC0064"/>
    <w:rsid w:val="00EC0B0C"/>
    <w:rsid w:val="00EC0E0B"/>
    <w:rsid w:val="00EC0E22"/>
    <w:rsid w:val="00EC10C0"/>
    <w:rsid w:val="00EC11EA"/>
    <w:rsid w:val="00EC12BC"/>
    <w:rsid w:val="00EC1E08"/>
    <w:rsid w:val="00EC2228"/>
    <w:rsid w:val="00EC26CD"/>
    <w:rsid w:val="00EC27F1"/>
    <w:rsid w:val="00EC29B9"/>
    <w:rsid w:val="00EC3400"/>
    <w:rsid w:val="00EC3841"/>
    <w:rsid w:val="00EC3A25"/>
    <w:rsid w:val="00EC3FD7"/>
    <w:rsid w:val="00EC3FFF"/>
    <w:rsid w:val="00EC4229"/>
    <w:rsid w:val="00EC4654"/>
    <w:rsid w:val="00EC4754"/>
    <w:rsid w:val="00EC5412"/>
    <w:rsid w:val="00EC55C6"/>
    <w:rsid w:val="00EC5D56"/>
    <w:rsid w:val="00EC62F1"/>
    <w:rsid w:val="00EC6519"/>
    <w:rsid w:val="00EC6796"/>
    <w:rsid w:val="00EC7B05"/>
    <w:rsid w:val="00EC7F0E"/>
    <w:rsid w:val="00ED0390"/>
    <w:rsid w:val="00ED0650"/>
    <w:rsid w:val="00ED0747"/>
    <w:rsid w:val="00ED08D0"/>
    <w:rsid w:val="00ED0BF2"/>
    <w:rsid w:val="00ED120D"/>
    <w:rsid w:val="00ED239E"/>
    <w:rsid w:val="00ED25B4"/>
    <w:rsid w:val="00ED261B"/>
    <w:rsid w:val="00ED2868"/>
    <w:rsid w:val="00ED2A8D"/>
    <w:rsid w:val="00ED2EC1"/>
    <w:rsid w:val="00ED37C7"/>
    <w:rsid w:val="00ED43E4"/>
    <w:rsid w:val="00ED4668"/>
    <w:rsid w:val="00ED61A0"/>
    <w:rsid w:val="00ED65DA"/>
    <w:rsid w:val="00ED6920"/>
    <w:rsid w:val="00ED6BA4"/>
    <w:rsid w:val="00ED6D9B"/>
    <w:rsid w:val="00ED70D4"/>
    <w:rsid w:val="00ED7306"/>
    <w:rsid w:val="00ED74DC"/>
    <w:rsid w:val="00ED7548"/>
    <w:rsid w:val="00ED782A"/>
    <w:rsid w:val="00ED7E4F"/>
    <w:rsid w:val="00ED7E8E"/>
    <w:rsid w:val="00EE00FA"/>
    <w:rsid w:val="00EE0BC6"/>
    <w:rsid w:val="00EE0E33"/>
    <w:rsid w:val="00EE141B"/>
    <w:rsid w:val="00EE2080"/>
    <w:rsid w:val="00EE2B94"/>
    <w:rsid w:val="00EE2C5A"/>
    <w:rsid w:val="00EE2D00"/>
    <w:rsid w:val="00EE2DA0"/>
    <w:rsid w:val="00EE31F1"/>
    <w:rsid w:val="00EE38BC"/>
    <w:rsid w:val="00EE41ED"/>
    <w:rsid w:val="00EE453A"/>
    <w:rsid w:val="00EE4E7E"/>
    <w:rsid w:val="00EE506B"/>
    <w:rsid w:val="00EF005E"/>
    <w:rsid w:val="00EF018A"/>
    <w:rsid w:val="00EF0297"/>
    <w:rsid w:val="00EF0350"/>
    <w:rsid w:val="00EF075A"/>
    <w:rsid w:val="00EF0A77"/>
    <w:rsid w:val="00EF0D3F"/>
    <w:rsid w:val="00EF1630"/>
    <w:rsid w:val="00EF16AF"/>
    <w:rsid w:val="00EF1F22"/>
    <w:rsid w:val="00EF2C8D"/>
    <w:rsid w:val="00EF2E5E"/>
    <w:rsid w:val="00EF2F64"/>
    <w:rsid w:val="00EF30D8"/>
    <w:rsid w:val="00EF30EA"/>
    <w:rsid w:val="00EF3286"/>
    <w:rsid w:val="00EF3645"/>
    <w:rsid w:val="00EF3C05"/>
    <w:rsid w:val="00EF404F"/>
    <w:rsid w:val="00EF42D4"/>
    <w:rsid w:val="00EF4611"/>
    <w:rsid w:val="00EF4CEA"/>
    <w:rsid w:val="00EF4E2E"/>
    <w:rsid w:val="00EF504B"/>
    <w:rsid w:val="00EF553A"/>
    <w:rsid w:val="00EF5910"/>
    <w:rsid w:val="00EF598C"/>
    <w:rsid w:val="00EF5EA4"/>
    <w:rsid w:val="00EF616C"/>
    <w:rsid w:val="00EF62B6"/>
    <w:rsid w:val="00EF6411"/>
    <w:rsid w:val="00EF682D"/>
    <w:rsid w:val="00EF6869"/>
    <w:rsid w:val="00EF6A24"/>
    <w:rsid w:val="00EF6E1A"/>
    <w:rsid w:val="00EF6F49"/>
    <w:rsid w:val="00EF70D5"/>
    <w:rsid w:val="00EF7150"/>
    <w:rsid w:val="00EF71AB"/>
    <w:rsid w:val="00EF745B"/>
    <w:rsid w:val="00EF7699"/>
    <w:rsid w:val="00EF7793"/>
    <w:rsid w:val="00F00769"/>
    <w:rsid w:val="00F01D12"/>
    <w:rsid w:val="00F01F35"/>
    <w:rsid w:val="00F024F7"/>
    <w:rsid w:val="00F026CD"/>
    <w:rsid w:val="00F04076"/>
    <w:rsid w:val="00F04607"/>
    <w:rsid w:val="00F055E8"/>
    <w:rsid w:val="00F06972"/>
    <w:rsid w:val="00F07369"/>
    <w:rsid w:val="00F074F5"/>
    <w:rsid w:val="00F07EB6"/>
    <w:rsid w:val="00F106E1"/>
    <w:rsid w:val="00F10F6A"/>
    <w:rsid w:val="00F113E1"/>
    <w:rsid w:val="00F115DE"/>
    <w:rsid w:val="00F11E07"/>
    <w:rsid w:val="00F120AE"/>
    <w:rsid w:val="00F120B9"/>
    <w:rsid w:val="00F12764"/>
    <w:rsid w:val="00F13084"/>
    <w:rsid w:val="00F13E83"/>
    <w:rsid w:val="00F14553"/>
    <w:rsid w:val="00F148F6"/>
    <w:rsid w:val="00F15AF2"/>
    <w:rsid w:val="00F16AEF"/>
    <w:rsid w:val="00F17395"/>
    <w:rsid w:val="00F173D9"/>
    <w:rsid w:val="00F20341"/>
    <w:rsid w:val="00F206FD"/>
    <w:rsid w:val="00F2138E"/>
    <w:rsid w:val="00F21643"/>
    <w:rsid w:val="00F227C2"/>
    <w:rsid w:val="00F22A1F"/>
    <w:rsid w:val="00F22B25"/>
    <w:rsid w:val="00F232D9"/>
    <w:rsid w:val="00F2391C"/>
    <w:rsid w:val="00F23B1F"/>
    <w:rsid w:val="00F23F74"/>
    <w:rsid w:val="00F255E9"/>
    <w:rsid w:val="00F25961"/>
    <w:rsid w:val="00F25CF7"/>
    <w:rsid w:val="00F26135"/>
    <w:rsid w:val="00F263B3"/>
    <w:rsid w:val="00F26B9A"/>
    <w:rsid w:val="00F27021"/>
    <w:rsid w:val="00F27BB4"/>
    <w:rsid w:val="00F27F4E"/>
    <w:rsid w:val="00F30199"/>
    <w:rsid w:val="00F305B3"/>
    <w:rsid w:val="00F30A4F"/>
    <w:rsid w:val="00F30BD2"/>
    <w:rsid w:val="00F30DE7"/>
    <w:rsid w:val="00F30F29"/>
    <w:rsid w:val="00F31816"/>
    <w:rsid w:val="00F31C8F"/>
    <w:rsid w:val="00F31FDD"/>
    <w:rsid w:val="00F32734"/>
    <w:rsid w:val="00F32DFB"/>
    <w:rsid w:val="00F32ECE"/>
    <w:rsid w:val="00F33345"/>
    <w:rsid w:val="00F334A5"/>
    <w:rsid w:val="00F33504"/>
    <w:rsid w:val="00F33A50"/>
    <w:rsid w:val="00F33B15"/>
    <w:rsid w:val="00F33C45"/>
    <w:rsid w:val="00F33EF2"/>
    <w:rsid w:val="00F33F98"/>
    <w:rsid w:val="00F34C5C"/>
    <w:rsid w:val="00F34DC8"/>
    <w:rsid w:val="00F35516"/>
    <w:rsid w:val="00F357D5"/>
    <w:rsid w:val="00F35ACF"/>
    <w:rsid w:val="00F35D60"/>
    <w:rsid w:val="00F368F6"/>
    <w:rsid w:val="00F406C1"/>
    <w:rsid w:val="00F409CB"/>
    <w:rsid w:val="00F412C9"/>
    <w:rsid w:val="00F41449"/>
    <w:rsid w:val="00F42367"/>
    <w:rsid w:val="00F423FC"/>
    <w:rsid w:val="00F42659"/>
    <w:rsid w:val="00F4321E"/>
    <w:rsid w:val="00F4330D"/>
    <w:rsid w:val="00F43BDC"/>
    <w:rsid w:val="00F44535"/>
    <w:rsid w:val="00F44562"/>
    <w:rsid w:val="00F4467E"/>
    <w:rsid w:val="00F44B95"/>
    <w:rsid w:val="00F44EE4"/>
    <w:rsid w:val="00F45DD1"/>
    <w:rsid w:val="00F45E0F"/>
    <w:rsid w:val="00F46222"/>
    <w:rsid w:val="00F46E10"/>
    <w:rsid w:val="00F46F3D"/>
    <w:rsid w:val="00F47229"/>
    <w:rsid w:val="00F472C6"/>
    <w:rsid w:val="00F47772"/>
    <w:rsid w:val="00F47B01"/>
    <w:rsid w:val="00F50632"/>
    <w:rsid w:val="00F510EB"/>
    <w:rsid w:val="00F5156A"/>
    <w:rsid w:val="00F526D6"/>
    <w:rsid w:val="00F52F4D"/>
    <w:rsid w:val="00F53284"/>
    <w:rsid w:val="00F53629"/>
    <w:rsid w:val="00F53849"/>
    <w:rsid w:val="00F543E3"/>
    <w:rsid w:val="00F54705"/>
    <w:rsid w:val="00F548DA"/>
    <w:rsid w:val="00F55725"/>
    <w:rsid w:val="00F559EC"/>
    <w:rsid w:val="00F56178"/>
    <w:rsid w:val="00F56AF6"/>
    <w:rsid w:val="00F5717F"/>
    <w:rsid w:val="00F57200"/>
    <w:rsid w:val="00F572F2"/>
    <w:rsid w:val="00F574F0"/>
    <w:rsid w:val="00F57619"/>
    <w:rsid w:val="00F57A56"/>
    <w:rsid w:val="00F57CE5"/>
    <w:rsid w:val="00F60771"/>
    <w:rsid w:val="00F60A21"/>
    <w:rsid w:val="00F60CB6"/>
    <w:rsid w:val="00F60E49"/>
    <w:rsid w:val="00F6102A"/>
    <w:rsid w:val="00F615A6"/>
    <w:rsid w:val="00F61B1E"/>
    <w:rsid w:val="00F62093"/>
    <w:rsid w:val="00F62404"/>
    <w:rsid w:val="00F6272C"/>
    <w:rsid w:val="00F62A44"/>
    <w:rsid w:val="00F63729"/>
    <w:rsid w:val="00F637A9"/>
    <w:rsid w:val="00F64064"/>
    <w:rsid w:val="00F64260"/>
    <w:rsid w:val="00F64537"/>
    <w:rsid w:val="00F64BFA"/>
    <w:rsid w:val="00F64F25"/>
    <w:rsid w:val="00F65600"/>
    <w:rsid w:val="00F6569A"/>
    <w:rsid w:val="00F65846"/>
    <w:rsid w:val="00F65DED"/>
    <w:rsid w:val="00F65E95"/>
    <w:rsid w:val="00F660B4"/>
    <w:rsid w:val="00F66A88"/>
    <w:rsid w:val="00F66BBA"/>
    <w:rsid w:val="00F67417"/>
    <w:rsid w:val="00F67459"/>
    <w:rsid w:val="00F67FEF"/>
    <w:rsid w:val="00F7110A"/>
    <w:rsid w:val="00F712AC"/>
    <w:rsid w:val="00F71664"/>
    <w:rsid w:val="00F72BB5"/>
    <w:rsid w:val="00F72BFF"/>
    <w:rsid w:val="00F733AB"/>
    <w:rsid w:val="00F734A4"/>
    <w:rsid w:val="00F7437A"/>
    <w:rsid w:val="00F74BCC"/>
    <w:rsid w:val="00F754AE"/>
    <w:rsid w:val="00F75BA6"/>
    <w:rsid w:val="00F75CA4"/>
    <w:rsid w:val="00F75DFA"/>
    <w:rsid w:val="00F76104"/>
    <w:rsid w:val="00F764C0"/>
    <w:rsid w:val="00F7665E"/>
    <w:rsid w:val="00F76D93"/>
    <w:rsid w:val="00F76E74"/>
    <w:rsid w:val="00F77173"/>
    <w:rsid w:val="00F77650"/>
    <w:rsid w:val="00F77A43"/>
    <w:rsid w:val="00F802C3"/>
    <w:rsid w:val="00F80461"/>
    <w:rsid w:val="00F80C4A"/>
    <w:rsid w:val="00F80C4C"/>
    <w:rsid w:val="00F81994"/>
    <w:rsid w:val="00F82607"/>
    <w:rsid w:val="00F82858"/>
    <w:rsid w:val="00F82919"/>
    <w:rsid w:val="00F82DD2"/>
    <w:rsid w:val="00F82F8F"/>
    <w:rsid w:val="00F82F93"/>
    <w:rsid w:val="00F83503"/>
    <w:rsid w:val="00F83520"/>
    <w:rsid w:val="00F8362F"/>
    <w:rsid w:val="00F8395C"/>
    <w:rsid w:val="00F841F6"/>
    <w:rsid w:val="00F853DC"/>
    <w:rsid w:val="00F85925"/>
    <w:rsid w:val="00F85B1A"/>
    <w:rsid w:val="00F867D8"/>
    <w:rsid w:val="00F86D63"/>
    <w:rsid w:val="00F86EB4"/>
    <w:rsid w:val="00F8706F"/>
    <w:rsid w:val="00F87656"/>
    <w:rsid w:val="00F87A7F"/>
    <w:rsid w:val="00F87B80"/>
    <w:rsid w:val="00F87F94"/>
    <w:rsid w:val="00F90520"/>
    <w:rsid w:val="00F905EB"/>
    <w:rsid w:val="00F90F9F"/>
    <w:rsid w:val="00F913F2"/>
    <w:rsid w:val="00F91417"/>
    <w:rsid w:val="00F91803"/>
    <w:rsid w:val="00F920B5"/>
    <w:rsid w:val="00F92488"/>
    <w:rsid w:val="00F92A87"/>
    <w:rsid w:val="00F93E6C"/>
    <w:rsid w:val="00F93FC2"/>
    <w:rsid w:val="00F94A85"/>
    <w:rsid w:val="00F95934"/>
    <w:rsid w:val="00F95E99"/>
    <w:rsid w:val="00F96C43"/>
    <w:rsid w:val="00F97215"/>
    <w:rsid w:val="00F97F1D"/>
    <w:rsid w:val="00FA0338"/>
    <w:rsid w:val="00FA03FD"/>
    <w:rsid w:val="00FA079A"/>
    <w:rsid w:val="00FA0AFD"/>
    <w:rsid w:val="00FA0C33"/>
    <w:rsid w:val="00FA0F37"/>
    <w:rsid w:val="00FA1358"/>
    <w:rsid w:val="00FA1638"/>
    <w:rsid w:val="00FA1B11"/>
    <w:rsid w:val="00FA1BBE"/>
    <w:rsid w:val="00FA24FA"/>
    <w:rsid w:val="00FA27D5"/>
    <w:rsid w:val="00FA2E6F"/>
    <w:rsid w:val="00FA2F90"/>
    <w:rsid w:val="00FA2FAE"/>
    <w:rsid w:val="00FA3325"/>
    <w:rsid w:val="00FA3357"/>
    <w:rsid w:val="00FA36E0"/>
    <w:rsid w:val="00FA38D9"/>
    <w:rsid w:val="00FA3B6F"/>
    <w:rsid w:val="00FA3D7B"/>
    <w:rsid w:val="00FA487C"/>
    <w:rsid w:val="00FA4EF5"/>
    <w:rsid w:val="00FA5067"/>
    <w:rsid w:val="00FA7654"/>
    <w:rsid w:val="00FA7DF2"/>
    <w:rsid w:val="00FB059E"/>
    <w:rsid w:val="00FB08A8"/>
    <w:rsid w:val="00FB0999"/>
    <w:rsid w:val="00FB0AC5"/>
    <w:rsid w:val="00FB0C13"/>
    <w:rsid w:val="00FB0C70"/>
    <w:rsid w:val="00FB1303"/>
    <w:rsid w:val="00FB1321"/>
    <w:rsid w:val="00FB1651"/>
    <w:rsid w:val="00FB1879"/>
    <w:rsid w:val="00FB2193"/>
    <w:rsid w:val="00FB2B52"/>
    <w:rsid w:val="00FB2BDB"/>
    <w:rsid w:val="00FB2E7D"/>
    <w:rsid w:val="00FB3051"/>
    <w:rsid w:val="00FB3188"/>
    <w:rsid w:val="00FB3258"/>
    <w:rsid w:val="00FB3339"/>
    <w:rsid w:val="00FB3493"/>
    <w:rsid w:val="00FB3657"/>
    <w:rsid w:val="00FB3744"/>
    <w:rsid w:val="00FB3BAA"/>
    <w:rsid w:val="00FB3BC6"/>
    <w:rsid w:val="00FB3EBA"/>
    <w:rsid w:val="00FB44AF"/>
    <w:rsid w:val="00FB4D25"/>
    <w:rsid w:val="00FB530B"/>
    <w:rsid w:val="00FB5363"/>
    <w:rsid w:val="00FB53B7"/>
    <w:rsid w:val="00FB54E3"/>
    <w:rsid w:val="00FB563E"/>
    <w:rsid w:val="00FB5E34"/>
    <w:rsid w:val="00FB63C5"/>
    <w:rsid w:val="00FB6D22"/>
    <w:rsid w:val="00FB709F"/>
    <w:rsid w:val="00FB7222"/>
    <w:rsid w:val="00FB7231"/>
    <w:rsid w:val="00FB74B5"/>
    <w:rsid w:val="00FB79D9"/>
    <w:rsid w:val="00FB79E1"/>
    <w:rsid w:val="00FB7AF0"/>
    <w:rsid w:val="00FC0579"/>
    <w:rsid w:val="00FC0656"/>
    <w:rsid w:val="00FC0704"/>
    <w:rsid w:val="00FC109D"/>
    <w:rsid w:val="00FC14CF"/>
    <w:rsid w:val="00FC1E0B"/>
    <w:rsid w:val="00FC20A1"/>
    <w:rsid w:val="00FC286D"/>
    <w:rsid w:val="00FC29FE"/>
    <w:rsid w:val="00FC3491"/>
    <w:rsid w:val="00FC3931"/>
    <w:rsid w:val="00FC417B"/>
    <w:rsid w:val="00FC41AA"/>
    <w:rsid w:val="00FC4497"/>
    <w:rsid w:val="00FC4CCE"/>
    <w:rsid w:val="00FC5F02"/>
    <w:rsid w:val="00FC6CE9"/>
    <w:rsid w:val="00FC76DE"/>
    <w:rsid w:val="00FC7B19"/>
    <w:rsid w:val="00FD064B"/>
    <w:rsid w:val="00FD1B8F"/>
    <w:rsid w:val="00FD296E"/>
    <w:rsid w:val="00FD2F6E"/>
    <w:rsid w:val="00FD392D"/>
    <w:rsid w:val="00FD4021"/>
    <w:rsid w:val="00FD4843"/>
    <w:rsid w:val="00FD4DDB"/>
    <w:rsid w:val="00FD51CD"/>
    <w:rsid w:val="00FD525F"/>
    <w:rsid w:val="00FD59E2"/>
    <w:rsid w:val="00FD5BCF"/>
    <w:rsid w:val="00FD5EA7"/>
    <w:rsid w:val="00FD6F47"/>
    <w:rsid w:val="00FD6FE4"/>
    <w:rsid w:val="00FD7B15"/>
    <w:rsid w:val="00FD7B25"/>
    <w:rsid w:val="00FD7F7D"/>
    <w:rsid w:val="00FE062A"/>
    <w:rsid w:val="00FE07EB"/>
    <w:rsid w:val="00FE117A"/>
    <w:rsid w:val="00FE1818"/>
    <w:rsid w:val="00FE1E97"/>
    <w:rsid w:val="00FE23E8"/>
    <w:rsid w:val="00FE250B"/>
    <w:rsid w:val="00FE25EC"/>
    <w:rsid w:val="00FE274A"/>
    <w:rsid w:val="00FE2CC3"/>
    <w:rsid w:val="00FE33FC"/>
    <w:rsid w:val="00FE3678"/>
    <w:rsid w:val="00FE3750"/>
    <w:rsid w:val="00FE3BF3"/>
    <w:rsid w:val="00FE3C58"/>
    <w:rsid w:val="00FE48FE"/>
    <w:rsid w:val="00FE4968"/>
    <w:rsid w:val="00FE504E"/>
    <w:rsid w:val="00FE52A8"/>
    <w:rsid w:val="00FE53AF"/>
    <w:rsid w:val="00FE59E0"/>
    <w:rsid w:val="00FE5FE8"/>
    <w:rsid w:val="00FE625E"/>
    <w:rsid w:val="00FE629D"/>
    <w:rsid w:val="00FF0F3E"/>
    <w:rsid w:val="00FF1425"/>
    <w:rsid w:val="00FF1787"/>
    <w:rsid w:val="00FF1BF3"/>
    <w:rsid w:val="00FF1D12"/>
    <w:rsid w:val="00FF1DE2"/>
    <w:rsid w:val="00FF1FED"/>
    <w:rsid w:val="00FF2681"/>
    <w:rsid w:val="00FF2D9A"/>
    <w:rsid w:val="00FF33B0"/>
    <w:rsid w:val="00FF3BFF"/>
    <w:rsid w:val="00FF3D81"/>
    <w:rsid w:val="00FF45F9"/>
    <w:rsid w:val="00FF4C69"/>
    <w:rsid w:val="00FF59E0"/>
    <w:rsid w:val="00FF5CB3"/>
    <w:rsid w:val="00FF6226"/>
    <w:rsid w:val="00FF6BFC"/>
    <w:rsid w:val="00FF747C"/>
    <w:rsid w:val="00FF751F"/>
    <w:rsid w:val="00FF781C"/>
    <w:rsid w:val="00FF796E"/>
    <w:rsid w:val="00FF7AF0"/>
    <w:rsid w:val="00FF7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 fill="f" fillcolor="white" stroke="f">
      <v:fill color="white" on="f"/>
      <v:stroke on="f"/>
      <o:colormru v:ext="edit" colors="#fd000d,#1e1284,#324099,#2a289d"/>
    </o:shapedefaults>
    <o:shapelayout v:ext="edit">
      <o:idmap v:ext="edit" data="1"/>
    </o:shapelayout>
  </w:shapeDefaults>
  <w:doNotEmbedSmartTags/>
  <w:decimalSymbol w:val="."/>
  <w:listSeparator w:val=","/>
  <w14:docId w14:val="0C575651"/>
  <w15:docId w15:val="{C2F9A854-516E-47A1-AD2A-2D1A6C80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B331B5"/>
    <w:pPr>
      <w:widowControl w:val="0"/>
      <w:overflowPunct w:val="0"/>
      <w:autoSpaceDE w:val="0"/>
      <w:autoSpaceDN w:val="0"/>
      <w:adjustRightInd w:val="0"/>
      <w:spacing w:line="320" w:lineRule="exact"/>
      <w:textAlignment w:val="baseline"/>
    </w:pPr>
    <w:rPr>
      <w:rFonts w:ascii="Times New Roman" w:hAnsi="Times New Roman"/>
    </w:rPr>
  </w:style>
  <w:style w:type="paragraph" w:styleId="1">
    <w:name w:val="heading 1"/>
    <w:basedOn w:val="a4"/>
    <w:next w:val="a5"/>
    <w:qFormat/>
    <w:rsid w:val="00C439A8"/>
    <w:pPr>
      <w:keepNext/>
      <w:pageBreakBefore/>
      <w:widowControl/>
      <w:numPr>
        <w:numId w:val="11"/>
      </w:numPr>
      <w:wordWrap w:val="0"/>
      <w:overflowPunct/>
      <w:autoSpaceDE/>
      <w:autoSpaceDN/>
      <w:spacing w:before="240" w:after="60" w:line="300" w:lineRule="exact"/>
      <w:textAlignment w:val="center"/>
      <w:outlineLvl w:val="0"/>
    </w:pPr>
    <w:rPr>
      <w:rFonts w:ascii="Arial" w:eastAsia="Arial" w:hAnsi="Arial" w:cs="Arial"/>
      <w:sz w:val="28"/>
      <w:szCs w:val="28"/>
      <w:lang w:eastAsia="ko-KR"/>
    </w:rPr>
  </w:style>
  <w:style w:type="paragraph" w:styleId="21">
    <w:name w:val="heading 2"/>
    <w:basedOn w:val="a4"/>
    <w:next w:val="E"/>
    <w:qFormat/>
    <w:rsid w:val="00D46258"/>
    <w:pPr>
      <w:keepNext/>
      <w:widowControl/>
      <w:numPr>
        <w:ilvl w:val="1"/>
        <w:numId w:val="11"/>
      </w:numPr>
      <w:overflowPunct/>
      <w:autoSpaceDE/>
      <w:autoSpaceDN/>
      <w:spacing w:before="200" w:after="100" w:line="300" w:lineRule="exact"/>
      <w:outlineLvl w:val="1"/>
    </w:pPr>
    <w:rPr>
      <w:rFonts w:ascii="Cambria" w:eastAsia="Arial" w:hAnsi="Cambria" w:cs="Arial"/>
      <w:b/>
      <w:sz w:val="24"/>
      <w:szCs w:val="24"/>
      <w:lang w:eastAsia="ko-KR"/>
    </w:rPr>
  </w:style>
  <w:style w:type="paragraph" w:styleId="31">
    <w:name w:val="heading 3"/>
    <w:next w:val="E"/>
    <w:link w:val="3Char"/>
    <w:autoRedefine/>
    <w:qFormat/>
    <w:rsid w:val="00BC40C9"/>
    <w:pPr>
      <w:keepNext/>
      <w:numPr>
        <w:ilvl w:val="2"/>
        <w:numId w:val="11"/>
      </w:numPr>
      <w:tabs>
        <w:tab w:val="clear" w:pos="5596"/>
        <w:tab w:val="num" w:pos="720"/>
      </w:tabs>
      <w:overflowPunct w:val="0"/>
      <w:autoSpaceDE w:val="0"/>
      <w:autoSpaceDN w:val="0"/>
      <w:adjustRightInd w:val="0"/>
      <w:spacing w:before="240" w:after="60"/>
      <w:ind w:left="720" w:hanging="720"/>
      <w:textAlignment w:val="baseline"/>
      <w:outlineLvl w:val="2"/>
    </w:pPr>
    <w:rPr>
      <w:rFonts w:ascii="현대체Light" w:eastAsia="현대체Light" w:hAnsi="현대체Light" w:cs="Arial"/>
      <w:b/>
      <w:color w:val="000000" w:themeColor="text1"/>
      <w:sz w:val="22"/>
      <w:szCs w:val="22"/>
      <w:lang w:eastAsia="ko-KR"/>
    </w:rPr>
  </w:style>
  <w:style w:type="paragraph" w:styleId="41">
    <w:name w:val="heading 4"/>
    <w:next w:val="E"/>
    <w:qFormat/>
    <w:rsid w:val="005545F7"/>
    <w:pPr>
      <w:keepNext/>
      <w:numPr>
        <w:ilvl w:val="3"/>
        <w:numId w:val="11"/>
      </w:numPr>
      <w:spacing w:before="200" w:after="100" w:line="300" w:lineRule="exact"/>
      <w:ind w:rightChars="100" w:right="100"/>
      <w:outlineLvl w:val="3"/>
    </w:pPr>
    <w:rPr>
      <w:rFonts w:ascii="Arial" w:eastAsia="Arial" w:hAnsi="Arial" w:cs="Arial"/>
      <w:sz w:val="22"/>
      <w:szCs w:val="22"/>
    </w:rPr>
  </w:style>
  <w:style w:type="paragraph" w:styleId="51">
    <w:name w:val="heading 5"/>
    <w:basedOn w:val="a4"/>
    <w:next w:val="a5"/>
    <w:qFormat/>
    <w:rsid w:val="004103E0"/>
    <w:pPr>
      <w:keepNext/>
      <w:widowControl/>
      <w:numPr>
        <w:ilvl w:val="4"/>
        <w:numId w:val="11"/>
      </w:numPr>
      <w:overflowPunct/>
      <w:autoSpaceDE/>
      <w:autoSpaceDN/>
      <w:spacing w:before="200" w:after="100" w:line="300" w:lineRule="exact"/>
      <w:outlineLvl w:val="4"/>
    </w:pPr>
    <w:rPr>
      <w:rFonts w:ascii="Arial" w:eastAsia="MS Gothic" w:hAnsi="Arial"/>
      <w:sz w:val="22"/>
    </w:rPr>
  </w:style>
  <w:style w:type="paragraph" w:styleId="6">
    <w:name w:val="heading 6"/>
    <w:basedOn w:val="a4"/>
    <w:next w:val="a5"/>
    <w:qFormat/>
    <w:rsid w:val="004103E0"/>
    <w:pPr>
      <w:keepNext/>
      <w:widowControl/>
      <w:numPr>
        <w:ilvl w:val="5"/>
        <w:numId w:val="11"/>
      </w:numPr>
      <w:overflowPunct/>
      <w:autoSpaceDE/>
      <w:autoSpaceDN/>
      <w:spacing w:before="200" w:after="100" w:line="300" w:lineRule="exact"/>
      <w:outlineLvl w:val="5"/>
    </w:pPr>
    <w:rPr>
      <w:rFonts w:ascii="Arial" w:eastAsia="MS Gothic" w:hAnsi="Arial"/>
      <w:sz w:val="22"/>
    </w:rPr>
  </w:style>
  <w:style w:type="paragraph" w:styleId="7">
    <w:name w:val="heading 7"/>
    <w:basedOn w:val="a4"/>
    <w:next w:val="a5"/>
    <w:qFormat/>
    <w:rsid w:val="004103E0"/>
    <w:pPr>
      <w:keepNext/>
      <w:widowControl/>
      <w:numPr>
        <w:numId w:val="12"/>
      </w:numPr>
      <w:overflowPunct/>
      <w:autoSpaceDE/>
      <w:autoSpaceDN/>
      <w:spacing w:before="100" w:after="100" w:line="300" w:lineRule="exact"/>
      <w:outlineLvl w:val="6"/>
    </w:pPr>
    <w:rPr>
      <w:rFonts w:ascii="Arial" w:eastAsia="MS Gothic" w:hAnsi="Arial"/>
    </w:rPr>
  </w:style>
  <w:style w:type="paragraph" w:styleId="8">
    <w:name w:val="heading 8"/>
    <w:next w:val="a5"/>
    <w:qFormat/>
    <w:rsid w:val="004103E0"/>
    <w:pPr>
      <w:keepNext/>
      <w:spacing w:line="240" w:lineRule="exact"/>
      <w:outlineLvl w:val="7"/>
    </w:pPr>
    <w:rPr>
      <w:rFonts w:ascii="Arial" w:eastAsia="MS Gothic" w:hAnsi="Arial"/>
      <w:noProof/>
      <w:sz w:val="18"/>
    </w:rPr>
  </w:style>
  <w:style w:type="paragraph" w:styleId="9">
    <w:name w:val="heading 9"/>
    <w:basedOn w:val="a6"/>
    <w:next w:val="a5"/>
    <w:qFormat/>
    <w:rsid w:val="004103E0"/>
    <w:pPr>
      <w:keepNext/>
      <w:outlineLvl w:val="8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5">
    <w:name w:val="Body Text"/>
    <w:basedOn w:val="a4"/>
    <w:link w:val="Char"/>
    <w:uiPriority w:val="99"/>
    <w:rsid w:val="004103E0"/>
    <w:pPr>
      <w:overflowPunct/>
      <w:ind w:firstLine="199"/>
    </w:pPr>
    <w:rPr>
      <w:rFonts w:ascii="Century" w:hAnsi="Century"/>
      <w:position w:val="2"/>
      <w:sz w:val="18"/>
    </w:rPr>
  </w:style>
  <w:style w:type="paragraph" w:customStyle="1" w:styleId="a6">
    <w:name w:val="標準(ゴシック)"/>
    <w:rsid w:val="004103E0"/>
    <w:pPr>
      <w:spacing w:line="320" w:lineRule="exact"/>
    </w:pPr>
    <w:rPr>
      <w:rFonts w:ascii="Arial" w:eastAsia="MS Gothic" w:hAnsi="Arial"/>
    </w:rPr>
  </w:style>
  <w:style w:type="paragraph" w:styleId="22">
    <w:name w:val="toc 2"/>
    <w:basedOn w:val="a4"/>
    <w:autoRedefine/>
    <w:uiPriority w:val="39"/>
    <w:rsid w:val="004103E0"/>
    <w:pPr>
      <w:keepLines/>
      <w:widowControl/>
      <w:tabs>
        <w:tab w:val="right" w:leader="dot" w:pos="9752"/>
      </w:tabs>
      <w:spacing w:after="40"/>
      <w:ind w:left="908" w:hanging="709"/>
    </w:pPr>
    <w:rPr>
      <w:noProof/>
    </w:rPr>
  </w:style>
  <w:style w:type="paragraph" w:styleId="32">
    <w:name w:val="toc 3"/>
    <w:basedOn w:val="a4"/>
    <w:autoRedefine/>
    <w:uiPriority w:val="39"/>
    <w:rsid w:val="004103E0"/>
    <w:pPr>
      <w:keepLines/>
      <w:widowControl/>
      <w:tabs>
        <w:tab w:val="right" w:leader="dot" w:pos="9752"/>
      </w:tabs>
      <w:overflowPunct/>
      <w:autoSpaceDE/>
      <w:autoSpaceDN/>
      <w:spacing w:after="40" w:line="260" w:lineRule="exact"/>
      <w:ind w:left="1361" w:hanging="964"/>
    </w:pPr>
    <w:rPr>
      <w:noProof/>
    </w:rPr>
  </w:style>
  <w:style w:type="paragraph" w:styleId="aa">
    <w:name w:val="footer"/>
    <w:link w:val="Char0"/>
    <w:rsid w:val="004103E0"/>
    <w:pPr>
      <w:tabs>
        <w:tab w:val="center" w:pos="4820"/>
        <w:tab w:val="right" w:pos="9752"/>
      </w:tabs>
      <w:spacing w:line="240" w:lineRule="exact"/>
    </w:pPr>
    <w:rPr>
      <w:rFonts w:ascii="Arial" w:eastAsia="MS Gothic" w:hAnsi="Arial"/>
      <w:sz w:val="18"/>
    </w:rPr>
  </w:style>
  <w:style w:type="paragraph" w:styleId="ab">
    <w:name w:val="header"/>
    <w:basedOn w:val="a4"/>
    <w:rsid w:val="004103E0"/>
    <w:pPr>
      <w:tabs>
        <w:tab w:val="right" w:pos="9752"/>
      </w:tabs>
      <w:autoSpaceDE/>
      <w:autoSpaceDN/>
      <w:spacing w:line="380" w:lineRule="exact"/>
      <w:jc w:val="right"/>
    </w:pPr>
    <w:rPr>
      <w:rFonts w:ascii="Arial" w:eastAsia="MS Gothic" w:hAnsi="Arial"/>
    </w:rPr>
  </w:style>
  <w:style w:type="paragraph" w:styleId="ac">
    <w:name w:val="List Continue"/>
    <w:basedOn w:val="a5"/>
    <w:next w:val="a4"/>
    <w:rsid w:val="004103E0"/>
    <w:pPr>
      <w:ind w:left="397" w:firstLine="0"/>
    </w:pPr>
  </w:style>
  <w:style w:type="paragraph" w:customStyle="1" w:styleId="ad">
    <w:name w:val="図枠なし"/>
    <w:basedOn w:val="ae"/>
    <w:next w:val="a5"/>
    <w:rsid w:val="004103E0"/>
    <w:pPr>
      <w:keepNext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0"/>
    </w:pPr>
  </w:style>
  <w:style w:type="paragraph" w:customStyle="1" w:styleId="ae">
    <w:name w:val="図枠"/>
    <w:next w:val="af"/>
    <w:rsid w:val="004103E0"/>
    <w:pPr>
      <w:keepNext/>
      <w:widowControl w:val="0"/>
      <w:pBdr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Bdr>
      <w:kinsoku w:val="0"/>
      <w:overflowPunct w:val="0"/>
      <w:adjustRightInd w:val="0"/>
      <w:spacing w:before="240" w:after="60" w:line="240" w:lineRule="atLeast"/>
      <w:ind w:left="142" w:right="142"/>
      <w:jc w:val="center"/>
      <w:textAlignment w:val="baseline"/>
    </w:pPr>
    <w:rPr>
      <w:rFonts w:ascii="Arial" w:eastAsia="MS Gothic" w:hAnsi="Arial"/>
      <w:sz w:val="18"/>
    </w:rPr>
  </w:style>
  <w:style w:type="paragraph" w:customStyle="1" w:styleId="af">
    <w:name w:val="図タイトル"/>
    <w:basedOn w:val="0pt0pt1pt"/>
    <w:next w:val="a5"/>
    <w:rsid w:val="004103E0"/>
  </w:style>
  <w:style w:type="paragraph" w:customStyle="1" w:styleId="af0">
    <w:name w:val="表脚注リスト"/>
    <w:basedOn w:val="af1"/>
    <w:rsid w:val="004103E0"/>
    <w:pPr>
      <w:tabs>
        <w:tab w:val="clear" w:pos="794"/>
        <w:tab w:val="clear" w:pos="1191"/>
        <w:tab w:val="left" w:pos="595"/>
        <w:tab w:val="left" w:pos="992"/>
      </w:tabs>
      <w:overflowPunct w:val="0"/>
      <w:spacing w:before="60"/>
      <w:ind w:left="595" w:hanging="595"/>
    </w:pPr>
  </w:style>
  <w:style w:type="paragraph" w:customStyle="1" w:styleId="af1">
    <w:name w:val="注記リスト"/>
    <w:rsid w:val="004103E0"/>
    <w:pPr>
      <w:widowControl w:val="0"/>
      <w:tabs>
        <w:tab w:val="left" w:pos="794"/>
        <w:tab w:val="left" w:pos="1191"/>
      </w:tabs>
      <w:adjustRightInd w:val="0"/>
      <w:spacing w:before="40" w:line="260" w:lineRule="exact"/>
      <w:ind w:left="1191" w:hanging="992"/>
      <w:textAlignment w:val="baseline"/>
    </w:pPr>
    <w:rPr>
      <w:rFonts w:ascii="Arial" w:eastAsia="MS Gothic" w:hAnsi="Arial"/>
      <w:sz w:val="18"/>
    </w:rPr>
  </w:style>
  <w:style w:type="paragraph" w:customStyle="1" w:styleId="af2">
    <w:name w:val="表脚注"/>
    <w:basedOn w:val="af3"/>
    <w:rsid w:val="004103E0"/>
    <w:pPr>
      <w:tabs>
        <w:tab w:val="clear" w:pos="1191"/>
        <w:tab w:val="left" w:pos="595"/>
      </w:tabs>
      <w:ind w:left="595" w:hanging="595"/>
    </w:pPr>
  </w:style>
  <w:style w:type="character" w:styleId="af4">
    <w:name w:val="Subtle Reference"/>
    <w:qFormat/>
    <w:rsid w:val="006C2FC0"/>
    <w:rPr>
      <w:rFonts w:ascii="현대체 Bold" w:eastAsia="현대체 Bold" w:hAnsi="현대체 Bold" w:cs="현대체 Bold"/>
      <w:color w:val="000000"/>
      <w:spacing w:val="0"/>
      <w:sz w:val="20"/>
      <w:u w:val="none"/>
    </w:rPr>
  </w:style>
  <w:style w:type="paragraph" w:customStyle="1" w:styleId="af3">
    <w:name w:val="注記"/>
    <w:basedOn w:val="af1"/>
    <w:rsid w:val="004103E0"/>
    <w:pPr>
      <w:tabs>
        <w:tab w:val="clear" w:pos="794"/>
        <w:tab w:val="left" w:pos="992"/>
      </w:tabs>
      <w:ind w:left="993" w:hanging="794"/>
    </w:pPr>
  </w:style>
  <w:style w:type="paragraph" w:styleId="10">
    <w:name w:val="toc 1"/>
    <w:basedOn w:val="a4"/>
    <w:next w:val="22"/>
    <w:autoRedefine/>
    <w:uiPriority w:val="39"/>
    <w:rsid w:val="004103E0"/>
    <w:pPr>
      <w:keepNext/>
      <w:keepLines/>
      <w:widowControl/>
      <w:tabs>
        <w:tab w:val="right" w:leader="dot" w:pos="9752"/>
      </w:tabs>
      <w:overflowPunct/>
      <w:autoSpaceDE/>
      <w:autoSpaceDN/>
      <w:spacing w:before="360" w:after="120"/>
      <w:ind w:left="397" w:hanging="397"/>
    </w:pPr>
    <w:rPr>
      <w:rFonts w:ascii="Arial" w:eastAsia="MS Gothic" w:hAnsi="Arial"/>
      <w:noProof/>
    </w:rPr>
  </w:style>
  <w:style w:type="paragraph" w:customStyle="1" w:styleId="af5">
    <w:name w:val="表ヘッダ"/>
    <w:basedOn w:val="af6"/>
    <w:next w:val="af6"/>
    <w:rsid w:val="004103E0"/>
    <w:pPr>
      <w:keepNext/>
      <w:widowControl/>
      <w:ind w:left="57"/>
      <w:jc w:val="center"/>
    </w:pPr>
  </w:style>
  <w:style w:type="paragraph" w:customStyle="1" w:styleId="af6">
    <w:name w:val="表本文"/>
    <w:link w:val="Char1"/>
    <w:rsid w:val="004103E0"/>
    <w:pPr>
      <w:widowControl w:val="0"/>
      <w:autoSpaceDE w:val="0"/>
      <w:autoSpaceDN w:val="0"/>
      <w:adjustRightInd w:val="0"/>
      <w:spacing w:line="320" w:lineRule="exact"/>
      <w:ind w:left="85" w:right="57"/>
      <w:textAlignment w:val="baseline"/>
    </w:pPr>
    <w:rPr>
      <w:rFonts w:ascii="Arial" w:eastAsia="MS Gothic" w:hAnsi="Arial"/>
      <w:position w:val="2"/>
      <w:sz w:val="18"/>
    </w:rPr>
  </w:style>
  <w:style w:type="paragraph" w:customStyle="1" w:styleId="af7">
    <w:name w:val="表条件"/>
    <w:basedOn w:val="af5"/>
    <w:next w:val="af5"/>
    <w:rsid w:val="004103E0"/>
    <w:pPr>
      <w:spacing w:after="40" w:line="240" w:lineRule="exact"/>
      <w:jc w:val="right"/>
    </w:pPr>
  </w:style>
  <w:style w:type="paragraph" w:customStyle="1" w:styleId="af8">
    <w:name w:val="大見出し"/>
    <w:next w:val="a5"/>
    <w:rsid w:val="004103E0"/>
    <w:pPr>
      <w:keepNext/>
      <w:pageBreakBefore/>
      <w:widowControl w:val="0"/>
      <w:adjustRightInd w:val="0"/>
      <w:spacing w:before="120" w:after="120"/>
      <w:jc w:val="center"/>
      <w:textAlignment w:val="baseline"/>
    </w:pPr>
    <w:rPr>
      <w:rFonts w:ascii="Arial" w:eastAsia="MS Gothic" w:hAnsi="Arial"/>
      <w:sz w:val="40"/>
    </w:rPr>
  </w:style>
  <w:style w:type="paragraph" w:customStyle="1" w:styleId="af9">
    <w:name w:val="奥付"/>
    <w:rsid w:val="004103E0"/>
    <w:pPr>
      <w:widowControl w:val="0"/>
      <w:pBdr>
        <w:top w:val="single" w:sz="6" w:space="1" w:color="auto"/>
        <w:bottom w:val="single" w:sz="6" w:space="1" w:color="auto"/>
      </w:pBdr>
      <w:tabs>
        <w:tab w:val="left" w:pos="3969"/>
      </w:tabs>
      <w:adjustRightInd w:val="0"/>
      <w:spacing w:line="320" w:lineRule="exact"/>
      <w:jc w:val="both"/>
      <w:textAlignment w:val="baseline"/>
    </w:pPr>
    <w:rPr>
      <w:rFonts w:ascii="Arial" w:eastAsia="MS Gothic" w:hAnsi="Arial"/>
    </w:rPr>
  </w:style>
  <w:style w:type="paragraph" w:customStyle="1" w:styleId="afa">
    <w:name w:val="コード"/>
    <w:basedOn w:val="a5"/>
    <w:rsid w:val="004103E0"/>
    <w:pPr>
      <w:tabs>
        <w:tab w:val="left" w:pos="1418"/>
        <w:tab w:val="left" w:pos="3119"/>
        <w:tab w:val="left" w:pos="4820"/>
        <w:tab w:val="left" w:pos="6521"/>
      </w:tabs>
      <w:spacing w:before="20" w:after="60" w:line="240" w:lineRule="exact"/>
      <w:ind w:left="284" w:firstLine="0"/>
    </w:pPr>
    <w:rPr>
      <w:rFonts w:ascii="Courier New" w:hAnsi="Courier New"/>
    </w:rPr>
  </w:style>
  <w:style w:type="paragraph" w:customStyle="1" w:styleId="afb">
    <w:name w:val="表タイトル"/>
    <w:basedOn w:val="0pt0pt1pt"/>
    <w:link w:val="afc"/>
    <w:rsid w:val="004103E0"/>
  </w:style>
  <w:style w:type="character" w:styleId="afd">
    <w:name w:val="page number"/>
    <w:rsid w:val="004103E0"/>
    <w:rPr>
      <w:rFonts w:ascii="Arial" w:hAnsi="Arial"/>
    </w:rPr>
  </w:style>
  <w:style w:type="paragraph" w:styleId="11">
    <w:name w:val="index 1"/>
    <w:basedOn w:val="a4"/>
    <w:next w:val="23"/>
    <w:autoRedefine/>
    <w:rsid w:val="004103E0"/>
    <w:pPr>
      <w:widowControl/>
      <w:tabs>
        <w:tab w:val="right" w:leader="dot" w:pos="4451"/>
      </w:tabs>
      <w:autoSpaceDE/>
      <w:autoSpaceDN/>
      <w:spacing w:after="20"/>
    </w:pPr>
    <w:rPr>
      <w:rFonts w:ascii="Arial" w:eastAsia="MS Gothic" w:hAnsi="Arial"/>
      <w:noProof/>
      <w:sz w:val="18"/>
    </w:rPr>
  </w:style>
  <w:style w:type="paragraph" w:styleId="23">
    <w:name w:val="index 2"/>
    <w:basedOn w:val="a4"/>
    <w:autoRedefine/>
    <w:rsid w:val="004103E0"/>
    <w:pPr>
      <w:widowControl/>
      <w:tabs>
        <w:tab w:val="right" w:leader="dot" w:pos="4451"/>
      </w:tabs>
      <w:autoSpaceDE/>
      <w:autoSpaceDN/>
      <w:spacing w:after="20"/>
      <w:ind w:left="357"/>
    </w:pPr>
    <w:rPr>
      <w:rFonts w:ascii="Arial" w:eastAsia="MS Gothic" w:hAnsi="Arial"/>
      <w:sz w:val="18"/>
    </w:rPr>
  </w:style>
  <w:style w:type="paragraph" w:styleId="afe">
    <w:name w:val="index heading"/>
    <w:basedOn w:val="a4"/>
    <w:next w:val="11"/>
    <w:semiHidden/>
    <w:rsid w:val="004103E0"/>
    <w:pPr>
      <w:keepNext/>
      <w:autoSpaceDE/>
      <w:autoSpaceDN/>
      <w:spacing w:before="60" w:after="60" w:line="400" w:lineRule="exact"/>
      <w:ind w:left="312" w:hanging="312"/>
    </w:pPr>
    <w:rPr>
      <w:rFonts w:ascii="Arial" w:eastAsia="MS Gothic" w:hAnsi="Arial"/>
    </w:rPr>
  </w:style>
  <w:style w:type="paragraph" w:styleId="aff">
    <w:name w:val="Plain Text"/>
    <w:basedOn w:val="a4"/>
    <w:rsid w:val="004103E0"/>
    <w:rPr>
      <w:sz w:val="21"/>
    </w:rPr>
  </w:style>
  <w:style w:type="paragraph" w:styleId="a2">
    <w:name w:val="List Bullet"/>
    <w:basedOn w:val="a5"/>
    <w:uiPriority w:val="99"/>
    <w:rsid w:val="004103E0"/>
    <w:pPr>
      <w:numPr>
        <w:numId w:val="10"/>
      </w:numPr>
      <w:tabs>
        <w:tab w:val="left" w:pos="397"/>
      </w:tabs>
      <w:autoSpaceDE/>
      <w:autoSpaceDN/>
      <w:spacing w:before="40"/>
      <w:ind w:left="397" w:hanging="267"/>
    </w:pPr>
  </w:style>
  <w:style w:type="paragraph" w:customStyle="1" w:styleId="SP">
    <w:name w:val="SP"/>
    <w:basedOn w:val="a4"/>
    <w:rsid w:val="004103E0"/>
    <w:pPr>
      <w:spacing w:line="300" w:lineRule="exact"/>
    </w:pPr>
  </w:style>
  <w:style w:type="paragraph" w:customStyle="1" w:styleId="a0">
    <w:name w:val="表中箇条書き"/>
    <w:basedOn w:val="af6"/>
    <w:next w:val="aff0"/>
    <w:rsid w:val="004103E0"/>
    <w:pPr>
      <w:numPr>
        <w:numId w:val="14"/>
      </w:numPr>
      <w:tabs>
        <w:tab w:val="left" w:pos="267"/>
      </w:tabs>
      <w:autoSpaceDE/>
      <w:autoSpaceDN/>
    </w:pPr>
    <w:rPr>
      <w:noProof/>
    </w:rPr>
  </w:style>
  <w:style w:type="paragraph" w:customStyle="1" w:styleId="aff0">
    <w:name w:val="表中箇条書き続き"/>
    <w:basedOn w:val="af6"/>
    <w:rsid w:val="004103E0"/>
    <w:pPr>
      <w:ind w:left="267"/>
    </w:pPr>
    <w:rPr>
      <w:noProof/>
    </w:rPr>
  </w:style>
  <w:style w:type="paragraph" w:customStyle="1" w:styleId="aff1">
    <w:name w:val="表本文+インデント"/>
    <w:basedOn w:val="af6"/>
    <w:rsid w:val="004103E0"/>
    <w:pPr>
      <w:ind w:left="266"/>
    </w:pPr>
  </w:style>
  <w:style w:type="paragraph" w:styleId="33">
    <w:name w:val="index 3"/>
    <w:basedOn w:val="23"/>
    <w:semiHidden/>
    <w:rsid w:val="004103E0"/>
    <w:pPr>
      <w:ind w:left="540" w:hanging="180"/>
    </w:pPr>
  </w:style>
  <w:style w:type="paragraph" w:customStyle="1" w:styleId="aff2">
    <w:name w:val="表中注記"/>
    <w:rsid w:val="004103E0"/>
    <w:pPr>
      <w:spacing w:line="260" w:lineRule="exact"/>
      <w:ind w:left="652" w:right="57" w:hanging="595"/>
    </w:pPr>
    <w:rPr>
      <w:rFonts w:ascii="Arial" w:eastAsia="MS Gothic" w:hAnsi="Arial"/>
      <w:sz w:val="18"/>
    </w:rPr>
  </w:style>
  <w:style w:type="paragraph" w:customStyle="1" w:styleId="aff3">
    <w:name w:val="番号無見出し"/>
    <w:basedOn w:val="21"/>
    <w:next w:val="a5"/>
    <w:rsid w:val="004103E0"/>
    <w:pPr>
      <w:numPr>
        <w:ilvl w:val="0"/>
        <w:numId w:val="0"/>
      </w:numPr>
      <w:tabs>
        <w:tab w:val="left" w:pos="794"/>
      </w:tabs>
      <w:ind w:left="794" w:hanging="794"/>
      <w:outlineLvl w:val="9"/>
    </w:pPr>
  </w:style>
  <w:style w:type="paragraph" w:styleId="aff4">
    <w:name w:val="caption"/>
    <w:basedOn w:val="a4"/>
    <w:next w:val="a4"/>
    <w:qFormat/>
    <w:rsid w:val="007525EF"/>
    <w:pPr>
      <w:spacing w:before="120" w:after="120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aff5">
    <w:name w:val="List Number"/>
    <w:basedOn w:val="a4"/>
    <w:rsid w:val="004103E0"/>
    <w:pPr>
      <w:spacing w:before="40" w:line="300" w:lineRule="exact"/>
    </w:pPr>
  </w:style>
  <w:style w:type="paragraph" w:customStyle="1" w:styleId="aff6">
    <w:name w:val="本文インデントなし"/>
    <w:basedOn w:val="a5"/>
    <w:rsid w:val="004103E0"/>
  </w:style>
  <w:style w:type="paragraph" w:customStyle="1" w:styleId="aff7">
    <w:name w:val="計算式"/>
    <w:basedOn w:val="a5"/>
    <w:rsid w:val="004103E0"/>
    <w:pPr>
      <w:spacing w:line="80" w:lineRule="atLeast"/>
      <w:ind w:left="1000" w:firstLine="0"/>
    </w:pPr>
  </w:style>
  <w:style w:type="paragraph" w:customStyle="1" w:styleId="aff8">
    <w:name w:val="表中図罫無"/>
    <w:basedOn w:val="ad"/>
    <w:next w:val="a5"/>
    <w:rsid w:val="004103E0"/>
    <w:pPr>
      <w:spacing w:after="0" w:line="280" w:lineRule="atLeast"/>
    </w:pPr>
  </w:style>
  <w:style w:type="paragraph" w:customStyle="1" w:styleId="aff9">
    <w:name w:val="図罫無"/>
    <w:basedOn w:val="a4"/>
    <w:next w:val="a5"/>
    <w:rsid w:val="004103E0"/>
    <w:pPr>
      <w:kinsoku w:val="0"/>
      <w:autoSpaceDE/>
      <w:autoSpaceDN/>
      <w:spacing w:after="60" w:line="240" w:lineRule="atLeast"/>
      <w:ind w:left="142" w:right="142"/>
      <w:jc w:val="center"/>
    </w:pPr>
    <w:rPr>
      <w:rFonts w:ascii="Helvetica" w:eastAsia="平成角ゴシックW5" w:hAnsi="Helvetica"/>
      <w:sz w:val="18"/>
    </w:rPr>
  </w:style>
  <w:style w:type="paragraph" w:customStyle="1" w:styleId="copyright">
    <w:name w:val="copyright"/>
    <w:semiHidden/>
    <w:rsid w:val="004103E0"/>
    <w:pPr>
      <w:spacing w:before="60"/>
      <w:ind w:left="1701"/>
    </w:pPr>
    <w:rPr>
      <w:rFonts w:ascii="Arial" w:hAnsi="Arial" w:cs="Arial"/>
      <w:sz w:val="18"/>
    </w:rPr>
  </w:style>
  <w:style w:type="paragraph" w:customStyle="1" w:styleId="affa">
    <w:name w:val="改訂記録_タイトル"/>
    <w:rsid w:val="004103E0"/>
    <w:pPr>
      <w:spacing w:before="40"/>
      <w:ind w:left="113"/>
      <w:jc w:val="center"/>
    </w:pPr>
    <w:rPr>
      <w:rFonts w:ascii="Arial" w:eastAsia="MS Gothic" w:hAnsi="Arial"/>
      <w:sz w:val="18"/>
      <w:szCs w:val="18"/>
    </w:rPr>
  </w:style>
  <w:style w:type="paragraph" w:customStyle="1" w:styleId="affb">
    <w:name w:val="改訂記録"/>
    <w:basedOn w:val="a4"/>
    <w:rsid w:val="004103E0"/>
    <w:pPr>
      <w:widowControl/>
      <w:overflowPunct/>
      <w:autoSpaceDE/>
      <w:autoSpaceDN/>
      <w:adjustRightInd/>
      <w:spacing w:before="40" w:line="240" w:lineRule="auto"/>
      <w:ind w:left="113"/>
      <w:textAlignment w:val="auto"/>
    </w:pPr>
    <w:rPr>
      <w:rFonts w:ascii="Arial" w:eastAsia="MS Gothic" w:hAnsi="Arial"/>
      <w:sz w:val="24"/>
    </w:rPr>
  </w:style>
  <w:style w:type="paragraph" w:customStyle="1" w:styleId="affc">
    <w:name w:val="付録_タイトル"/>
    <w:basedOn w:val="1"/>
    <w:semiHidden/>
    <w:rsid w:val="004103E0"/>
    <w:pPr>
      <w:numPr>
        <w:numId w:val="0"/>
      </w:numPr>
    </w:pPr>
  </w:style>
  <w:style w:type="paragraph" w:styleId="42">
    <w:name w:val="toc 4"/>
    <w:basedOn w:val="a4"/>
    <w:next w:val="a4"/>
    <w:autoRedefine/>
    <w:uiPriority w:val="39"/>
    <w:rsid w:val="004103E0"/>
    <w:pPr>
      <w:ind w:left="540"/>
    </w:pPr>
  </w:style>
  <w:style w:type="paragraph" w:customStyle="1" w:styleId="affd">
    <w:name w:val="目次タイトル"/>
    <w:basedOn w:val="a5"/>
    <w:rsid w:val="004103E0"/>
    <w:pPr>
      <w:ind w:firstLine="0"/>
    </w:pPr>
    <w:rPr>
      <w:rFonts w:ascii="Arial" w:eastAsia="MS Gothic" w:hAnsi="Arial" w:cs="Arial"/>
      <w:sz w:val="24"/>
    </w:rPr>
  </w:style>
  <w:style w:type="paragraph" w:customStyle="1" w:styleId="affe">
    <w:name w:val="暫定版"/>
    <w:next w:val="SP"/>
    <w:rsid w:val="004103E0"/>
    <w:pPr>
      <w:jc w:val="right"/>
    </w:pPr>
    <w:rPr>
      <w:rFonts w:ascii="Arial" w:eastAsia="MS Gothic" w:hAnsi="Arial"/>
      <w:color w:val="324099"/>
      <w:sz w:val="36"/>
    </w:rPr>
  </w:style>
  <w:style w:type="paragraph" w:customStyle="1" w:styleId="a">
    <w:name w:val="番号付きリスト"/>
    <w:basedOn w:val="a5"/>
    <w:rsid w:val="004103E0"/>
    <w:pPr>
      <w:numPr>
        <w:numId w:val="13"/>
      </w:numPr>
    </w:pPr>
  </w:style>
  <w:style w:type="paragraph" w:customStyle="1" w:styleId="afff">
    <w:name w:val="文書情報"/>
    <w:basedOn w:val="a4"/>
    <w:rsid w:val="004103E0"/>
    <w:pPr>
      <w:spacing w:line="240" w:lineRule="atLeast"/>
      <w:jc w:val="right"/>
    </w:pPr>
    <w:rPr>
      <w:rFonts w:eastAsia="MS Gothic"/>
    </w:rPr>
  </w:style>
  <w:style w:type="paragraph" w:customStyle="1" w:styleId="afff0">
    <w:name w:val="段落番号継続行"/>
    <w:basedOn w:val="ac"/>
    <w:rsid w:val="004103E0"/>
  </w:style>
  <w:style w:type="paragraph" w:customStyle="1" w:styleId="afff1">
    <w:name w:val="文書プロパティ"/>
    <w:basedOn w:val="affe"/>
    <w:rsid w:val="004103E0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sz w:val="20"/>
    </w:rPr>
  </w:style>
  <w:style w:type="paragraph" w:customStyle="1" w:styleId="R">
    <w:name w:val="R番号"/>
    <w:rsid w:val="004103E0"/>
    <w:pPr>
      <w:spacing w:line="240" w:lineRule="atLeast"/>
      <w:jc w:val="right"/>
    </w:pPr>
    <w:rPr>
      <w:rFonts w:ascii="Arial" w:eastAsia="MS Gothic" w:hAnsi="Arial"/>
      <w:sz w:val="18"/>
    </w:rPr>
  </w:style>
  <w:style w:type="character" w:customStyle="1" w:styleId="afc">
    <w:name w:val="表タイトル (文字)"/>
    <w:link w:val="afb"/>
    <w:rsid w:val="004103E0"/>
    <w:rPr>
      <w:rFonts w:ascii="Arial" w:eastAsia="MS Gothic" w:hAnsi="Arial" w:cs="MS Mincho"/>
      <w:bCs/>
      <w:position w:val="2"/>
      <w:sz w:val="18"/>
    </w:rPr>
  </w:style>
  <w:style w:type="paragraph" w:styleId="HTML">
    <w:name w:val="HTML Address"/>
    <w:basedOn w:val="a4"/>
    <w:rsid w:val="004103E0"/>
    <w:rPr>
      <w:i/>
      <w:iCs/>
    </w:rPr>
  </w:style>
  <w:style w:type="paragraph" w:styleId="HTML0">
    <w:name w:val="HTML Preformatted"/>
    <w:basedOn w:val="a4"/>
    <w:rsid w:val="004103E0"/>
    <w:rPr>
      <w:rFonts w:ascii="Courier New" w:hAnsi="Courier New" w:cs="Courier New"/>
    </w:rPr>
  </w:style>
  <w:style w:type="paragraph" w:styleId="afff2">
    <w:name w:val="annotation text"/>
    <w:basedOn w:val="a4"/>
    <w:semiHidden/>
    <w:rsid w:val="004103E0"/>
  </w:style>
  <w:style w:type="paragraph" w:styleId="afff3">
    <w:name w:val="annotation subject"/>
    <w:basedOn w:val="afff2"/>
    <w:next w:val="afff2"/>
    <w:semiHidden/>
    <w:rsid w:val="004103E0"/>
    <w:rPr>
      <w:b/>
      <w:bCs/>
    </w:rPr>
  </w:style>
  <w:style w:type="paragraph" w:styleId="afff4">
    <w:name w:val="Block Text"/>
    <w:basedOn w:val="a4"/>
    <w:rsid w:val="004103E0"/>
    <w:pPr>
      <w:ind w:left="1440" w:right="1440"/>
    </w:pPr>
  </w:style>
  <w:style w:type="paragraph" w:styleId="afff5">
    <w:name w:val="macro"/>
    <w:semiHidden/>
    <w:rsid w:val="004103E0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adjustRightInd w:val="0"/>
      <w:snapToGrid w:val="0"/>
      <w:textAlignment w:val="baseline"/>
    </w:pPr>
    <w:rPr>
      <w:rFonts w:ascii="Courier New" w:hAnsi="Courier New" w:cs="Courier New"/>
      <w:sz w:val="18"/>
      <w:szCs w:val="18"/>
    </w:rPr>
  </w:style>
  <w:style w:type="paragraph" w:styleId="afff6">
    <w:name w:val="Message Header"/>
    <w:basedOn w:val="a4"/>
    <w:rsid w:val="004103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ascii="Arial" w:hAnsi="Arial" w:cs="Arial"/>
      <w:sz w:val="24"/>
      <w:szCs w:val="24"/>
    </w:rPr>
  </w:style>
  <w:style w:type="paragraph" w:styleId="afff7">
    <w:name w:val="Salutation"/>
    <w:basedOn w:val="a4"/>
    <w:next w:val="a4"/>
    <w:rsid w:val="004103E0"/>
  </w:style>
  <w:style w:type="paragraph" w:styleId="afff8">
    <w:name w:val="envelope address"/>
    <w:basedOn w:val="a4"/>
    <w:rsid w:val="004103E0"/>
    <w:pPr>
      <w:framePr w:w="6804" w:h="2268" w:hRule="exact" w:hSpace="142" w:wrap="auto" w:hAnchor="page" w:xAlign="center" w:yAlign="bottom"/>
      <w:snapToGrid w:val="0"/>
      <w:ind w:left="2835"/>
    </w:pPr>
    <w:rPr>
      <w:rFonts w:ascii="Arial" w:hAnsi="Arial" w:cs="Arial"/>
      <w:sz w:val="24"/>
      <w:szCs w:val="24"/>
    </w:rPr>
  </w:style>
  <w:style w:type="paragraph" w:styleId="afff9">
    <w:name w:val="List"/>
    <w:basedOn w:val="a4"/>
    <w:rsid w:val="004103E0"/>
    <w:pPr>
      <w:ind w:left="425" w:hanging="425"/>
    </w:pPr>
  </w:style>
  <w:style w:type="paragraph" w:styleId="24">
    <w:name w:val="List 2"/>
    <w:basedOn w:val="a4"/>
    <w:rsid w:val="004103E0"/>
    <w:pPr>
      <w:ind w:left="851" w:hanging="425"/>
    </w:pPr>
  </w:style>
  <w:style w:type="paragraph" w:styleId="34">
    <w:name w:val="List 3"/>
    <w:basedOn w:val="a4"/>
    <w:rsid w:val="004103E0"/>
    <w:pPr>
      <w:ind w:left="1276" w:hanging="425"/>
    </w:pPr>
  </w:style>
  <w:style w:type="paragraph" w:styleId="43">
    <w:name w:val="List 4"/>
    <w:basedOn w:val="a4"/>
    <w:rsid w:val="004103E0"/>
    <w:pPr>
      <w:ind w:left="1701" w:hanging="425"/>
    </w:pPr>
  </w:style>
  <w:style w:type="paragraph" w:styleId="52">
    <w:name w:val="List 5"/>
    <w:basedOn w:val="a4"/>
    <w:rsid w:val="004103E0"/>
    <w:pPr>
      <w:ind w:left="2126" w:hanging="425"/>
    </w:pPr>
  </w:style>
  <w:style w:type="paragraph" w:styleId="afffa">
    <w:name w:val="table of authorities"/>
    <w:basedOn w:val="a4"/>
    <w:next w:val="a4"/>
    <w:semiHidden/>
    <w:rsid w:val="004103E0"/>
    <w:pPr>
      <w:ind w:left="200" w:hanging="200"/>
    </w:pPr>
  </w:style>
  <w:style w:type="paragraph" w:styleId="afffb">
    <w:name w:val="toa heading"/>
    <w:basedOn w:val="a4"/>
    <w:next w:val="a4"/>
    <w:semiHidden/>
    <w:rsid w:val="004103E0"/>
    <w:pPr>
      <w:spacing w:before="180"/>
    </w:pPr>
    <w:rPr>
      <w:rFonts w:ascii="Arial" w:eastAsia="MS Gothic" w:hAnsi="Arial" w:cs="Arial"/>
      <w:sz w:val="24"/>
      <w:szCs w:val="24"/>
    </w:rPr>
  </w:style>
  <w:style w:type="paragraph" w:styleId="20">
    <w:name w:val="List Bullet 2"/>
    <w:basedOn w:val="a4"/>
    <w:rsid w:val="004103E0"/>
    <w:pPr>
      <w:numPr>
        <w:numId w:val="1"/>
      </w:numPr>
    </w:pPr>
    <w:rPr>
      <w:rFonts w:ascii="Century" w:hAnsi="Century"/>
      <w:position w:val="2"/>
      <w:sz w:val="18"/>
    </w:rPr>
  </w:style>
  <w:style w:type="paragraph" w:styleId="30">
    <w:name w:val="List Bullet 3"/>
    <w:basedOn w:val="a4"/>
    <w:rsid w:val="004103E0"/>
    <w:pPr>
      <w:numPr>
        <w:numId w:val="2"/>
      </w:numPr>
    </w:pPr>
  </w:style>
  <w:style w:type="paragraph" w:styleId="40">
    <w:name w:val="List Bullet 4"/>
    <w:basedOn w:val="a4"/>
    <w:rsid w:val="004103E0"/>
    <w:pPr>
      <w:numPr>
        <w:numId w:val="3"/>
      </w:numPr>
    </w:pPr>
  </w:style>
  <w:style w:type="paragraph" w:styleId="50">
    <w:name w:val="List Bullet 5"/>
    <w:basedOn w:val="a4"/>
    <w:rsid w:val="004103E0"/>
    <w:pPr>
      <w:numPr>
        <w:numId w:val="4"/>
      </w:numPr>
    </w:pPr>
  </w:style>
  <w:style w:type="paragraph" w:styleId="25">
    <w:name w:val="List Continue 2"/>
    <w:basedOn w:val="a4"/>
    <w:rsid w:val="004103E0"/>
    <w:pPr>
      <w:spacing w:after="180"/>
      <w:ind w:left="850"/>
    </w:pPr>
  </w:style>
  <w:style w:type="paragraph" w:styleId="35">
    <w:name w:val="List Continue 3"/>
    <w:basedOn w:val="a4"/>
    <w:rsid w:val="004103E0"/>
    <w:pPr>
      <w:spacing w:after="180"/>
      <w:ind w:left="1275"/>
    </w:pPr>
  </w:style>
  <w:style w:type="paragraph" w:styleId="44">
    <w:name w:val="List Continue 4"/>
    <w:basedOn w:val="a4"/>
    <w:rsid w:val="004103E0"/>
    <w:pPr>
      <w:spacing w:after="180"/>
      <w:ind w:left="1700"/>
    </w:pPr>
  </w:style>
  <w:style w:type="paragraph" w:styleId="53">
    <w:name w:val="List Continue 5"/>
    <w:basedOn w:val="a4"/>
    <w:rsid w:val="004103E0"/>
    <w:pPr>
      <w:spacing w:after="180"/>
      <w:ind w:left="2125"/>
    </w:pPr>
  </w:style>
  <w:style w:type="paragraph" w:styleId="afffc">
    <w:name w:val="Note Heading"/>
    <w:basedOn w:val="a4"/>
    <w:next w:val="a4"/>
    <w:rsid w:val="004103E0"/>
    <w:pPr>
      <w:jc w:val="center"/>
    </w:pPr>
  </w:style>
  <w:style w:type="paragraph" w:styleId="afffd">
    <w:name w:val="footnote text"/>
    <w:basedOn w:val="a4"/>
    <w:semiHidden/>
    <w:rsid w:val="004103E0"/>
    <w:pPr>
      <w:snapToGrid w:val="0"/>
    </w:pPr>
  </w:style>
  <w:style w:type="paragraph" w:styleId="afffe">
    <w:name w:val="Closing"/>
    <w:basedOn w:val="a4"/>
    <w:rsid w:val="004103E0"/>
    <w:pPr>
      <w:jc w:val="right"/>
    </w:pPr>
  </w:style>
  <w:style w:type="paragraph" w:styleId="affff">
    <w:name w:val="Document Map"/>
    <w:basedOn w:val="a4"/>
    <w:semiHidden/>
    <w:rsid w:val="004103E0"/>
    <w:pPr>
      <w:shd w:val="clear" w:color="auto" w:fill="000080"/>
    </w:pPr>
    <w:rPr>
      <w:rFonts w:ascii="Arial" w:eastAsia="MS Gothic" w:hAnsi="Arial"/>
    </w:rPr>
  </w:style>
  <w:style w:type="paragraph" w:styleId="affff0">
    <w:name w:val="envelope return"/>
    <w:basedOn w:val="a4"/>
    <w:rsid w:val="004103E0"/>
    <w:pPr>
      <w:snapToGrid w:val="0"/>
    </w:pPr>
    <w:rPr>
      <w:rFonts w:ascii="Arial" w:hAnsi="Arial" w:cs="Arial"/>
    </w:rPr>
  </w:style>
  <w:style w:type="paragraph" w:styleId="45">
    <w:name w:val="index 4"/>
    <w:basedOn w:val="a4"/>
    <w:next w:val="a4"/>
    <w:autoRedefine/>
    <w:semiHidden/>
    <w:rsid w:val="004103E0"/>
    <w:pPr>
      <w:ind w:left="800" w:hanging="200"/>
    </w:pPr>
  </w:style>
  <w:style w:type="paragraph" w:styleId="54">
    <w:name w:val="index 5"/>
    <w:basedOn w:val="a4"/>
    <w:next w:val="a4"/>
    <w:autoRedefine/>
    <w:semiHidden/>
    <w:rsid w:val="004103E0"/>
    <w:pPr>
      <w:ind w:left="1000" w:hanging="200"/>
    </w:pPr>
  </w:style>
  <w:style w:type="paragraph" w:styleId="60">
    <w:name w:val="index 6"/>
    <w:basedOn w:val="a4"/>
    <w:next w:val="a4"/>
    <w:autoRedefine/>
    <w:semiHidden/>
    <w:rsid w:val="004103E0"/>
    <w:pPr>
      <w:ind w:left="1200" w:hanging="200"/>
    </w:pPr>
  </w:style>
  <w:style w:type="paragraph" w:styleId="70">
    <w:name w:val="index 7"/>
    <w:basedOn w:val="a4"/>
    <w:next w:val="a4"/>
    <w:autoRedefine/>
    <w:semiHidden/>
    <w:rsid w:val="004103E0"/>
    <w:pPr>
      <w:ind w:left="1400" w:hanging="200"/>
    </w:pPr>
  </w:style>
  <w:style w:type="paragraph" w:styleId="80">
    <w:name w:val="index 8"/>
    <w:basedOn w:val="a4"/>
    <w:next w:val="a4"/>
    <w:autoRedefine/>
    <w:semiHidden/>
    <w:rsid w:val="004103E0"/>
    <w:pPr>
      <w:ind w:left="1600" w:hanging="200"/>
    </w:pPr>
  </w:style>
  <w:style w:type="paragraph" w:styleId="90">
    <w:name w:val="index 9"/>
    <w:basedOn w:val="a4"/>
    <w:next w:val="a4"/>
    <w:autoRedefine/>
    <w:semiHidden/>
    <w:rsid w:val="004103E0"/>
    <w:pPr>
      <w:ind w:left="1800" w:hanging="200"/>
    </w:pPr>
  </w:style>
  <w:style w:type="paragraph" w:styleId="affff1">
    <w:name w:val="Signature"/>
    <w:basedOn w:val="a4"/>
    <w:rsid w:val="004103E0"/>
    <w:pPr>
      <w:jc w:val="right"/>
    </w:pPr>
  </w:style>
  <w:style w:type="paragraph" w:styleId="affff2">
    <w:name w:val="table of figures"/>
    <w:basedOn w:val="a4"/>
    <w:next w:val="a4"/>
    <w:semiHidden/>
    <w:rsid w:val="004103E0"/>
  </w:style>
  <w:style w:type="paragraph" w:styleId="affff3">
    <w:name w:val="Balloon Text"/>
    <w:basedOn w:val="a4"/>
    <w:semiHidden/>
    <w:rsid w:val="004103E0"/>
    <w:rPr>
      <w:rFonts w:ascii="Arial" w:eastAsia="MS Gothic" w:hAnsi="Arial"/>
      <w:sz w:val="18"/>
      <w:szCs w:val="18"/>
    </w:rPr>
  </w:style>
  <w:style w:type="paragraph" w:styleId="2">
    <w:name w:val="List Number 2"/>
    <w:basedOn w:val="a4"/>
    <w:rsid w:val="004103E0"/>
    <w:pPr>
      <w:numPr>
        <w:numId w:val="5"/>
      </w:numPr>
    </w:pPr>
  </w:style>
  <w:style w:type="paragraph" w:styleId="3">
    <w:name w:val="List Number 3"/>
    <w:basedOn w:val="a4"/>
    <w:rsid w:val="004103E0"/>
    <w:pPr>
      <w:numPr>
        <w:numId w:val="6"/>
      </w:numPr>
    </w:pPr>
  </w:style>
  <w:style w:type="paragraph" w:styleId="4">
    <w:name w:val="List Number 4"/>
    <w:basedOn w:val="a4"/>
    <w:rsid w:val="004103E0"/>
    <w:pPr>
      <w:numPr>
        <w:numId w:val="7"/>
      </w:numPr>
    </w:pPr>
  </w:style>
  <w:style w:type="paragraph" w:styleId="5">
    <w:name w:val="List Number 5"/>
    <w:basedOn w:val="a4"/>
    <w:rsid w:val="004103E0"/>
    <w:pPr>
      <w:numPr>
        <w:numId w:val="8"/>
      </w:numPr>
    </w:pPr>
  </w:style>
  <w:style w:type="paragraph" w:styleId="affff4">
    <w:name w:val="E-mail Signature"/>
    <w:basedOn w:val="a4"/>
    <w:rsid w:val="004103E0"/>
  </w:style>
  <w:style w:type="paragraph" w:styleId="affff5">
    <w:name w:val="Date"/>
    <w:basedOn w:val="a4"/>
    <w:next w:val="a4"/>
    <w:rsid w:val="004103E0"/>
  </w:style>
  <w:style w:type="paragraph" w:styleId="affff6">
    <w:name w:val="Normal (Web)"/>
    <w:basedOn w:val="a4"/>
    <w:uiPriority w:val="99"/>
    <w:rsid w:val="004103E0"/>
    <w:rPr>
      <w:sz w:val="24"/>
      <w:szCs w:val="24"/>
    </w:rPr>
  </w:style>
  <w:style w:type="paragraph" w:styleId="affff7">
    <w:name w:val="Normal Indent"/>
    <w:basedOn w:val="a4"/>
    <w:rsid w:val="004103E0"/>
    <w:pPr>
      <w:ind w:left="851"/>
    </w:pPr>
  </w:style>
  <w:style w:type="paragraph" w:styleId="affff8">
    <w:name w:val="Title"/>
    <w:basedOn w:val="a4"/>
    <w:qFormat/>
    <w:rsid w:val="004103E0"/>
    <w:pPr>
      <w:spacing w:before="240" w:after="120"/>
      <w:jc w:val="center"/>
      <w:outlineLvl w:val="0"/>
    </w:pPr>
    <w:rPr>
      <w:rFonts w:ascii="Arial" w:eastAsia="MS Gothic" w:hAnsi="Arial" w:cs="Arial"/>
      <w:sz w:val="32"/>
      <w:szCs w:val="32"/>
    </w:rPr>
  </w:style>
  <w:style w:type="paragraph" w:styleId="affff9">
    <w:name w:val="Subtitle"/>
    <w:basedOn w:val="a4"/>
    <w:qFormat/>
    <w:rsid w:val="004103E0"/>
    <w:pPr>
      <w:jc w:val="center"/>
      <w:outlineLvl w:val="1"/>
    </w:pPr>
    <w:rPr>
      <w:rFonts w:ascii="Arial" w:eastAsia="MS Gothic" w:hAnsi="Arial" w:cs="Arial"/>
      <w:sz w:val="24"/>
      <w:szCs w:val="24"/>
    </w:rPr>
  </w:style>
  <w:style w:type="paragraph" w:styleId="affffa">
    <w:name w:val="endnote text"/>
    <w:basedOn w:val="a4"/>
    <w:semiHidden/>
    <w:rsid w:val="004103E0"/>
    <w:pPr>
      <w:snapToGrid w:val="0"/>
    </w:pPr>
  </w:style>
  <w:style w:type="paragraph" w:styleId="26">
    <w:name w:val="Body Text 2"/>
    <w:basedOn w:val="a4"/>
    <w:rsid w:val="004103E0"/>
    <w:pPr>
      <w:spacing w:line="480" w:lineRule="auto"/>
    </w:pPr>
  </w:style>
  <w:style w:type="paragraph" w:styleId="36">
    <w:name w:val="Body Text 3"/>
    <w:basedOn w:val="a4"/>
    <w:rsid w:val="004103E0"/>
    <w:rPr>
      <w:sz w:val="16"/>
      <w:szCs w:val="16"/>
    </w:rPr>
  </w:style>
  <w:style w:type="paragraph" w:styleId="affffb">
    <w:name w:val="Body Text Indent"/>
    <w:basedOn w:val="a4"/>
    <w:rsid w:val="004103E0"/>
    <w:pPr>
      <w:ind w:left="851"/>
    </w:pPr>
  </w:style>
  <w:style w:type="paragraph" w:styleId="27">
    <w:name w:val="Body Text Indent 2"/>
    <w:basedOn w:val="a4"/>
    <w:rsid w:val="004103E0"/>
    <w:pPr>
      <w:spacing w:line="480" w:lineRule="auto"/>
      <w:ind w:left="851"/>
    </w:pPr>
  </w:style>
  <w:style w:type="paragraph" w:styleId="37">
    <w:name w:val="Body Text Indent 3"/>
    <w:basedOn w:val="a4"/>
    <w:rsid w:val="004103E0"/>
    <w:pPr>
      <w:ind w:left="851"/>
    </w:pPr>
    <w:rPr>
      <w:sz w:val="16"/>
      <w:szCs w:val="16"/>
    </w:rPr>
  </w:style>
  <w:style w:type="paragraph" w:styleId="affffc">
    <w:name w:val="Body Text First Indent"/>
    <w:basedOn w:val="a5"/>
    <w:rsid w:val="004103E0"/>
    <w:pPr>
      <w:overflowPunct w:val="0"/>
      <w:ind w:firstLine="210"/>
    </w:pPr>
  </w:style>
  <w:style w:type="paragraph" w:styleId="28">
    <w:name w:val="Body Text First Indent 2"/>
    <w:basedOn w:val="affffb"/>
    <w:rsid w:val="004103E0"/>
    <w:pPr>
      <w:ind w:firstLine="210"/>
    </w:pPr>
  </w:style>
  <w:style w:type="paragraph" w:styleId="55">
    <w:name w:val="toc 5"/>
    <w:basedOn w:val="a4"/>
    <w:next w:val="a4"/>
    <w:autoRedefine/>
    <w:uiPriority w:val="39"/>
    <w:rsid w:val="004103E0"/>
    <w:pPr>
      <w:ind w:left="800"/>
    </w:pPr>
  </w:style>
  <w:style w:type="paragraph" w:styleId="61">
    <w:name w:val="toc 6"/>
    <w:basedOn w:val="a4"/>
    <w:next w:val="a4"/>
    <w:autoRedefine/>
    <w:uiPriority w:val="39"/>
    <w:rsid w:val="004103E0"/>
    <w:pPr>
      <w:ind w:left="1000"/>
    </w:pPr>
  </w:style>
  <w:style w:type="paragraph" w:styleId="71">
    <w:name w:val="toc 7"/>
    <w:basedOn w:val="a4"/>
    <w:next w:val="a4"/>
    <w:autoRedefine/>
    <w:uiPriority w:val="39"/>
    <w:rsid w:val="004103E0"/>
    <w:pPr>
      <w:ind w:left="1200"/>
    </w:pPr>
  </w:style>
  <w:style w:type="paragraph" w:styleId="81">
    <w:name w:val="toc 8"/>
    <w:basedOn w:val="a4"/>
    <w:next w:val="a4"/>
    <w:autoRedefine/>
    <w:uiPriority w:val="39"/>
    <w:rsid w:val="004103E0"/>
    <w:pPr>
      <w:ind w:left="1400"/>
    </w:pPr>
  </w:style>
  <w:style w:type="paragraph" w:styleId="91">
    <w:name w:val="toc 9"/>
    <w:basedOn w:val="a4"/>
    <w:next w:val="a4"/>
    <w:autoRedefine/>
    <w:uiPriority w:val="39"/>
    <w:rsid w:val="004103E0"/>
    <w:pPr>
      <w:ind w:left="1600"/>
    </w:pPr>
  </w:style>
  <w:style w:type="paragraph" w:customStyle="1" w:styleId="affffd">
    <w:name w:val="第一インデント"/>
    <w:basedOn w:val="a4"/>
    <w:link w:val="affffe"/>
    <w:rsid w:val="004103E0"/>
    <w:pPr>
      <w:overflowPunct/>
      <w:ind w:left="312" w:right="312" w:firstLine="181"/>
      <w:jc w:val="both"/>
    </w:pPr>
    <w:rPr>
      <w:rFonts w:ascii="Century" w:hAnsi="Century"/>
      <w:kern w:val="18"/>
      <w:position w:val="2"/>
      <w:sz w:val="18"/>
    </w:rPr>
  </w:style>
  <w:style w:type="character" w:customStyle="1" w:styleId="affffe">
    <w:name w:val="第一インデント (文字)"/>
    <w:link w:val="affffd"/>
    <w:rsid w:val="004103E0"/>
    <w:rPr>
      <w:kern w:val="18"/>
      <w:position w:val="2"/>
      <w:sz w:val="18"/>
    </w:rPr>
  </w:style>
  <w:style w:type="paragraph" w:customStyle="1" w:styleId="a3">
    <w:name w:val="・箇条書き＋第二インデント"/>
    <w:basedOn w:val="a4"/>
    <w:rsid w:val="004103E0"/>
    <w:pPr>
      <w:numPr>
        <w:numId w:val="9"/>
      </w:numPr>
      <w:tabs>
        <w:tab w:val="clear" w:pos="672"/>
        <w:tab w:val="left" w:pos="540"/>
        <w:tab w:val="left" w:pos="900"/>
        <w:tab w:val="left" w:pos="1260"/>
        <w:tab w:val="left" w:pos="1620"/>
      </w:tabs>
      <w:overflowPunct/>
      <w:ind w:left="908" w:right="312" w:hanging="199"/>
      <w:jc w:val="both"/>
    </w:pPr>
    <w:rPr>
      <w:rFonts w:ascii="Century" w:hAnsi="Century"/>
      <w:kern w:val="18"/>
      <w:position w:val="2"/>
      <w:sz w:val="18"/>
    </w:rPr>
  </w:style>
  <w:style w:type="character" w:styleId="afffff">
    <w:name w:val="annotation reference"/>
    <w:semiHidden/>
    <w:unhideWhenUsed/>
    <w:rsid w:val="004103E0"/>
    <w:rPr>
      <w:sz w:val="18"/>
      <w:szCs w:val="18"/>
    </w:rPr>
  </w:style>
  <w:style w:type="paragraph" w:customStyle="1" w:styleId="afffff0">
    <w:name w:val="注＋第一インデント"/>
    <w:basedOn w:val="a4"/>
    <w:rsid w:val="004103E0"/>
    <w:pPr>
      <w:overflowPunct/>
      <w:ind w:left="669" w:right="312" w:hanging="357"/>
      <w:jc w:val="both"/>
    </w:pPr>
    <w:rPr>
      <w:rFonts w:ascii="Arial" w:eastAsia="MS Gothic" w:hAnsi="Arial"/>
      <w:kern w:val="18"/>
      <w:position w:val="2"/>
      <w:sz w:val="18"/>
    </w:rPr>
  </w:style>
  <w:style w:type="character" w:styleId="afffff1">
    <w:name w:val="Hyperlink"/>
    <w:uiPriority w:val="99"/>
    <w:unhideWhenUsed/>
    <w:rsid w:val="004103E0"/>
    <w:rPr>
      <w:color w:val="0000FF"/>
      <w:u w:val="single"/>
    </w:rPr>
  </w:style>
  <w:style w:type="paragraph" w:customStyle="1" w:styleId="1pt">
    <w:name w:val="スタイル 図表番号 + 文字位置上げる  1 pt"/>
    <w:basedOn w:val="aff4"/>
    <w:rsid w:val="004103E0"/>
    <w:rPr>
      <w:b w:val="0"/>
      <w:position w:val="2"/>
    </w:rPr>
  </w:style>
  <w:style w:type="paragraph" w:customStyle="1" w:styleId="0pt0pt1pt">
    <w:name w:val="スタイル 図表番号 + 段落前 :  0 pt 段落後 :  0 pt 文字位置上げる  1 pt"/>
    <w:basedOn w:val="aff4"/>
    <w:rsid w:val="004103E0"/>
    <w:pPr>
      <w:spacing w:before="0" w:after="0"/>
    </w:pPr>
    <w:rPr>
      <w:rFonts w:cs="MS Mincho"/>
      <w:b w:val="0"/>
      <w:position w:val="2"/>
    </w:rPr>
  </w:style>
  <w:style w:type="table" w:styleId="afffff2">
    <w:name w:val="Table Grid"/>
    <w:basedOn w:val="a8"/>
    <w:uiPriority w:val="59"/>
    <w:rsid w:val="0041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mm028">
    <w:name w:val="スタイル 表本文 + 左 :  0 mm 右  0.28 字"/>
    <w:basedOn w:val="af6"/>
    <w:rsid w:val="004103E0"/>
    <w:pPr>
      <w:ind w:left="0" w:rightChars="28" w:right="56"/>
    </w:pPr>
    <w:rPr>
      <w:rFonts w:cs="MS Mincho"/>
    </w:rPr>
  </w:style>
  <w:style w:type="paragraph" w:customStyle="1" w:styleId="Century13pt">
    <w:name w:val="スタイル 本文 + Century 行間 :  固定値 13 pt"/>
    <w:basedOn w:val="a5"/>
    <w:rsid w:val="004103E0"/>
    <w:pPr>
      <w:spacing w:line="240" w:lineRule="exact"/>
    </w:pPr>
    <w:rPr>
      <w:rFonts w:cs="MS Mincho"/>
    </w:rPr>
  </w:style>
  <w:style w:type="paragraph" w:customStyle="1" w:styleId="afffff3">
    <w:name w:val="注意書き"/>
    <w:basedOn w:val="a5"/>
    <w:rsid w:val="004103E0"/>
    <w:rPr>
      <w:rFonts w:ascii="Arial" w:eastAsia="MS Gothic" w:hAnsi="Arial"/>
    </w:rPr>
  </w:style>
  <w:style w:type="paragraph" w:customStyle="1" w:styleId="afffff4">
    <w:name w:val="製品名"/>
    <w:basedOn w:val="ab"/>
    <w:qFormat/>
    <w:rsid w:val="004103E0"/>
    <w:pPr>
      <w:autoSpaceDE w:val="0"/>
      <w:autoSpaceDN w:val="0"/>
      <w:spacing w:line="240" w:lineRule="auto"/>
      <w:jc w:val="left"/>
    </w:pPr>
    <w:rPr>
      <w:sz w:val="28"/>
      <w:szCs w:val="28"/>
    </w:rPr>
  </w:style>
  <w:style w:type="paragraph" w:customStyle="1" w:styleId="afffff5">
    <w:name w:val="文書番号＋ドキュメント名"/>
    <w:basedOn w:val="a5"/>
    <w:qFormat/>
    <w:rsid w:val="004103E0"/>
    <w:pPr>
      <w:ind w:firstLine="0"/>
    </w:pPr>
    <w:rPr>
      <w:rFonts w:ascii="Arial" w:eastAsia="MS Gothic" w:hAnsi="Arial"/>
      <w:sz w:val="24"/>
      <w:szCs w:val="24"/>
    </w:rPr>
  </w:style>
  <w:style w:type="paragraph" w:customStyle="1" w:styleId="afffff6">
    <w:name w:val="注意事項タイトル"/>
    <w:basedOn w:val="a4"/>
    <w:qFormat/>
    <w:rsid w:val="004103E0"/>
    <w:pPr>
      <w:jc w:val="center"/>
    </w:pPr>
    <w:rPr>
      <w:rFonts w:ascii="Arial" w:eastAsia="MS Gothic" w:hAnsi="Arial"/>
      <w:sz w:val="32"/>
    </w:rPr>
  </w:style>
  <w:style w:type="paragraph" w:customStyle="1" w:styleId="12">
    <w:name w:val="注1："/>
    <w:basedOn w:val="afffff3"/>
    <w:qFormat/>
    <w:rsid w:val="004103E0"/>
    <w:pPr>
      <w:ind w:left="450" w:hangingChars="250" w:hanging="450"/>
    </w:pPr>
  </w:style>
  <w:style w:type="paragraph" w:customStyle="1" w:styleId="afffff7">
    <w:name w:val="注："/>
    <w:basedOn w:val="afffff3"/>
    <w:qFormat/>
    <w:rsid w:val="004103E0"/>
    <w:pPr>
      <w:ind w:left="360" w:hangingChars="200" w:hanging="360"/>
    </w:pPr>
  </w:style>
  <w:style w:type="paragraph" w:customStyle="1" w:styleId="afffff8">
    <w:name w:val="表本文 + 中央揃え"/>
    <w:basedOn w:val="af6"/>
    <w:rsid w:val="004103E0"/>
    <w:pPr>
      <w:jc w:val="center"/>
    </w:pPr>
    <w:rPr>
      <w:rFonts w:cs="MS Mincho"/>
    </w:rPr>
  </w:style>
  <w:style w:type="paragraph" w:customStyle="1" w:styleId="afffff9">
    <w:name w:val="表本文＋中央揃え"/>
    <w:basedOn w:val="af6"/>
    <w:qFormat/>
    <w:rsid w:val="004103E0"/>
    <w:pPr>
      <w:jc w:val="center"/>
    </w:pPr>
  </w:style>
  <w:style w:type="paragraph" w:customStyle="1" w:styleId="afffffa">
    <w:name w:val="図"/>
    <w:basedOn w:val="a4"/>
    <w:qFormat/>
    <w:rsid w:val="004103E0"/>
    <w:pPr>
      <w:spacing w:beforeLines="100" w:afterLines="100" w:line="240" w:lineRule="auto"/>
      <w:jc w:val="center"/>
    </w:pPr>
    <w:rPr>
      <w:noProof/>
    </w:rPr>
  </w:style>
  <w:style w:type="paragraph" w:customStyle="1" w:styleId="E">
    <w:name w:val="本文E"/>
    <w:basedOn w:val="a5"/>
    <w:qFormat/>
    <w:rsid w:val="00437265"/>
    <w:pPr>
      <w:ind w:firstLine="0"/>
    </w:pPr>
    <w:rPr>
      <w:rFonts w:ascii="Arial" w:eastAsia="Arial" w:hAnsi="Arial" w:cs="Arial"/>
      <w:sz w:val="22"/>
      <w:szCs w:val="22"/>
      <w:lang w:eastAsia="ko-KR"/>
    </w:rPr>
  </w:style>
  <w:style w:type="paragraph" w:customStyle="1" w:styleId="E0">
    <w:name w:val="注：E"/>
    <w:basedOn w:val="1E"/>
    <w:qFormat/>
    <w:rsid w:val="004103E0"/>
    <w:pPr>
      <w:ind w:left="468" w:hangingChars="260" w:hanging="468"/>
    </w:pPr>
  </w:style>
  <w:style w:type="paragraph" w:customStyle="1" w:styleId="1E">
    <w:name w:val="注1：E"/>
    <w:basedOn w:val="12"/>
    <w:qFormat/>
    <w:rsid w:val="004103E0"/>
    <w:pPr>
      <w:ind w:left="630" w:hangingChars="350" w:hanging="630"/>
    </w:pPr>
  </w:style>
  <w:style w:type="paragraph" w:customStyle="1" w:styleId="Arial10pt">
    <w:name w:val="スタイル 本文インデントなし + (英数字) Arial (日) ＭＳ ゴシック 10 pt"/>
    <w:basedOn w:val="aff6"/>
    <w:rsid w:val="00307EE4"/>
    <w:pPr>
      <w:tabs>
        <w:tab w:val="left" w:pos="533"/>
      </w:tabs>
    </w:pPr>
    <w:rPr>
      <w:rFonts w:ascii="Arial" w:eastAsia="MS Gothic" w:hAnsi="Arial"/>
      <w:sz w:val="20"/>
    </w:rPr>
  </w:style>
  <w:style w:type="paragraph" w:styleId="afffffb">
    <w:name w:val="List Paragraph"/>
    <w:basedOn w:val="a4"/>
    <w:link w:val="Char2"/>
    <w:uiPriority w:val="34"/>
    <w:qFormat/>
    <w:rsid w:val="00797162"/>
    <w:pPr>
      <w:ind w:leftChars="400" w:left="800"/>
    </w:pPr>
  </w:style>
  <w:style w:type="paragraph" w:styleId="afffffc">
    <w:name w:val="Revision"/>
    <w:hidden/>
    <w:uiPriority w:val="99"/>
    <w:semiHidden/>
    <w:rsid w:val="000D671F"/>
    <w:rPr>
      <w:rFonts w:ascii="Times New Roman" w:hAnsi="Times New Roman"/>
    </w:rPr>
  </w:style>
  <w:style w:type="character" w:customStyle="1" w:styleId="tempmark">
    <w:name w:val="tempmark"/>
    <w:basedOn w:val="a7"/>
    <w:rsid w:val="00584AE2"/>
  </w:style>
  <w:style w:type="character" w:customStyle="1" w:styleId="Char">
    <w:name w:val="본문 Char"/>
    <w:basedOn w:val="a7"/>
    <w:link w:val="a5"/>
    <w:uiPriority w:val="99"/>
    <w:locked/>
    <w:rsid w:val="008B60EC"/>
    <w:rPr>
      <w:position w:val="2"/>
      <w:sz w:val="18"/>
    </w:rPr>
  </w:style>
  <w:style w:type="character" w:customStyle="1" w:styleId="3Char">
    <w:name w:val="제목 3 Char"/>
    <w:basedOn w:val="a7"/>
    <w:link w:val="31"/>
    <w:rsid w:val="00BC40C9"/>
    <w:rPr>
      <w:rFonts w:ascii="현대체Light" w:eastAsia="현대체Light" w:hAnsi="현대체Light" w:cs="Arial"/>
      <w:b/>
      <w:color w:val="000000" w:themeColor="text1"/>
      <w:sz w:val="22"/>
      <w:szCs w:val="22"/>
      <w:lang w:eastAsia="ko-KR"/>
    </w:rPr>
  </w:style>
  <w:style w:type="character" w:styleId="afffffd">
    <w:name w:val="Placeholder Text"/>
    <w:basedOn w:val="a7"/>
    <w:uiPriority w:val="99"/>
    <w:semiHidden/>
    <w:rsid w:val="00AA063E"/>
    <w:rPr>
      <w:color w:val="808080"/>
    </w:rPr>
  </w:style>
  <w:style w:type="paragraph" w:customStyle="1" w:styleId="a1">
    <w:name w:val="표"/>
    <w:link w:val="Char3"/>
    <w:qFormat/>
    <w:rsid w:val="00E57D42"/>
    <w:pPr>
      <w:numPr>
        <w:numId w:val="15"/>
      </w:numPr>
    </w:pPr>
    <w:rPr>
      <w:rFonts w:ascii="Arial" w:eastAsia="Arial" w:hAnsi="Arial" w:cs="Arial"/>
      <w:position w:val="2"/>
      <w:sz w:val="18"/>
      <w:szCs w:val="18"/>
      <w:lang w:eastAsia="ko-KR"/>
    </w:rPr>
  </w:style>
  <w:style w:type="character" w:customStyle="1" w:styleId="Char3">
    <w:name w:val="표 Char"/>
    <w:basedOn w:val="a7"/>
    <w:link w:val="a1"/>
    <w:rsid w:val="00E57D42"/>
    <w:rPr>
      <w:rFonts w:ascii="Arial" w:eastAsia="Arial" w:hAnsi="Arial" w:cs="Arial"/>
      <w:position w:val="2"/>
      <w:sz w:val="18"/>
      <w:szCs w:val="18"/>
      <w:lang w:eastAsia="ko-KR"/>
    </w:rPr>
  </w:style>
  <w:style w:type="paragraph" w:customStyle="1" w:styleId="afffffe">
    <w:name w:val="표(간격없이)"/>
    <w:basedOn w:val="af6"/>
    <w:link w:val="Char4"/>
    <w:qFormat/>
    <w:rsid w:val="00A244B2"/>
    <w:pPr>
      <w:overflowPunct w:val="0"/>
      <w:spacing w:line="240" w:lineRule="auto"/>
    </w:pPr>
    <w:rPr>
      <w:rFonts w:eastAsia="현대체 Medium" w:cs="Arial"/>
    </w:rPr>
  </w:style>
  <w:style w:type="character" w:customStyle="1" w:styleId="Char1">
    <w:name w:val="表本文 Char"/>
    <w:basedOn w:val="a7"/>
    <w:link w:val="af6"/>
    <w:rsid w:val="00A244B2"/>
    <w:rPr>
      <w:rFonts w:ascii="Arial" w:eastAsia="MS Gothic" w:hAnsi="Arial"/>
      <w:position w:val="2"/>
      <w:sz w:val="18"/>
    </w:rPr>
  </w:style>
  <w:style w:type="character" w:customStyle="1" w:styleId="Char4">
    <w:name w:val="표(간격없이) Char"/>
    <w:basedOn w:val="Char1"/>
    <w:link w:val="afffffe"/>
    <w:rsid w:val="00A244B2"/>
    <w:rPr>
      <w:rFonts w:ascii="Arial" w:eastAsia="현대체 Medium" w:hAnsi="Arial" w:cs="Arial"/>
      <w:position w:val="2"/>
      <w:sz w:val="18"/>
    </w:rPr>
  </w:style>
  <w:style w:type="character" w:customStyle="1" w:styleId="13">
    <w:name w:val="확인되지 않은 멘션1"/>
    <w:basedOn w:val="a7"/>
    <w:uiPriority w:val="99"/>
    <w:semiHidden/>
    <w:unhideWhenUsed/>
    <w:rsid w:val="00155CC9"/>
    <w:rPr>
      <w:color w:val="605E5C"/>
      <w:shd w:val="clear" w:color="auto" w:fill="E1DFDD"/>
    </w:rPr>
  </w:style>
  <w:style w:type="character" w:customStyle="1" w:styleId="Char0">
    <w:name w:val="바닥글 Char"/>
    <w:basedOn w:val="a7"/>
    <w:link w:val="aa"/>
    <w:rsid w:val="00E1624A"/>
    <w:rPr>
      <w:rFonts w:ascii="Arial" w:eastAsia="MS Gothic" w:hAnsi="Arial"/>
      <w:sz w:val="18"/>
    </w:rPr>
  </w:style>
  <w:style w:type="table" w:customStyle="1" w:styleId="14">
    <w:name w:val="표 구분선1"/>
    <w:basedOn w:val="a8"/>
    <w:next w:val="afffff2"/>
    <w:rsid w:val="00E35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목록 단락 Char"/>
    <w:basedOn w:val="a7"/>
    <w:link w:val="afffffb"/>
    <w:uiPriority w:val="34"/>
    <w:rsid w:val="00100C1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0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7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0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9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1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0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70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6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755624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5006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997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18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164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8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3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98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91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98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7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5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26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8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9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7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6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7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389219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73256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5706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721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962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45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6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7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8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8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9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1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0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8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6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myheatsinks.com/calculate/thermal-resistance-plate-fin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hyperlink" Target="https://www.smlease.com/entries/thermal-design/how-to-select-a-heat-sink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kayama%20Naoe\Desktop\00_&#12523;&#12493;&#12469;&#12473;&#20316;&#26989;\01&#33521;_&#12489;&#12461;&#12517;&#12513;&#12531;&#12488;E\&#35215;&#21063;&#12501;&#12449;&#12452;&#12523;_20150831.dotx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3C64F-D6A0-456C-81C9-5584A45F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規則ファイル_20150831.dotx</Template>
  <TotalTime>6</TotalTime>
  <Pages>94</Pages>
  <Words>13485</Words>
  <Characters>76866</Characters>
  <Application>Microsoft Office Word</Application>
  <DocSecurity>0</DocSecurity>
  <Lines>640</Lines>
  <Paragraphs>180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HDS 템플릿</vt:lpstr>
      <vt:lpstr>Industrial Applications Functional Safety Reference Document: Safety Concept</vt:lpstr>
      <vt:lpstr>R8C/35Cグループ</vt:lpstr>
    </vt:vector>
  </TitlesOfParts>
  <Company/>
  <LinksUpToDate>false</LinksUpToDate>
  <CharactersWithSpaces>90171</CharactersWithSpaces>
  <SharedDoc>false</SharedDoc>
  <HLinks>
    <vt:vector size="18" baseType="variant">
      <vt:variant>
        <vt:i4>821375114</vt:i4>
      </vt:variant>
      <vt:variant>
        <vt:i4>-1</vt:i4>
      </vt:variant>
      <vt:variant>
        <vt:i4>2080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821375114</vt:i4>
      </vt:variant>
      <vt:variant>
        <vt:i4>-1</vt:i4>
      </vt:variant>
      <vt:variant>
        <vt:i4>2081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814887149</vt:i4>
      </vt:variant>
      <vt:variant>
        <vt:i4>-1</vt:i4>
      </vt:variant>
      <vt:variant>
        <vt:i4>2082</vt:i4>
      </vt:variant>
      <vt:variant>
        <vt:i4>1</vt:i4>
      </vt:variant>
      <vt:variant>
        <vt:lpwstr>C:\Documents and Settings\b1900078\My Documents\ロゴ\renesas_an_blue.emf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 템플릿</dc:title>
  <dc:subject>I1N0-SR18-0101</dc:subject>
  <dc:creator>Admin</dc:creator>
  <cp:keywords/>
  <dc:description/>
  <cp:lastModifiedBy>한승한(Han, Seunghan)/선임연구원/제어플랫폼개발팀/HD현대로보틱스</cp:lastModifiedBy>
  <cp:revision>6</cp:revision>
  <cp:lastPrinted>2024-12-16T02:52:00Z</cp:lastPrinted>
  <dcterms:created xsi:type="dcterms:W3CDTF">2024-12-16T02:46:00Z</dcterms:created>
  <dcterms:modified xsi:type="dcterms:W3CDTF">2024-12-16T07:39:00Z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">
    <vt:lpwstr>Rev 1.10</vt:lpwstr>
  </property>
  <property fmtid="{D5CDD505-2E9C-101B-9397-08002B2CF9AE}" pid="3" name="日付">
    <vt:lpwstr>Nov 28, 2018</vt:lpwstr>
  </property>
  <property fmtid="{D5CDD505-2E9C-101B-9397-08002B2CF9AE}" pid="4" name="文書番号">
    <vt:lpwstr>I1N0-SR18-0101</vt:lpwstr>
  </property>
</Properties>
</file>