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230CF3FE" w14:textId="32FD4C9F" w:rsidR="0075426C" w:rsidRPr="00B95FC8" w:rsidRDefault="006818A3" w:rsidP="00960D47">
      <w:pPr>
        <w:pStyle w:val="afffff4"/>
        <w:rPr>
          <w:rFonts w:ascii="HD현대체 Bold" w:eastAsia="HD현대체 Bold" w:hAnsi="HD현대체 Bold"/>
          <w:color w:val="000000" w:themeColor="text1"/>
          <w:w w:val="90"/>
        </w:rPr>
      </w:pPr>
      <w:r w:rsidRPr="00B95FC8">
        <w:rPr>
          <w:rFonts w:ascii="HD현대체 Bold" w:eastAsia="HD현대체 Bold" w:hAnsi="HD현대체 Bold"/>
          <w:color w:val="000000" w:themeColor="text1"/>
          <w:w w:val="90"/>
          <w:lang w:eastAsia="ko-KR"/>
        </w:rPr>
        <w:t>[</w:t>
      </w:r>
      <w:r w:rsidR="00613020" w:rsidRPr="00B95FC8">
        <w:rPr>
          <w:rFonts w:ascii="HD현대체 Bold" w:eastAsia="HD현대체 Bold" w:hAnsi="HD현대체 Bold" w:hint="eastAsia"/>
          <w:color w:val="000000" w:themeColor="text1"/>
          <w:w w:val="90"/>
          <w:lang w:eastAsia="ko-KR"/>
        </w:rPr>
        <w:t>D</w:t>
      </w:r>
      <w:r w:rsidR="00613020" w:rsidRPr="00B95FC8">
        <w:rPr>
          <w:rFonts w:ascii="HD현대체 Bold" w:eastAsia="HD현대체 Bold" w:hAnsi="HD현대체 Bold"/>
          <w:color w:val="000000" w:themeColor="text1"/>
          <w:w w:val="90"/>
          <w:lang w:eastAsia="ko-KR"/>
        </w:rPr>
        <w:t>riveUnit</w:t>
      </w:r>
      <w:r w:rsidRPr="00B95FC8">
        <w:rPr>
          <w:rFonts w:ascii="HD현대체 Bold" w:eastAsia="HD현대체 Bold" w:hAnsi="HD현대체 Bold" w:hint="eastAsia"/>
          <w:color w:val="000000" w:themeColor="text1"/>
          <w:w w:val="90"/>
          <w:lang w:eastAsia="ko-KR"/>
        </w:rPr>
        <w:t>]</w:t>
      </w:r>
      <w:r w:rsidRPr="00B95FC8">
        <w:rPr>
          <w:rFonts w:ascii="HD현대체 Bold" w:eastAsia="HD현대체 Bold" w:hAnsi="HD현대체 Bold"/>
          <w:noProof/>
          <w:color w:val="000000" w:themeColor="text1"/>
          <w:lang w:eastAsia="ko-KR"/>
        </w:rPr>
        <w:t xml:space="preserve"> </w:t>
      </w:r>
      <w:r w:rsidR="00D50865" w:rsidRPr="00B95FC8">
        <w:rPr>
          <w:rFonts w:ascii="HD현대체 Bold" w:eastAsia="HD현대체 Bold" w:hAnsi="HD현대체 Bold"/>
          <w:noProof/>
          <w:color w:val="000000" w:themeColor="text1"/>
          <w:lang w:eastAsia="ko-K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D84E711" wp14:editId="21DDEA27">
                <wp:simplePos x="0" y="0"/>
                <wp:positionH relativeFrom="column">
                  <wp:posOffset>4712970</wp:posOffset>
                </wp:positionH>
                <wp:positionV relativeFrom="paragraph">
                  <wp:posOffset>60629</wp:posOffset>
                </wp:positionV>
                <wp:extent cx="1485900" cy="475615"/>
                <wp:effectExtent l="0" t="0" r="0" b="635"/>
                <wp:wrapNone/>
                <wp:docPr id="3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75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91A13F" w14:textId="168577FA" w:rsidR="00FC58CE" w:rsidRPr="00B95FC8" w:rsidRDefault="00FC58CE" w:rsidP="00E1624A">
                            <w:pPr>
                              <w:pStyle w:val="R"/>
                              <w:spacing w:line="240" w:lineRule="auto"/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</w:pPr>
                            <w:r w:rsidRPr="00B95FC8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[I2024011-01-HB2018]</w:t>
                            </w:r>
                          </w:p>
                          <w:p w14:paraId="09E3BE10" w14:textId="540E42CD" w:rsidR="00FC58CE" w:rsidRPr="00B95FC8" w:rsidRDefault="00FC58CE" w:rsidP="00E1624A">
                            <w:pPr>
                              <w:pStyle w:val="R"/>
                              <w:spacing w:line="240" w:lineRule="auto"/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</w:pPr>
                            <w:r w:rsidRPr="00B95FC8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V1.0</w:t>
                            </w:r>
                          </w:p>
                          <w:p w14:paraId="00FF2CEE" w14:textId="7029B639" w:rsidR="00FC58CE" w:rsidRPr="00B95FC8" w:rsidRDefault="00FC58CE" w:rsidP="00E1624A">
                            <w:pPr>
                              <w:pStyle w:val="R"/>
                              <w:spacing w:line="240" w:lineRule="auto"/>
                              <w:rPr>
                                <w:rFonts w:ascii="Cambria" w:eastAsia="HD현대체  Medium" w:hAnsi="Cambria"/>
                                <w:color w:val="000000" w:themeColor="text1"/>
                                <w:szCs w:val="18"/>
                              </w:rPr>
                            </w:pPr>
                            <w:r w:rsidRPr="00B95FC8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[</w:t>
                            </w:r>
                            <w:r w:rsidRPr="00B95FC8">
                              <w:rPr>
                                <w:rFonts w:ascii="Cambria" w:eastAsia="HD현대체  Medium" w:hAnsi="Cambria" w:hint="eastAsia"/>
                                <w:color w:val="000000" w:themeColor="text1"/>
                                <w:lang w:eastAsia="ko-KR"/>
                              </w:rPr>
                              <w:t>202</w:t>
                            </w:r>
                            <w:r w:rsidRPr="00B95FC8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4.12.16]</w:t>
                            </w:r>
                          </w:p>
                          <w:p w14:paraId="5F78B7CA" w14:textId="3F58CBDD" w:rsidR="00FC58CE" w:rsidRPr="0080626D" w:rsidRDefault="00FC58CE" w:rsidP="00B573BE">
                            <w:pPr>
                              <w:pStyle w:val="R"/>
                              <w:spacing w:line="240" w:lineRule="auto"/>
                              <w:rPr>
                                <w:rFonts w:ascii="현대체Medium" w:eastAsia="현대체Medium" w:hAnsi="현대체Medium"/>
                                <w:color w:val="0000FF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84E71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71.1pt;margin-top:4.75pt;width:117pt;height:37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" filled="f" stroked="f">
                <v:textbox inset="0,0,0,0">
                  <w:txbxContent>
                    <w:p w14:paraId="4C91A13F" w14:textId="168577FA" w:rsidR="00FC58CE" w:rsidRPr="00B95FC8" w:rsidRDefault="00FC58CE" w:rsidP="00E1624A">
                      <w:pPr>
                        <w:pStyle w:val="R"/>
                        <w:spacing w:line="240" w:lineRule="auto"/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</w:pPr>
                      <w:r w:rsidRPr="00B95FC8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[I2024011-01-HB2018]</w:t>
                      </w:r>
                    </w:p>
                    <w:p w14:paraId="09E3BE10" w14:textId="540E42CD" w:rsidR="00FC58CE" w:rsidRPr="00B95FC8" w:rsidRDefault="00FC58CE" w:rsidP="00E1624A">
                      <w:pPr>
                        <w:pStyle w:val="R"/>
                        <w:spacing w:line="240" w:lineRule="auto"/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</w:pPr>
                      <w:r w:rsidRPr="00B95FC8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V1.0</w:t>
                      </w:r>
                    </w:p>
                    <w:p w14:paraId="00FF2CEE" w14:textId="7029B639" w:rsidR="00FC58CE" w:rsidRPr="00B95FC8" w:rsidRDefault="00FC58CE" w:rsidP="00E1624A">
                      <w:pPr>
                        <w:pStyle w:val="R"/>
                        <w:spacing w:line="240" w:lineRule="auto"/>
                        <w:rPr>
                          <w:rFonts w:ascii="Cambria" w:eastAsia="HD현대체  Medium" w:hAnsi="Cambria"/>
                          <w:color w:val="000000" w:themeColor="text1"/>
                          <w:szCs w:val="18"/>
                        </w:rPr>
                      </w:pPr>
                      <w:r w:rsidRPr="00B95FC8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[</w:t>
                      </w:r>
                      <w:r w:rsidRPr="00B95FC8">
                        <w:rPr>
                          <w:rFonts w:ascii="Cambria" w:eastAsia="HD현대체  Medium" w:hAnsi="Cambria" w:hint="eastAsia"/>
                          <w:color w:val="000000" w:themeColor="text1"/>
                          <w:lang w:eastAsia="ko-KR"/>
                        </w:rPr>
                        <w:t>202</w:t>
                      </w:r>
                      <w:r w:rsidRPr="00B95FC8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4.12.16]</w:t>
                      </w:r>
                    </w:p>
                    <w:p w14:paraId="5F78B7CA" w14:textId="3F58CBDD" w:rsidR="00FC58CE" w:rsidRPr="0080626D" w:rsidRDefault="00FC58CE" w:rsidP="00B573BE">
                      <w:pPr>
                        <w:pStyle w:val="R"/>
                        <w:spacing w:line="240" w:lineRule="auto"/>
                        <w:rPr>
                          <w:rFonts w:ascii="현대체Medium" w:eastAsia="현대체Medium" w:hAnsi="현대체Medium"/>
                          <w:color w:val="0000FF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0865" w:rsidRPr="00B95FC8">
        <w:rPr>
          <w:rFonts w:ascii="HD현대체 Bold" w:eastAsia="HD현대체 Bold" w:hAnsi="HD현대체 Bold"/>
          <w:noProof/>
          <w:color w:val="000000" w:themeColor="text1"/>
          <w:lang w:eastAsia="ko-KR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0216F1A0" wp14:editId="596C8E8B">
                <wp:simplePos x="0" y="0"/>
                <wp:positionH relativeFrom="page">
                  <wp:posOffset>612140</wp:posOffset>
                </wp:positionH>
                <wp:positionV relativeFrom="page">
                  <wp:posOffset>972184</wp:posOffset>
                </wp:positionV>
                <wp:extent cx="6336030" cy="0"/>
                <wp:effectExtent l="0" t="19050" r="7620" b="19050"/>
                <wp:wrapNone/>
                <wp:docPr id="3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2A289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26603C" id="Line 6" o:spid="_x0000_s1026" style="position:absolute;left:0;text-align:left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6.55pt" to="547.1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" strokecolor="#2a289d" strokeweight="2.25pt">
                <w10:wrap anchorx="page" anchory="page"/>
              </v:line>
            </w:pict>
          </mc:Fallback>
        </mc:AlternateContent>
      </w:r>
      <w:r w:rsidR="00D50865" w:rsidRPr="00B95FC8">
        <w:rPr>
          <w:rFonts w:ascii="HD현대체 Bold" w:eastAsia="HD현대체 Bold" w:hAnsi="HD현대체 Bold"/>
          <w:noProof/>
          <w:color w:val="000000" w:themeColor="text1"/>
          <w:lang w:eastAsia="ko-KR"/>
        </w:rPr>
        <mc:AlternateContent>
          <mc:Choice Requires="wps">
            <w:drawing>
              <wp:anchor distT="4294967295" distB="4294967295" distL="114300" distR="114300" simplePos="0" relativeHeight="251651584" behindDoc="0" locked="0" layoutInCell="1" allowOverlap="1" wp14:anchorId="45404431" wp14:editId="34A54310">
                <wp:simplePos x="0" y="0"/>
                <wp:positionH relativeFrom="page">
                  <wp:posOffset>612140</wp:posOffset>
                </wp:positionH>
                <wp:positionV relativeFrom="page">
                  <wp:posOffset>1684654</wp:posOffset>
                </wp:positionV>
                <wp:extent cx="6336030" cy="0"/>
                <wp:effectExtent l="0" t="19050" r="7620" b="19050"/>
                <wp:wrapNone/>
                <wp:docPr id="3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2A289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9B1B69" id="Line 5" o:spid="_x0000_s1026" style="position:absolute;left:0;text-align:left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132.65pt" to="547.1pt,1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" strokecolor="#2a289d" strokeweight="2.25pt">
                <w10:wrap anchorx="page" anchory="page"/>
              </v:line>
            </w:pict>
          </mc:Fallback>
        </mc:AlternateContent>
      </w:r>
    </w:p>
    <w:p w14:paraId="42F91E3B" w14:textId="59FB92E0" w:rsidR="0075426C" w:rsidRPr="009E460B" w:rsidRDefault="006818A3" w:rsidP="009F2B23">
      <w:pPr>
        <w:pStyle w:val="afffff5"/>
        <w:rPr>
          <w:rFonts w:ascii="Cambria" w:eastAsiaTheme="minorEastAsia" w:hAnsi="Cambria"/>
        </w:rPr>
      </w:pPr>
      <w:r w:rsidRPr="006818A3">
        <w:rPr>
          <w:rFonts w:ascii="HD현대체 Bold" w:eastAsia="HD현대체 Bold" w:hAnsi="HD현대체 Bold" w:hint="eastAsia"/>
          <w:lang w:eastAsia="ko-KR"/>
        </w:rPr>
        <w:t xml:space="preserve">하드웨어 </w:t>
      </w:r>
      <w:r w:rsidR="00C06A94">
        <w:rPr>
          <w:rFonts w:ascii="HD현대체 Bold" w:eastAsia="HD현대체 Bold" w:hAnsi="HD현대체 Bold" w:hint="eastAsia"/>
          <w:lang w:eastAsia="ko-KR"/>
        </w:rPr>
        <w:t>시험 계획 - 검증</w:t>
      </w:r>
      <w:r>
        <w:rPr>
          <w:rFonts w:ascii="Cambria" w:eastAsia="현대체Bold" w:hAnsi="Cambria"/>
          <w:lang w:eastAsia="ko-KR"/>
        </w:rPr>
        <w:t>(</w:t>
      </w:r>
      <w:r w:rsidR="00415B3B">
        <w:rPr>
          <w:rFonts w:ascii="Cambria" w:eastAsia="현대체Bold" w:hAnsi="Cambria" w:hint="eastAsia"/>
          <w:lang w:eastAsia="ko-KR"/>
        </w:rPr>
        <w:t>H</w:t>
      </w:r>
      <w:r w:rsidR="00415B3B">
        <w:rPr>
          <w:rFonts w:ascii="Cambria" w:eastAsia="현대체Bold" w:hAnsi="Cambria"/>
          <w:lang w:eastAsia="ko-KR"/>
        </w:rPr>
        <w:t xml:space="preserve">ardware </w:t>
      </w:r>
      <w:r w:rsidR="00C06A94">
        <w:rPr>
          <w:rFonts w:ascii="Cambria" w:eastAsia="현대체Bold" w:hAnsi="Cambria" w:hint="eastAsia"/>
          <w:lang w:eastAsia="ko-KR"/>
        </w:rPr>
        <w:t>Test</w:t>
      </w:r>
      <w:r w:rsidR="00C06A94">
        <w:rPr>
          <w:rFonts w:ascii="Cambria" w:eastAsia="현대체Bold" w:hAnsi="Cambria"/>
          <w:lang w:eastAsia="ko-KR"/>
        </w:rPr>
        <w:t xml:space="preserve"> Plan - Verificaiton</w:t>
      </w:r>
      <w:r w:rsidR="00415B3B">
        <w:rPr>
          <w:rFonts w:ascii="Cambria" w:eastAsia="현대체Bold" w:hAnsi="Cambria"/>
          <w:lang w:eastAsia="ko-KR"/>
        </w:rPr>
        <w:t>)</w:t>
      </w:r>
    </w:p>
    <w:p w14:paraId="6A0997CB" w14:textId="64BAAEF9" w:rsidR="0075426C" w:rsidRPr="009E460B" w:rsidRDefault="0075426C" w:rsidP="00437265">
      <w:pPr>
        <w:pStyle w:val="E"/>
        <w:ind w:left="200" w:right="200"/>
        <w:rPr>
          <w:rFonts w:ascii="Cambria" w:hAnsi="Cambria"/>
        </w:rPr>
      </w:pPr>
    </w:p>
    <w:p w14:paraId="70608B24" w14:textId="0A7B5204" w:rsidR="00EA1AFF" w:rsidRPr="009E460B" w:rsidRDefault="00EA1AFF" w:rsidP="00EA1AFF">
      <w:pPr>
        <w:pStyle w:val="afffff6"/>
        <w:rPr>
          <w:rFonts w:ascii="Cambria" w:eastAsiaTheme="minorEastAsia" w:hAnsi="Cambria"/>
          <w:b/>
          <w:sz w:val="36"/>
          <w:lang w:eastAsia="ko-KR"/>
        </w:rPr>
      </w:pPr>
    </w:p>
    <w:p w14:paraId="42C6D751" w14:textId="7EFFA651" w:rsidR="00EA1AFF" w:rsidRPr="009E460B" w:rsidRDefault="00EA1AFF" w:rsidP="00EA1AFF">
      <w:pPr>
        <w:pStyle w:val="afffff6"/>
        <w:rPr>
          <w:rFonts w:ascii="Cambria" w:eastAsiaTheme="minorEastAsia" w:hAnsi="Cambria"/>
          <w:b/>
          <w:sz w:val="36"/>
          <w:lang w:eastAsia="ko-KR"/>
        </w:rPr>
      </w:pPr>
    </w:p>
    <w:p w14:paraId="613F2633" w14:textId="608D694A" w:rsidR="00EA1AFF" w:rsidRPr="00823BFF" w:rsidRDefault="00EA1AFF" w:rsidP="00EA1AFF">
      <w:pPr>
        <w:pStyle w:val="afffff6"/>
        <w:rPr>
          <w:rFonts w:ascii="Cambria" w:eastAsiaTheme="minorEastAsia" w:hAnsi="Cambria"/>
          <w:b/>
          <w:sz w:val="36"/>
          <w:lang w:eastAsia="ko-KR"/>
        </w:rPr>
      </w:pPr>
    </w:p>
    <w:p w14:paraId="4EA96252" w14:textId="0E186C3E" w:rsidR="00EA1AFF" w:rsidRPr="003012DC" w:rsidRDefault="00EA1AFF" w:rsidP="00EA1AFF">
      <w:pPr>
        <w:pStyle w:val="afffff6"/>
        <w:rPr>
          <w:rFonts w:ascii="Cambria" w:eastAsiaTheme="minorEastAsia" w:hAnsi="Cambria"/>
          <w:b/>
          <w:sz w:val="36"/>
          <w:lang w:eastAsia="ko-KR"/>
        </w:rPr>
      </w:pPr>
    </w:p>
    <w:p w14:paraId="532DBDED" w14:textId="410C55DC" w:rsidR="00EA1AFF" w:rsidRPr="009E460B" w:rsidRDefault="00EA1AFF" w:rsidP="00EA1AFF">
      <w:pPr>
        <w:pStyle w:val="afffff6"/>
        <w:rPr>
          <w:rFonts w:ascii="Cambria" w:eastAsia="맑은 고딕" w:hAnsi="Cambria"/>
          <w:b/>
          <w:sz w:val="36"/>
          <w:lang w:eastAsia="ko-KR"/>
        </w:rPr>
      </w:pPr>
    </w:p>
    <w:p w14:paraId="1CDC1AA5" w14:textId="77777777" w:rsidR="00EA1AFF" w:rsidRPr="00787AFD" w:rsidRDefault="00EA1AFF" w:rsidP="00EA1AFF">
      <w:pPr>
        <w:pStyle w:val="afffff6"/>
        <w:rPr>
          <w:rFonts w:ascii="Cambria" w:eastAsiaTheme="minorEastAsia" w:hAnsi="Cambria"/>
          <w:b/>
          <w:sz w:val="36"/>
          <w:lang w:eastAsia="ko-KR"/>
        </w:rPr>
      </w:pPr>
    </w:p>
    <w:p w14:paraId="23FCF8E4" w14:textId="212EC49B" w:rsidR="006818A3" w:rsidRPr="006818A3" w:rsidRDefault="006818A3" w:rsidP="005C1426">
      <w:pPr>
        <w:pStyle w:val="afffff6"/>
        <w:snapToGrid w:val="0"/>
        <w:spacing w:line="240" w:lineRule="auto"/>
        <w:outlineLvl w:val="0"/>
        <w:rPr>
          <w:rFonts w:ascii="HD현대체 Bold" w:eastAsia="HD현대체 Bold" w:hAnsi="HD현대체 Bold" w:cs="Arial"/>
          <w:b/>
          <w:sz w:val="48"/>
          <w:szCs w:val="48"/>
          <w:lang w:eastAsia="ko-KR"/>
        </w:rPr>
      </w:pPr>
      <w:bookmarkStart w:id="0" w:name="_Toc175921299"/>
      <w:bookmarkStart w:id="1" w:name="_Toc175922650"/>
      <w:bookmarkStart w:id="2" w:name="_Toc185248968"/>
      <w:bookmarkStart w:id="3" w:name="_Hlk536449900"/>
      <w:r w:rsidRPr="006818A3">
        <w:rPr>
          <w:rFonts w:ascii="HD현대체 Bold" w:eastAsia="HD현대체 Bold" w:hAnsi="HD현대체 Bold" w:cs="Arial" w:hint="eastAsia"/>
          <w:b/>
          <w:sz w:val="48"/>
          <w:szCs w:val="48"/>
          <w:lang w:eastAsia="ko-KR"/>
        </w:rPr>
        <w:t xml:space="preserve">하드웨어 </w:t>
      </w:r>
      <w:r w:rsidR="00C06A94">
        <w:rPr>
          <w:rFonts w:ascii="HD현대체 Bold" w:eastAsia="HD현대체 Bold" w:hAnsi="HD현대체 Bold" w:cs="Arial" w:hint="eastAsia"/>
          <w:b/>
          <w:sz w:val="48"/>
          <w:szCs w:val="48"/>
          <w:lang w:eastAsia="ko-KR"/>
        </w:rPr>
        <w:t xml:space="preserve">시험 계획 </w:t>
      </w:r>
      <w:r w:rsidR="00C06A94">
        <w:rPr>
          <w:rFonts w:ascii="HD현대체 Bold" w:eastAsia="HD현대체 Bold" w:hAnsi="HD현대체 Bold" w:cs="Arial"/>
          <w:b/>
          <w:sz w:val="48"/>
          <w:szCs w:val="48"/>
          <w:lang w:eastAsia="ko-KR"/>
        </w:rPr>
        <w:t>(</w:t>
      </w:r>
      <w:r w:rsidR="00C06A94">
        <w:rPr>
          <w:rFonts w:ascii="HD현대체 Bold" w:eastAsia="HD현대체 Bold" w:hAnsi="HD현대체 Bold" w:cs="Arial" w:hint="eastAsia"/>
          <w:b/>
          <w:sz w:val="48"/>
          <w:szCs w:val="48"/>
          <w:lang w:eastAsia="ko-KR"/>
        </w:rPr>
        <w:t>검증)</w:t>
      </w:r>
      <w:bookmarkEnd w:id="0"/>
      <w:bookmarkEnd w:id="1"/>
      <w:bookmarkEnd w:id="2"/>
    </w:p>
    <w:p w14:paraId="501F7465" w14:textId="7151810E" w:rsidR="006818A3" w:rsidRPr="00150D7D" w:rsidRDefault="006818A3" w:rsidP="000873EE">
      <w:pPr>
        <w:pStyle w:val="afffff6"/>
        <w:snapToGrid w:val="0"/>
        <w:spacing w:line="240" w:lineRule="auto"/>
        <w:rPr>
          <w:rFonts w:ascii="Cambria" w:eastAsia="현대체Bold" w:hAnsi="Cambria" w:cs="Arial"/>
          <w:b/>
          <w:sz w:val="48"/>
          <w:szCs w:val="48"/>
          <w:lang w:eastAsia="ko-KR"/>
        </w:rPr>
      </w:pPr>
      <w:bookmarkStart w:id="4" w:name="_Toc175921300"/>
      <w:r>
        <w:rPr>
          <w:rFonts w:ascii="Cambria" w:eastAsia="현대체Bold" w:hAnsi="Cambria" w:cs="Arial"/>
          <w:b/>
          <w:sz w:val="48"/>
          <w:szCs w:val="48"/>
          <w:lang w:eastAsia="ko-KR"/>
        </w:rPr>
        <w:t xml:space="preserve">Haredware </w:t>
      </w:r>
      <w:r w:rsidR="00C06A94">
        <w:rPr>
          <w:rFonts w:ascii="Cambria" w:eastAsia="현대체Bold" w:hAnsi="Cambria" w:cs="Arial" w:hint="eastAsia"/>
          <w:b/>
          <w:sz w:val="48"/>
          <w:szCs w:val="48"/>
          <w:lang w:eastAsia="ko-KR"/>
        </w:rPr>
        <w:t xml:space="preserve">Test Plan </w:t>
      </w:r>
      <w:r w:rsidR="00C06A94">
        <w:rPr>
          <w:rFonts w:ascii="Cambria" w:eastAsia="현대체Bold" w:hAnsi="Cambria" w:cs="Arial"/>
          <w:b/>
          <w:sz w:val="48"/>
          <w:szCs w:val="48"/>
          <w:lang w:eastAsia="ko-KR"/>
        </w:rPr>
        <w:t>(</w:t>
      </w:r>
      <w:r w:rsidR="00C06A94">
        <w:rPr>
          <w:rFonts w:ascii="Cambria" w:eastAsia="현대체Bold" w:hAnsi="Cambria" w:cs="Arial" w:hint="eastAsia"/>
          <w:b/>
          <w:sz w:val="48"/>
          <w:szCs w:val="48"/>
          <w:lang w:eastAsia="ko-KR"/>
        </w:rPr>
        <w:t>Veri</w:t>
      </w:r>
      <w:r w:rsidR="00C06A94">
        <w:rPr>
          <w:rFonts w:ascii="Cambria" w:eastAsia="현대체Bold" w:hAnsi="Cambria" w:cs="Arial"/>
          <w:b/>
          <w:sz w:val="48"/>
          <w:szCs w:val="48"/>
          <w:lang w:eastAsia="ko-KR"/>
        </w:rPr>
        <w:t>fication</w:t>
      </w:r>
      <w:bookmarkEnd w:id="4"/>
      <w:r w:rsidR="00C06A94">
        <w:rPr>
          <w:rFonts w:ascii="Cambria" w:eastAsia="현대체Bold" w:hAnsi="Cambria" w:cs="Arial"/>
          <w:b/>
          <w:sz w:val="48"/>
          <w:szCs w:val="48"/>
          <w:lang w:eastAsia="ko-KR"/>
        </w:rPr>
        <w:t>)</w:t>
      </w:r>
    </w:p>
    <w:p w14:paraId="61C11D88" w14:textId="4130A696" w:rsidR="006818A3" w:rsidRPr="00415B3B" w:rsidRDefault="006818A3" w:rsidP="00B573BE">
      <w:pPr>
        <w:pStyle w:val="afffff6"/>
        <w:snapToGrid w:val="0"/>
        <w:spacing w:line="240" w:lineRule="auto"/>
        <w:rPr>
          <w:rFonts w:ascii="Cambria" w:eastAsia="현대체Bold" w:hAnsi="Cambria"/>
          <w:b/>
          <w:sz w:val="28"/>
          <w:lang w:eastAsia="ko-KR"/>
        </w:rPr>
      </w:pPr>
    </w:p>
    <w:bookmarkEnd w:id="3"/>
    <w:p w14:paraId="35CE6C3E" w14:textId="23E4E510" w:rsidR="00E85B12" w:rsidRPr="00C17E2B" w:rsidRDefault="00E85B12" w:rsidP="00E85B12">
      <w:pPr>
        <w:pStyle w:val="afffff6"/>
        <w:snapToGrid w:val="0"/>
        <w:spacing w:line="240" w:lineRule="auto"/>
        <w:rPr>
          <w:rFonts w:ascii="현대체Light" w:eastAsia="현대체Light" w:hAnsi="현대체Light" w:cs="바탕체"/>
          <w:color w:val="000000" w:themeColor="text1"/>
          <w:sz w:val="72"/>
          <w:lang w:eastAsia="ko-KR"/>
        </w:rPr>
      </w:pPr>
      <w:r w:rsidRPr="00C17E2B">
        <w:rPr>
          <w:rFonts w:ascii="현대체Light" w:eastAsia="현대체Light" w:hAnsi="현대체Light"/>
          <w:color w:val="000000" w:themeColor="text1"/>
          <w:sz w:val="72"/>
          <w:lang w:eastAsia="ko-KR"/>
        </w:rPr>
        <w:t>Driv</w:t>
      </w:r>
      <w:bookmarkStart w:id="5" w:name="_GoBack"/>
      <w:bookmarkEnd w:id="5"/>
      <w:r w:rsidRPr="00C17E2B">
        <w:rPr>
          <w:rFonts w:ascii="현대체Light" w:eastAsia="현대체Light" w:hAnsi="현대체Light"/>
          <w:color w:val="000000" w:themeColor="text1"/>
          <w:sz w:val="72"/>
          <w:lang w:eastAsia="ko-KR"/>
        </w:rPr>
        <w:t xml:space="preserve">e </w:t>
      </w:r>
      <w:r w:rsidRPr="00C17E2B">
        <w:rPr>
          <w:rFonts w:ascii="현대체Light" w:eastAsia="현대체Light" w:hAnsi="현대체Light" w:hint="eastAsia"/>
          <w:color w:val="000000" w:themeColor="text1"/>
          <w:sz w:val="72"/>
          <w:lang w:eastAsia="ko-KR"/>
        </w:rPr>
        <w:t>Unit</w:t>
      </w:r>
    </w:p>
    <w:p w14:paraId="4B1B5BF1" w14:textId="77777777" w:rsidR="00E85B12" w:rsidRPr="00C17E2B" w:rsidRDefault="00E85B12" w:rsidP="00E85B12">
      <w:pPr>
        <w:pStyle w:val="afffff6"/>
        <w:snapToGrid w:val="0"/>
        <w:spacing w:line="240" w:lineRule="auto"/>
        <w:rPr>
          <w:rFonts w:ascii="현대체Light" w:eastAsia="현대체Light" w:hAnsi="현대체Light" w:cs="Arial"/>
          <w:color w:val="000000" w:themeColor="text1"/>
          <w:sz w:val="36"/>
          <w:szCs w:val="48"/>
          <w:lang w:eastAsia="ko-KR"/>
        </w:rPr>
      </w:pPr>
      <w:r w:rsidRPr="00C17E2B">
        <w:rPr>
          <w:rFonts w:ascii="현대체Light" w:eastAsia="현대체Light" w:hAnsi="현대체Light" w:cs="Arial"/>
          <w:color w:val="000000" w:themeColor="text1"/>
          <w:sz w:val="36"/>
          <w:szCs w:val="48"/>
          <w:lang w:eastAsia="ko-KR"/>
        </w:rPr>
        <w:t>[</w:t>
      </w:r>
      <w:r w:rsidRPr="00C17E2B">
        <w:rPr>
          <w:rFonts w:ascii="현대체Light" w:eastAsia="현대체Light" w:hAnsi="현대체Light" w:cs="Arial" w:hint="eastAsia"/>
          <w:color w:val="000000" w:themeColor="text1"/>
          <w:sz w:val="36"/>
          <w:szCs w:val="48"/>
          <w:lang w:eastAsia="ko-KR"/>
        </w:rPr>
        <w:t>U</w:t>
      </w:r>
      <w:r w:rsidRPr="00C17E2B">
        <w:rPr>
          <w:rFonts w:ascii="현대체Light" w:eastAsia="현대체Light" w:hAnsi="현대체Light" w:cs="Arial"/>
          <w:color w:val="000000" w:themeColor="text1"/>
          <w:sz w:val="36"/>
          <w:szCs w:val="48"/>
          <w:lang w:eastAsia="ko-KR"/>
        </w:rPr>
        <w:t>sing Hi6a-Robot-</w:t>
      </w:r>
      <w:r w:rsidRPr="00C17E2B">
        <w:rPr>
          <w:rFonts w:ascii="현대체Light" w:eastAsia="현대체Light" w:hAnsi="현대체Light" w:cs="Arial" w:hint="eastAsia"/>
          <w:color w:val="000000" w:themeColor="text1"/>
          <w:sz w:val="36"/>
          <w:szCs w:val="48"/>
          <w:lang w:eastAsia="ko-KR"/>
        </w:rPr>
        <w:t>Controller]</w:t>
      </w:r>
    </w:p>
    <w:p w14:paraId="360AC670" w14:textId="0263CBFD" w:rsidR="006818A3" w:rsidRPr="00E85B12" w:rsidRDefault="006818A3" w:rsidP="006818A3">
      <w:pPr>
        <w:jc w:val="center"/>
        <w:rPr>
          <w:rFonts w:ascii="HD현대체 Bold" w:eastAsia="HD현대체 Bold" w:hAnsi="HD현대체 Bold" w:cs="Arial"/>
          <w:b/>
          <w:sz w:val="36"/>
          <w:szCs w:val="48"/>
          <w:lang w:eastAsia="ko-KR"/>
        </w:rPr>
      </w:pPr>
    </w:p>
    <w:p w14:paraId="566B8B6E" w14:textId="6A6AECEE" w:rsidR="006818A3" w:rsidRPr="006818A3" w:rsidRDefault="006818A3" w:rsidP="006818A3">
      <w:pPr>
        <w:spacing w:line="240" w:lineRule="auto"/>
        <w:jc w:val="center"/>
        <w:rPr>
          <w:rFonts w:ascii="HD현대체 Bold" w:eastAsia="HD현대체 Bold" w:hAnsi="HD현대체 Bold" w:cs="Arial"/>
          <w:sz w:val="28"/>
          <w:szCs w:val="28"/>
          <w:lang w:eastAsia="ko-KR"/>
        </w:rPr>
      </w:pPr>
    </w:p>
    <w:p w14:paraId="76D0E582" w14:textId="2CE50D4F" w:rsidR="006818A3" w:rsidRPr="00B95FC8" w:rsidRDefault="006818A3" w:rsidP="006818A3">
      <w:pPr>
        <w:spacing w:line="240" w:lineRule="auto"/>
        <w:jc w:val="center"/>
        <w:rPr>
          <w:rFonts w:ascii="Cambria" w:eastAsia="HD현대체  Medium" w:hAnsi="Cambria" w:cs="Arial"/>
          <w:color w:val="000000" w:themeColor="text1"/>
          <w:sz w:val="36"/>
          <w:szCs w:val="28"/>
          <w:lang w:eastAsia="ko-KR"/>
        </w:rPr>
      </w:pPr>
      <w:r w:rsidRPr="00B95FC8">
        <w:rPr>
          <w:rFonts w:ascii="Cambria" w:eastAsia="HD현대체  Medium" w:hAnsi="Cambria" w:cs="Arial"/>
          <w:color w:val="000000" w:themeColor="text1"/>
          <w:sz w:val="36"/>
          <w:szCs w:val="28"/>
          <w:lang w:eastAsia="ko-KR"/>
        </w:rPr>
        <w:t>V</w:t>
      </w:r>
      <w:r w:rsidR="0071626E" w:rsidRPr="00B95FC8">
        <w:rPr>
          <w:rFonts w:ascii="Cambria" w:eastAsia="HD현대체  Medium" w:hAnsi="Cambria" w:cs="Arial"/>
          <w:color w:val="000000" w:themeColor="text1"/>
          <w:sz w:val="36"/>
          <w:szCs w:val="28"/>
          <w:lang w:eastAsia="ko-KR"/>
        </w:rPr>
        <w:t>1</w:t>
      </w:r>
      <w:r w:rsidRPr="00B95FC8">
        <w:rPr>
          <w:rFonts w:ascii="Cambria" w:eastAsia="HD현대체  Medium" w:hAnsi="Cambria" w:cs="Arial"/>
          <w:color w:val="000000" w:themeColor="text1"/>
          <w:sz w:val="36"/>
          <w:szCs w:val="28"/>
          <w:lang w:eastAsia="ko-KR"/>
        </w:rPr>
        <w:t>.</w:t>
      </w:r>
      <w:r w:rsidR="0071626E" w:rsidRPr="00B95FC8">
        <w:rPr>
          <w:rFonts w:ascii="Cambria" w:eastAsia="HD현대체  Medium" w:hAnsi="Cambria" w:cs="Arial"/>
          <w:color w:val="000000" w:themeColor="text1"/>
          <w:sz w:val="36"/>
          <w:szCs w:val="28"/>
          <w:lang w:eastAsia="ko-KR"/>
        </w:rPr>
        <w:t>0</w:t>
      </w:r>
    </w:p>
    <w:p w14:paraId="6C1A922E" w14:textId="563C2504" w:rsidR="00123AEC" w:rsidRPr="006818A3" w:rsidRDefault="00123AEC" w:rsidP="00EA1AFF">
      <w:pPr>
        <w:spacing w:line="240" w:lineRule="auto"/>
        <w:jc w:val="center"/>
        <w:rPr>
          <w:rFonts w:ascii="HD현대체  Medium" w:eastAsia="HD현대체  Medium" w:hAnsi="HD현대체  Medium" w:cs="Arial"/>
          <w:sz w:val="28"/>
          <w:szCs w:val="28"/>
          <w:lang w:eastAsia="ko-KR"/>
        </w:rPr>
      </w:pPr>
    </w:p>
    <w:p w14:paraId="6364795E" w14:textId="0F257709" w:rsidR="00F4467E" w:rsidRPr="006818A3" w:rsidRDefault="006818A3" w:rsidP="00F4467E">
      <w:pPr>
        <w:spacing w:line="240" w:lineRule="auto"/>
        <w:jc w:val="center"/>
        <w:rPr>
          <w:rFonts w:ascii="HD현대체  Medium" w:eastAsia="HD현대체  Medium" w:hAnsi="HD현대체  Medium" w:cs="Arial"/>
          <w:sz w:val="28"/>
          <w:szCs w:val="28"/>
          <w:lang w:eastAsia="ko-KR"/>
        </w:rPr>
      </w:pPr>
      <w:r w:rsidRPr="006818A3">
        <w:rPr>
          <w:rFonts w:ascii="HD현대체  Medium" w:eastAsia="HD현대체  Medium" w:hAnsi="HD현대체  Medium" w:cs="Arial"/>
          <w:sz w:val="28"/>
          <w:szCs w:val="28"/>
          <w:lang w:eastAsia="ko-KR"/>
        </w:rPr>
        <w:t>[</w:t>
      </w:r>
      <w:r w:rsidR="00613020">
        <w:rPr>
          <w:rFonts w:ascii="현대체Light" w:eastAsia="현대체Light" w:hAnsi="현대체Light" w:cs="Arial"/>
          <w:sz w:val="28"/>
          <w:szCs w:val="28"/>
          <w:lang w:eastAsia="ko-KR"/>
        </w:rPr>
        <w:t>2024.12</w:t>
      </w:r>
      <w:r w:rsidR="00E85B12">
        <w:rPr>
          <w:rFonts w:ascii="현대체Light" w:eastAsia="현대체Light" w:hAnsi="현대체Light" w:cs="Arial"/>
          <w:sz w:val="28"/>
          <w:szCs w:val="28"/>
          <w:lang w:eastAsia="ko-KR"/>
        </w:rPr>
        <w:t>.</w:t>
      </w:r>
      <w:r w:rsidR="0071626E">
        <w:rPr>
          <w:rFonts w:ascii="현대체Light" w:eastAsia="현대체Light" w:hAnsi="현대체Light" w:cs="Arial"/>
          <w:sz w:val="28"/>
          <w:szCs w:val="28"/>
          <w:lang w:eastAsia="ko-KR"/>
        </w:rPr>
        <w:t>1</w:t>
      </w:r>
      <w:r w:rsidR="00613020">
        <w:rPr>
          <w:rFonts w:ascii="현대체Light" w:eastAsia="현대체Light" w:hAnsi="현대체Light" w:cs="Arial"/>
          <w:sz w:val="28"/>
          <w:szCs w:val="28"/>
          <w:lang w:eastAsia="ko-KR"/>
        </w:rPr>
        <w:t>6</w:t>
      </w:r>
      <w:r w:rsidRPr="006818A3">
        <w:rPr>
          <w:rFonts w:ascii="HD현대체  Medium" w:eastAsia="HD현대체  Medium" w:hAnsi="HD현대체  Medium" w:cs="Arial" w:hint="eastAsia"/>
          <w:sz w:val="28"/>
          <w:szCs w:val="28"/>
          <w:lang w:eastAsia="ko-KR"/>
        </w:rPr>
        <w:t>]</w:t>
      </w:r>
    </w:p>
    <w:p w14:paraId="2090E72A" w14:textId="2DCF3DF0" w:rsidR="00F4467E" w:rsidRPr="006818A3" w:rsidRDefault="00F4467E" w:rsidP="00F4467E">
      <w:pPr>
        <w:spacing w:line="240" w:lineRule="auto"/>
        <w:jc w:val="center"/>
        <w:rPr>
          <w:rFonts w:ascii="HD현대체  Medium" w:eastAsia="HD현대체  Medium" w:hAnsi="HD현대체  Medium" w:cs="Arial"/>
          <w:sz w:val="28"/>
          <w:szCs w:val="28"/>
        </w:rPr>
      </w:pPr>
    </w:p>
    <w:p w14:paraId="7200EBD4" w14:textId="69D5E7CA" w:rsidR="00F4467E" w:rsidRPr="006818A3" w:rsidRDefault="00F4467E" w:rsidP="00F4467E">
      <w:pPr>
        <w:spacing w:line="240" w:lineRule="auto"/>
        <w:jc w:val="center"/>
        <w:rPr>
          <w:rFonts w:ascii="HD현대체  Medium" w:eastAsia="HD현대체  Medium" w:hAnsi="HD현대체  Medium" w:cs="Arial"/>
          <w:sz w:val="28"/>
          <w:szCs w:val="28"/>
        </w:rPr>
      </w:pPr>
    </w:p>
    <w:p w14:paraId="28641F59" w14:textId="77777777" w:rsidR="00F4467E" w:rsidRPr="006818A3" w:rsidRDefault="00F4467E" w:rsidP="00F4467E">
      <w:pPr>
        <w:spacing w:line="240" w:lineRule="auto"/>
        <w:jc w:val="center"/>
        <w:rPr>
          <w:rFonts w:ascii="HD현대체  Medium" w:eastAsia="HD현대체  Medium" w:hAnsi="HD현대체  Medium" w:cs="Arial"/>
          <w:sz w:val="28"/>
          <w:szCs w:val="24"/>
          <w:lang w:eastAsia="ko-KR"/>
        </w:rPr>
      </w:pPr>
    </w:p>
    <w:p w14:paraId="24137293" w14:textId="12E5E65B" w:rsidR="00F4467E" w:rsidRDefault="00F4467E" w:rsidP="00F4467E">
      <w:pPr>
        <w:spacing w:line="240" w:lineRule="auto"/>
        <w:jc w:val="center"/>
        <w:rPr>
          <w:rFonts w:ascii="HD현대체  Medium" w:eastAsia="HD현대체  Medium" w:hAnsi="HD현대체  Medium" w:cs="Arial"/>
          <w:sz w:val="28"/>
          <w:szCs w:val="24"/>
          <w:lang w:eastAsia="ko-KR"/>
        </w:rPr>
      </w:pPr>
    </w:p>
    <w:p w14:paraId="18C2E031" w14:textId="6DFF7C01" w:rsidR="006818A3" w:rsidRDefault="006818A3" w:rsidP="00F4467E">
      <w:pPr>
        <w:spacing w:line="240" w:lineRule="auto"/>
        <w:jc w:val="center"/>
        <w:rPr>
          <w:rFonts w:ascii="HD현대체  Medium" w:eastAsia="HD현대체  Medium" w:hAnsi="HD현대체  Medium" w:cs="Arial"/>
          <w:sz w:val="28"/>
          <w:szCs w:val="24"/>
          <w:lang w:eastAsia="ko-KR"/>
        </w:rPr>
      </w:pPr>
    </w:p>
    <w:p w14:paraId="7D4529CC" w14:textId="77777777" w:rsidR="006818A3" w:rsidRPr="006818A3" w:rsidRDefault="006818A3" w:rsidP="00F4467E">
      <w:pPr>
        <w:spacing w:line="240" w:lineRule="auto"/>
        <w:jc w:val="center"/>
        <w:rPr>
          <w:rFonts w:ascii="HD현대체  Medium" w:eastAsia="HD현대체  Medium" w:hAnsi="HD현대체  Medium" w:cs="Arial"/>
          <w:sz w:val="28"/>
          <w:szCs w:val="24"/>
          <w:lang w:eastAsia="ko-KR"/>
        </w:rPr>
      </w:pPr>
    </w:p>
    <w:p w14:paraId="191F31B2" w14:textId="77777777" w:rsidR="00F4467E" w:rsidRPr="006818A3" w:rsidRDefault="00F4467E" w:rsidP="00F4467E">
      <w:pPr>
        <w:spacing w:line="240" w:lineRule="auto"/>
        <w:jc w:val="center"/>
        <w:rPr>
          <w:rFonts w:ascii="HD현대체  Medium" w:eastAsia="HD현대체  Medium" w:hAnsi="HD현대체  Medium" w:cs="Arial"/>
          <w:sz w:val="28"/>
          <w:szCs w:val="24"/>
          <w:lang w:eastAsia="ko-KR"/>
        </w:rPr>
      </w:pPr>
    </w:p>
    <w:tbl>
      <w:tblPr>
        <w:tblStyle w:val="afffff2"/>
        <w:tblW w:w="0" w:type="auto"/>
        <w:tblInd w:w="2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426"/>
        <w:gridCol w:w="2693"/>
      </w:tblGrid>
      <w:tr w:rsidR="00E85B12" w:rsidRPr="006818A3" w14:paraId="3CA7CD7D" w14:textId="77777777" w:rsidTr="005D0C03">
        <w:trPr>
          <w:trHeight w:val="372"/>
        </w:trPr>
        <w:tc>
          <w:tcPr>
            <w:tcW w:w="2551" w:type="dxa"/>
            <w:tcBorders>
              <w:top w:val="nil"/>
              <w:bottom w:val="nil"/>
              <w:right w:val="nil"/>
            </w:tcBorders>
            <w:vAlign w:val="center"/>
          </w:tcPr>
          <w:p w14:paraId="5CC2274B" w14:textId="76D7272F" w:rsidR="00E85B12" w:rsidRPr="006818A3" w:rsidRDefault="005D0C03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Cambria" w:eastAsia="HD현대체  Medium" w:hAnsi="Cambria"/>
                <w:sz w:val="28"/>
                <w:szCs w:val="28"/>
                <w:lang w:eastAsia="de-DE"/>
              </w:rPr>
            </w:pPr>
            <w:r>
              <w:rPr>
                <w:rFonts w:ascii="Cambria" w:eastAsia="HD현대체  Medium" w:hAnsi="Cambria" w:hint="eastAsia"/>
                <w:sz w:val="28"/>
                <w:szCs w:val="28"/>
                <w:lang w:eastAsia="ko-KR"/>
              </w:rPr>
              <w:t>HW</w:t>
            </w:r>
            <w:r>
              <w:rPr>
                <w:rFonts w:ascii="Cambria" w:eastAsia="HD현대체  Medium" w:hAnsi="Cambria"/>
                <w:sz w:val="28"/>
                <w:szCs w:val="28"/>
                <w:lang w:eastAsia="ko-KR"/>
              </w:rPr>
              <w:t xml:space="preserve"> </w:t>
            </w:r>
            <w:r>
              <w:rPr>
                <w:rFonts w:ascii="Cambria" w:eastAsia="HD현대체  Medium" w:hAnsi="Cambria" w:hint="eastAsia"/>
                <w:sz w:val="28"/>
                <w:szCs w:val="28"/>
                <w:lang w:eastAsia="ko-KR"/>
              </w:rPr>
              <w:t>Part</w:t>
            </w:r>
            <w:r w:rsidR="00E85B12" w:rsidRPr="006818A3">
              <w:rPr>
                <w:rFonts w:ascii="Cambria" w:eastAsia="HD현대체  Medium" w:hAnsi="Cambria"/>
                <w:sz w:val="28"/>
                <w:szCs w:val="28"/>
                <w:lang w:eastAsia="de-DE"/>
              </w:rPr>
              <w:t xml:space="preserve"> Manager</w:t>
            </w:r>
            <w:r>
              <w:rPr>
                <w:rFonts w:ascii="Cambria" w:eastAsia="HD현대체  Medium" w:hAnsi="Cambria"/>
                <w:sz w:val="28"/>
                <w:szCs w:val="28"/>
                <w:lang w:eastAsia="de-DE"/>
              </w:rPr>
              <w:t xml:space="preserve"> 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  <w:vAlign w:val="center"/>
          </w:tcPr>
          <w:p w14:paraId="1F6A59D7" w14:textId="77777777" w:rsidR="00E85B12" w:rsidRPr="006818A3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Cambria" w:eastAsia="HD현대체  Medium" w:hAnsi="Cambria"/>
                <w:sz w:val="28"/>
                <w:szCs w:val="28"/>
                <w:lang w:eastAsia="de-DE"/>
              </w:rPr>
            </w:pPr>
            <w:r w:rsidRPr="006818A3">
              <w:rPr>
                <w:rFonts w:ascii="Cambria" w:eastAsia="HD현대체  Medium" w:hAnsi="Cambria"/>
                <w:sz w:val="28"/>
                <w:szCs w:val="28"/>
                <w:lang w:eastAsia="de-DE"/>
              </w:rPr>
              <w:t>:</w:t>
            </w:r>
          </w:p>
        </w:tc>
        <w:tc>
          <w:tcPr>
            <w:tcW w:w="2693" w:type="dxa"/>
            <w:vAlign w:val="center"/>
          </w:tcPr>
          <w:p w14:paraId="4E054EAB" w14:textId="4762F6C6" w:rsidR="00E85B12" w:rsidRPr="006818A3" w:rsidRDefault="005D0C03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Cambria" w:eastAsia="HD현대체  Medium" w:hAnsi="Cambria"/>
                <w:sz w:val="28"/>
                <w:szCs w:val="28"/>
                <w:lang w:eastAsia="de-DE"/>
              </w:rPr>
            </w:pPr>
            <w:r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>엄삼곤</w:t>
            </w:r>
            <w:r w:rsidR="00B742F4"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 xml:space="preserve"> 책임</w:t>
            </w:r>
          </w:p>
        </w:tc>
      </w:tr>
      <w:tr w:rsidR="00E85B12" w:rsidRPr="006818A3" w14:paraId="59054D5B" w14:textId="77777777" w:rsidTr="005D0C03">
        <w:trPr>
          <w:trHeight w:val="372"/>
        </w:trPr>
        <w:tc>
          <w:tcPr>
            <w:tcW w:w="2551" w:type="dxa"/>
            <w:tcBorders>
              <w:top w:val="nil"/>
              <w:bottom w:val="nil"/>
              <w:right w:val="nil"/>
            </w:tcBorders>
            <w:vAlign w:val="center"/>
          </w:tcPr>
          <w:p w14:paraId="0C83064F" w14:textId="77777777" w:rsidR="00E85B12" w:rsidRPr="006818A3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Cambria" w:eastAsia="HD현대체  Medium" w:hAnsi="Cambria"/>
                <w:sz w:val="28"/>
                <w:szCs w:val="28"/>
                <w:lang w:eastAsia="de-DE"/>
              </w:rPr>
            </w:pPr>
            <w:r w:rsidRPr="006818A3">
              <w:rPr>
                <w:rFonts w:ascii="Cambria" w:eastAsia="HD현대체  Medium" w:hAnsi="Cambria"/>
                <w:sz w:val="28"/>
                <w:szCs w:val="28"/>
                <w:lang w:eastAsia="de-DE"/>
              </w:rPr>
              <w:t>Project Manager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  <w:vAlign w:val="center"/>
          </w:tcPr>
          <w:p w14:paraId="1995CCA2" w14:textId="77777777" w:rsidR="00E85B12" w:rsidRPr="006818A3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Cambria" w:eastAsia="HD현대체  Medium" w:hAnsi="Cambria"/>
                <w:sz w:val="28"/>
                <w:szCs w:val="28"/>
                <w:lang w:eastAsia="de-DE"/>
              </w:rPr>
            </w:pPr>
            <w:r w:rsidRPr="006818A3">
              <w:rPr>
                <w:rFonts w:ascii="Cambria" w:eastAsia="HD현대체  Medium" w:hAnsi="Cambria"/>
                <w:sz w:val="28"/>
                <w:szCs w:val="28"/>
                <w:lang w:eastAsia="de-DE"/>
              </w:rPr>
              <w:t>:</w:t>
            </w:r>
          </w:p>
        </w:tc>
        <w:tc>
          <w:tcPr>
            <w:tcW w:w="2693" w:type="dxa"/>
            <w:vAlign w:val="center"/>
          </w:tcPr>
          <w:p w14:paraId="22D824B7" w14:textId="1103523D" w:rsidR="00E85B12" w:rsidRPr="006818A3" w:rsidRDefault="006353AC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Cambria" w:eastAsia="HD현대체  Medium" w:hAnsi="Cambria"/>
                <w:sz w:val="28"/>
                <w:szCs w:val="28"/>
                <w:lang w:eastAsia="ko-KR"/>
              </w:rPr>
            </w:pPr>
            <w:r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>김민정 책임</w:t>
            </w:r>
          </w:p>
        </w:tc>
      </w:tr>
      <w:tr w:rsidR="00E85B12" w:rsidRPr="006818A3" w14:paraId="1D987ECF" w14:textId="77777777" w:rsidTr="005D0C03">
        <w:trPr>
          <w:trHeight w:val="354"/>
        </w:trPr>
        <w:tc>
          <w:tcPr>
            <w:tcW w:w="2551" w:type="dxa"/>
            <w:tcBorders>
              <w:top w:val="nil"/>
              <w:bottom w:val="nil"/>
              <w:right w:val="nil"/>
            </w:tcBorders>
            <w:vAlign w:val="center"/>
          </w:tcPr>
          <w:p w14:paraId="3B7583D6" w14:textId="77777777" w:rsidR="00E85B12" w:rsidRPr="006818A3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Cambria" w:eastAsia="HD현대체  Medium" w:hAnsi="Cambria"/>
                <w:sz w:val="28"/>
                <w:szCs w:val="28"/>
                <w:lang w:eastAsia="ko-KR"/>
              </w:rPr>
            </w:pPr>
            <w:r w:rsidRPr="006818A3">
              <w:rPr>
                <w:rFonts w:ascii="Cambria" w:eastAsia="HD현대체  Medium" w:hAnsi="Cambria"/>
                <w:sz w:val="28"/>
                <w:szCs w:val="28"/>
                <w:lang w:eastAsia="ko-KR"/>
              </w:rPr>
              <w:t>Team Manager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  <w:vAlign w:val="center"/>
          </w:tcPr>
          <w:p w14:paraId="264F722C" w14:textId="77777777" w:rsidR="00E85B12" w:rsidRPr="006818A3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Cambria" w:eastAsia="HD현대체  Medium" w:hAnsi="Cambria"/>
                <w:sz w:val="28"/>
                <w:szCs w:val="28"/>
                <w:lang w:eastAsia="ko-KR"/>
              </w:rPr>
            </w:pPr>
            <w:r w:rsidRPr="006818A3">
              <w:rPr>
                <w:rFonts w:ascii="Cambria" w:eastAsia="HD현대체  Medium" w:hAnsi="Cambria"/>
                <w:sz w:val="28"/>
                <w:szCs w:val="28"/>
                <w:lang w:eastAsia="ko-KR"/>
              </w:rPr>
              <w:t>:</w:t>
            </w:r>
          </w:p>
        </w:tc>
        <w:tc>
          <w:tcPr>
            <w:tcW w:w="2693" w:type="dxa"/>
            <w:vAlign w:val="center"/>
          </w:tcPr>
          <w:p w14:paraId="50DBDC1F" w14:textId="0D923E53" w:rsidR="00E85B12" w:rsidRPr="006818A3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Cambria" w:eastAsia="HD현대체  Medium" w:hAnsi="Cambria"/>
                <w:sz w:val="28"/>
                <w:szCs w:val="28"/>
                <w:lang w:eastAsia="ko-KR"/>
              </w:rPr>
            </w:pPr>
            <w:r w:rsidRPr="00C17E2B"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>정태혁 책임</w:t>
            </w:r>
          </w:p>
        </w:tc>
      </w:tr>
      <w:tr w:rsidR="00E85B12" w:rsidRPr="006818A3" w14:paraId="4C5876F8" w14:textId="77777777" w:rsidTr="005D0C03">
        <w:trPr>
          <w:trHeight w:val="372"/>
        </w:trPr>
        <w:tc>
          <w:tcPr>
            <w:tcW w:w="2551" w:type="dxa"/>
            <w:tcBorders>
              <w:top w:val="nil"/>
            </w:tcBorders>
            <w:vAlign w:val="center"/>
          </w:tcPr>
          <w:p w14:paraId="7E45941A" w14:textId="77777777" w:rsidR="00E85B12" w:rsidRPr="006818A3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Cambria" w:eastAsia="HD현대체  Medium" w:hAnsi="Cambria"/>
                <w:sz w:val="28"/>
                <w:szCs w:val="28"/>
                <w:lang w:eastAsia="de-DE"/>
              </w:rPr>
            </w:pPr>
          </w:p>
        </w:tc>
        <w:tc>
          <w:tcPr>
            <w:tcW w:w="426" w:type="dxa"/>
            <w:tcBorders>
              <w:top w:val="nil"/>
            </w:tcBorders>
            <w:vAlign w:val="center"/>
          </w:tcPr>
          <w:p w14:paraId="4E4F9F88" w14:textId="77777777" w:rsidR="00E85B12" w:rsidRPr="006818A3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Cambria" w:eastAsia="HD현대체  Medium" w:hAnsi="Cambria"/>
                <w:sz w:val="28"/>
                <w:szCs w:val="28"/>
                <w:lang w:eastAsia="de-DE"/>
              </w:rPr>
            </w:pPr>
          </w:p>
        </w:tc>
        <w:tc>
          <w:tcPr>
            <w:tcW w:w="2693" w:type="dxa"/>
            <w:vAlign w:val="center"/>
          </w:tcPr>
          <w:p w14:paraId="5FA8086F" w14:textId="77777777" w:rsidR="00E85B12" w:rsidRPr="006818A3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Cambria" w:eastAsia="HD현대체  Medium" w:hAnsi="Cambria"/>
                <w:sz w:val="28"/>
                <w:szCs w:val="28"/>
                <w:lang w:eastAsia="de-DE"/>
              </w:rPr>
            </w:pPr>
          </w:p>
        </w:tc>
      </w:tr>
    </w:tbl>
    <w:p w14:paraId="6ADFD94B" w14:textId="78993C66" w:rsidR="00606A29" w:rsidRPr="006818A3" w:rsidRDefault="00606A29" w:rsidP="00437265">
      <w:pPr>
        <w:pStyle w:val="E"/>
        <w:ind w:left="200" w:right="200"/>
        <w:rPr>
          <w:rFonts w:ascii="HD현대체  Medium" w:eastAsia="HD현대체  Medium" w:hAnsi="HD현대체  Medium"/>
        </w:rPr>
      </w:pPr>
    </w:p>
    <w:p w14:paraId="29AF1E8D" w14:textId="77777777" w:rsidR="00606A29" w:rsidRPr="006818A3" w:rsidRDefault="00606A29" w:rsidP="00437265">
      <w:pPr>
        <w:pStyle w:val="E"/>
        <w:ind w:left="200" w:right="200"/>
        <w:rPr>
          <w:rFonts w:ascii="HD현대체  Medium" w:eastAsia="HD현대체  Medium" w:hAnsi="HD현대체  Medium"/>
        </w:rPr>
      </w:pPr>
    </w:p>
    <w:p w14:paraId="3E33C6B0" w14:textId="77777777" w:rsidR="00606A29" w:rsidRPr="009E460B" w:rsidRDefault="00606A29" w:rsidP="00437265">
      <w:pPr>
        <w:pStyle w:val="E"/>
        <w:ind w:left="200" w:right="200"/>
        <w:rPr>
          <w:rFonts w:ascii="Cambria" w:hAnsi="Cambria"/>
        </w:rPr>
        <w:sectPr w:rsidR="00606A29" w:rsidRPr="009E460B" w:rsidSect="001E4C7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701" w:right="1077" w:bottom="1191" w:left="1077" w:header="680" w:footer="510" w:gutter="0"/>
          <w:cols w:space="720"/>
          <w:noEndnote/>
          <w:titlePg/>
          <w:docGrid w:linePitch="272"/>
        </w:sectPr>
      </w:pPr>
    </w:p>
    <w:p w14:paraId="55CF390B" w14:textId="77777777" w:rsidR="00F510EB" w:rsidRPr="00D87D40" w:rsidRDefault="00F510EB" w:rsidP="00437265">
      <w:pPr>
        <w:pStyle w:val="E"/>
        <w:ind w:left="200" w:right="200"/>
        <w:rPr>
          <w:rFonts w:ascii="HD현대체  Medium" w:eastAsia="HD현대체  Medium" w:hAnsi="HD현대체  Medium"/>
        </w:rPr>
      </w:pPr>
    </w:p>
    <w:p w14:paraId="70B972D0" w14:textId="7825A137" w:rsidR="00D87D40" w:rsidRPr="00D87D40" w:rsidRDefault="00D87D40" w:rsidP="005C1426">
      <w:pPr>
        <w:pStyle w:val="affd"/>
        <w:jc w:val="center"/>
        <w:outlineLvl w:val="0"/>
        <w:rPr>
          <w:rFonts w:ascii="HD현대체  Medium" w:eastAsia="HD현대체  Medium" w:hAnsi="HD현대체  Medium" w:cs="바탕체"/>
          <w:b/>
          <w:sz w:val="32"/>
          <w:lang w:eastAsia="ko-KR"/>
        </w:rPr>
      </w:pPr>
      <w:bookmarkStart w:id="6" w:name="_Toc185248969"/>
      <w:bookmarkStart w:id="7" w:name="_Toc175921301"/>
      <w:bookmarkStart w:id="8" w:name="_Toc175922651"/>
      <w:r w:rsidRPr="00D87D40">
        <w:rPr>
          <w:rFonts w:ascii="HD현대체  Medium" w:eastAsia="HD현대체  Medium" w:hAnsi="HD현대체  Medium" w:cs="바탕체" w:hint="eastAsia"/>
          <w:b/>
          <w:sz w:val="32"/>
          <w:lang w:eastAsia="ko-KR"/>
        </w:rPr>
        <w:t>목 차</w:t>
      </w:r>
      <w:bookmarkEnd w:id="6"/>
    </w:p>
    <w:p w14:paraId="09CC3EF4" w14:textId="1576801D" w:rsidR="00F510EB" w:rsidRPr="00A9589A" w:rsidRDefault="00D87D40" w:rsidP="005C1426">
      <w:pPr>
        <w:pStyle w:val="affd"/>
        <w:jc w:val="center"/>
        <w:outlineLvl w:val="0"/>
        <w:rPr>
          <w:rFonts w:ascii="Cambria" w:eastAsia="현대체Medium" w:hAnsi="Cambria"/>
          <w:b/>
          <w:sz w:val="32"/>
        </w:rPr>
      </w:pPr>
      <w:bookmarkStart w:id="9" w:name="_Toc185248970"/>
      <w:r w:rsidRPr="00A9589A">
        <w:rPr>
          <w:rFonts w:ascii="Cambria" w:eastAsia="현대체Medium" w:hAnsi="Cambria" w:cs="바탕체"/>
          <w:b/>
          <w:sz w:val="32"/>
          <w:lang w:eastAsia="ko-KR"/>
        </w:rPr>
        <w:t>Contents</w:t>
      </w:r>
      <w:bookmarkEnd w:id="7"/>
      <w:bookmarkEnd w:id="8"/>
      <w:bookmarkEnd w:id="9"/>
    </w:p>
    <w:p w14:paraId="7B97D5F4" w14:textId="77777777" w:rsidR="00F510EB" w:rsidRPr="00D87D40" w:rsidRDefault="00F510EB" w:rsidP="00437265">
      <w:pPr>
        <w:pStyle w:val="E"/>
        <w:ind w:left="200" w:right="200"/>
        <w:rPr>
          <w:rFonts w:ascii="Cambria" w:hAnsi="Cambria"/>
        </w:rPr>
      </w:pPr>
    </w:p>
    <w:p w14:paraId="598B8BC3" w14:textId="26406B5D" w:rsidR="008412F8" w:rsidRDefault="009D1D9B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r w:rsidRPr="00A9589A">
        <w:rPr>
          <w:rFonts w:ascii="Cambria" w:eastAsia="현대체Light" w:hAnsi="Cambria" w:cs="Arial"/>
        </w:rPr>
        <w:fldChar w:fldCharType="begin"/>
      </w:r>
      <w:r w:rsidR="00677328" w:rsidRPr="00A9589A">
        <w:rPr>
          <w:rFonts w:ascii="Cambria" w:eastAsia="현대체Light" w:hAnsi="Cambria" w:cs="Arial"/>
        </w:rPr>
        <w:instrText xml:space="preserve"> TOC \o "1-3" \h \z \u </w:instrText>
      </w:r>
      <w:r w:rsidRPr="00A9589A">
        <w:rPr>
          <w:rFonts w:ascii="Cambria" w:eastAsia="현대체Light" w:hAnsi="Cambria" w:cs="Arial"/>
        </w:rPr>
        <w:fldChar w:fldCharType="separate"/>
      </w:r>
      <w:hyperlink w:anchor="_Toc185248968" w:history="1">
        <w:r w:rsidR="008412F8" w:rsidRPr="006B7797">
          <w:rPr>
            <w:rStyle w:val="afffff1"/>
            <w:rFonts w:ascii="HD현대체 Bold" w:eastAsia="HD현대체 Bold" w:hAnsi="HD현대체 Bold" w:cs="Arial"/>
            <w:b/>
            <w:lang w:eastAsia="ko-KR"/>
          </w:rPr>
          <w:t>하드웨어 시험 계획 (검증)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_Toc185248968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 w:rsidR="005D0C03">
          <w:rPr>
            <w:webHidden/>
          </w:rPr>
          <w:t>1</w:t>
        </w:r>
        <w:r w:rsidR="008412F8">
          <w:rPr>
            <w:webHidden/>
          </w:rPr>
          <w:fldChar w:fldCharType="end"/>
        </w:r>
      </w:hyperlink>
    </w:p>
    <w:p w14:paraId="597DA336" w14:textId="3CAEEE9A" w:rsidR="008412F8" w:rsidRDefault="005D0C03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69" w:history="1">
        <w:r w:rsidR="008412F8" w:rsidRPr="006B7797">
          <w:rPr>
            <w:rStyle w:val="afffff1"/>
            <w:rFonts w:ascii="HD현대체  Medium" w:eastAsia="HD현대체  Medium" w:hAnsi="HD현대체  Medium" w:cs="바탕체"/>
            <w:b/>
            <w:lang w:eastAsia="ko-KR"/>
          </w:rPr>
          <w:t>목 차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_Toc185248969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i</w:t>
        </w:r>
        <w:r w:rsidR="008412F8">
          <w:rPr>
            <w:webHidden/>
          </w:rPr>
          <w:fldChar w:fldCharType="end"/>
        </w:r>
      </w:hyperlink>
    </w:p>
    <w:p w14:paraId="43EB339F" w14:textId="2A551D9B" w:rsidR="008412F8" w:rsidRDefault="005D0C03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70" w:history="1">
        <w:r w:rsidR="008412F8" w:rsidRPr="006B7797">
          <w:rPr>
            <w:rStyle w:val="afffff1"/>
            <w:rFonts w:ascii="Cambria" w:eastAsia="현대체Medium" w:hAnsi="Cambria" w:cs="바탕체"/>
            <w:b/>
            <w:lang w:eastAsia="ko-KR"/>
          </w:rPr>
          <w:t>Contents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_Toc185248970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i</w:t>
        </w:r>
        <w:r w:rsidR="008412F8">
          <w:rPr>
            <w:webHidden/>
          </w:rPr>
          <w:fldChar w:fldCharType="end"/>
        </w:r>
      </w:hyperlink>
    </w:p>
    <w:p w14:paraId="31282EE8" w14:textId="0623A658" w:rsidR="008412F8" w:rsidRDefault="005D0C03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71" w:history="1">
        <w:r w:rsidR="008412F8" w:rsidRPr="006B7797">
          <w:rPr>
            <w:rStyle w:val="afffff1"/>
            <w:rFonts w:ascii="Cambria" w:eastAsia="현대체Medium" w:hAnsi="Cambria"/>
            <w:b/>
          </w:rPr>
          <w:t>1.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Cambria" w:eastAsia="HD현대체 Bold" w:hAnsi="Cambria"/>
            <w:b/>
          </w:rPr>
          <w:t>개요</w:t>
        </w:r>
        <w:r w:rsidR="008412F8" w:rsidRPr="006B7797">
          <w:rPr>
            <w:rStyle w:val="afffff1"/>
            <w:rFonts w:ascii="Cambria" w:eastAsia="HD현대체 Bold" w:hAnsi="Cambria"/>
            <w:b/>
          </w:rPr>
          <w:t xml:space="preserve"> </w:t>
        </w:r>
        <w:r w:rsidR="008412F8" w:rsidRPr="006B7797">
          <w:rPr>
            <w:rStyle w:val="afffff1"/>
            <w:rFonts w:ascii="Cambria" w:eastAsia="HD현대체 Bold" w:hAnsi="Cambria"/>
            <w:b/>
          </w:rPr>
          <w:t>및</w:t>
        </w:r>
        <w:r w:rsidR="008412F8" w:rsidRPr="006B7797">
          <w:rPr>
            <w:rStyle w:val="afffff1"/>
            <w:rFonts w:ascii="Cambria" w:eastAsia="HD현대체 Bold" w:hAnsi="Cambria"/>
            <w:b/>
          </w:rPr>
          <w:t xml:space="preserve"> </w:t>
        </w:r>
        <w:r w:rsidR="008412F8" w:rsidRPr="006B7797">
          <w:rPr>
            <w:rStyle w:val="afffff1"/>
            <w:rFonts w:ascii="Cambria" w:eastAsia="HD현대체 Bold" w:hAnsi="Cambria"/>
            <w:b/>
          </w:rPr>
          <w:t>적용범위</w:t>
        </w:r>
        <w:r w:rsidR="008412F8" w:rsidRPr="006B7797">
          <w:rPr>
            <w:rStyle w:val="afffff1"/>
            <w:rFonts w:ascii="Cambria" w:eastAsia="HD현대체 Bold" w:hAnsi="Cambria"/>
            <w:b/>
          </w:rPr>
          <w:t>(Introduction and Scope)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_Toc185248971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</w:t>
        </w:r>
        <w:r w:rsidR="008412F8">
          <w:rPr>
            <w:webHidden/>
          </w:rPr>
          <w:fldChar w:fldCharType="end"/>
        </w:r>
      </w:hyperlink>
    </w:p>
    <w:p w14:paraId="6D9C5372" w14:textId="4B7A54CA" w:rsidR="008412F8" w:rsidRDefault="005D0C03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72" w:history="1">
        <w:r w:rsidR="008412F8" w:rsidRPr="006B7797">
          <w:rPr>
            <w:rStyle w:val="afffff1"/>
            <w:rFonts w:ascii="Cambria" w:eastAsia="현대체Medium" w:hAnsi="Cambria"/>
            <w:b/>
          </w:rPr>
          <w:t>2.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Cambria" w:eastAsia="HD현대체 Bold" w:hAnsi="Cambria"/>
            <w:b/>
          </w:rPr>
          <w:t>적용</w:t>
        </w:r>
        <w:r w:rsidR="008412F8" w:rsidRPr="006B7797">
          <w:rPr>
            <w:rStyle w:val="afffff1"/>
            <w:rFonts w:ascii="Cambria" w:eastAsia="HD현대체 Bold" w:hAnsi="Cambria"/>
            <w:b/>
          </w:rPr>
          <w:t xml:space="preserve"> </w:t>
        </w:r>
        <w:r w:rsidR="008412F8" w:rsidRPr="006B7797">
          <w:rPr>
            <w:rStyle w:val="afffff1"/>
            <w:rFonts w:ascii="Cambria" w:eastAsia="HD현대체 Bold" w:hAnsi="Cambria"/>
            <w:b/>
          </w:rPr>
          <w:t>기준</w:t>
        </w:r>
        <w:r w:rsidR="008412F8" w:rsidRPr="006B7797">
          <w:rPr>
            <w:rStyle w:val="afffff1"/>
            <w:rFonts w:ascii="Cambria" w:eastAsia="HD현대체 Bold" w:hAnsi="Cambria"/>
            <w:b/>
          </w:rPr>
          <w:t>(Applied References)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_Toc185248972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</w:t>
        </w:r>
        <w:r w:rsidR="008412F8">
          <w:rPr>
            <w:webHidden/>
          </w:rPr>
          <w:fldChar w:fldCharType="end"/>
        </w:r>
      </w:hyperlink>
    </w:p>
    <w:p w14:paraId="213A1C1A" w14:textId="1F5E13E6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73" w:history="1">
        <w:r w:rsidR="008412F8" w:rsidRPr="006B7797">
          <w:rPr>
            <w:rStyle w:val="afffff1"/>
            <w:rFonts w:eastAsia="현대체Medium"/>
          </w:rPr>
          <w:t>2.1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>인용</w:t>
        </w:r>
        <w:r w:rsidR="008412F8" w:rsidRPr="006B7797">
          <w:rPr>
            <w:rStyle w:val="afffff1"/>
            <w:rFonts w:eastAsia="HD현대체 Bold"/>
          </w:rPr>
          <w:t xml:space="preserve"> </w:t>
        </w:r>
        <w:r w:rsidR="008412F8" w:rsidRPr="006B7797">
          <w:rPr>
            <w:rStyle w:val="afffff1"/>
            <w:rFonts w:eastAsia="HD현대체 Bold"/>
          </w:rPr>
          <w:t>표준</w:t>
        </w:r>
        <w:r w:rsidR="008412F8" w:rsidRPr="006B7797">
          <w:rPr>
            <w:rStyle w:val="afffff1"/>
            <w:rFonts w:eastAsia="HD현대체 Bold"/>
          </w:rPr>
          <w:t>(Normative References)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_Toc185248973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</w:t>
        </w:r>
        <w:r w:rsidR="008412F8">
          <w:rPr>
            <w:webHidden/>
          </w:rPr>
          <w:fldChar w:fldCharType="end"/>
        </w:r>
      </w:hyperlink>
    </w:p>
    <w:p w14:paraId="4D54C346" w14:textId="3FDDB2E7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74" w:history="1">
        <w:r w:rsidR="008412F8" w:rsidRPr="006B7797">
          <w:rPr>
            <w:rStyle w:val="afffff1"/>
            <w:rFonts w:eastAsia="현대체Medium"/>
          </w:rPr>
          <w:t>2.2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>참고</w:t>
        </w:r>
        <w:r w:rsidR="008412F8" w:rsidRPr="006B7797">
          <w:rPr>
            <w:rStyle w:val="afffff1"/>
            <w:rFonts w:eastAsia="HD현대체 Bold"/>
          </w:rPr>
          <w:t xml:space="preserve"> </w:t>
        </w:r>
        <w:r w:rsidR="008412F8" w:rsidRPr="006B7797">
          <w:rPr>
            <w:rStyle w:val="afffff1"/>
            <w:rFonts w:eastAsia="HD현대체 Bold"/>
          </w:rPr>
          <w:t>문서</w:t>
        </w:r>
        <w:r w:rsidR="008412F8" w:rsidRPr="006B7797">
          <w:rPr>
            <w:rStyle w:val="afffff1"/>
            <w:rFonts w:eastAsia="HD현대체 Bold"/>
          </w:rPr>
          <w:t>(Reference Documents)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_Toc185248974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</w:t>
        </w:r>
        <w:r w:rsidR="008412F8">
          <w:rPr>
            <w:webHidden/>
          </w:rPr>
          <w:fldChar w:fldCharType="end"/>
        </w:r>
      </w:hyperlink>
    </w:p>
    <w:p w14:paraId="47D42640" w14:textId="268CE126" w:rsidR="008412F8" w:rsidRDefault="005D0C03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75" w:history="1">
        <w:r w:rsidR="008412F8" w:rsidRPr="006B7797">
          <w:rPr>
            <w:rStyle w:val="afffff1"/>
            <w:rFonts w:ascii="Cambria" w:eastAsia="현대체Medium" w:hAnsi="Cambria"/>
            <w:b/>
          </w:rPr>
          <w:t>3.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Cambria" w:eastAsia="HD현대체 Bold" w:hAnsi="Cambria"/>
            <w:b/>
          </w:rPr>
          <w:t>용어</w:t>
        </w:r>
        <w:r w:rsidR="008412F8" w:rsidRPr="006B7797">
          <w:rPr>
            <w:rStyle w:val="afffff1"/>
            <w:rFonts w:ascii="Cambria" w:eastAsia="HD현대체 Bold" w:hAnsi="Cambria"/>
            <w:b/>
          </w:rPr>
          <w:t xml:space="preserve">, </w:t>
        </w:r>
        <w:r w:rsidR="008412F8" w:rsidRPr="006B7797">
          <w:rPr>
            <w:rStyle w:val="afffff1"/>
            <w:rFonts w:ascii="Cambria" w:eastAsia="HD현대체 Bold" w:hAnsi="Cambria"/>
            <w:b/>
          </w:rPr>
          <w:t>정의</w:t>
        </w:r>
        <w:r w:rsidR="008412F8" w:rsidRPr="006B7797">
          <w:rPr>
            <w:rStyle w:val="afffff1"/>
            <w:rFonts w:ascii="Cambria" w:eastAsia="HD현대체 Bold" w:hAnsi="Cambria"/>
            <w:b/>
          </w:rPr>
          <w:t xml:space="preserve"> </w:t>
        </w:r>
        <w:r w:rsidR="008412F8" w:rsidRPr="006B7797">
          <w:rPr>
            <w:rStyle w:val="afffff1"/>
            <w:rFonts w:ascii="Cambria" w:eastAsia="HD현대체 Bold" w:hAnsi="Cambria"/>
            <w:b/>
          </w:rPr>
          <w:t>및</w:t>
        </w:r>
        <w:r w:rsidR="008412F8" w:rsidRPr="006B7797">
          <w:rPr>
            <w:rStyle w:val="afffff1"/>
            <w:rFonts w:ascii="Cambria" w:eastAsia="HD현대체 Bold" w:hAnsi="Cambria"/>
            <w:b/>
          </w:rPr>
          <w:t xml:space="preserve"> </w:t>
        </w:r>
        <w:r w:rsidR="008412F8" w:rsidRPr="006B7797">
          <w:rPr>
            <w:rStyle w:val="afffff1"/>
            <w:rFonts w:ascii="Cambria" w:eastAsia="HD현대체 Bold" w:hAnsi="Cambria"/>
            <w:b/>
          </w:rPr>
          <w:t>약어</w:t>
        </w:r>
        <w:r w:rsidR="008412F8" w:rsidRPr="006B7797">
          <w:rPr>
            <w:rStyle w:val="afffff1"/>
            <w:rFonts w:ascii="Cambria" w:eastAsia="HD현대체 Bold" w:hAnsi="Cambria"/>
            <w:b/>
          </w:rPr>
          <w:t>(Terms, Definitions and Abbreviation)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_Toc185248975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</w:t>
        </w:r>
        <w:r w:rsidR="008412F8">
          <w:rPr>
            <w:webHidden/>
          </w:rPr>
          <w:fldChar w:fldCharType="end"/>
        </w:r>
      </w:hyperlink>
    </w:p>
    <w:p w14:paraId="30CC4C94" w14:textId="572C7463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76" w:history="1">
        <w:r w:rsidR="008412F8" w:rsidRPr="006B7797">
          <w:rPr>
            <w:rStyle w:val="afffff1"/>
            <w:rFonts w:eastAsia="현대체Medium"/>
          </w:rPr>
          <w:t>3.1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>용어</w:t>
        </w:r>
        <w:r w:rsidR="008412F8" w:rsidRPr="006B7797">
          <w:rPr>
            <w:rStyle w:val="afffff1"/>
            <w:rFonts w:eastAsia="HD현대체 Bold"/>
          </w:rPr>
          <w:t xml:space="preserve"> </w:t>
        </w:r>
        <w:r w:rsidR="008412F8" w:rsidRPr="006B7797">
          <w:rPr>
            <w:rStyle w:val="afffff1"/>
            <w:rFonts w:eastAsia="HD현대체 Bold"/>
          </w:rPr>
          <w:t>정의</w:t>
        </w:r>
        <w:r w:rsidR="008412F8" w:rsidRPr="006B7797">
          <w:rPr>
            <w:rStyle w:val="afffff1"/>
            <w:rFonts w:eastAsia="HD현대체 Bold"/>
          </w:rPr>
          <w:t>Terms and Definitions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_Toc185248976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</w:t>
        </w:r>
        <w:r w:rsidR="008412F8">
          <w:rPr>
            <w:webHidden/>
          </w:rPr>
          <w:fldChar w:fldCharType="end"/>
        </w:r>
      </w:hyperlink>
    </w:p>
    <w:p w14:paraId="28A28FC0" w14:textId="6362AD9B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77" w:history="1">
        <w:r w:rsidR="008412F8" w:rsidRPr="006B7797">
          <w:rPr>
            <w:rStyle w:val="afffff1"/>
            <w:rFonts w:eastAsia="현대체Medium"/>
          </w:rPr>
          <w:t>3.1.1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결함</w:t>
        </w:r>
        <w:r w:rsidR="008412F8" w:rsidRPr="006B7797">
          <w:rPr>
            <w:rStyle w:val="afffff1"/>
          </w:rPr>
          <w:t>(fault)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_Toc185248977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</w:t>
        </w:r>
        <w:r w:rsidR="008412F8">
          <w:rPr>
            <w:webHidden/>
          </w:rPr>
          <w:fldChar w:fldCharType="end"/>
        </w:r>
      </w:hyperlink>
    </w:p>
    <w:p w14:paraId="7F718540" w14:textId="4866D052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78" w:history="1">
        <w:r w:rsidR="008412F8" w:rsidRPr="006B7797">
          <w:rPr>
            <w:rStyle w:val="afffff1"/>
            <w:rFonts w:eastAsia="현대체Medium"/>
          </w:rPr>
          <w:t>3.1.2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고장</w:t>
        </w:r>
        <w:r w:rsidR="008412F8" w:rsidRPr="006B7797">
          <w:rPr>
            <w:rStyle w:val="afffff1"/>
          </w:rPr>
          <w:t>(failure)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_Toc185248978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</w:t>
        </w:r>
        <w:r w:rsidR="008412F8">
          <w:rPr>
            <w:webHidden/>
          </w:rPr>
          <w:fldChar w:fldCharType="end"/>
        </w:r>
      </w:hyperlink>
    </w:p>
    <w:p w14:paraId="4111D38C" w14:textId="1E210068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79" w:history="1">
        <w:r w:rsidR="008412F8" w:rsidRPr="006B7797">
          <w:rPr>
            <w:rStyle w:val="afffff1"/>
            <w:rFonts w:eastAsia="현대체Medium"/>
          </w:rPr>
          <w:t>3.1.3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공통원인고장</w:t>
        </w:r>
        <w:r w:rsidR="008412F8" w:rsidRPr="006B7797">
          <w:rPr>
            <w:rStyle w:val="afffff1"/>
          </w:rPr>
          <w:t>(common cause failure, CCF)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_Toc185248979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</w:t>
        </w:r>
        <w:r w:rsidR="008412F8">
          <w:rPr>
            <w:webHidden/>
          </w:rPr>
          <w:fldChar w:fldCharType="end"/>
        </w:r>
      </w:hyperlink>
    </w:p>
    <w:p w14:paraId="63ED7FE4" w14:textId="2C21FA64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80" w:history="1">
        <w:r w:rsidR="008412F8" w:rsidRPr="006B7797">
          <w:rPr>
            <w:rStyle w:val="afffff1"/>
            <w:rFonts w:eastAsia="현대체Medium"/>
          </w:rPr>
          <w:t>3.2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>약어</w:t>
        </w:r>
        <w:r w:rsidR="008412F8" w:rsidRPr="006B7797">
          <w:rPr>
            <w:rStyle w:val="afffff1"/>
            <w:rFonts w:eastAsia="HD현대체 Bold"/>
          </w:rPr>
          <w:t>(Abbreviations)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_Toc185248980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</w:t>
        </w:r>
        <w:r w:rsidR="008412F8">
          <w:rPr>
            <w:webHidden/>
          </w:rPr>
          <w:fldChar w:fldCharType="end"/>
        </w:r>
      </w:hyperlink>
    </w:p>
    <w:p w14:paraId="29504C75" w14:textId="56E5DA4B" w:rsidR="008412F8" w:rsidRDefault="005D0C03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81" w:history="1">
        <w:r w:rsidR="008412F8" w:rsidRPr="006B7797">
          <w:rPr>
            <w:rStyle w:val="afffff1"/>
            <w:rFonts w:ascii="Cambria" w:eastAsia="현대체Medium" w:hAnsi="Cambria"/>
            <w:b/>
          </w:rPr>
          <w:t>4.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Cambria" w:eastAsia="HD현대체 Bold" w:hAnsi="Cambria"/>
            <w:b/>
          </w:rPr>
          <w:t>시험</w:t>
        </w:r>
        <w:r w:rsidR="008412F8" w:rsidRPr="006B7797">
          <w:rPr>
            <w:rStyle w:val="afffff1"/>
            <w:rFonts w:ascii="Cambria" w:eastAsia="HD현대체 Bold" w:hAnsi="Cambria"/>
            <w:b/>
          </w:rPr>
          <w:t xml:space="preserve"> </w:t>
        </w:r>
        <w:r w:rsidR="008412F8" w:rsidRPr="006B7797">
          <w:rPr>
            <w:rStyle w:val="afffff1"/>
            <w:rFonts w:ascii="Cambria" w:eastAsia="HD현대체 Bold" w:hAnsi="Cambria"/>
            <w:b/>
          </w:rPr>
          <w:t>조건</w:t>
        </w:r>
        <w:r w:rsidR="008412F8" w:rsidRPr="006B7797">
          <w:rPr>
            <w:rStyle w:val="afffff1"/>
            <w:rFonts w:ascii="Cambria" w:eastAsia="HD현대체 Bold" w:hAnsi="Cambria"/>
            <w:b/>
          </w:rPr>
          <w:t>(Test conditions)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_Toc185248981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</w:t>
        </w:r>
        <w:r w:rsidR="008412F8">
          <w:rPr>
            <w:webHidden/>
          </w:rPr>
          <w:fldChar w:fldCharType="end"/>
        </w:r>
      </w:hyperlink>
    </w:p>
    <w:p w14:paraId="0891FD4C" w14:textId="1B39C4EC" w:rsidR="008412F8" w:rsidRDefault="005D0C03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82" w:history="1">
        <w:r w:rsidR="008412F8" w:rsidRPr="006B7797">
          <w:rPr>
            <w:rStyle w:val="afffff1"/>
            <w:rFonts w:ascii="Cambria" w:eastAsia="현대체Medium" w:hAnsi="Cambria"/>
            <w:b/>
          </w:rPr>
          <w:t>5.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Cambria" w:eastAsia="HD현대체 Bold" w:hAnsi="Cambria"/>
            <w:b/>
          </w:rPr>
          <w:t>시험</w:t>
        </w:r>
        <w:r w:rsidR="008412F8" w:rsidRPr="006B7797">
          <w:rPr>
            <w:rStyle w:val="afffff1"/>
            <w:rFonts w:ascii="Cambria" w:eastAsia="HD현대체 Bold" w:hAnsi="Cambria"/>
            <w:b/>
          </w:rPr>
          <w:t xml:space="preserve"> </w:t>
        </w:r>
        <w:r w:rsidR="008412F8" w:rsidRPr="006B7797">
          <w:rPr>
            <w:rStyle w:val="afffff1"/>
            <w:rFonts w:ascii="Cambria" w:eastAsia="HD현대체 Bold" w:hAnsi="Cambria"/>
            <w:b/>
          </w:rPr>
          <w:t>설비</w:t>
        </w:r>
        <w:r w:rsidR="008412F8" w:rsidRPr="006B7797">
          <w:rPr>
            <w:rStyle w:val="afffff1"/>
            <w:rFonts w:ascii="Cambria" w:eastAsia="HD현대체 Bold" w:hAnsi="Cambria"/>
            <w:b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_Toc185248982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</w:t>
        </w:r>
        <w:r w:rsidR="008412F8">
          <w:rPr>
            <w:webHidden/>
          </w:rPr>
          <w:fldChar w:fldCharType="end"/>
        </w:r>
      </w:hyperlink>
    </w:p>
    <w:p w14:paraId="63AF0973" w14:textId="61BDE7AA" w:rsidR="008412F8" w:rsidRDefault="005D0C03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83" w:history="1">
        <w:r w:rsidR="008412F8" w:rsidRPr="006B7797">
          <w:rPr>
            <w:rStyle w:val="afffff1"/>
            <w:rFonts w:ascii="Cambria" w:eastAsia="현대체Medium" w:hAnsi="Cambria"/>
            <w:b/>
          </w:rPr>
          <w:t>6.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Cambria" w:eastAsia="HD현대체 Bold" w:hAnsi="Cambria"/>
            <w:b/>
          </w:rPr>
          <w:t>시험계획</w:t>
        </w:r>
        <w:r w:rsidR="008412F8" w:rsidRPr="006B7797">
          <w:rPr>
            <w:rStyle w:val="afffff1"/>
            <w:rFonts w:ascii="Cambria" w:eastAsia="HD현대체 Bold" w:hAnsi="Cambria"/>
            <w:b/>
          </w:rPr>
          <w:t>(Test Plan)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_Toc185248983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7</w:t>
        </w:r>
        <w:r w:rsidR="008412F8">
          <w:rPr>
            <w:webHidden/>
          </w:rPr>
          <w:fldChar w:fldCharType="end"/>
        </w:r>
      </w:hyperlink>
    </w:p>
    <w:p w14:paraId="4D0A6D7F" w14:textId="7603E2DA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84" w:history="1">
        <w:r w:rsidR="008412F8" w:rsidRPr="006B7797">
          <w:rPr>
            <w:rStyle w:val="afffff1"/>
            <w:rFonts w:eastAsia="현대체Medium"/>
          </w:rPr>
          <w:t>6.1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>일반사항</w:t>
        </w:r>
        <w:r w:rsidR="008412F8" w:rsidRPr="006B7797">
          <w:rPr>
            <w:rStyle w:val="afffff1"/>
            <w:rFonts w:eastAsia="HD현대체 Bold"/>
          </w:rPr>
          <w:t>(General)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_Toc185248984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7</w:t>
        </w:r>
        <w:r w:rsidR="008412F8">
          <w:rPr>
            <w:webHidden/>
          </w:rPr>
          <w:fldChar w:fldCharType="end"/>
        </w:r>
      </w:hyperlink>
    </w:p>
    <w:p w14:paraId="2417907B" w14:textId="639D5299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85" w:history="1">
        <w:r w:rsidR="008412F8" w:rsidRPr="006B7797">
          <w:rPr>
            <w:rStyle w:val="afffff1"/>
            <w:rFonts w:eastAsia="현대체Medium" w:cs="현대체 Bold"/>
          </w:rPr>
          <w:t>6.2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현대체 Bold" w:eastAsia="현대체 Bold" w:hAnsi="현대체 Bold" w:cs="현대체 Bold"/>
          </w:rPr>
          <w:t>기능별 요구사양 하위분류 (Sub-class)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_Toc185248985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10</w:t>
        </w:r>
        <w:r w:rsidR="008412F8">
          <w:rPr>
            <w:webHidden/>
          </w:rPr>
          <w:fldChar w:fldCharType="end"/>
        </w:r>
      </w:hyperlink>
    </w:p>
    <w:p w14:paraId="370E9560" w14:textId="52FD33A7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86" w:history="1">
        <w:r w:rsidR="008412F8" w:rsidRPr="006B7797">
          <w:rPr>
            <w:rStyle w:val="afffff1"/>
            <w:rFonts w:eastAsia="현대체Medium"/>
          </w:rPr>
          <w:t>6.3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[HDT.1] </w:t>
        </w:r>
        <w:r w:rsidR="008412F8" w:rsidRPr="006B7797">
          <w:rPr>
            <w:rStyle w:val="afffff1"/>
            <w:rFonts w:ascii="현대체Light" w:eastAsia="현대체Light" w:hAnsi="현대체Light"/>
          </w:rPr>
          <w:t>IPM 구동용 절연형 전원모듈 제품선정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_Toc185248986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11</w:t>
        </w:r>
        <w:r w:rsidR="008412F8">
          <w:rPr>
            <w:webHidden/>
          </w:rPr>
          <w:fldChar w:fldCharType="end"/>
        </w:r>
      </w:hyperlink>
    </w:p>
    <w:p w14:paraId="458563C8" w14:textId="3CA20BDF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87" w:history="1">
        <w:r w:rsidR="008412F8" w:rsidRPr="006B7797">
          <w:rPr>
            <w:rStyle w:val="afffff1"/>
            <w:rFonts w:eastAsia="현대체Medium"/>
          </w:rPr>
          <w:t>6.3.1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_Toc185248987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11</w:t>
        </w:r>
        <w:r w:rsidR="008412F8">
          <w:rPr>
            <w:webHidden/>
          </w:rPr>
          <w:fldChar w:fldCharType="end"/>
        </w:r>
      </w:hyperlink>
    </w:p>
    <w:p w14:paraId="2951DCAE" w14:textId="4B6AF3FF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88" w:history="1">
        <w:r w:rsidR="008412F8" w:rsidRPr="006B7797">
          <w:rPr>
            <w:rStyle w:val="afffff1"/>
            <w:rFonts w:eastAsia="현대체Medium"/>
          </w:rPr>
          <w:t>6.3.2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_Toc185248988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11</w:t>
        </w:r>
        <w:r w:rsidR="008412F8">
          <w:rPr>
            <w:webHidden/>
          </w:rPr>
          <w:fldChar w:fldCharType="end"/>
        </w:r>
      </w:hyperlink>
    </w:p>
    <w:p w14:paraId="448BBDB4" w14:textId="0AF88EA9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89" w:history="1">
        <w:r w:rsidR="008412F8" w:rsidRPr="006B7797">
          <w:rPr>
            <w:rStyle w:val="afffff1"/>
            <w:rFonts w:eastAsia="현대체Medium"/>
          </w:rPr>
          <w:t>6.3.3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_Toc185248989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12</w:t>
        </w:r>
        <w:r w:rsidR="008412F8">
          <w:rPr>
            <w:webHidden/>
          </w:rPr>
          <w:fldChar w:fldCharType="end"/>
        </w:r>
      </w:hyperlink>
    </w:p>
    <w:p w14:paraId="3FF96899" w14:textId="2B4A9AEC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90" w:history="1">
        <w:r w:rsidR="008412F8" w:rsidRPr="006B7797">
          <w:rPr>
            <w:rStyle w:val="afffff1"/>
            <w:rFonts w:eastAsia="현대체Medium"/>
          </w:rPr>
          <w:t>6.3.4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결과</w:t>
        </w:r>
        <w:r w:rsidR="008412F8" w:rsidRPr="006B7797">
          <w:rPr>
            <w:rStyle w:val="afffff1"/>
          </w:rPr>
          <w:t>(Test result)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_Toc185248990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13</w:t>
        </w:r>
        <w:r w:rsidR="008412F8">
          <w:rPr>
            <w:webHidden/>
          </w:rPr>
          <w:fldChar w:fldCharType="end"/>
        </w:r>
      </w:hyperlink>
    </w:p>
    <w:p w14:paraId="5E2E96FD" w14:textId="161F373D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91" w:history="1">
        <w:r w:rsidR="008412F8" w:rsidRPr="006B7797">
          <w:rPr>
            <w:rStyle w:val="afffff1"/>
            <w:rFonts w:eastAsia="현대체Medium"/>
          </w:rPr>
          <w:t>6.4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[HDT.2] </w:t>
        </w:r>
        <w:r w:rsidR="008412F8" w:rsidRPr="006B7797">
          <w:rPr>
            <w:rStyle w:val="afffff1"/>
            <w:rFonts w:ascii="현대체Light" w:eastAsia="현대체Light" w:hAnsi="현대체Light"/>
          </w:rPr>
          <w:t>IPM 선정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_Toc185248991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15</w:t>
        </w:r>
        <w:r w:rsidR="008412F8">
          <w:rPr>
            <w:webHidden/>
          </w:rPr>
          <w:fldChar w:fldCharType="end"/>
        </w:r>
      </w:hyperlink>
    </w:p>
    <w:p w14:paraId="3C6346D8" w14:textId="25CD69DA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92" w:history="1">
        <w:r w:rsidR="008412F8" w:rsidRPr="006B7797">
          <w:rPr>
            <w:rStyle w:val="afffff1"/>
            <w:rFonts w:eastAsia="현대체Medium"/>
          </w:rPr>
          <w:t>6.4.1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_Toc185248992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15</w:t>
        </w:r>
        <w:r w:rsidR="008412F8">
          <w:rPr>
            <w:webHidden/>
          </w:rPr>
          <w:fldChar w:fldCharType="end"/>
        </w:r>
      </w:hyperlink>
    </w:p>
    <w:p w14:paraId="47A1ABA1" w14:textId="6392E172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93" w:history="1">
        <w:r w:rsidR="008412F8" w:rsidRPr="006B7797">
          <w:rPr>
            <w:rStyle w:val="afffff1"/>
            <w:rFonts w:eastAsia="현대체Medium"/>
          </w:rPr>
          <w:t>6.4.2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_Toc185248993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15</w:t>
        </w:r>
        <w:r w:rsidR="008412F8">
          <w:rPr>
            <w:webHidden/>
          </w:rPr>
          <w:fldChar w:fldCharType="end"/>
        </w:r>
      </w:hyperlink>
    </w:p>
    <w:p w14:paraId="20420D31" w14:textId="67556373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94" w:history="1">
        <w:r w:rsidR="008412F8" w:rsidRPr="006B7797">
          <w:rPr>
            <w:rStyle w:val="afffff1"/>
            <w:rFonts w:eastAsia="현대체Medium"/>
          </w:rPr>
          <w:t>6.4.3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_Toc185248994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15</w:t>
        </w:r>
        <w:r w:rsidR="008412F8">
          <w:rPr>
            <w:webHidden/>
          </w:rPr>
          <w:fldChar w:fldCharType="end"/>
        </w:r>
      </w:hyperlink>
    </w:p>
    <w:p w14:paraId="2100D224" w14:textId="7A81DF52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95" w:history="1">
        <w:r w:rsidR="008412F8" w:rsidRPr="006B7797">
          <w:rPr>
            <w:rStyle w:val="afffff1"/>
            <w:rFonts w:eastAsia="현대체Medium"/>
          </w:rPr>
          <w:t>6.4.4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결과</w:t>
        </w:r>
        <w:r w:rsidR="008412F8" w:rsidRPr="006B7797">
          <w:rPr>
            <w:rStyle w:val="afffff1"/>
          </w:rPr>
          <w:t>(Test result)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_Toc185248995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16</w:t>
        </w:r>
        <w:r w:rsidR="008412F8">
          <w:rPr>
            <w:webHidden/>
          </w:rPr>
          <w:fldChar w:fldCharType="end"/>
        </w:r>
      </w:hyperlink>
    </w:p>
    <w:p w14:paraId="378A718A" w14:textId="2324A871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96" w:history="1">
        <w:r w:rsidR="008412F8" w:rsidRPr="006B7797">
          <w:rPr>
            <w:rStyle w:val="afffff1"/>
            <w:rFonts w:eastAsia="현대체Medium"/>
          </w:rPr>
          <w:t>6.5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[HDT.3] </w:t>
        </w:r>
        <w:r w:rsidR="008412F8" w:rsidRPr="006B7797">
          <w:rPr>
            <w:rStyle w:val="afffff1"/>
            <w:rFonts w:ascii="현대체Light" w:eastAsia="현대체Light" w:hAnsi="현대체Light"/>
          </w:rPr>
          <w:t>전류센서 선정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_Toc185248996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17</w:t>
        </w:r>
        <w:r w:rsidR="008412F8">
          <w:rPr>
            <w:webHidden/>
          </w:rPr>
          <w:fldChar w:fldCharType="end"/>
        </w:r>
      </w:hyperlink>
    </w:p>
    <w:p w14:paraId="55329964" w14:textId="5D13D3F1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97" w:history="1">
        <w:r w:rsidR="008412F8" w:rsidRPr="006B7797">
          <w:rPr>
            <w:rStyle w:val="afffff1"/>
            <w:rFonts w:eastAsia="현대체Medium"/>
          </w:rPr>
          <w:t>6.5.1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_Toc185248997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17</w:t>
        </w:r>
        <w:r w:rsidR="008412F8">
          <w:rPr>
            <w:webHidden/>
          </w:rPr>
          <w:fldChar w:fldCharType="end"/>
        </w:r>
      </w:hyperlink>
    </w:p>
    <w:p w14:paraId="11337E80" w14:textId="6939E235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98" w:history="1">
        <w:r w:rsidR="008412F8" w:rsidRPr="006B7797">
          <w:rPr>
            <w:rStyle w:val="afffff1"/>
            <w:rFonts w:eastAsia="현대체Medium"/>
          </w:rPr>
          <w:t>6.5.2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_Toc185248998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17</w:t>
        </w:r>
        <w:r w:rsidR="008412F8">
          <w:rPr>
            <w:webHidden/>
          </w:rPr>
          <w:fldChar w:fldCharType="end"/>
        </w:r>
      </w:hyperlink>
    </w:p>
    <w:p w14:paraId="7F88C0EC" w14:textId="03AD119F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8999" w:history="1">
        <w:r w:rsidR="008412F8" w:rsidRPr="006B7797">
          <w:rPr>
            <w:rStyle w:val="afffff1"/>
            <w:rFonts w:eastAsia="현대체Medium"/>
          </w:rPr>
          <w:t>6.5.3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_Toc185248999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17</w:t>
        </w:r>
        <w:r w:rsidR="008412F8">
          <w:rPr>
            <w:webHidden/>
          </w:rPr>
          <w:fldChar w:fldCharType="end"/>
        </w:r>
      </w:hyperlink>
    </w:p>
    <w:p w14:paraId="3C5E286D" w14:textId="3C83866F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00" w:history="1">
        <w:r w:rsidR="008412F8" w:rsidRPr="006B7797">
          <w:rPr>
            <w:rStyle w:val="afffff1"/>
            <w:rFonts w:eastAsia="현대체Medium"/>
          </w:rPr>
          <w:t>6.5.4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결과</w:t>
        </w:r>
        <w:r w:rsidR="008412F8" w:rsidRPr="006B7797">
          <w:rPr>
            <w:rStyle w:val="afffff1"/>
          </w:rPr>
          <w:t>(Test result)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_Toc185249000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18</w:t>
        </w:r>
        <w:r w:rsidR="008412F8">
          <w:rPr>
            <w:webHidden/>
          </w:rPr>
          <w:fldChar w:fldCharType="end"/>
        </w:r>
      </w:hyperlink>
    </w:p>
    <w:p w14:paraId="0341BFD5" w14:textId="6BAB6734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01" w:history="1">
        <w:r w:rsidR="008412F8" w:rsidRPr="006B7797">
          <w:rPr>
            <w:rStyle w:val="afffff1"/>
            <w:rFonts w:eastAsia="현대체Medium"/>
          </w:rPr>
          <w:t>6.6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[HDT.4] </w:t>
        </w:r>
        <w:r w:rsidR="008412F8" w:rsidRPr="006B7797">
          <w:rPr>
            <w:rStyle w:val="afffff1"/>
            <w:rFonts w:ascii="현대체Light" w:eastAsia="현대체Light" w:hAnsi="현대체Light"/>
          </w:rPr>
          <w:t>스너버 커패시터 선정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_Toc185249001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20</w:t>
        </w:r>
        <w:r w:rsidR="008412F8">
          <w:rPr>
            <w:webHidden/>
          </w:rPr>
          <w:fldChar w:fldCharType="end"/>
        </w:r>
      </w:hyperlink>
    </w:p>
    <w:p w14:paraId="0C6906E1" w14:textId="7495D184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02" w:history="1">
        <w:r w:rsidR="008412F8" w:rsidRPr="006B7797">
          <w:rPr>
            <w:rStyle w:val="afffff1"/>
            <w:rFonts w:eastAsia="현대체Medium"/>
          </w:rPr>
          <w:t>6.6.1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_Toc185249002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20</w:t>
        </w:r>
        <w:r w:rsidR="008412F8">
          <w:rPr>
            <w:webHidden/>
          </w:rPr>
          <w:fldChar w:fldCharType="end"/>
        </w:r>
      </w:hyperlink>
    </w:p>
    <w:p w14:paraId="34399792" w14:textId="65D085C4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03" w:history="1">
        <w:r w:rsidR="008412F8" w:rsidRPr="006B7797">
          <w:rPr>
            <w:rStyle w:val="afffff1"/>
            <w:rFonts w:eastAsia="현대체Medium"/>
          </w:rPr>
          <w:t>6.6.2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_Toc185249003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20</w:t>
        </w:r>
        <w:r w:rsidR="008412F8">
          <w:rPr>
            <w:webHidden/>
          </w:rPr>
          <w:fldChar w:fldCharType="end"/>
        </w:r>
      </w:hyperlink>
    </w:p>
    <w:p w14:paraId="20787E7E" w14:textId="5C293524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04" w:history="1">
        <w:r w:rsidR="008412F8" w:rsidRPr="006B7797">
          <w:rPr>
            <w:rStyle w:val="afffff1"/>
            <w:rFonts w:eastAsia="현대체Medium"/>
          </w:rPr>
          <w:t>6.6.3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_Toc185249004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20</w:t>
        </w:r>
        <w:r w:rsidR="008412F8">
          <w:rPr>
            <w:webHidden/>
          </w:rPr>
          <w:fldChar w:fldCharType="end"/>
        </w:r>
      </w:hyperlink>
    </w:p>
    <w:p w14:paraId="499976C9" w14:textId="7AD07CE9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05" w:history="1">
        <w:r w:rsidR="008412F8" w:rsidRPr="006B7797">
          <w:rPr>
            <w:rStyle w:val="afffff1"/>
            <w:rFonts w:eastAsia="현대체Medium"/>
          </w:rPr>
          <w:t>6.7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[HDT.5] </w:t>
        </w:r>
        <w:r w:rsidR="008412F8" w:rsidRPr="006B7797">
          <w:rPr>
            <w:rStyle w:val="afffff1"/>
            <w:rFonts w:ascii="현대체Light" w:eastAsia="현대체Light" w:hAnsi="현대체Light"/>
          </w:rPr>
          <w:t>IPM 제어용 PWM 신호 전달 포토커플러 선정 및 성능확인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_Toc185249005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21</w:t>
        </w:r>
        <w:r w:rsidR="008412F8">
          <w:rPr>
            <w:webHidden/>
          </w:rPr>
          <w:fldChar w:fldCharType="end"/>
        </w:r>
      </w:hyperlink>
    </w:p>
    <w:p w14:paraId="1F6ED866" w14:textId="7238FB10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06" w:history="1">
        <w:r w:rsidR="008412F8" w:rsidRPr="006B7797">
          <w:rPr>
            <w:rStyle w:val="afffff1"/>
            <w:rFonts w:eastAsia="현대체Medium"/>
          </w:rPr>
          <w:t>6.7.1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_Toc185249006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21</w:t>
        </w:r>
        <w:r w:rsidR="008412F8">
          <w:rPr>
            <w:webHidden/>
          </w:rPr>
          <w:fldChar w:fldCharType="end"/>
        </w:r>
      </w:hyperlink>
    </w:p>
    <w:p w14:paraId="7A7074E7" w14:textId="398E5D8C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07" w:history="1">
        <w:r w:rsidR="008412F8" w:rsidRPr="006B7797">
          <w:rPr>
            <w:rStyle w:val="afffff1"/>
            <w:rFonts w:eastAsia="현대체Medium"/>
          </w:rPr>
          <w:t>6.7.2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_Toc185249007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22</w:t>
        </w:r>
        <w:r w:rsidR="008412F8">
          <w:rPr>
            <w:webHidden/>
          </w:rPr>
          <w:fldChar w:fldCharType="end"/>
        </w:r>
      </w:hyperlink>
    </w:p>
    <w:p w14:paraId="4741B66E" w14:textId="2BF4BB35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08" w:history="1">
        <w:r w:rsidR="008412F8" w:rsidRPr="006B7797">
          <w:rPr>
            <w:rStyle w:val="afffff1"/>
            <w:rFonts w:eastAsia="현대체Medium"/>
          </w:rPr>
          <w:t>6.7.3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_Toc185249008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23</w:t>
        </w:r>
        <w:r w:rsidR="008412F8">
          <w:rPr>
            <w:webHidden/>
          </w:rPr>
          <w:fldChar w:fldCharType="end"/>
        </w:r>
      </w:hyperlink>
    </w:p>
    <w:p w14:paraId="3F00852F" w14:textId="3BD0F518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09" w:history="1">
        <w:r w:rsidR="008412F8" w:rsidRPr="006B7797">
          <w:rPr>
            <w:rStyle w:val="afffff1"/>
            <w:rFonts w:eastAsia="현대체Medium"/>
          </w:rPr>
          <w:t>6.8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[HDT.6] </w:t>
        </w:r>
        <w:r w:rsidR="008412F8" w:rsidRPr="006B7797">
          <w:rPr>
            <w:rStyle w:val="afffff1"/>
            <w:rFonts w:ascii="현대체Light" w:eastAsia="현대체Light" w:hAnsi="현대체Light"/>
          </w:rPr>
          <w:t>전류센서 입출력 신호 비교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_Toc185249009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25</w:t>
        </w:r>
        <w:r w:rsidR="008412F8">
          <w:rPr>
            <w:webHidden/>
          </w:rPr>
          <w:fldChar w:fldCharType="end"/>
        </w:r>
      </w:hyperlink>
    </w:p>
    <w:p w14:paraId="12023325" w14:textId="6521C757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10" w:history="1">
        <w:r w:rsidR="008412F8" w:rsidRPr="006B7797">
          <w:rPr>
            <w:rStyle w:val="afffff1"/>
            <w:rFonts w:eastAsia="현대체Medium"/>
          </w:rPr>
          <w:t>6.8.1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_Toc185249010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25</w:t>
        </w:r>
        <w:r w:rsidR="008412F8">
          <w:rPr>
            <w:webHidden/>
          </w:rPr>
          <w:fldChar w:fldCharType="end"/>
        </w:r>
      </w:hyperlink>
    </w:p>
    <w:p w14:paraId="7970C876" w14:textId="1C9BF218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11" w:history="1">
        <w:r w:rsidR="008412F8" w:rsidRPr="006B7797">
          <w:rPr>
            <w:rStyle w:val="afffff1"/>
            <w:rFonts w:eastAsia="현대체Medium"/>
          </w:rPr>
          <w:t>6.8.2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_Toc185249011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25</w:t>
        </w:r>
        <w:r w:rsidR="008412F8">
          <w:rPr>
            <w:webHidden/>
          </w:rPr>
          <w:fldChar w:fldCharType="end"/>
        </w:r>
      </w:hyperlink>
    </w:p>
    <w:p w14:paraId="76C755A5" w14:textId="0650D511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12" w:history="1">
        <w:r w:rsidR="008412F8" w:rsidRPr="006B7797">
          <w:rPr>
            <w:rStyle w:val="afffff1"/>
            <w:rFonts w:eastAsia="현대체Medium"/>
          </w:rPr>
          <w:t>6.8.3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_Toc185249012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26</w:t>
        </w:r>
        <w:r w:rsidR="008412F8">
          <w:rPr>
            <w:webHidden/>
          </w:rPr>
          <w:fldChar w:fldCharType="end"/>
        </w:r>
      </w:hyperlink>
    </w:p>
    <w:p w14:paraId="582D81AB" w14:textId="3FC7E397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13" w:history="1">
        <w:r w:rsidR="008412F8" w:rsidRPr="006B7797">
          <w:rPr>
            <w:rStyle w:val="afffff1"/>
            <w:rFonts w:eastAsia="현대체Medium"/>
          </w:rPr>
          <w:t>6.9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[HDT.7] </w:t>
        </w:r>
        <w:r w:rsidR="008412F8" w:rsidRPr="006B7797">
          <w:rPr>
            <w:rStyle w:val="afffff1"/>
            <w:rFonts w:ascii="현대체Light" w:eastAsia="현대체Light" w:hAnsi="현대체Light"/>
          </w:rPr>
          <w:t>IPM Fault 전달신호 포토커플러 딜레이시간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_Toc185249013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27</w:t>
        </w:r>
        <w:r w:rsidR="008412F8">
          <w:rPr>
            <w:webHidden/>
          </w:rPr>
          <w:fldChar w:fldCharType="end"/>
        </w:r>
      </w:hyperlink>
    </w:p>
    <w:p w14:paraId="64D45828" w14:textId="409A9539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14" w:history="1">
        <w:r w:rsidR="008412F8" w:rsidRPr="006B7797">
          <w:rPr>
            <w:rStyle w:val="afffff1"/>
            <w:rFonts w:eastAsia="현대체Medium"/>
          </w:rPr>
          <w:t>6.9.1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_Toc185249014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27</w:t>
        </w:r>
        <w:r w:rsidR="008412F8">
          <w:rPr>
            <w:webHidden/>
          </w:rPr>
          <w:fldChar w:fldCharType="end"/>
        </w:r>
      </w:hyperlink>
    </w:p>
    <w:p w14:paraId="4146EAF8" w14:textId="20F1769F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15" w:history="1">
        <w:r w:rsidR="008412F8" w:rsidRPr="006B7797">
          <w:rPr>
            <w:rStyle w:val="afffff1"/>
            <w:rFonts w:eastAsia="현대체Medium"/>
          </w:rPr>
          <w:t>6.9.2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_Toc185249015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27</w:t>
        </w:r>
        <w:r w:rsidR="008412F8">
          <w:rPr>
            <w:webHidden/>
          </w:rPr>
          <w:fldChar w:fldCharType="end"/>
        </w:r>
      </w:hyperlink>
    </w:p>
    <w:p w14:paraId="58B11046" w14:textId="13DB7000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16" w:history="1">
        <w:r w:rsidR="008412F8" w:rsidRPr="006B7797">
          <w:rPr>
            <w:rStyle w:val="afffff1"/>
            <w:rFonts w:eastAsia="현대체Medium"/>
          </w:rPr>
          <w:t>6.9.3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_Toc185249016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27</w:t>
        </w:r>
        <w:r w:rsidR="008412F8">
          <w:rPr>
            <w:webHidden/>
          </w:rPr>
          <w:fldChar w:fldCharType="end"/>
        </w:r>
      </w:hyperlink>
    </w:p>
    <w:p w14:paraId="1BCA21A7" w14:textId="7CD2B3C3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17" w:history="1">
        <w:r w:rsidR="008412F8" w:rsidRPr="006B7797">
          <w:rPr>
            <w:rStyle w:val="afffff1"/>
            <w:rFonts w:eastAsia="현대체Medium"/>
          </w:rPr>
          <w:t>6.10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[HDT.8] </w:t>
        </w:r>
        <w:r w:rsidR="008412F8" w:rsidRPr="006B7797">
          <w:rPr>
            <w:rStyle w:val="afffff1"/>
            <w:rFonts w:ascii="현대체Light" w:eastAsia="현대체Light" w:hAnsi="현대체Light"/>
          </w:rPr>
          <w:t>IPM 출력전류의 주파수대역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_Toc185249017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29</w:t>
        </w:r>
        <w:r w:rsidR="008412F8">
          <w:rPr>
            <w:webHidden/>
          </w:rPr>
          <w:fldChar w:fldCharType="end"/>
        </w:r>
      </w:hyperlink>
    </w:p>
    <w:p w14:paraId="3479BD70" w14:textId="58C74AE2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18" w:history="1">
        <w:r w:rsidR="008412F8" w:rsidRPr="006B7797">
          <w:rPr>
            <w:rStyle w:val="afffff1"/>
            <w:rFonts w:eastAsia="현대체Medium"/>
          </w:rPr>
          <w:t>6.10.1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_Toc185249018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29</w:t>
        </w:r>
        <w:r w:rsidR="008412F8">
          <w:rPr>
            <w:webHidden/>
          </w:rPr>
          <w:fldChar w:fldCharType="end"/>
        </w:r>
      </w:hyperlink>
    </w:p>
    <w:p w14:paraId="3D654D40" w14:textId="76D31FB1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19" w:history="1">
        <w:r w:rsidR="008412F8" w:rsidRPr="006B7797">
          <w:rPr>
            <w:rStyle w:val="afffff1"/>
            <w:rFonts w:eastAsia="현대체Medium"/>
          </w:rPr>
          <w:t>6.10.2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_Toc185249019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29</w:t>
        </w:r>
        <w:r w:rsidR="008412F8">
          <w:rPr>
            <w:webHidden/>
          </w:rPr>
          <w:fldChar w:fldCharType="end"/>
        </w:r>
      </w:hyperlink>
    </w:p>
    <w:p w14:paraId="725168BD" w14:textId="22595C5A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20" w:history="1">
        <w:r w:rsidR="008412F8" w:rsidRPr="006B7797">
          <w:rPr>
            <w:rStyle w:val="afffff1"/>
            <w:rFonts w:eastAsia="현대체Medium"/>
          </w:rPr>
          <w:t>6.10.3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_Toc185249020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29</w:t>
        </w:r>
        <w:r w:rsidR="008412F8">
          <w:rPr>
            <w:webHidden/>
          </w:rPr>
          <w:fldChar w:fldCharType="end"/>
        </w:r>
      </w:hyperlink>
    </w:p>
    <w:p w14:paraId="382C085B" w14:textId="6EA354EF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21" w:history="1">
        <w:r w:rsidR="008412F8" w:rsidRPr="006B7797">
          <w:rPr>
            <w:rStyle w:val="afffff1"/>
            <w:rFonts w:eastAsia="현대체Medium"/>
          </w:rPr>
          <w:t>6.11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[HDT.9] </w:t>
        </w:r>
        <w:r w:rsidR="008412F8" w:rsidRPr="006B7797">
          <w:rPr>
            <w:rStyle w:val="afffff1"/>
            <w:rFonts w:ascii="현대체Light" w:eastAsia="현대체Light" w:hAnsi="현대체Light"/>
          </w:rPr>
          <w:t>DMIGBT 선정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_Toc185249021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31</w:t>
        </w:r>
        <w:r w:rsidR="008412F8">
          <w:rPr>
            <w:webHidden/>
          </w:rPr>
          <w:fldChar w:fldCharType="end"/>
        </w:r>
      </w:hyperlink>
    </w:p>
    <w:p w14:paraId="0C4961E7" w14:textId="58F9EBE8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22" w:history="1">
        <w:r w:rsidR="008412F8" w:rsidRPr="006B7797">
          <w:rPr>
            <w:rStyle w:val="afffff1"/>
            <w:rFonts w:eastAsia="현대체Medium"/>
          </w:rPr>
          <w:t>6.11.1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_Toc185249022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31</w:t>
        </w:r>
        <w:r w:rsidR="008412F8">
          <w:rPr>
            <w:webHidden/>
          </w:rPr>
          <w:fldChar w:fldCharType="end"/>
        </w:r>
      </w:hyperlink>
    </w:p>
    <w:p w14:paraId="763DA266" w14:textId="44F9CCDA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23" w:history="1">
        <w:r w:rsidR="008412F8" w:rsidRPr="006B7797">
          <w:rPr>
            <w:rStyle w:val="afffff1"/>
            <w:rFonts w:eastAsia="현대체Medium"/>
          </w:rPr>
          <w:t>6.11.2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_Toc185249023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32</w:t>
        </w:r>
        <w:r w:rsidR="008412F8">
          <w:rPr>
            <w:webHidden/>
          </w:rPr>
          <w:fldChar w:fldCharType="end"/>
        </w:r>
      </w:hyperlink>
    </w:p>
    <w:p w14:paraId="358C07D6" w14:textId="0186254D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24" w:history="1">
        <w:r w:rsidR="008412F8" w:rsidRPr="006B7797">
          <w:rPr>
            <w:rStyle w:val="afffff1"/>
            <w:rFonts w:eastAsia="현대체Medium"/>
          </w:rPr>
          <w:t>6.11.3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_Toc185249024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32</w:t>
        </w:r>
        <w:r w:rsidR="008412F8">
          <w:rPr>
            <w:webHidden/>
          </w:rPr>
          <w:fldChar w:fldCharType="end"/>
        </w:r>
      </w:hyperlink>
    </w:p>
    <w:p w14:paraId="58155C0E" w14:textId="64C34ABF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25" w:history="1">
        <w:r w:rsidR="008412F8" w:rsidRPr="006B7797">
          <w:rPr>
            <w:rStyle w:val="afffff1"/>
            <w:rFonts w:eastAsia="현대체Medium"/>
          </w:rPr>
          <w:t>6.12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[HDT.10] </w:t>
        </w:r>
        <w:r w:rsidR="008412F8" w:rsidRPr="006B7797">
          <w:rPr>
            <w:rStyle w:val="afffff1"/>
            <w:rFonts w:ascii="현대체Light" w:eastAsia="현대체Light" w:hAnsi="현대체Light"/>
          </w:rPr>
          <w:t>PN 커패시터 선정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_Toc185249025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33</w:t>
        </w:r>
        <w:r w:rsidR="008412F8">
          <w:rPr>
            <w:webHidden/>
          </w:rPr>
          <w:fldChar w:fldCharType="end"/>
        </w:r>
      </w:hyperlink>
    </w:p>
    <w:p w14:paraId="46797195" w14:textId="26818EB0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26" w:history="1">
        <w:r w:rsidR="008412F8" w:rsidRPr="006B7797">
          <w:rPr>
            <w:rStyle w:val="afffff1"/>
            <w:rFonts w:eastAsia="현대체Medium"/>
          </w:rPr>
          <w:t>6.12.1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_Toc185249026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33</w:t>
        </w:r>
        <w:r w:rsidR="008412F8">
          <w:rPr>
            <w:webHidden/>
          </w:rPr>
          <w:fldChar w:fldCharType="end"/>
        </w:r>
      </w:hyperlink>
    </w:p>
    <w:p w14:paraId="3C073B91" w14:textId="1BABB6C8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27" w:history="1">
        <w:r w:rsidR="008412F8" w:rsidRPr="006B7797">
          <w:rPr>
            <w:rStyle w:val="afffff1"/>
            <w:rFonts w:eastAsia="현대체Medium"/>
          </w:rPr>
          <w:t>6.12.2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_Toc185249027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33</w:t>
        </w:r>
        <w:r w:rsidR="008412F8">
          <w:rPr>
            <w:webHidden/>
          </w:rPr>
          <w:fldChar w:fldCharType="end"/>
        </w:r>
      </w:hyperlink>
    </w:p>
    <w:p w14:paraId="7C850CBA" w14:textId="1AABB09C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28" w:history="1">
        <w:r w:rsidR="008412F8" w:rsidRPr="006B7797">
          <w:rPr>
            <w:rStyle w:val="afffff1"/>
            <w:rFonts w:eastAsia="현대체Medium"/>
          </w:rPr>
          <w:t>6.12.3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_Toc185249028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33</w:t>
        </w:r>
        <w:r w:rsidR="008412F8">
          <w:rPr>
            <w:webHidden/>
          </w:rPr>
          <w:fldChar w:fldCharType="end"/>
        </w:r>
      </w:hyperlink>
    </w:p>
    <w:p w14:paraId="174640B8" w14:textId="551F2940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29" w:history="1">
        <w:r w:rsidR="008412F8" w:rsidRPr="006B7797">
          <w:rPr>
            <w:rStyle w:val="afffff1"/>
            <w:rFonts w:eastAsia="현대체Medium"/>
          </w:rPr>
          <w:t>6.13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>[HDT.11] PN</w:t>
        </w:r>
        <w:r w:rsidR="008412F8" w:rsidRPr="006B7797">
          <w:rPr>
            <w:rStyle w:val="afffff1"/>
            <w:rFonts w:ascii="현대체Light" w:eastAsia="현대체Light" w:hAnsi="현대체Light"/>
          </w:rPr>
          <w:t>전압 레벨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_Toc185249029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35</w:t>
        </w:r>
        <w:r w:rsidR="008412F8">
          <w:rPr>
            <w:webHidden/>
          </w:rPr>
          <w:fldChar w:fldCharType="end"/>
        </w:r>
      </w:hyperlink>
    </w:p>
    <w:p w14:paraId="7D2DA423" w14:textId="35B676A6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30" w:history="1">
        <w:r w:rsidR="008412F8" w:rsidRPr="006B7797">
          <w:rPr>
            <w:rStyle w:val="afffff1"/>
            <w:rFonts w:eastAsia="현대체Medium"/>
          </w:rPr>
          <w:t>6.13.1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_Toc185249030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35</w:t>
        </w:r>
        <w:r w:rsidR="008412F8">
          <w:rPr>
            <w:webHidden/>
          </w:rPr>
          <w:fldChar w:fldCharType="end"/>
        </w:r>
      </w:hyperlink>
    </w:p>
    <w:p w14:paraId="5AFED5FD" w14:textId="7A1773E4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31" w:history="1">
        <w:r w:rsidR="008412F8" w:rsidRPr="006B7797">
          <w:rPr>
            <w:rStyle w:val="afffff1"/>
            <w:rFonts w:eastAsia="현대체Medium"/>
          </w:rPr>
          <w:t>6.13.2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_Toc185249031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35</w:t>
        </w:r>
        <w:r w:rsidR="008412F8">
          <w:rPr>
            <w:webHidden/>
          </w:rPr>
          <w:fldChar w:fldCharType="end"/>
        </w:r>
      </w:hyperlink>
    </w:p>
    <w:p w14:paraId="7D642DBD" w14:textId="72538C23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32" w:history="1">
        <w:r w:rsidR="008412F8" w:rsidRPr="006B7797">
          <w:rPr>
            <w:rStyle w:val="afffff1"/>
            <w:rFonts w:eastAsia="현대체Medium"/>
          </w:rPr>
          <w:t>6.13.3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_Toc185249032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35</w:t>
        </w:r>
        <w:r w:rsidR="008412F8">
          <w:rPr>
            <w:webHidden/>
          </w:rPr>
          <w:fldChar w:fldCharType="end"/>
        </w:r>
      </w:hyperlink>
    </w:p>
    <w:p w14:paraId="073B9BE8" w14:textId="0A0B115E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33" w:history="1">
        <w:r w:rsidR="008412F8" w:rsidRPr="006B7797">
          <w:rPr>
            <w:rStyle w:val="afffff1"/>
            <w:rFonts w:eastAsia="현대체Medium"/>
          </w:rPr>
          <w:t>6.14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[HDT.12] </w:t>
        </w:r>
        <w:r w:rsidR="008412F8" w:rsidRPr="006B7797">
          <w:rPr>
            <w:rStyle w:val="afffff1"/>
            <w:rFonts w:ascii="현대체Light" w:eastAsia="현대체Light" w:hAnsi="현대체Light"/>
          </w:rPr>
          <w:t>컨버터 제어용 절연형 전원모듈 제품선정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_Toc185249033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36</w:t>
        </w:r>
        <w:r w:rsidR="008412F8">
          <w:rPr>
            <w:webHidden/>
          </w:rPr>
          <w:fldChar w:fldCharType="end"/>
        </w:r>
      </w:hyperlink>
    </w:p>
    <w:p w14:paraId="14D8CAA8" w14:textId="28EAE135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34" w:history="1">
        <w:r w:rsidR="008412F8" w:rsidRPr="006B7797">
          <w:rPr>
            <w:rStyle w:val="afffff1"/>
            <w:rFonts w:eastAsia="현대체Medium"/>
          </w:rPr>
          <w:t>6.14.1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_Toc185249034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36</w:t>
        </w:r>
        <w:r w:rsidR="008412F8">
          <w:rPr>
            <w:webHidden/>
          </w:rPr>
          <w:fldChar w:fldCharType="end"/>
        </w:r>
      </w:hyperlink>
    </w:p>
    <w:p w14:paraId="5BE34B6C" w14:textId="6C035806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35" w:history="1">
        <w:r w:rsidR="008412F8" w:rsidRPr="006B7797">
          <w:rPr>
            <w:rStyle w:val="afffff1"/>
            <w:rFonts w:eastAsia="현대체Medium"/>
          </w:rPr>
          <w:t>6.14.2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_Toc185249035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36</w:t>
        </w:r>
        <w:r w:rsidR="008412F8">
          <w:rPr>
            <w:webHidden/>
          </w:rPr>
          <w:fldChar w:fldCharType="end"/>
        </w:r>
      </w:hyperlink>
    </w:p>
    <w:p w14:paraId="39D15782" w14:textId="69917936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36" w:history="1">
        <w:r w:rsidR="008412F8" w:rsidRPr="006B7797">
          <w:rPr>
            <w:rStyle w:val="afffff1"/>
            <w:rFonts w:eastAsia="현대체Medium"/>
          </w:rPr>
          <w:t>6.14.3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_Toc185249036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36</w:t>
        </w:r>
        <w:r w:rsidR="008412F8">
          <w:rPr>
            <w:webHidden/>
          </w:rPr>
          <w:fldChar w:fldCharType="end"/>
        </w:r>
      </w:hyperlink>
    </w:p>
    <w:p w14:paraId="2F16F7EF" w14:textId="2220593C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37" w:history="1">
        <w:r w:rsidR="008412F8" w:rsidRPr="006B7797">
          <w:rPr>
            <w:rStyle w:val="afffff1"/>
            <w:rFonts w:eastAsia="현대체Medium"/>
          </w:rPr>
          <w:t>6.15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[HDT.13] </w:t>
        </w:r>
        <w:r w:rsidR="008412F8" w:rsidRPr="006B7797">
          <w:rPr>
            <w:rStyle w:val="afffff1"/>
            <w:rFonts w:ascii="현대체Light" w:eastAsia="현대체Light" w:hAnsi="현대체Light"/>
          </w:rPr>
          <w:t>회생방전 제어관련 회로동작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_Toc185249037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38</w:t>
        </w:r>
        <w:r w:rsidR="008412F8">
          <w:rPr>
            <w:webHidden/>
          </w:rPr>
          <w:fldChar w:fldCharType="end"/>
        </w:r>
      </w:hyperlink>
    </w:p>
    <w:p w14:paraId="1F326045" w14:textId="3E50DD7D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38" w:history="1">
        <w:r w:rsidR="008412F8" w:rsidRPr="006B7797">
          <w:rPr>
            <w:rStyle w:val="afffff1"/>
            <w:rFonts w:eastAsia="현대체Medium"/>
          </w:rPr>
          <w:t>6.15.1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_Toc185249038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38</w:t>
        </w:r>
        <w:r w:rsidR="008412F8">
          <w:rPr>
            <w:webHidden/>
          </w:rPr>
          <w:fldChar w:fldCharType="end"/>
        </w:r>
      </w:hyperlink>
    </w:p>
    <w:p w14:paraId="6AA405BD" w14:textId="2B1D1A5C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39" w:history="1">
        <w:r w:rsidR="008412F8" w:rsidRPr="006B7797">
          <w:rPr>
            <w:rStyle w:val="afffff1"/>
            <w:rFonts w:eastAsia="현대체Medium"/>
          </w:rPr>
          <w:t>6.15.2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_Toc185249039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39</w:t>
        </w:r>
        <w:r w:rsidR="008412F8">
          <w:rPr>
            <w:webHidden/>
          </w:rPr>
          <w:fldChar w:fldCharType="end"/>
        </w:r>
      </w:hyperlink>
    </w:p>
    <w:p w14:paraId="317D1939" w14:textId="237A6318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40" w:history="1">
        <w:r w:rsidR="008412F8" w:rsidRPr="006B7797">
          <w:rPr>
            <w:rStyle w:val="afffff1"/>
            <w:rFonts w:eastAsia="현대체Medium"/>
          </w:rPr>
          <w:t>6.15.3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_Toc185249040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39</w:t>
        </w:r>
        <w:r w:rsidR="008412F8">
          <w:rPr>
            <w:webHidden/>
          </w:rPr>
          <w:fldChar w:fldCharType="end"/>
        </w:r>
      </w:hyperlink>
    </w:p>
    <w:p w14:paraId="273D7953" w14:textId="6EAD4460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41" w:history="1">
        <w:r w:rsidR="008412F8" w:rsidRPr="006B7797">
          <w:rPr>
            <w:rStyle w:val="afffff1"/>
            <w:rFonts w:eastAsia="현대체Medium"/>
          </w:rPr>
          <w:t>6.16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[HDT.14] </w:t>
        </w:r>
        <w:r w:rsidR="008412F8" w:rsidRPr="006B7797">
          <w:rPr>
            <w:rStyle w:val="afffff1"/>
            <w:rFonts w:ascii="현대체Light" w:eastAsia="현대체Light" w:hAnsi="현대체Light"/>
          </w:rPr>
          <w:t>회생방전저항 과열 검지 회로동작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_Toc185249041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41</w:t>
        </w:r>
        <w:r w:rsidR="008412F8">
          <w:rPr>
            <w:webHidden/>
          </w:rPr>
          <w:fldChar w:fldCharType="end"/>
        </w:r>
      </w:hyperlink>
    </w:p>
    <w:p w14:paraId="7C6421EA" w14:textId="11A58F6F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42" w:history="1">
        <w:r w:rsidR="008412F8" w:rsidRPr="006B7797">
          <w:rPr>
            <w:rStyle w:val="afffff1"/>
            <w:rFonts w:eastAsia="현대체Medium"/>
          </w:rPr>
          <w:t>6.16.1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_Toc185249042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41</w:t>
        </w:r>
        <w:r w:rsidR="008412F8">
          <w:rPr>
            <w:webHidden/>
          </w:rPr>
          <w:fldChar w:fldCharType="end"/>
        </w:r>
      </w:hyperlink>
    </w:p>
    <w:p w14:paraId="28761A20" w14:textId="155DD985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43" w:history="1">
        <w:r w:rsidR="008412F8" w:rsidRPr="006B7797">
          <w:rPr>
            <w:rStyle w:val="afffff1"/>
            <w:rFonts w:eastAsia="현대체Medium"/>
          </w:rPr>
          <w:t>6.16.2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_Toc185249043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41</w:t>
        </w:r>
        <w:r w:rsidR="008412F8">
          <w:rPr>
            <w:webHidden/>
          </w:rPr>
          <w:fldChar w:fldCharType="end"/>
        </w:r>
      </w:hyperlink>
    </w:p>
    <w:p w14:paraId="55D50AE0" w14:textId="4573F40C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44" w:history="1">
        <w:r w:rsidR="008412F8" w:rsidRPr="006B7797">
          <w:rPr>
            <w:rStyle w:val="afffff1"/>
            <w:rFonts w:eastAsia="현대체Medium"/>
          </w:rPr>
          <w:t>6.16.3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_Toc185249044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41</w:t>
        </w:r>
        <w:r w:rsidR="008412F8">
          <w:rPr>
            <w:webHidden/>
          </w:rPr>
          <w:fldChar w:fldCharType="end"/>
        </w:r>
      </w:hyperlink>
    </w:p>
    <w:p w14:paraId="690F17A0" w14:textId="4A73011F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45" w:history="1">
        <w:r w:rsidR="008412F8" w:rsidRPr="006B7797">
          <w:rPr>
            <w:rStyle w:val="afffff1"/>
            <w:rFonts w:eastAsia="현대체Medium"/>
          </w:rPr>
          <w:t>6.17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[HDT.15] </w:t>
        </w:r>
        <w:r w:rsidR="008412F8" w:rsidRPr="006B7797">
          <w:rPr>
            <w:rStyle w:val="afffff1"/>
            <w:rFonts w:ascii="현대체Light" w:eastAsia="현대체Light" w:hAnsi="현대체Light"/>
          </w:rPr>
          <w:t>회생방전저항 단선 검지 회로동작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_Toc185249045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42</w:t>
        </w:r>
        <w:r w:rsidR="008412F8">
          <w:rPr>
            <w:webHidden/>
          </w:rPr>
          <w:fldChar w:fldCharType="end"/>
        </w:r>
      </w:hyperlink>
    </w:p>
    <w:p w14:paraId="030A56AE" w14:textId="269BE89B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46" w:history="1">
        <w:r w:rsidR="008412F8" w:rsidRPr="006B7797">
          <w:rPr>
            <w:rStyle w:val="afffff1"/>
            <w:rFonts w:eastAsia="현대체Medium"/>
          </w:rPr>
          <w:t>6.17.1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_Toc185249046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42</w:t>
        </w:r>
        <w:r w:rsidR="008412F8">
          <w:rPr>
            <w:webHidden/>
          </w:rPr>
          <w:fldChar w:fldCharType="end"/>
        </w:r>
      </w:hyperlink>
    </w:p>
    <w:p w14:paraId="3EAC06DC" w14:textId="54A611AD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47" w:history="1">
        <w:r w:rsidR="008412F8" w:rsidRPr="006B7797">
          <w:rPr>
            <w:rStyle w:val="afffff1"/>
            <w:rFonts w:eastAsia="현대체Medium"/>
          </w:rPr>
          <w:t>6.17.2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_Toc185249047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42</w:t>
        </w:r>
        <w:r w:rsidR="008412F8">
          <w:rPr>
            <w:webHidden/>
          </w:rPr>
          <w:fldChar w:fldCharType="end"/>
        </w:r>
      </w:hyperlink>
    </w:p>
    <w:p w14:paraId="689001DC" w14:textId="788064E4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48" w:history="1">
        <w:r w:rsidR="008412F8" w:rsidRPr="006B7797">
          <w:rPr>
            <w:rStyle w:val="afffff1"/>
            <w:rFonts w:eastAsia="현대체Medium"/>
          </w:rPr>
          <w:t>6.17.3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_Toc185249048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42</w:t>
        </w:r>
        <w:r w:rsidR="008412F8">
          <w:rPr>
            <w:webHidden/>
          </w:rPr>
          <w:fldChar w:fldCharType="end"/>
        </w:r>
      </w:hyperlink>
    </w:p>
    <w:p w14:paraId="77A440E4" w14:textId="7F51D1D9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49" w:history="1">
        <w:r w:rsidR="008412F8" w:rsidRPr="006B7797">
          <w:rPr>
            <w:rStyle w:val="afffff1"/>
            <w:rFonts w:eastAsia="현대체Medium"/>
          </w:rPr>
          <w:t>6.18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[HDT.16] </w:t>
        </w:r>
        <w:r w:rsidR="008412F8" w:rsidRPr="006B7797">
          <w:rPr>
            <w:rStyle w:val="afffff1"/>
            <w:rFonts w:ascii="현대체Light" w:eastAsia="현대체Light" w:hAnsi="현대체Light"/>
          </w:rPr>
          <w:t>PN 과전압 검지 회로동작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_Toc185249049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43</w:t>
        </w:r>
        <w:r w:rsidR="008412F8">
          <w:rPr>
            <w:webHidden/>
          </w:rPr>
          <w:fldChar w:fldCharType="end"/>
        </w:r>
      </w:hyperlink>
    </w:p>
    <w:p w14:paraId="735A6136" w14:textId="0B9A411B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50" w:history="1">
        <w:r w:rsidR="008412F8" w:rsidRPr="006B7797">
          <w:rPr>
            <w:rStyle w:val="afffff1"/>
            <w:rFonts w:eastAsia="현대체Medium"/>
          </w:rPr>
          <w:t>6.18.1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_Toc185249050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43</w:t>
        </w:r>
        <w:r w:rsidR="008412F8">
          <w:rPr>
            <w:webHidden/>
          </w:rPr>
          <w:fldChar w:fldCharType="end"/>
        </w:r>
      </w:hyperlink>
    </w:p>
    <w:p w14:paraId="6D505484" w14:textId="677C3264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51" w:history="1">
        <w:r w:rsidR="008412F8" w:rsidRPr="006B7797">
          <w:rPr>
            <w:rStyle w:val="afffff1"/>
            <w:rFonts w:eastAsia="현대체Medium"/>
          </w:rPr>
          <w:t>6.18.2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_Toc185249051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43</w:t>
        </w:r>
        <w:r w:rsidR="008412F8">
          <w:rPr>
            <w:webHidden/>
          </w:rPr>
          <w:fldChar w:fldCharType="end"/>
        </w:r>
      </w:hyperlink>
    </w:p>
    <w:p w14:paraId="3DC74E8E" w14:textId="5A7D2873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52" w:history="1">
        <w:r w:rsidR="008412F8" w:rsidRPr="006B7797">
          <w:rPr>
            <w:rStyle w:val="afffff1"/>
            <w:rFonts w:eastAsia="현대체Medium"/>
          </w:rPr>
          <w:t>6.18.3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_Toc185249052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43</w:t>
        </w:r>
        <w:r w:rsidR="008412F8">
          <w:rPr>
            <w:webHidden/>
          </w:rPr>
          <w:fldChar w:fldCharType="end"/>
        </w:r>
      </w:hyperlink>
    </w:p>
    <w:p w14:paraId="221D6824" w14:textId="37A060B3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53" w:history="1">
        <w:r w:rsidR="008412F8" w:rsidRPr="006B7797">
          <w:rPr>
            <w:rStyle w:val="afffff1"/>
            <w:rFonts w:eastAsia="현대체Medium"/>
          </w:rPr>
          <w:t>6.19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[HDT.17] </w:t>
        </w:r>
        <w:r w:rsidR="008412F8" w:rsidRPr="006B7797">
          <w:rPr>
            <w:rStyle w:val="afffff1"/>
            <w:rFonts w:ascii="현대체Light" w:eastAsia="현대체Light" w:hAnsi="현대체Light"/>
          </w:rPr>
          <w:t>PN 저전압 검지 회로동작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_Toc185249053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44</w:t>
        </w:r>
        <w:r w:rsidR="008412F8">
          <w:rPr>
            <w:webHidden/>
          </w:rPr>
          <w:fldChar w:fldCharType="end"/>
        </w:r>
      </w:hyperlink>
    </w:p>
    <w:p w14:paraId="5D30FCA7" w14:textId="0F249B3F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54" w:history="1">
        <w:r w:rsidR="008412F8" w:rsidRPr="006B7797">
          <w:rPr>
            <w:rStyle w:val="afffff1"/>
            <w:rFonts w:eastAsia="현대체Medium"/>
          </w:rPr>
          <w:t>6.19.1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_Toc185249054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44</w:t>
        </w:r>
        <w:r w:rsidR="008412F8">
          <w:rPr>
            <w:webHidden/>
          </w:rPr>
          <w:fldChar w:fldCharType="end"/>
        </w:r>
      </w:hyperlink>
    </w:p>
    <w:p w14:paraId="3B5968C3" w14:textId="4CF7CDF2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55" w:history="1">
        <w:r w:rsidR="008412F8" w:rsidRPr="006B7797">
          <w:rPr>
            <w:rStyle w:val="afffff1"/>
            <w:rFonts w:eastAsia="현대체Medium"/>
          </w:rPr>
          <w:t>6.19.2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_Toc185249055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44</w:t>
        </w:r>
        <w:r w:rsidR="008412F8">
          <w:rPr>
            <w:webHidden/>
          </w:rPr>
          <w:fldChar w:fldCharType="end"/>
        </w:r>
      </w:hyperlink>
    </w:p>
    <w:p w14:paraId="7014CF5D" w14:textId="1A075DFC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56" w:history="1">
        <w:r w:rsidR="008412F8" w:rsidRPr="006B7797">
          <w:rPr>
            <w:rStyle w:val="afffff1"/>
            <w:rFonts w:eastAsia="현대체Medium"/>
          </w:rPr>
          <w:t>6.19.3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_Toc185249056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44</w:t>
        </w:r>
        <w:r w:rsidR="008412F8">
          <w:rPr>
            <w:webHidden/>
          </w:rPr>
          <w:fldChar w:fldCharType="end"/>
        </w:r>
      </w:hyperlink>
    </w:p>
    <w:p w14:paraId="69640A69" w14:textId="412CA1EC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57" w:history="1">
        <w:r w:rsidR="008412F8" w:rsidRPr="006B7797">
          <w:rPr>
            <w:rStyle w:val="afffff1"/>
            <w:rFonts w:eastAsia="현대체Medium"/>
          </w:rPr>
          <w:t>6.20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[HDT.18] </w:t>
        </w:r>
        <w:r w:rsidR="008412F8" w:rsidRPr="006B7797">
          <w:rPr>
            <w:rStyle w:val="afffff1"/>
            <w:rFonts w:ascii="현대체Light" w:eastAsia="현대체Light" w:hAnsi="현대체Light"/>
          </w:rPr>
          <w:t>PN 전압 방전 회로동작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_Toc185249057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45</w:t>
        </w:r>
        <w:r w:rsidR="008412F8">
          <w:rPr>
            <w:webHidden/>
          </w:rPr>
          <w:fldChar w:fldCharType="end"/>
        </w:r>
      </w:hyperlink>
    </w:p>
    <w:p w14:paraId="3DF04014" w14:textId="62D4D045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58" w:history="1">
        <w:r w:rsidR="008412F8" w:rsidRPr="006B7797">
          <w:rPr>
            <w:rStyle w:val="afffff1"/>
            <w:rFonts w:eastAsia="현대체Medium"/>
          </w:rPr>
          <w:t>6.20.1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_Toc185249058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45</w:t>
        </w:r>
        <w:r w:rsidR="008412F8">
          <w:rPr>
            <w:webHidden/>
          </w:rPr>
          <w:fldChar w:fldCharType="end"/>
        </w:r>
      </w:hyperlink>
    </w:p>
    <w:p w14:paraId="44D70240" w14:textId="4C6B9E8B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59" w:history="1">
        <w:r w:rsidR="008412F8" w:rsidRPr="006B7797">
          <w:rPr>
            <w:rStyle w:val="afffff1"/>
            <w:rFonts w:eastAsia="현대체Medium"/>
          </w:rPr>
          <w:t>6.20.2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_Toc185249059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45</w:t>
        </w:r>
        <w:r w:rsidR="008412F8">
          <w:rPr>
            <w:webHidden/>
          </w:rPr>
          <w:fldChar w:fldCharType="end"/>
        </w:r>
      </w:hyperlink>
    </w:p>
    <w:p w14:paraId="077E39EE" w14:textId="4F70F4D5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60" w:history="1">
        <w:r w:rsidR="008412F8" w:rsidRPr="006B7797">
          <w:rPr>
            <w:rStyle w:val="afffff1"/>
            <w:rFonts w:eastAsia="현대체Medium"/>
          </w:rPr>
          <w:t>6.20.3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_Toc185249060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45</w:t>
        </w:r>
        <w:r w:rsidR="008412F8">
          <w:rPr>
            <w:webHidden/>
          </w:rPr>
          <w:fldChar w:fldCharType="end"/>
        </w:r>
      </w:hyperlink>
    </w:p>
    <w:p w14:paraId="1081096D" w14:textId="6F8439D9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61" w:history="1">
        <w:r w:rsidR="008412F8" w:rsidRPr="006B7797">
          <w:rPr>
            <w:rStyle w:val="afffff1"/>
            <w:rFonts w:eastAsia="현대체Medium"/>
          </w:rPr>
          <w:t>6.21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[HDT.19] </w:t>
        </w:r>
        <w:r w:rsidR="008412F8" w:rsidRPr="006B7797">
          <w:rPr>
            <w:rStyle w:val="afffff1"/>
            <w:rFonts w:ascii="현대체Light" w:eastAsia="현대체Light" w:hAnsi="현대체Light"/>
          </w:rPr>
          <w:t>회생방전저항 과열 신호전달 포토커플러 동작 및 딜레이시간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_Toc185249061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46</w:t>
        </w:r>
        <w:r w:rsidR="008412F8">
          <w:rPr>
            <w:webHidden/>
          </w:rPr>
          <w:fldChar w:fldCharType="end"/>
        </w:r>
      </w:hyperlink>
    </w:p>
    <w:p w14:paraId="41534349" w14:textId="705ADBAB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62" w:history="1">
        <w:r w:rsidR="008412F8" w:rsidRPr="006B7797">
          <w:rPr>
            <w:rStyle w:val="afffff1"/>
            <w:rFonts w:eastAsia="현대체Medium"/>
          </w:rPr>
          <w:t>6.21.1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_Toc185249062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46</w:t>
        </w:r>
        <w:r w:rsidR="008412F8">
          <w:rPr>
            <w:webHidden/>
          </w:rPr>
          <w:fldChar w:fldCharType="end"/>
        </w:r>
      </w:hyperlink>
    </w:p>
    <w:p w14:paraId="32491333" w14:textId="5F20ABF0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63" w:history="1">
        <w:r w:rsidR="008412F8" w:rsidRPr="006B7797">
          <w:rPr>
            <w:rStyle w:val="afffff1"/>
            <w:rFonts w:eastAsia="현대체Medium"/>
          </w:rPr>
          <w:t>6.21.2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_Toc185249063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46</w:t>
        </w:r>
        <w:r w:rsidR="008412F8">
          <w:rPr>
            <w:webHidden/>
          </w:rPr>
          <w:fldChar w:fldCharType="end"/>
        </w:r>
      </w:hyperlink>
    </w:p>
    <w:p w14:paraId="38725089" w14:textId="1EBDADD4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64" w:history="1">
        <w:r w:rsidR="008412F8" w:rsidRPr="006B7797">
          <w:rPr>
            <w:rStyle w:val="afffff1"/>
            <w:rFonts w:eastAsia="현대체Medium"/>
          </w:rPr>
          <w:t>6.21.3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_Toc185249064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46</w:t>
        </w:r>
        <w:r w:rsidR="008412F8">
          <w:rPr>
            <w:webHidden/>
          </w:rPr>
          <w:fldChar w:fldCharType="end"/>
        </w:r>
      </w:hyperlink>
    </w:p>
    <w:p w14:paraId="14887CC7" w14:textId="56915458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65" w:history="1">
        <w:r w:rsidR="008412F8" w:rsidRPr="006B7797">
          <w:rPr>
            <w:rStyle w:val="afffff1"/>
            <w:rFonts w:eastAsia="현대체Medium"/>
          </w:rPr>
          <w:t>6.22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[HDT.20] </w:t>
        </w:r>
        <w:r w:rsidR="008412F8" w:rsidRPr="006B7797">
          <w:rPr>
            <w:rStyle w:val="afffff1"/>
            <w:rFonts w:ascii="현대체Light" w:eastAsia="현대체Light" w:hAnsi="현대체Light"/>
          </w:rPr>
          <w:t>PN 과전압 신호전달 포토커플러 동작 및 딜레이시간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_Toc185249065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47</w:t>
        </w:r>
        <w:r w:rsidR="008412F8">
          <w:rPr>
            <w:webHidden/>
          </w:rPr>
          <w:fldChar w:fldCharType="end"/>
        </w:r>
      </w:hyperlink>
    </w:p>
    <w:p w14:paraId="53278C13" w14:textId="4226F813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66" w:history="1">
        <w:r w:rsidR="008412F8" w:rsidRPr="006B7797">
          <w:rPr>
            <w:rStyle w:val="afffff1"/>
            <w:rFonts w:eastAsia="현대체Medium"/>
          </w:rPr>
          <w:t>6.22.1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_Toc185249066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47</w:t>
        </w:r>
        <w:r w:rsidR="008412F8">
          <w:rPr>
            <w:webHidden/>
          </w:rPr>
          <w:fldChar w:fldCharType="end"/>
        </w:r>
      </w:hyperlink>
    </w:p>
    <w:p w14:paraId="2F358E12" w14:textId="03415DF5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67" w:history="1">
        <w:r w:rsidR="008412F8" w:rsidRPr="006B7797">
          <w:rPr>
            <w:rStyle w:val="afffff1"/>
            <w:rFonts w:eastAsia="현대체Medium"/>
          </w:rPr>
          <w:t>6.22.2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_Toc185249067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47</w:t>
        </w:r>
        <w:r w:rsidR="008412F8">
          <w:rPr>
            <w:webHidden/>
          </w:rPr>
          <w:fldChar w:fldCharType="end"/>
        </w:r>
      </w:hyperlink>
    </w:p>
    <w:p w14:paraId="349801DC" w14:textId="034E586F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68" w:history="1">
        <w:r w:rsidR="008412F8" w:rsidRPr="006B7797">
          <w:rPr>
            <w:rStyle w:val="afffff1"/>
            <w:rFonts w:eastAsia="현대체Medium"/>
          </w:rPr>
          <w:t>6.22.3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_Toc185249068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47</w:t>
        </w:r>
        <w:r w:rsidR="008412F8">
          <w:rPr>
            <w:webHidden/>
          </w:rPr>
          <w:fldChar w:fldCharType="end"/>
        </w:r>
      </w:hyperlink>
    </w:p>
    <w:p w14:paraId="468C2D0A" w14:textId="65995268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69" w:history="1">
        <w:r w:rsidR="008412F8" w:rsidRPr="006B7797">
          <w:rPr>
            <w:rStyle w:val="afffff1"/>
            <w:rFonts w:eastAsia="현대체Medium"/>
          </w:rPr>
          <w:t>6.23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[HDT.21] </w:t>
        </w:r>
        <w:r w:rsidR="008412F8" w:rsidRPr="006B7797">
          <w:rPr>
            <w:rStyle w:val="afffff1"/>
            <w:rFonts w:ascii="현대체Light" w:eastAsia="현대체Light" w:hAnsi="현대체Light"/>
          </w:rPr>
          <w:t>PN 저전압 신호전달 포토커플러 동작 및 딜레이시간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_Toc185249069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48</w:t>
        </w:r>
        <w:r w:rsidR="008412F8">
          <w:rPr>
            <w:webHidden/>
          </w:rPr>
          <w:fldChar w:fldCharType="end"/>
        </w:r>
      </w:hyperlink>
    </w:p>
    <w:p w14:paraId="0AA8A37D" w14:textId="536548D8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70" w:history="1">
        <w:r w:rsidR="008412F8" w:rsidRPr="006B7797">
          <w:rPr>
            <w:rStyle w:val="afffff1"/>
            <w:rFonts w:eastAsia="현대체Medium"/>
          </w:rPr>
          <w:t>6.23.1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_Toc185249070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48</w:t>
        </w:r>
        <w:r w:rsidR="008412F8">
          <w:rPr>
            <w:webHidden/>
          </w:rPr>
          <w:fldChar w:fldCharType="end"/>
        </w:r>
      </w:hyperlink>
    </w:p>
    <w:p w14:paraId="0294B780" w14:textId="2BB12F49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71" w:history="1">
        <w:r w:rsidR="008412F8" w:rsidRPr="006B7797">
          <w:rPr>
            <w:rStyle w:val="afffff1"/>
            <w:rFonts w:eastAsia="현대체Medium"/>
          </w:rPr>
          <w:t>6.23.2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_Toc185249071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48</w:t>
        </w:r>
        <w:r w:rsidR="008412F8">
          <w:rPr>
            <w:webHidden/>
          </w:rPr>
          <w:fldChar w:fldCharType="end"/>
        </w:r>
      </w:hyperlink>
    </w:p>
    <w:p w14:paraId="1E5048BF" w14:textId="24A69C7B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72" w:history="1">
        <w:r w:rsidR="008412F8" w:rsidRPr="006B7797">
          <w:rPr>
            <w:rStyle w:val="afffff1"/>
            <w:rFonts w:eastAsia="현대체Medium"/>
          </w:rPr>
          <w:t>6.23.3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_Toc185249072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48</w:t>
        </w:r>
        <w:r w:rsidR="008412F8">
          <w:rPr>
            <w:webHidden/>
          </w:rPr>
          <w:fldChar w:fldCharType="end"/>
        </w:r>
      </w:hyperlink>
    </w:p>
    <w:p w14:paraId="0903976B" w14:textId="4527D5FE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73" w:history="1">
        <w:r w:rsidR="008412F8" w:rsidRPr="006B7797">
          <w:rPr>
            <w:rStyle w:val="afffff1"/>
            <w:rFonts w:eastAsia="현대체Medium"/>
          </w:rPr>
          <w:t>6.24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[HDT.22] </w:t>
        </w:r>
        <w:r w:rsidR="008412F8" w:rsidRPr="006B7797">
          <w:rPr>
            <w:rStyle w:val="afffff1"/>
            <w:rFonts w:ascii="현대체Light" w:eastAsia="현대체Light" w:hAnsi="현대체Light"/>
          </w:rPr>
          <w:t>컨버터 제어전원 이상 신호전달 포토커플러 동작 및 딜레이시간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_Toc185249073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49</w:t>
        </w:r>
        <w:r w:rsidR="008412F8">
          <w:rPr>
            <w:webHidden/>
          </w:rPr>
          <w:fldChar w:fldCharType="end"/>
        </w:r>
      </w:hyperlink>
    </w:p>
    <w:p w14:paraId="69D487AF" w14:textId="28D97FF8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74" w:history="1">
        <w:r w:rsidR="008412F8" w:rsidRPr="006B7797">
          <w:rPr>
            <w:rStyle w:val="afffff1"/>
            <w:rFonts w:eastAsia="현대체Medium"/>
          </w:rPr>
          <w:t>6.24.1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_Toc185249074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49</w:t>
        </w:r>
        <w:r w:rsidR="008412F8">
          <w:rPr>
            <w:webHidden/>
          </w:rPr>
          <w:fldChar w:fldCharType="end"/>
        </w:r>
      </w:hyperlink>
    </w:p>
    <w:p w14:paraId="19663E09" w14:textId="4EBA377B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75" w:history="1">
        <w:r w:rsidR="008412F8" w:rsidRPr="006B7797">
          <w:rPr>
            <w:rStyle w:val="afffff1"/>
            <w:rFonts w:eastAsia="현대체Medium"/>
          </w:rPr>
          <w:t>6.24.2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_Toc185249075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49</w:t>
        </w:r>
        <w:r w:rsidR="008412F8">
          <w:rPr>
            <w:webHidden/>
          </w:rPr>
          <w:fldChar w:fldCharType="end"/>
        </w:r>
      </w:hyperlink>
    </w:p>
    <w:p w14:paraId="0266A39C" w14:textId="6CC7CB51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76" w:history="1">
        <w:r w:rsidR="008412F8" w:rsidRPr="006B7797">
          <w:rPr>
            <w:rStyle w:val="afffff1"/>
            <w:rFonts w:eastAsia="현대체Medium"/>
          </w:rPr>
          <w:t>6.24.3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_Toc185249076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49</w:t>
        </w:r>
        <w:r w:rsidR="008412F8">
          <w:rPr>
            <w:webHidden/>
          </w:rPr>
          <w:fldChar w:fldCharType="end"/>
        </w:r>
      </w:hyperlink>
    </w:p>
    <w:p w14:paraId="369F3DF6" w14:textId="0ADA6766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77" w:history="1">
        <w:r w:rsidR="008412F8" w:rsidRPr="006B7797">
          <w:rPr>
            <w:rStyle w:val="afffff1"/>
            <w:rFonts w:eastAsia="현대체Medium"/>
          </w:rPr>
          <w:t>6.25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[HDT.23] </w:t>
        </w:r>
        <w:r w:rsidR="008412F8" w:rsidRPr="006B7797">
          <w:rPr>
            <w:rStyle w:val="afffff1"/>
            <w:rFonts w:ascii="현대체Light" w:eastAsia="현대체Light" w:hAnsi="현대체Light"/>
          </w:rPr>
          <w:t>Frame Ground 접지 연결구성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_Toc185249077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50</w:t>
        </w:r>
        <w:r w:rsidR="008412F8">
          <w:rPr>
            <w:webHidden/>
          </w:rPr>
          <w:fldChar w:fldCharType="end"/>
        </w:r>
      </w:hyperlink>
    </w:p>
    <w:p w14:paraId="1618D93E" w14:textId="36AA100E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78" w:history="1">
        <w:r w:rsidR="008412F8" w:rsidRPr="006B7797">
          <w:rPr>
            <w:rStyle w:val="afffff1"/>
            <w:rFonts w:eastAsia="현대체Medium"/>
          </w:rPr>
          <w:t>6.25.1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_Toc185249078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50</w:t>
        </w:r>
        <w:r w:rsidR="008412F8">
          <w:rPr>
            <w:webHidden/>
          </w:rPr>
          <w:fldChar w:fldCharType="end"/>
        </w:r>
      </w:hyperlink>
    </w:p>
    <w:p w14:paraId="5252E5F5" w14:textId="106DD4F2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79" w:history="1">
        <w:r w:rsidR="008412F8" w:rsidRPr="006B7797">
          <w:rPr>
            <w:rStyle w:val="afffff1"/>
            <w:rFonts w:eastAsia="현대체Medium"/>
          </w:rPr>
          <w:t>6.25.2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_Toc185249079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50</w:t>
        </w:r>
        <w:r w:rsidR="008412F8">
          <w:rPr>
            <w:webHidden/>
          </w:rPr>
          <w:fldChar w:fldCharType="end"/>
        </w:r>
      </w:hyperlink>
    </w:p>
    <w:p w14:paraId="514CB7F4" w14:textId="69F2AA1E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80" w:history="1">
        <w:r w:rsidR="008412F8" w:rsidRPr="006B7797">
          <w:rPr>
            <w:rStyle w:val="afffff1"/>
            <w:rFonts w:eastAsia="현대체Medium"/>
          </w:rPr>
          <w:t>6.25.3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_Toc185249080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50</w:t>
        </w:r>
        <w:r w:rsidR="008412F8">
          <w:rPr>
            <w:webHidden/>
          </w:rPr>
          <w:fldChar w:fldCharType="end"/>
        </w:r>
      </w:hyperlink>
    </w:p>
    <w:p w14:paraId="0739DE37" w14:textId="32500229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81" w:history="1">
        <w:r w:rsidR="008412F8" w:rsidRPr="006B7797">
          <w:rPr>
            <w:rStyle w:val="afffff1"/>
            <w:rFonts w:eastAsia="현대체Medium"/>
          </w:rPr>
          <w:t>6.26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[HDT.24] </w:t>
        </w:r>
        <w:r w:rsidR="008412F8" w:rsidRPr="006B7797">
          <w:rPr>
            <w:rStyle w:val="afffff1"/>
            <w:rFonts w:ascii="현대체Light" w:eastAsia="현대체Light" w:hAnsi="현대체Light"/>
          </w:rPr>
          <w:t>파워단 노이즈유입 보호절연 회로소자 반영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_Toc185249081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52</w:t>
        </w:r>
        <w:r w:rsidR="008412F8">
          <w:rPr>
            <w:webHidden/>
          </w:rPr>
          <w:fldChar w:fldCharType="end"/>
        </w:r>
      </w:hyperlink>
    </w:p>
    <w:p w14:paraId="520E9DE6" w14:textId="4EA248EC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82" w:history="1">
        <w:r w:rsidR="008412F8" w:rsidRPr="006B7797">
          <w:rPr>
            <w:rStyle w:val="afffff1"/>
            <w:rFonts w:eastAsia="현대체Medium"/>
          </w:rPr>
          <w:t>6.26.1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_Toc185249082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52</w:t>
        </w:r>
        <w:r w:rsidR="008412F8">
          <w:rPr>
            <w:webHidden/>
          </w:rPr>
          <w:fldChar w:fldCharType="end"/>
        </w:r>
      </w:hyperlink>
    </w:p>
    <w:p w14:paraId="15CC6A0E" w14:textId="6A2F4761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83" w:history="1">
        <w:r w:rsidR="008412F8" w:rsidRPr="006B7797">
          <w:rPr>
            <w:rStyle w:val="afffff1"/>
            <w:rFonts w:eastAsia="현대체Medium"/>
          </w:rPr>
          <w:t>6.26.2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_Toc185249083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52</w:t>
        </w:r>
        <w:r w:rsidR="008412F8">
          <w:rPr>
            <w:webHidden/>
          </w:rPr>
          <w:fldChar w:fldCharType="end"/>
        </w:r>
      </w:hyperlink>
    </w:p>
    <w:p w14:paraId="5E0D6B55" w14:textId="48D911EA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84" w:history="1">
        <w:r w:rsidR="008412F8" w:rsidRPr="006B7797">
          <w:rPr>
            <w:rStyle w:val="afffff1"/>
            <w:rFonts w:eastAsia="현대체Medium"/>
          </w:rPr>
          <w:t>6.26.3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_Toc185249084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52</w:t>
        </w:r>
        <w:r w:rsidR="008412F8">
          <w:rPr>
            <w:webHidden/>
          </w:rPr>
          <w:fldChar w:fldCharType="end"/>
        </w:r>
      </w:hyperlink>
    </w:p>
    <w:p w14:paraId="43DB8A53" w14:textId="3AFC3520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85" w:history="1">
        <w:r w:rsidR="008412F8" w:rsidRPr="006B7797">
          <w:rPr>
            <w:rStyle w:val="afffff1"/>
            <w:rFonts w:eastAsia="현대체Medium"/>
          </w:rPr>
          <w:t>6.27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[HDT.25] </w:t>
        </w:r>
        <w:r w:rsidR="008412F8" w:rsidRPr="006B7797">
          <w:rPr>
            <w:rStyle w:val="afffff1"/>
            <w:rFonts w:ascii="현대체Light" w:eastAsia="현대체Light" w:hAnsi="현대체Light"/>
          </w:rPr>
          <w:t>전력변환부 도체 간 공간거리 최소 허용범주 만족부품 선정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_Toc185249085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53</w:t>
        </w:r>
        <w:r w:rsidR="008412F8">
          <w:rPr>
            <w:webHidden/>
          </w:rPr>
          <w:fldChar w:fldCharType="end"/>
        </w:r>
      </w:hyperlink>
    </w:p>
    <w:p w14:paraId="585661F3" w14:textId="1D26752A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86" w:history="1">
        <w:r w:rsidR="008412F8" w:rsidRPr="006B7797">
          <w:rPr>
            <w:rStyle w:val="afffff1"/>
            <w:rFonts w:eastAsia="현대체Medium"/>
          </w:rPr>
          <w:t>6.27.1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_Toc185249086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53</w:t>
        </w:r>
        <w:r w:rsidR="008412F8">
          <w:rPr>
            <w:webHidden/>
          </w:rPr>
          <w:fldChar w:fldCharType="end"/>
        </w:r>
      </w:hyperlink>
    </w:p>
    <w:p w14:paraId="04F89247" w14:textId="56811385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87" w:history="1">
        <w:r w:rsidR="008412F8" w:rsidRPr="006B7797">
          <w:rPr>
            <w:rStyle w:val="afffff1"/>
            <w:rFonts w:eastAsia="현대체Medium"/>
          </w:rPr>
          <w:t>6.27.2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_Toc185249087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53</w:t>
        </w:r>
        <w:r w:rsidR="008412F8">
          <w:rPr>
            <w:webHidden/>
          </w:rPr>
          <w:fldChar w:fldCharType="end"/>
        </w:r>
      </w:hyperlink>
    </w:p>
    <w:p w14:paraId="4F106FF4" w14:textId="35FC2F5C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88" w:history="1">
        <w:r w:rsidR="008412F8" w:rsidRPr="006B7797">
          <w:rPr>
            <w:rStyle w:val="afffff1"/>
            <w:rFonts w:eastAsia="현대체Medium"/>
          </w:rPr>
          <w:t>6.27.3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_Toc185249088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53</w:t>
        </w:r>
        <w:r w:rsidR="008412F8">
          <w:rPr>
            <w:webHidden/>
          </w:rPr>
          <w:fldChar w:fldCharType="end"/>
        </w:r>
      </w:hyperlink>
    </w:p>
    <w:p w14:paraId="44A3CC64" w14:textId="0B287453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89" w:history="1">
        <w:r w:rsidR="008412F8" w:rsidRPr="006B7797">
          <w:rPr>
            <w:rStyle w:val="afffff1"/>
            <w:rFonts w:eastAsia="현대체Medium"/>
          </w:rPr>
          <w:t>6.28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[HDT.26] </w:t>
        </w:r>
        <w:r w:rsidR="008412F8" w:rsidRPr="006B7797">
          <w:rPr>
            <w:rStyle w:val="afffff1"/>
            <w:rFonts w:ascii="현대체Light" w:eastAsia="현대체Light" w:hAnsi="현대체Light"/>
          </w:rPr>
          <w:t>포토커플러 오동작 방지용 공간거리 허용범주 만족여부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_Toc185249089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55</w:t>
        </w:r>
        <w:r w:rsidR="008412F8">
          <w:rPr>
            <w:webHidden/>
          </w:rPr>
          <w:fldChar w:fldCharType="end"/>
        </w:r>
      </w:hyperlink>
    </w:p>
    <w:p w14:paraId="5AE4EF9E" w14:textId="5C60EBD4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90" w:history="1">
        <w:r w:rsidR="008412F8" w:rsidRPr="006B7797">
          <w:rPr>
            <w:rStyle w:val="afffff1"/>
            <w:rFonts w:eastAsia="현대체Medium"/>
          </w:rPr>
          <w:t>6.28.1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_Toc185249090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55</w:t>
        </w:r>
        <w:r w:rsidR="008412F8">
          <w:rPr>
            <w:webHidden/>
          </w:rPr>
          <w:fldChar w:fldCharType="end"/>
        </w:r>
      </w:hyperlink>
    </w:p>
    <w:p w14:paraId="1BC971B1" w14:textId="07D864EB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91" w:history="1">
        <w:r w:rsidR="008412F8" w:rsidRPr="006B7797">
          <w:rPr>
            <w:rStyle w:val="afffff1"/>
            <w:rFonts w:eastAsia="현대체Medium"/>
          </w:rPr>
          <w:t>6.28.2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_Toc185249091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55</w:t>
        </w:r>
        <w:r w:rsidR="008412F8">
          <w:rPr>
            <w:webHidden/>
          </w:rPr>
          <w:fldChar w:fldCharType="end"/>
        </w:r>
      </w:hyperlink>
    </w:p>
    <w:p w14:paraId="1A1B5F5B" w14:textId="20F48685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92" w:history="1">
        <w:r w:rsidR="008412F8" w:rsidRPr="006B7797">
          <w:rPr>
            <w:rStyle w:val="afffff1"/>
            <w:rFonts w:eastAsia="현대체Medium"/>
          </w:rPr>
          <w:t>6.28.3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_Toc185249092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55</w:t>
        </w:r>
        <w:r w:rsidR="008412F8">
          <w:rPr>
            <w:webHidden/>
          </w:rPr>
          <w:fldChar w:fldCharType="end"/>
        </w:r>
      </w:hyperlink>
    </w:p>
    <w:p w14:paraId="2725E78C" w14:textId="3304404F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93" w:history="1">
        <w:r w:rsidR="008412F8" w:rsidRPr="006B7797">
          <w:rPr>
            <w:rStyle w:val="afffff1"/>
            <w:rFonts w:eastAsia="현대체Medium"/>
          </w:rPr>
          <w:t>6.29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[HDT.27] </w:t>
        </w:r>
        <w:r w:rsidR="008412F8" w:rsidRPr="006B7797">
          <w:rPr>
            <w:rStyle w:val="afffff1"/>
            <w:rFonts w:ascii="현대체Light" w:eastAsia="현대체Light" w:hAnsi="현대체Light"/>
          </w:rPr>
          <w:t>PCB 제작물 스펙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_Toc185249093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57</w:t>
        </w:r>
        <w:r w:rsidR="008412F8">
          <w:rPr>
            <w:webHidden/>
          </w:rPr>
          <w:fldChar w:fldCharType="end"/>
        </w:r>
      </w:hyperlink>
    </w:p>
    <w:p w14:paraId="7430B641" w14:textId="0EF7EDFF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94" w:history="1">
        <w:r w:rsidR="008412F8" w:rsidRPr="006B7797">
          <w:rPr>
            <w:rStyle w:val="afffff1"/>
            <w:rFonts w:eastAsia="현대체Medium"/>
          </w:rPr>
          <w:t>6.29.1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_Toc185249094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57</w:t>
        </w:r>
        <w:r w:rsidR="008412F8">
          <w:rPr>
            <w:webHidden/>
          </w:rPr>
          <w:fldChar w:fldCharType="end"/>
        </w:r>
      </w:hyperlink>
    </w:p>
    <w:p w14:paraId="0BCCD7FF" w14:textId="2BB72123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95" w:history="1">
        <w:r w:rsidR="008412F8" w:rsidRPr="006B7797">
          <w:rPr>
            <w:rStyle w:val="afffff1"/>
            <w:rFonts w:eastAsia="현대체Medium"/>
          </w:rPr>
          <w:t>6.29.2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_Toc185249095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57</w:t>
        </w:r>
        <w:r w:rsidR="008412F8">
          <w:rPr>
            <w:webHidden/>
          </w:rPr>
          <w:fldChar w:fldCharType="end"/>
        </w:r>
      </w:hyperlink>
    </w:p>
    <w:p w14:paraId="4C871931" w14:textId="41AAA574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96" w:history="1">
        <w:r w:rsidR="008412F8" w:rsidRPr="006B7797">
          <w:rPr>
            <w:rStyle w:val="afffff1"/>
            <w:rFonts w:eastAsia="현대체Medium"/>
          </w:rPr>
          <w:t>6.29.3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_Toc185249096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57</w:t>
        </w:r>
        <w:r w:rsidR="008412F8">
          <w:rPr>
            <w:webHidden/>
          </w:rPr>
          <w:fldChar w:fldCharType="end"/>
        </w:r>
      </w:hyperlink>
    </w:p>
    <w:p w14:paraId="75DE588B" w14:textId="16F8F3A7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97" w:history="1">
        <w:r w:rsidR="008412F8" w:rsidRPr="006B7797">
          <w:rPr>
            <w:rStyle w:val="afffff1"/>
            <w:rFonts w:eastAsia="현대체Medium"/>
          </w:rPr>
          <w:t>6.30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[HDT.28] </w:t>
        </w:r>
        <w:r w:rsidR="008412F8" w:rsidRPr="006B7797">
          <w:rPr>
            <w:rStyle w:val="afffff1"/>
            <w:rFonts w:ascii="현대체Light" w:eastAsia="현대체Light" w:hAnsi="현대체Light"/>
          </w:rPr>
          <w:t>PCB 아트웍 고려사항 만족여부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_Toc185249097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58</w:t>
        </w:r>
        <w:r w:rsidR="008412F8">
          <w:rPr>
            <w:webHidden/>
          </w:rPr>
          <w:fldChar w:fldCharType="end"/>
        </w:r>
      </w:hyperlink>
    </w:p>
    <w:p w14:paraId="6DF7D457" w14:textId="34EFE6B7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98" w:history="1">
        <w:r w:rsidR="008412F8" w:rsidRPr="006B7797">
          <w:rPr>
            <w:rStyle w:val="afffff1"/>
            <w:rFonts w:eastAsia="현대체Medium"/>
          </w:rPr>
          <w:t>6.30.1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_Toc185249098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58</w:t>
        </w:r>
        <w:r w:rsidR="008412F8">
          <w:rPr>
            <w:webHidden/>
          </w:rPr>
          <w:fldChar w:fldCharType="end"/>
        </w:r>
      </w:hyperlink>
    </w:p>
    <w:p w14:paraId="5799F395" w14:textId="399027BD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099" w:history="1">
        <w:r w:rsidR="008412F8" w:rsidRPr="006B7797">
          <w:rPr>
            <w:rStyle w:val="afffff1"/>
            <w:rFonts w:eastAsia="현대체Medium"/>
          </w:rPr>
          <w:t>6.30.2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_Toc185249099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58</w:t>
        </w:r>
        <w:r w:rsidR="008412F8">
          <w:rPr>
            <w:webHidden/>
          </w:rPr>
          <w:fldChar w:fldCharType="end"/>
        </w:r>
      </w:hyperlink>
    </w:p>
    <w:p w14:paraId="48227D36" w14:textId="4CD323F7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00" w:history="1">
        <w:r w:rsidR="008412F8" w:rsidRPr="006B7797">
          <w:rPr>
            <w:rStyle w:val="afffff1"/>
            <w:rFonts w:eastAsia="현대체Medium"/>
          </w:rPr>
          <w:t>6.30.3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_Toc185249100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58</w:t>
        </w:r>
        <w:r w:rsidR="008412F8">
          <w:rPr>
            <w:webHidden/>
          </w:rPr>
          <w:fldChar w:fldCharType="end"/>
        </w:r>
      </w:hyperlink>
    </w:p>
    <w:p w14:paraId="6E2A518A" w14:textId="345AA350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01" w:history="1">
        <w:r w:rsidR="008412F8" w:rsidRPr="006B7797">
          <w:rPr>
            <w:rStyle w:val="afffff1"/>
            <w:rFonts w:eastAsia="현대체Medium"/>
          </w:rPr>
          <w:t>6.31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[HDT.29] </w:t>
        </w:r>
        <w:r w:rsidR="008412F8" w:rsidRPr="006B7797">
          <w:rPr>
            <w:rStyle w:val="afffff1"/>
            <w:rFonts w:ascii="현대체Light" w:eastAsia="현대체Light" w:hAnsi="현대체Light"/>
          </w:rPr>
          <w:t xml:space="preserve">PCB </w:t>
        </w:r>
        <w:r w:rsidR="008412F8" w:rsidRPr="006B7797">
          <w:rPr>
            <w:rStyle w:val="afffff1"/>
            <w:rFonts w:ascii="현대체Light" w:eastAsia="현대체Light" w:hAnsi="현대체Light" w:cs="바탕"/>
          </w:rPr>
          <w:t>내</w:t>
        </w:r>
        <w:r w:rsidR="008412F8" w:rsidRPr="006B7797">
          <w:rPr>
            <w:rStyle w:val="afffff1"/>
            <w:rFonts w:ascii="현대체Light" w:eastAsia="현대체Light" w:hAnsi="현대체Light"/>
          </w:rPr>
          <w:t xml:space="preserve"> 부품배치 고려사항 만족여부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_Toc185249101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61</w:t>
        </w:r>
        <w:r w:rsidR="008412F8">
          <w:rPr>
            <w:webHidden/>
          </w:rPr>
          <w:fldChar w:fldCharType="end"/>
        </w:r>
      </w:hyperlink>
    </w:p>
    <w:p w14:paraId="6886FB90" w14:textId="44C230DE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02" w:history="1">
        <w:r w:rsidR="008412F8" w:rsidRPr="006B7797">
          <w:rPr>
            <w:rStyle w:val="afffff1"/>
            <w:rFonts w:eastAsia="현대체Medium"/>
          </w:rPr>
          <w:t>6.31.1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_Toc185249102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61</w:t>
        </w:r>
        <w:r w:rsidR="008412F8">
          <w:rPr>
            <w:webHidden/>
          </w:rPr>
          <w:fldChar w:fldCharType="end"/>
        </w:r>
      </w:hyperlink>
    </w:p>
    <w:p w14:paraId="1D6DBAD3" w14:textId="7C72EC22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03" w:history="1">
        <w:r w:rsidR="008412F8" w:rsidRPr="006B7797">
          <w:rPr>
            <w:rStyle w:val="afffff1"/>
            <w:rFonts w:eastAsia="현대체Medium"/>
          </w:rPr>
          <w:t>6.31.2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_Toc185249103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61</w:t>
        </w:r>
        <w:r w:rsidR="008412F8">
          <w:rPr>
            <w:webHidden/>
          </w:rPr>
          <w:fldChar w:fldCharType="end"/>
        </w:r>
      </w:hyperlink>
    </w:p>
    <w:p w14:paraId="15A4FFA1" w14:textId="3FE7BDEC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04" w:history="1">
        <w:r w:rsidR="008412F8" w:rsidRPr="006B7797">
          <w:rPr>
            <w:rStyle w:val="afffff1"/>
            <w:rFonts w:eastAsia="현대체Medium"/>
          </w:rPr>
          <w:t>6.31.3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_Toc185249104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61</w:t>
        </w:r>
        <w:r w:rsidR="008412F8">
          <w:rPr>
            <w:webHidden/>
          </w:rPr>
          <w:fldChar w:fldCharType="end"/>
        </w:r>
      </w:hyperlink>
    </w:p>
    <w:p w14:paraId="75EF8832" w14:textId="6BAEC92A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05" w:history="1">
        <w:r w:rsidR="008412F8" w:rsidRPr="006B7797">
          <w:rPr>
            <w:rStyle w:val="afffff1"/>
            <w:rFonts w:eastAsia="현대체Medium"/>
          </w:rPr>
          <w:t>6.32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[HDT.30] </w:t>
        </w:r>
        <w:r w:rsidR="008412F8" w:rsidRPr="006B7797">
          <w:rPr>
            <w:rStyle w:val="afffff1"/>
            <w:rFonts w:ascii="현대체Light" w:eastAsia="현대체Light" w:hAnsi="현대체Light"/>
          </w:rPr>
          <w:t>방열판 제작품 스펙에 대한 시뮬레이션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_Toc185249105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62</w:t>
        </w:r>
        <w:r w:rsidR="008412F8">
          <w:rPr>
            <w:webHidden/>
          </w:rPr>
          <w:fldChar w:fldCharType="end"/>
        </w:r>
      </w:hyperlink>
    </w:p>
    <w:p w14:paraId="0148D5A9" w14:textId="5A98FF69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06" w:history="1">
        <w:r w:rsidR="008412F8" w:rsidRPr="006B7797">
          <w:rPr>
            <w:rStyle w:val="afffff1"/>
            <w:rFonts w:eastAsia="현대체Medium"/>
          </w:rPr>
          <w:t>6.32.1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_Toc185249106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62</w:t>
        </w:r>
        <w:r w:rsidR="008412F8">
          <w:rPr>
            <w:webHidden/>
          </w:rPr>
          <w:fldChar w:fldCharType="end"/>
        </w:r>
      </w:hyperlink>
    </w:p>
    <w:p w14:paraId="623972A8" w14:textId="0C0CF697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07" w:history="1">
        <w:r w:rsidR="008412F8" w:rsidRPr="006B7797">
          <w:rPr>
            <w:rStyle w:val="afffff1"/>
            <w:rFonts w:eastAsia="현대체Medium"/>
          </w:rPr>
          <w:t>6.32.2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_Toc185249107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62</w:t>
        </w:r>
        <w:r w:rsidR="008412F8">
          <w:rPr>
            <w:webHidden/>
          </w:rPr>
          <w:fldChar w:fldCharType="end"/>
        </w:r>
      </w:hyperlink>
    </w:p>
    <w:p w14:paraId="50F09510" w14:textId="48490C02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08" w:history="1">
        <w:r w:rsidR="008412F8" w:rsidRPr="006B7797">
          <w:rPr>
            <w:rStyle w:val="afffff1"/>
            <w:rFonts w:eastAsia="현대체Medium"/>
          </w:rPr>
          <w:t>6.32.3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_Toc185249108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62</w:t>
        </w:r>
        <w:r w:rsidR="008412F8">
          <w:rPr>
            <w:webHidden/>
          </w:rPr>
          <w:fldChar w:fldCharType="end"/>
        </w:r>
      </w:hyperlink>
    </w:p>
    <w:p w14:paraId="389359AF" w14:textId="034882EF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09" w:history="1">
        <w:r w:rsidR="008412F8" w:rsidRPr="006B7797">
          <w:rPr>
            <w:rStyle w:val="afffff1"/>
            <w:rFonts w:eastAsia="현대체Medium"/>
          </w:rPr>
          <w:t>6.33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[HDT.31] </w:t>
        </w:r>
        <w:r w:rsidR="008412F8" w:rsidRPr="006B7797">
          <w:rPr>
            <w:rStyle w:val="afffff1"/>
            <w:rFonts w:ascii="현대체Light" w:eastAsia="현대체Light" w:hAnsi="현대체Light"/>
          </w:rPr>
          <w:t>서멀구리스 정상도포여부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_Toc185249109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63</w:t>
        </w:r>
        <w:r w:rsidR="008412F8">
          <w:rPr>
            <w:webHidden/>
          </w:rPr>
          <w:fldChar w:fldCharType="end"/>
        </w:r>
      </w:hyperlink>
    </w:p>
    <w:p w14:paraId="07E4645F" w14:textId="47A8D39F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10" w:history="1">
        <w:r w:rsidR="008412F8" w:rsidRPr="006B7797">
          <w:rPr>
            <w:rStyle w:val="afffff1"/>
            <w:rFonts w:eastAsia="현대체Medium"/>
          </w:rPr>
          <w:t>6.33.1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_Toc185249110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63</w:t>
        </w:r>
        <w:r w:rsidR="008412F8">
          <w:rPr>
            <w:webHidden/>
          </w:rPr>
          <w:fldChar w:fldCharType="end"/>
        </w:r>
      </w:hyperlink>
    </w:p>
    <w:p w14:paraId="5FEB4329" w14:textId="40760737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11" w:history="1">
        <w:r w:rsidR="008412F8" w:rsidRPr="006B7797">
          <w:rPr>
            <w:rStyle w:val="afffff1"/>
            <w:rFonts w:eastAsia="현대체Medium"/>
          </w:rPr>
          <w:t>6.33.2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_Toc185249111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63</w:t>
        </w:r>
        <w:r w:rsidR="008412F8">
          <w:rPr>
            <w:webHidden/>
          </w:rPr>
          <w:fldChar w:fldCharType="end"/>
        </w:r>
      </w:hyperlink>
    </w:p>
    <w:p w14:paraId="5F7C7401" w14:textId="0E77888C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12" w:history="1">
        <w:r w:rsidR="008412F8" w:rsidRPr="006B7797">
          <w:rPr>
            <w:rStyle w:val="afffff1"/>
            <w:rFonts w:eastAsia="현대체Medium"/>
          </w:rPr>
          <w:t>6.33.3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_Toc185249112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63</w:t>
        </w:r>
        <w:r w:rsidR="008412F8">
          <w:rPr>
            <w:webHidden/>
          </w:rPr>
          <w:fldChar w:fldCharType="end"/>
        </w:r>
      </w:hyperlink>
    </w:p>
    <w:p w14:paraId="447B2AB9" w14:textId="0AA7E4B1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13" w:history="1">
        <w:r w:rsidR="008412F8" w:rsidRPr="006B7797">
          <w:rPr>
            <w:rStyle w:val="afffff1"/>
            <w:rFonts w:eastAsia="현대체Medium"/>
          </w:rPr>
          <w:t>6.34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[HDT.32] </w:t>
        </w:r>
        <w:r w:rsidR="008412F8" w:rsidRPr="006B7797">
          <w:rPr>
            <w:rStyle w:val="afffff1"/>
            <w:rFonts w:ascii="현대체Light" w:eastAsia="현대체Light" w:hAnsi="현대체Light"/>
          </w:rPr>
          <w:t>AMP의 고전압부 주변 기구물의 감전 보호대책 설계반영여부 확인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_Toc185249113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65</w:t>
        </w:r>
        <w:r w:rsidR="008412F8">
          <w:rPr>
            <w:webHidden/>
          </w:rPr>
          <w:fldChar w:fldCharType="end"/>
        </w:r>
      </w:hyperlink>
    </w:p>
    <w:p w14:paraId="4422C550" w14:textId="39035196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14" w:history="1">
        <w:r w:rsidR="008412F8" w:rsidRPr="006B7797">
          <w:rPr>
            <w:rStyle w:val="afffff1"/>
            <w:rFonts w:eastAsia="현대체Medium"/>
          </w:rPr>
          <w:t>6.34.1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_Toc185249114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65</w:t>
        </w:r>
        <w:r w:rsidR="008412F8">
          <w:rPr>
            <w:webHidden/>
          </w:rPr>
          <w:fldChar w:fldCharType="end"/>
        </w:r>
      </w:hyperlink>
    </w:p>
    <w:p w14:paraId="04F85A32" w14:textId="58228A54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15" w:history="1">
        <w:r w:rsidR="008412F8" w:rsidRPr="006B7797">
          <w:rPr>
            <w:rStyle w:val="afffff1"/>
            <w:rFonts w:eastAsia="현대체Medium"/>
          </w:rPr>
          <w:t>6.34.2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_Toc185249115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65</w:t>
        </w:r>
        <w:r w:rsidR="008412F8">
          <w:rPr>
            <w:webHidden/>
          </w:rPr>
          <w:fldChar w:fldCharType="end"/>
        </w:r>
      </w:hyperlink>
    </w:p>
    <w:p w14:paraId="46A8D242" w14:textId="6628DA00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16" w:history="1">
        <w:r w:rsidR="008412F8" w:rsidRPr="006B7797">
          <w:rPr>
            <w:rStyle w:val="afffff1"/>
            <w:rFonts w:eastAsia="현대체Medium"/>
          </w:rPr>
          <w:t>6.34.3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_Toc185249116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65</w:t>
        </w:r>
        <w:r w:rsidR="008412F8">
          <w:rPr>
            <w:webHidden/>
          </w:rPr>
          <w:fldChar w:fldCharType="end"/>
        </w:r>
      </w:hyperlink>
    </w:p>
    <w:p w14:paraId="5596FA41" w14:textId="5ED628F6" w:rsidR="008412F8" w:rsidRDefault="005D0C03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17" w:history="1">
        <w:r w:rsidR="008412F8" w:rsidRPr="006B7797">
          <w:rPr>
            <w:rStyle w:val="afffff1"/>
            <w:rFonts w:eastAsia="현대체Medium"/>
          </w:rPr>
          <w:t>6.35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eastAsia="HD현대체 Bold"/>
          </w:rPr>
          <w:t xml:space="preserve">[HDT.33] </w:t>
        </w:r>
        <w:r w:rsidR="008412F8" w:rsidRPr="006B7797">
          <w:rPr>
            <w:rStyle w:val="afffff1"/>
            <w:rFonts w:ascii="현대체Light" w:eastAsia="현대체Light" w:hAnsi="현대체Light"/>
          </w:rPr>
          <w:t>Reliabilty (신뢰성)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_Toc185249117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67</w:t>
        </w:r>
        <w:r w:rsidR="008412F8">
          <w:rPr>
            <w:webHidden/>
          </w:rPr>
          <w:fldChar w:fldCharType="end"/>
        </w:r>
      </w:hyperlink>
    </w:p>
    <w:p w14:paraId="1C0B6602" w14:textId="4A3780AE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18" w:history="1">
        <w:r w:rsidR="008412F8" w:rsidRPr="006B7797">
          <w:rPr>
            <w:rStyle w:val="afffff1"/>
            <w:rFonts w:eastAsia="현대체Medium"/>
          </w:rPr>
          <w:t>6.35.1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요구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사항</w:t>
        </w:r>
        <w:r w:rsidR="008412F8" w:rsidRPr="006B7797">
          <w:rPr>
            <w:rStyle w:val="afffff1"/>
          </w:rPr>
          <w:t>(Requirement)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_Toc185249118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67</w:t>
        </w:r>
        <w:r w:rsidR="008412F8">
          <w:rPr>
            <w:webHidden/>
          </w:rPr>
          <w:fldChar w:fldCharType="end"/>
        </w:r>
      </w:hyperlink>
    </w:p>
    <w:p w14:paraId="7C551EC2" w14:textId="7EBF1A07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19" w:history="1">
        <w:r w:rsidR="008412F8" w:rsidRPr="006B7797">
          <w:rPr>
            <w:rStyle w:val="afffff1"/>
            <w:rFonts w:eastAsia="현대체Medium"/>
          </w:rPr>
          <w:t>6.35.2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8412F8" w:rsidRPr="006B7797">
          <w:rPr>
            <w:rStyle w:val="afffff1"/>
          </w:rPr>
          <w:t>(Test facility)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_Toc185249119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67</w:t>
        </w:r>
        <w:r w:rsidR="008412F8">
          <w:rPr>
            <w:webHidden/>
          </w:rPr>
          <w:fldChar w:fldCharType="end"/>
        </w:r>
      </w:hyperlink>
    </w:p>
    <w:p w14:paraId="6889F5FB" w14:textId="0668AA34" w:rsidR="008412F8" w:rsidRDefault="005D0C03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20" w:history="1">
        <w:r w:rsidR="008412F8" w:rsidRPr="006B7797">
          <w:rPr>
            <w:rStyle w:val="afffff1"/>
            <w:rFonts w:eastAsia="현대체Medium"/>
          </w:rPr>
          <w:t>6.35.3</w:t>
        </w:r>
        <w:r w:rsidR="008412F8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시험</w:t>
        </w:r>
        <w:r w:rsidR="008412F8" w:rsidRPr="006B7797">
          <w:rPr>
            <w:rStyle w:val="afffff1"/>
          </w:rPr>
          <w:t xml:space="preserve"> </w:t>
        </w:r>
        <w:r w:rsidR="008412F8" w:rsidRPr="006B7797">
          <w:rPr>
            <w:rStyle w:val="afffff1"/>
            <w:rFonts w:ascii="맑은 고딕" w:eastAsia="맑은 고딕" w:hAnsi="맑은 고딕" w:cs="맑은 고딕" w:hint="eastAsia"/>
          </w:rPr>
          <w:t>절차</w:t>
        </w:r>
        <w:r w:rsidR="008412F8" w:rsidRPr="006B7797">
          <w:rPr>
            <w:rStyle w:val="afffff1"/>
          </w:rPr>
          <w:t>(Test procedure)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_Toc185249120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67</w:t>
        </w:r>
        <w:r w:rsidR="008412F8">
          <w:rPr>
            <w:webHidden/>
          </w:rPr>
          <w:fldChar w:fldCharType="end"/>
        </w:r>
      </w:hyperlink>
    </w:p>
    <w:p w14:paraId="0FAE819E" w14:textId="2265AB80" w:rsidR="008412F8" w:rsidRDefault="005D0C03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5249121" w:history="1">
        <w:r w:rsidR="008412F8" w:rsidRPr="006B7797">
          <w:rPr>
            <w:rStyle w:val="afffff1"/>
            <w:rFonts w:ascii="HD현대체 Bold" w:eastAsia="HD현대체 Bold" w:hAnsi="HD현대체 Bold"/>
            <w:b/>
          </w:rPr>
          <w:t>변경이력(Revision History)</w:t>
        </w:r>
        <w:r w:rsidR="008412F8">
          <w:rPr>
            <w:webHidden/>
          </w:rPr>
          <w:tab/>
        </w:r>
        <w:r w:rsidR="008412F8">
          <w:rPr>
            <w:webHidden/>
          </w:rPr>
          <w:fldChar w:fldCharType="begin"/>
        </w:r>
        <w:r w:rsidR="008412F8">
          <w:rPr>
            <w:webHidden/>
          </w:rPr>
          <w:instrText xml:space="preserve"> PAGEREF _Toc185249121 \h </w:instrText>
        </w:r>
        <w:r w:rsidR="008412F8">
          <w:rPr>
            <w:webHidden/>
          </w:rPr>
        </w:r>
        <w:r w:rsidR="008412F8">
          <w:rPr>
            <w:webHidden/>
          </w:rPr>
          <w:fldChar w:fldCharType="separate"/>
        </w:r>
        <w:r>
          <w:rPr>
            <w:webHidden/>
          </w:rPr>
          <w:t>68</w:t>
        </w:r>
        <w:r w:rsidR="008412F8">
          <w:rPr>
            <w:webHidden/>
          </w:rPr>
          <w:fldChar w:fldCharType="end"/>
        </w:r>
      </w:hyperlink>
    </w:p>
    <w:p w14:paraId="4496EB5B" w14:textId="205CD8E4" w:rsidR="00F86EB4" w:rsidRPr="009E460B" w:rsidRDefault="009D1D9B" w:rsidP="009B1A7F">
      <w:pPr>
        <w:pStyle w:val="E"/>
        <w:ind w:left="200" w:right="200"/>
        <w:rPr>
          <w:rFonts w:ascii="Cambria" w:hAnsi="Cambria"/>
        </w:rPr>
        <w:sectPr w:rsidR="00F86EB4" w:rsidRPr="009E460B" w:rsidSect="001E4C79">
          <w:headerReference w:type="default" r:id="rId14"/>
          <w:footerReference w:type="default" r:id="rId15"/>
          <w:headerReference w:type="first" r:id="rId16"/>
          <w:pgSz w:w="11907" w:h="16839" w:code="9"/>
          <w:pgMar w:top="567" w:right="1077" w:bottom="567" w:left="1077" w:header="680" w:footer="510" w:gutter="0"/>
          <w:pgNumType w:fmt="lowerRoman" w:start="1"/>
          <w:cols w:space="720"/>
          <w:noEndnote/>
          <w:docGrid w:linePitch="272"/>
        </w:sectPr>
      </w:pPr>
      <w:r w:rsidRPr="00A9589A">
        <w:rPr>
          <w:rFonts w:ascii="Cambria" w:hAnsi="Cambria"/>
        </w:rPr>
        <w:fldChar w:fldCharType="end"/>
      </w:r>
    </w:p>
    <w:p w14:paraId="186DFA22" w14:textId="6F5506A6" w:rsidR="0069470F" w:rsidRPr="004E66A6" w:rsidRDefault="004E66A6" w:rsidP="00577C48">
      <w:pPr>
        <w:pStyle w:val="1"/>
        <w:tabs>
          <w:tab w:val="clear" w:pos="799"/>
          <w:tab w:val="num" w:pos="426"/>
        </w:tabs>
        <w:rPr>
          <w:rFonts w:ascii="Cambria" w:eastAsia="HD현대체 Bold" w:hAnsi="Cambria"/>
          <w:b/>
        </w:rPr>
      </w:pPr>
      <w:bookmarkStart w:id="10" w:name="_Toc185248971"/>
      <w:r w:rsidRPr="004E66A6">
        <w:rPr>
          <w:rFonts w:ascii="Cambria" w:eastAsia="HD현대체 Bold" w:hAnsi="Cambria"/>
          <w:b/>
        </w:rPr>
        <w:t>개요</w:t>
      </w:r>
      <w:r w:rsidRPr="004E66A6">
        <w:rPr>
          <w:rFonts w:ascii="Cambria" w:eastAsia="HD현대체 Bold" w:hAnsi="Cambria"/>
          <w:b/>
        </w:rPr>
        <w:t xml:space="preserve"> </w:t>
      </w:r>
      <w:r w:rsidRPr="004E66A6">
        <w:rPr>
          <w:rFonts w:ascii="Cambria" w:eastAsia="HD현대체 Bold" w:hAnsi="Cambria"/>
          <w:b/>
        </w:rPr>
        <w:t>및</w:t>
      </w:r>
      <w:r w:rsidRPr="004E66A6">
        <w:rPr>
          <w:rFonts w:ascii="Cambria" w:eastAsia="HD현대체 Bold" w:hAnsi="Cambria"/>
          <w:b/>
        </w:rPr>
        <w:t xml:space="preserve"> </w:t>
      </w:r>
      <w:r w:rsidRPr="004E66A6">
        <w:rPr>
          <w:rFonts w:ascii="Cambria" w:eastAsia="HD현대체 Bold" w:hAnsi="Cambria"/>
          <w:b/>
        </w:rPr>
        <w:t>적용범위</w:t>
      </w:r>
      <w:r w:rsidRPr="004E66A6">
        <w:rPr>
          <w:rFonts w:ascii="Cambria" w:eastAsia="HD현대체 Bold" w:hAnsi="Cambria"/>
          <w:b/>
        </w:rPr>
        <w:t>(Introduction and Scope)</w:t>
      </w:r>
      <w:bookmarkEnd w:id="10"/>
    </w:p>
    <w:p w14:paraId="0191E96F" w14:textId="40D6805F" w:rsidR="003B123A" w:rsidRPr="004E66A6" w:rsidRDefault="003B123A" w:rsidP="00437265">
      <w:pPr>
        <w:pStyle w:val="E"/>
        <w:ind w:left="200" w:right="200"/>
        <w:rPr>
          <w:rFonts w:ascii="HD현대체  Light" w:eastAsia="HD현대체  Light" w:hAnsi="HD현대체  Light"/>
        </w:rPr>
      </w:pPr>
    </w:p>
    <w:p w14:paraId="28ADFD27" w14:textId="6D841929" w:rsidR="00293DC3" w:rsidRPr="004E66A6" w:rsidRDefault="00FC58CE" w:rsidP="004E66A6">
      <w:pPr>
        <w:pStyle w:val="E"/>
        <w:ind w:left="200" w:right="200"/>
        <w:rPr>
          <w:rFonts w:ascii="HD현대체  Light" w:eastAsia="HD현대체  Light" w:hAnsi="HD현대체  Light"/>
          <w:color w:val="0000FF"/>
        </w:rPr>
      </w:pPr>
      <w:r w:rsidRPr="00FC58CE">
        <w:rPr>
          <w:rFonts w:ascii="HD현대체  Light" w:eastAsia="HD현대체  Light" w:hAnsi="HD현대체  Light" w:hint="eastAsia"/>
          <w:color w:val="000000" w:themeColor="text1"/>
        </w:rPr>
        <w:t>HDS</w:t>
      </w:r>
      <w:r w:rsidRPr="00FC58CE">
        <w:rPr>
          <w:rFonts w:ascii="HD현대체  Light" w:eastAsia="HD현대체  Light" w:hAnsi="HD현대체  Light"/>
          <w:color w:val="000000" w:themeColor="text1"/>
        </w:rPr>
        <w:t xml:space="preserve"> </w:t>
      </w:r>
      <w:r w:rsidRPr="00FC58CE">
        <w:rPr>
          <w:rFonts w:ascii="HD현대체  Light" w:eastAsia="HD현대체  Light" w:hAnsi="HD현대체  Light" w:hint="eastAsia"/>
          <w:color w:val="000000" w:themeColor="text1"/>
        </w:rPr>
        <w:t>항목과 중복</w:t>
      </w:r>
    </w:p>
    <w:p w14:paraId="1938E5A0" w14:textId="145BD873" w:rsidR="004E66A6" w:rsidRPr="004E66A6" w:rsidRDefault="004E66A6" w:rsidP="004E66A6">
      <w:pPr>
        <w:pStyle w:val="E"/>
        <w:ind w:left="200" w:right="200"/>
        <w:rPr>
          <w:rFonts w:ascii="HD현대체  Light" w:eastAsia="HD현대체  Light" w:hAnsi="HD현대체  Light"/>
        </w:rPr>
      </w:pPr>
    </w:p>
    <w:p w14:paraId="228B7425" w14:textId="4D4B4B89" w:rsidR="004E66A6" w:rsidRPr="004E66A6" w:rsidRDefault="004E66A6" w:rsidP="004E66A6">
      <w:pPr>
        <w:pStyle w:val="E"/>
        <w:ind w:left="200" w:right="200"/>
        <w:rPr>
          <w:rFonts w:ascii="HD현대체  Light" w:eastAsia="HD현대체  Light" w:hAnsi="HD현대체  Light"/>
        </w:rPr>
      </w:pPr>
    </w:p>
    <w:p w14:paraId="5C9D931F" w14:textId="77777777" w:rsidR="004E66A6" w:rsidRPr="004E66A6" w:rsidRDefault="004E66A6" w:rsidP="004E66A6">
      <w:pPr>
        <w:pStyle w:val="E"/>
        <w:ind w:left="200" w:right="200"/>
        <w:rPr>
          <w:rFonts w:ascii="HD현대체  Light" w:eastAsia="HD현대체  Light" w:hAnsi="HD현대체  Light"/>
        </w:rPr>
      </w:pPr>
    </w:p>
    <w:p w14:paraId="22F1C571" w14:textId="4A83489E" w:rsidR="003F55BE" w:rsidRPr="003B2066" w:rsidRDefault="004E66A6" w:rsidP="00577C48">
      <w:pPr>
        <w:pStyle w:val="1"/>
        <w:tabs>
          <w:tab w:val="clear" w:pos="799"/>
          <w:tab w:val="num" w:pos="426"/>
        </w:tabs>
        <w:rPr>
          <w:rFonts w:ascii="Cambria" w:eastAsia="HD현대체 Bold" w:hAnsi="Cambria"/>
          <w:b/>
        </w:rPr>
      </w:pPr>
      <w:bookmarkStart w:id="11" w:name="_Toc185248972"/>
      <w:r w:rsidRPr="003B2066">
        <w:rPr>
          <w:rFonts w:ascii="Cambria" w:eastAsia="HD현대체 Bold" w:hAnsi="Cambria"/>
          <w:b/>
        </w:rPr>
        <w:t>적용</w:t>
      </w:r>
      <w:r w:rsidRPr="003B2066">
        <w:rPr>
          <w:rFonts w:ascii="Cambria" w:eastAsia="HD현대체 Bold" w:hAnsi="Cambria"/>
          <w:b/>
        </w:rPr>
        <w:t xml:space="preserve"> </w:t>
      </w:r>
      <w:r w:rsidRPr="003B2066">
        <w:rPr>
          <w:rFonts w:ascii="Cambria" w:eastAsia="HD현대체 Bold" w:hAnsi="Cambria"/>
          <w:b/>
        </w:rPr>
        <w:t>기준</w:t>
      </w:r>
      <w:r w:rsidRPr="003B2066">
        <w:rPr>
          <w:rFonts w:ascii="Cambria" w:eastAsia="HD현대체 Bold" w:hAnsi="Cambria"/>
          <w:b/>
        </w:rPr>
        <w:t>(Applied References)</w:t>
      </w:r>
      <w:bookmarkEnd w:id="11"/>
    </w:p>
    <w:p w14:paraId="717D607C" w14:textId="10A356CA" w:rsidR="003F55BE" w:rsidRPr="003B2066" w:rsidRDefault="003F55BE" w:rsidP="00437265">
      <w:pPr>
        <w:pStyle w:val="E"/>
        <w:ind w:left="200" w:right="200"/>
        <w:rPr>
          <w:rFonts w:ascii="Cambria" w:hAnsi="Cambria"/>
        </w:rPr>
      </w:pPr>
    </w:p>
    <w:p w14:paraId="22EA89F8" w14:textId="6F17CADA" w:rsidR="00D71A63" w:rsidRPr="003B2066" w:rsidRDefault="004E66A6" w:rsidP="00577C48">
      <w:pPr>
        <w:pStyle w:val="21"/>
        <w:tabs>
          <w:tab w:val="clear" w:pos="1650"/>
          <w:tab w:val="num" w:pos="1418"/>
        </w:tabs>
        <w:ind w:left="567" w:hanging="567"/>
        <w:rPr>
          <w:rFonts w:eastAsia="HD현대체 Bold"/>
        </w:rPr>
      </w:pPr>
      <w:bookmarkStart w:id="12" w:name="_Toc185248973"/>
      <w:r w:rsidRPr="003B2066">
        <w:rPr>
          <w:rFonts w:eastAsia="HD현대체 Bold"/>
        </w:rPr>
        <w:t>인용</w:t>
      </w:r>
      <w:r w:rsidR="003B2066" w:rsidRPr="003B2066">
        <w:rPr>
          <w:rFonts w:eastAsia="HD현대체 Bold"/>
        </w:rPr>
        <w:t xml:space="preserve"> </w:t>
      </w:r>
      <w:r w:rsidRPr="003B2066">
        <w:rPr>
          <w:rFonts w:eastAsia="HD현대체 Bold"/>
        </w:rPr>
        <w:t>표준</w:t>
      </w:r>
      <w:r w:rsidRPr="003B2066">
        <w:rPr>
          <w:rFonts w:eastAsia="HD현대체 Bold"/>
        </w:rPr>
        <w:t>(Normative References)</w:t>
      </w:r>
      <w:bookmarkEnd w:id="12"/>
    </w:p>
    <w:p w14:paraId="67FE246E" w14:textId="77777777" w:rsidR="00FC58CE" w:rsidRDefault="00FC58CE" w:rsidP="00FB3188">
      <w:pPr>
        <w:pStyle w:val="aff4"/>
        <w:rPr>
          <w:rFonts w:ascii="Cambria" w:eastAsia="HD현대체  Medium" w:hAnsi="Cambria"/>
          <w:sz w:val="22"/>
        </w:rPr>
      </w:pPr>
    </w:p>
    <w:p w14:paraId="1051E9D8" w14:textId="00A3929F" w:rsidR="003F55BE" w:rsidRPr="003B2066" w:rsidRDefault="003F55BE" w:rsidP="00FB3188">
      <w:pPr>
        <w:pStyle w:val="aff4"/>
        <w:rPr>
          <w:rFonts w:ascii="Cambria" w:eastAsia="HD현대체  Medium" w:hAnsi="Cambria"/>
          <w:sz w:val="22"/>
        </w:rPr>
      </w:pPr>
      <w:r w:rsidRPr="003B2066">
        <w:rPr>
          <w:rFonts w:ascii="Cambria" w:eastAsia="HD현대체  Medium" w:hAnsi="Cambria"/>
          <w:sz w:val="22"/>
        </w:rPr>
        <w:t xml:space="preserve">Table </w:t>
      </w:r>
      <w:r w:rsidR="00F95E99" w:rsidRPr="003B2066">
        <w:rPr>
          <w:rFonts w:ascii="Cambria" w:eastAsia="HD현대체  Medium" w:hAnsi="Cambria"/>
          <w:sz w:val="22"/>
        </w:rPr>
        <w:fldChar w:fldCharType="begin"/>
      </w:r>
      <w:r w:rsidR="00F95E99" w:rsidRPr="003B2066">
        <w:rPr>
          <w:rFonts w:ascii="Cambria" w:eastAsia="HD현대체  Medium" w:hAnsi="Cambria"/>
          <w:sz w:val="22"/>
        </w:rPr>
        <w:instrText xml:space="preserve"> STYLEREF 1 \s </w:instrText>
      </w:r>
      <w:r w:rsidR="00F95E99" w:rsidRPr="003B2066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2</w:t>
      </w:r>
      <w:r w:rsidR="00F95E99" w:rsidRPr="003B2066">
        <w:rPr>
          <w:rFonts w:ascii="Cambria" w:eastAsia="HD현대체  Medium" w:hAnsi="Cambria"/>
          <w:sz w:val="22"/>
        </w:rPr>
        <w:fldChar w:fldCharType="end"/>
      </w:r>
      <w:r w:rsidR="00F95E99" w:rsidRPr="003B2066">
        <w:rPr>
          <w:rFonts w:ascii="Cambria" w:eastAsia="HD현대체  Medium" w:hAnsi="Cambria"/>
          <w:sz w:val="22"/>
        </w:rPr>
        <w:t>.</w:t>
      </w:r>
      <w:r w:rsidR="00F95E99" w:rsidRPr="003B2066">
        <w:rPr>
          <w:rFonts w:ascii="Cambria" w:eastAsia="HD현대체  Medium" w:hAnsi="Cambria"/>
          <w:sz w:val="22"/>
        </w:rPr>
        <w:fldChar w:fldCharType="begin"/>
      </w:r>
      <w:r w:rsidR="00F95E99" w:rsidRPr="003B2066">
        <w:rPr>
          <w:rFonts w:ascii="Cambria" w:eastAsia="HD현대체  Medium" w:hAnsi="Cambria"/>
          <w:sz w:val="22"/>
        </w:rPr>
        <w:instrText xml:space="preserve"> SEQ Table \* ARABIC \s 1 </w:instrText>
      </w:r>
      <w:r w:rsidR="00F95E99" w:rsidRPr="003B2066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1</w:t>
      </w:r>
      <w:r w:rsidR="00F95E99" w:rsidRPr="003B2066">
        <w:rPr>
          <w:rFonts w:ascii="Cambria" w:eastAsia="HD현대체  Medium" w:hAnsi="Cambria"/>
          <w:sz w:val="22"/>
        </w:rPr>
        <w:fldChar w:fldCharType="end"/>
      </w:r>
      <w:r w:rsidR="00185CEA" w:rsidRPr="003B2066">
        <w:rPr>
          <w:rFonts w:ascii="Cambria" w:eastAsia="HD현대체  Medium" w:hAnsi="Cambria"/>
          <w:sz w:val="22"/>
        </w:rPr>
        <w:t xml:space="preserve"> </w:t>
      </w:r>
      <w:r w:rsidR="003B2066" w:rsidRPr="003B2066">
        <w:rPr>
          <w:rFonts w:ascii="Cambria" w:eastAsia="HD현대체  Medium" w:hAnsi="Cambria"/>
          <w:sz w:val="22"/>
          <w:lang w:eastAsia="ko-KR"/>
        </w:rPr>
        <w:t>인용</w:t>
      </w:r>
      <w:r w:rsidR="003B2066" w:rsidRPr="003B2066">
        <w:rPr>
          <w:rFonts w:ascii="Cambria" w:eastAsia="HD현대체  Medium" w:hAnsi="Cambria"/>
          <w:sz w:val="22"/>
          <w:lang w:eastAsia="ko-KR"/>
        </w:rPr>
        <w:t xml:space="preserve"> </w:t>
      </w:r>
      <w:r w:rsidR="003B2066" w:rsidRPr="003B2066">
        <w:rPr>
          <w:rFonts w:ascii="Cambria" w:eastAsia="HD현대체  Medium" w:hAnsi="Cambria"/>
          <w:sz w:val="22"/>
          <w:lang w:eastAsia="ko-KR"/>
        </w:rPr>
        <w:t>표준</w:t>
      </w:r>
      <w:r w:rsidR="003B2066" w:rsidRPr="003B2066">
        <w:rPr>
          <w:rFonts w:ascii="Cambria" w:eastAsia="HD현대체  Medium" w:hAnsi="Cambria"/>
          <w:sz w:val="22"/>
          <w:lang w:eastAsia="ko-KR"/>
        </w:rPr>
        <w:t>(</w:t>
      </w:r>
      <w:r w:rsidR="00185CEA" w:rsidRPr="003B2066">
        <w:rPr>
          <w:rFonts w:ascii="Cambria" w:eastAsia="HD현대체  Medium" w:hAnsi="Cambria" w:cs="바탕체"/>
          <w:sz w:val="22"/>
          <w:lang w:eastAsia="ko-KR"/>
        </w:rPr>
        <w:t>Normative Referecnes</w:t>
      </w:r>
      <w:r w:rsidR="003B2066" w:rsidRPr="003B2066">
        <w:rPr>
          <w:rFonts w:ascii="Cambria" w:eastAsia="HD현대체  Medium" w:hAnsi="Cambria" w:cs="바탕체"/>
          <w:sz w:val="22"/>
          <w:lang w:eastAsia="ko-KR"/>
        </w:rPr>
        <w:t>)</w:t>
      </w:r>
    </w:p>
    <w:tbl>
      <w:tblPr>
        <w:tblW w:w="869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75"/>
        <w:gridCol w:w="6715"/>
      </w:tblGrid>
      <w:tr w:rsidR="003F55BE" w:rsidRPr="003B2066" w14:paraId="5579C39F" w14:textId="77777777" w:rsidTr="00D87D40">
        <w:trPr>
          <w:cantSplit/>
          <w:trHeight w:val="353"/>
          <w:tblHeader/>
          <w:jc w:val="center"/>
        </w:trPr>
        <w:tc>
          <w:tcPr>
            <w:tcW w:w="1975" w:type="dxa"/>
            <w:tcBorders>
              <w:top w:val="single" w:sz="8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D5D25AD" w14:textId="2F25EBF7" w:rsidR="003B2066" w:rsidRPr="00D87D40" w:rsidRDefault="003B2066" w:rsidP="009E3F4F">
            <w:pPr>
              <w:pStyle w:val="af5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>표준</w:t>
            </w: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>번호</w:t>
            </w:r>
          </w:p>
          <w:p w14:paraId="053A96D3" w14:textId="5F81B081" w:rsidR="003F55BE" w:rsidRPr="00D87D40" w:rsidRDefault="003F55BE" w:rsidP="009E3F4F">
            <w:pPr>
              <w:pStyle w:val="af5"/>
              <w:rPr>
                <w:rFonts w:ascii="Cambria" w:eastAsia="HD현대체  Medium" w:hAnsi="Cambria" w:cs="Arial"/>
                <w:szCs w:val="18"/>
              </w:rPr>
            </w:pPr>
            <w:r w:rsidRPr="00D87D40">
              <w:rPr>
                <w:rFonts w:ascii="Cambria" w:eastAsia="HD현대체  Medium" w:hAnsi="Cambria" w:cs="Arial"/>
                <w:szCs w:val="18"/>
              </w:rPr>
              <w:t xml:space="preserve">Standard </w:t>
            </w:r>
            <w:r w:rsidR="009E3F4F" w:rsidRPr="00D87D40">
              <w:rPr>
                <w:rFonts w:ascii="Cambria" w:eastAsia="HD현대체  Medium" w:hAnsi="Cambria" w:cs="Arial"/>
                <w:szCs w:val="18"/>
              </w:rPr>
              <w:t>Number</w:t>
            </w:r>
          </w:p>
        </w:tc>
        <w:tc>
          <w:tcPr>
            <w:tcW w:w="6715" w:type="dxa"/>
            <w:tcBorders>
              <w:top w:val="single" w:sz="8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C279483" w14:textId="77777777" w:rsidR="003B2066" w:rsidRPr="00D87D40" w:rsidRDefault="003B2066" w:rsidP="003F45F1">
            <w:pPr>
              <w:pStyle w:val="af5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>표준명</w:t>
            </w:r>
          </w:p>
          <w:p w14:paraId="33B8D96C" w14:textId="568A8BF2" w:rsidR="003F55BE" w:rsidRPr="00D87D40" w:rsidRDefault="003F55BE" w:rsidP="003F45F1">
            <w:pPr>
              <w:pStyle w:val="af5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>Title</w:t>
            </w:r>
          </w:p>
        </w:tc>
      </w:tr>
      <w:tr w:rsidR="00B33EE4" w:rsidRPr="003B2066" w14:paraId="0824560A" w14:textId="77777777" w:rsidTr="00A34592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EEB93" w14:textId="77777777" w:rsidR="00B33EE4" w:rsidRPr="00C17E2B" w:rsidRDefault="00B33EE4" w:rsidP="00B33EE4">
            <w:pPr>
              <w:pStyle w:val="E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  <w:sz w:val="20"/>
              </w:rPr>
              <w:t>IEC 61800-5-1 : 2016</w:t>
            </w:r>
          </w:p>
          <w:p w14:paraId="06B45C1D" w14:textId="411B29E4" w:rsidR="00B33EE4" w:rsidRPr="00D87D40" w:rsidRDefault="00B33EE4" w:rsidP="00B33EE4">
            <w:pPr>
              <w:pStyle w:val="af6"/>
              <w:overflowPunct w:val="0"/>
              <w:spacing w:line="240" w:lineRule="auto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59035C1" w14:textId="77777777" w:rsidR="00B33EE4" w:rsidRPr="00C17E2B" w:rsidRDefault="00B33EE4" w:rsidP="00B33EE4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 xml:space="preserve">Adjustable speed electrical power drive system </w:t>
            </w:r>
            <w:r w:rsidRPr="00C17E2B">
              <w:rPr>
                <w:rFonts w:ascii="바탕" w:eastAsia="바탕" w:hAnsi="바탕" w:cs="바탕" w:hint="eastAsia"/>
                <w:sz w:val="20"/>
                <w:lang w:eastAsia="ko-KR"/>
              </w:rPr>
              <w:t>–</w:t>
            </w:r>
          </w:p>
          <w:p w14:paraId="503E7BE8" w14:textId="586AEE4D" w:rsidR="00B33EE4" w:rsidRPr="00D87D40" w:rsidRDefault="00B33EE4" w:rsidP="00B33EE4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 xml:space="preserve">Part 5-1 : Safety requirements </w:t>
            </w:r>
            <w:r w:rsidRPr="00C17E2B">
              <w:rPr>
                <w:rFonts w:ascii="바탕" w:eastAsia="바탕" w:hAnsi="바탕" w:cs="바탕" w:hint="eastAsia"/>
                <w:sz w:val="20"/>
                <w:lang w:eastAsia="ko-KR"/>
              </w:rPr>
              <w:t>–</w:t>
            </w: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 xml:space="preserve"> Electrical, thermal and energy </w:t>
            </w:r>
          </w:p>
        </w:tc>
      </w:tr>
      <w:tr w:rsidR="00B33EE4" w:rsidRPr="003B2066" w14:paraId="6864B626" w14:textId="77777777" w:rsidTr="00A34592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8D53E" w14:textId="1944DADD" w:rsidR="00B33EE4" w:rsidRPr="00D87D40" w:rsidRDefault="00B33EE4" w:rsidP="00B33EE4">
            <w:pPr>
              <w:pStyle w:val="af6"/>
              <w:overflowPunct w:val="0"/>
              <w:spacing w:line="240" w:lineRule="auto"/>
              <w:rPr>
                <w:rFonts w:ascii="Cambria" w:eastAsia="HD현대체  Light" w:hAnsi="Cambria" w:cs="Arial"/>
                <w:szCs w:val="18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IEC 60664-1</w:t>
            </w: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CF970AE" w14:textId="018D106E" w:rsidR="00B33EE4" w:rsidRPr="00D87D40" w:rsidRDefault="00B33EE4" w:rsidP="00B33EE4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</w:rPr>
            </w:pPr>
            <w:r w:rsidRPr="00C17E2B">
              <w:rPr>
                <w:rFonts w:ascii="현대체Light" w:eastAsia="현대체Light" w:hAnsi="현대체Light" w:cs="Arial"/>
                <w:sz w:val="20"/>
              </w:rPr>
              <w:t>Insulation coordination for equipment within low-voltage supply systems - Part 1: Principles, requirements and tests</w:t>
            </w:r>
          </w:p>
        </w:tc>
      </w:tr>
      <w:tr w:rsidR="00B33EE4" w:rsidRPr="003B2066" w14:paraId="4BAB5BB6" w14:textId="77777777" w:rsidTr="00A34592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E73B3" w14:textId="1BBBEBA8" w:rsidR="00B33EE4" w:rsidRPr="00D87D40" w:rsidRDefault="00B33EE4" w:rsidP="00B33EE4">
            <w:pPr>
              <w:pStyle w:val="af6"/>
              <w:overflowPunct w:val="0"/>
              <w:spacing w:line="240" w:lineRule="auto"/>
              <w:rPr>
                <w:rFonts w:ascii="Cambria" w:eastAsia="HD현대체  Light" w:hAnsi="Cambria" w:cs="Arial"/>
                <w:szCs w:val="18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IPC-2221</w:t>
            </w: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1296243" w14:textId="134C5F81" w:rsidR="00B33EE4" w:rsidRPr="00D87D40" w:rsidRDefault="00B33EE4" w:rsidP="00B33EE4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</w:rPr>
            </w:pPr>
            <w:r w:rsidRPr="00C17E2B">
              <w:rPr>
                <w:rFonts w:ascii="현대체Light" w:eastAsia="현대체Light" w:hAnsi="현대체Light" w:cs="Arial"/>
                <w:sz w:val="20"/>
              </w:rPr>
              <w:t>Generic Standard on Printed Board Design</w:t>
            </w:r>
          </w:p>
        </w:tc>
      </w:tr>
      <w:tr w:rsidR="00B33EE4" w:rsidRPr="003B2066" w14:paraId="0FC7008E" w14:textId="77777777" w:rsidTr="00A34592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D54A1" w14:textId="73F8A42D" w:rsidR="00B33EE4" w:rsidRPr="00D87D40" w:rsidRDefault="00B33EE4" w:rsidP="00B33EE4">
            <w:pPr>
              <w:pStyle w:val="af6"/>
              <w:overflowPunct w:val="0"/>
              <w:spacing w:line="240" w:lineRule="auto"/>
              <w:rPr>
                <w:rFonts w:ascii="Cambria" w:eastAsia="HD현대체  Light" w:hAnsi="Cambria" w:cs="Arial"/>
                <w:szCs w:val="18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IPC-9592B</w:t>
            </w: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2B473AF" w14:textId="24BF3F68" w:rsidR="00B33EE4" w:rsidRPr="00D87D40" w:rsidRDefault="00B33EE4" w:rsidP="00B33EE4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</w:rPr>
            </w:pPr>
            <w:r w:rsidRPr="00C17E2B">
              <w:rPr>
                <w:rFonts w:ascii="현대체Light" w:eastAsia="현대체Light" w:hAnsi="현대체Light" w:cs="Arial"/>
                <w:sz w:val="20"/>
              </w:rPr>
              <w:t>Requirements for Power Conversion Devices for the Computer and Telecommunications Industries</w:t>
            </w:r>
          </w:p>
        </w:tc>
      </w:tr>
      <w:tr w:rsidR="00B33EE4" w:rsidRPr="003B2066" w14:paraId="6FD19FF5" w14:textId="77777777" w:rsidTr="00D87D40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90884" w14:textId="172FAA9A" w:rsidR="00B33EE4" w:rsidRPr="00D87D40" w:rsidRDefault="00B33EE4" w:rsidP="00B33EE4">
            <w:pPr>
              <w:pStyle w:val="af6"/>
              <w:overflowPunct w:val="0"/>
              <w:spacing w:line="240" w:lineRule="auto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088B37" w14:textId="6346336C" w:rsidR="00B33EE4" w:rsidRPr="00D87D40" w:rsidRDefault="00B33EE4" w:rsidP="00B33EE4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</w:tr>
      <w:tr w:rsidR="00B33EE4" w:rsidRPr="003B2066" w14:paraId="7643BC5C" w14:textId="77777777" w:rsidTr="00D87D40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FF1A5" w14:textId="02162017" w:rsidR="00B33EE4" w:rsidRPr="00D87D40" w:rsidRDefault="00B33EE4" w:rsidP="00B33EE4">
            <w:pPr>
              <w:pStyle w:val="af6"/>
              <w:overflowPunct w:val="0"/>
              <w:spacing w:line="240" w:lineRule="auto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A63B75" w14:textId="1AB08CCC" w:rsidR="00B33EE4" w:rsidRPr="00D87D40" w:rsidRDefault="00B33EE4" w:rsidP="00B33EE4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</w:rPr>
            </w:pPr>
          </w:p>
        </w:tc>
      </w:tr>
      <w:tr w:rsidR="00B33EE4" w:rsidRPr="003B2066" w14:paraId="36C1E4F8" w14:textId="77777777" w:rsidTr="00D87D40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0D614" w14:textId="2F6A63D6" w:rsidR="00B33EE4" w:rsidRPr="00D87D40" w:rsidRDefault="00B33EE4" w:rsidP="00B33EE4">
            <w:pPr>
              <w:pStyle w:val="af6"/>
              <w:overflowPunct w:val="0"/>
              <w:spacing w:line="240" w:lineRule="auto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D17D55" w14:textId="25D9CBC1" w:rsidR="00B33EE4" w:rsidRPr="00D87D40" w:rsidRDefault="00B33EE4" w:rsidP="00B33EE4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</w:rPr>
            </w:pPr>
          </w:p>
        </w:tc>
      </w:tr>
    </w:tbl>
    <w:p w14:paraId="160ED6C5" w14:textId="4A896DF1" w:rsidR="009E3F4F" w:rsidRPr="003B2066" w:rsidRDefault="009E3F4F" w:rsidP="00437265">
      <w:pPr>
        <w:pStyle w:val="E"/>
        <w:ind w:left="200" w:right="200"/>
        <w:rPr>
          <w:rFonts w:ascii="Cambria" w:eastAsia="HD현대체  Light" w:hAnsi="Cambria"/>
        </w:rPr>
      </w:pPr>
    </w:p>
    <w:p w14:paraId="4E905C67" w14:textId="77777777" w:rsidR="00D4712A" w:rsidRPr="003B2066" w:rsidRDefault="00D4712A" w:rsidP="00437265">
      <w:pPr>
        <w:pStyle w:val="E"/>
        <w:ind w:left="200" w:right="200"/>
        <w:rPr>
          <w:rFonts w:ascii="Cambria" w:eastAsia="HD현대체  Light" w:hAnsi="Cambria"/>
        </w:rPr>
      </w:pPr>
    </w:p>
    <w:p w14:paraId="5251F578" w14:textId="059A066D" w:rsidR="009E3F4F" w:rsidRPr="003B2066" w:rsidRDefault="003B2066" w:rsidP="00577C48">
      <w:pPr>
        <w:pStyle w:val="21"/>
        <w:tabs>
          <w:tab w:val="clear" w:pos="1650"/>
          <w:tab w:val="num" w:pos="1418"/>
        </w:tabs>
        <w:ind w:left="567" w:hanging="567"/>
        <w:rPr>
          <w:rFonts w:eastAsia="HD현대체 Bold"/>
        </w:rPr>
      </w:pPr>
      <w:bookmarkStart w:id="13" w:name="_Toc185248974"/>
      <w:r w:rsidRPr="003B2066">
        <w:rPr>
          <w:rFonts w:eastAsia="HD현대체 Bold"/>
        </w:rPr>
        <w:t>참고</w:t>
      </w:r>
      <w:r w:rsidRPr="003B2066">
        <w:rPr>
          <w:rFonts w:eastAsia="HD현대체 Bold"/>
        </w:rPr>
        <w:t xml:space="preserve"> </w:t>
      </w:r>
      <w:r w:rsidRPr="003B2066">
        <w:rPr>
          <w:rFonts w:eastAsia="HD현대체 Bold"/>
        </w:rPr>
        <w:t>문서</w:t>
      </w:r>
      <w:r w:rsidRPr="003B2066">
        <w:rPr>
          <w:rFonts w:eastAsia="HD현대체 Bold"/>
        </w:rPr>
        <w:t>(Reference Documents)</w:t>
      </w:r>
      <w:bookmarkEnd w:id="13"/>
    </w:p>
    <w:p w14:paraId="7991044E" w14:textId="77777777" w:rsidR="00FC58CE" w:rsidRDefault="00FC58CE" w:rsidP="00FB3188">
      <w:pPr>
        <w:pStyle w:val="aff4"/>
        <w:rPr>
          <w:rFonts w:ascii="Cambria" w:eastAsia="HD현대체  Medium" w:hAnsi="Cambria"/>
          <w:sz w:val="22"/>
        </w:rPr>
      </w:pPr>
    </w:p>
    <w:p w14:paraId="5796128E" w14:textId="385022DB" w:rsidR="009E3F4F" w:rsidRPr="003B2066" w:rsidRDefault="009E3F4F" w:rsidP="00FB3188">
      <w:pPr>
        <w:pStyle w:val="aff4"/>
        <w:rPr>
          <w:rFonts w:ascii="Cambria" w:eastAsia="HD현대체  Medium" w:hAnsi="Cambria"/>
          <w:sz w:val="22"/>
          <w:lang w:eastAsia="ko-KR"/>
        </w:rPr>
      </w:pPr>
      <w:r w:rsidRPr="003B2066">
        <w:rPr>
          <w:rFonts w:ascii="Cambria" w:eastAsia="HD현대체  Medium" w:hAnsi="Cambria"/>
          <w:sz w:val="22"/>
        </w:rPr>
        <w:t xml:space="preserve">Table </w:t>
      </w:r>
      <w:r w:rsidR="00F95E99" w:rsidRPr="003B2066">
        <w:rPr>
          <w:rFonts w:ascii="Cambria" w:eastAsia="HD현대체  Medium" w:hAnsi="Cambria"/>
          <w:sz w:val="22"/>
        </w:rPr>
        <w:fldChar w:fldCharType="begin"/>
      </w:r>
      <w:r w:rsidR="00F95E99" w:rsidRPr="003B2066">
        <w:rPr>
          <w:rFonts w:ascii="Cambria" w:eastAsia="HD현대체  Medium" w:hAnsi="Cambria"/>
          <w:sz w:val="22"/>
        </w:rPr>
        <w:instrText xml:space="preserve"> STYLEREF 1 \s </w:instrText>
      </w:r>
      <w:r w:rsidR="00F95E99" w:rsidRPr="003B2066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2</w:t>
      </w:r>
      <w:r w:rsidR="00F95E99" w:rsidRPr="003B2066">
        <w:rPr>
          <w:rFonts w:ascii="Cambria" w:eastAsia="HD현대체  Medium" w:hAnsi="Cambria"/>
          <w:sz w:val="22"/>
        </w:rPr>
        <w:fldChar w:fldCharType="end"/>
      </w:r>
      <w:r w:rsidR="00F95E99" w:rsidRPr="003B2066">
        <w:rPr>
          <w:rFonts w:ascii="Cambria" w:eastAsia="HD현대체  Medium" w:hAnsi="Cambria"/>
          <w:sz w:val="22"/>
        </w:rPr>
        <w:t>.</w:t>
      </w:r>
      <w:r w:rsidR="00F95E99" w:rsidRPr="003B2066">
        <w:rPr>
          <w:rFonts w:ascii="Cambria" w:eastAsia="HD현대체  Medium" w:hAnsi="Cambria"/>
          <w:sz w:val="22"/>
        </w:rPr>
        <w:fldChar w:fldCharType="begin"/>
      </w:r>
      <w:r w:rsidR="00F95E99" w:rsidRPr="003B2066">
        <w:rPr>
          <w:rFonts w:ascii="Cambria" w:eastAsia="HD현대체  Medium" w:hAnsi="Cambria"/>
          <w:sz w:val="22"/>
        </w:rPr>
        <w:instrText xml:space="preserve"> SEQ Table \* ARABIC \s 1 </w:instrText>
      </w:r>
      <w:r w:rsidR="00F95E99" w:rsidRPr="003B2066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2</w:t>
      </w:r>
      <w:r w:rsidR="00F95E99" w:rsidRPr="003B2066">
        <w:rPr>
          <w:rFonts w:ascii="Cambria" w:eastAsia="HD현대체  Medium" w:hAnsi="Cambria"/>
          <w:sz w:val="22"/>
        </w:rPr>
        <w:fldChar w:fldCharType="end"/>
      </w:r>
      <w:r w:rsidRPr="003B2066">
        <w:rPr>
          <w:rFonts w:ascii="Cambria" w:eastAsia="HD현대체  Medium" w:hAnsi="Cambria"/>
          <w:sz w:val="22"/>
          <w:lang w:eastAsia="ko-KR"/>
        </w:rPr>
        <w:t xml:space="preserve"> </w:t>
      </w:r>
      <w:r w:rsidR="003B2066" w:rsidRPr="003B2066">
        <w:rPr>
          <w:rFonts w:ascii="Cambria" w:eastAsia="HD현대체  Medium" w:hAnsi="Cambria"/>
          <w:sz w:val="22"/>
          <w:lang w:eastAsia="ko-KR"/>
        </w:rPr>
        <w:t>참고</w:t>
      </w:r>
      <w:r w:rsidR="003B2066" w:rsidRPr="003B2066">
        <w:rPr>
          <w:rFonts w:ascii="Cambria" w:eastAsia="HD현대체  Medium" w:hAnsi="Cambria"/>
          <w:sz w:val="22"/>
          <w:lang w:eastAsia="ko-KR"/>
        </w:rPr>
        <w:t xml:space="preserve"> </w:t>
      </w:r>
      <w:r w:rsidR="003B2066" w:rsidRPr="003B2066">
        <w:rPr>
          <w:rFonts w:ascii="Cambria" w:eastAsia="HD현대체  Medium" w:hAnsi="Cambria"/>
          <w:sz w:val="22"/>
          <w:lang w:eastAsia="ko-KR"/>
        </w:rPr>
        <w:t>문서</w:t>
      </w:r>
      <w:r w:rsidR="003B2066" w:rsidRPr="003B2066">
        <w:rPr>
          <w:rFonts w:ascii="Cambria" w:eastAsia="HD현대체  Medium" w:hAnsi="Cambria"/>
          <w:sz w:val="22"/>
          <w:lang w:eastAsia="ko-KR"/>
        </w:rPr>
        <w:t>(</w:t>
      </w:r>
      <w:r w:rsidRPr="003B2066">
        <w:rPr>
          <w:rFonts w:ascii="Cambria" w:eastAsia="HD현대체  Medium" w:hAnsi="Cambria"/>
          <w:sz w:val="22"/>
        </w:rPr>
        <w:t>Reference Documents</w:t>
      </w:r>
      <w:r w:rsidR="003B2066" w:rsidRPr="003B2066">
        <w:rPr>
          <w:rFonts w:ascii="Cambria" w:eastAsia="HD현대체  Medium" w:hAnsi="Cambria"/>
          <w:sz w:val="22"/>
        </w:rPr>
        <w:t>)</w:t>
      </w:r>
    </w:p>
    <w:tbl>
      <w:tblPr>
        <w:tblW w:w="970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13"/>
        <w:gridCol w:w="2279"/>
        <w:gridCol w:w="6412"/>
      </w:tblGrid>
      <w:tr w:rsidR="00A34592" w:rsidRPr="003B2066" w14:paraId="40D6BEF8" w14:textId="77777777" w:rsidTr="00A34592">
        <w:trPr>
          <w:cantSplit/>
          <w:trHeight w:val="259"/>
          <w:tblHeader/>
          <w:jc w:val="center"/>
        </w:trPr>
        <w:tc>
          <w:tcPr>
            <w:tcW w:w="1013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C0A2C4" w14:textId="77777777" w:rsidR="00A34592" w:rsidRPr="00A34592" w:rsidRDefault="00A34592" w:rsidP="00A34592">
            <w:pPr>
              <w:pStyle w:val="af5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A34592">
              <w:rPr>
                <w:rFonts w:ascii="Cambria" w:eastAsia="HD현대체  Medium" w:hAnsi="Cambria" w:cs="Arial" w:hint="eastAsia"/>
                <w:szCs w:val="18"/>
                <w:lang w:eastAsia="ko-KR"/>
              </w:rPr>
              <w:t>번호</w:t>
            </w:r>
          </w:p>
          <w:p w14:paraId="1C614436" w14:textId="103C91C5" w:rsidR="00A34592" w:rsidRPr="00A34592" w:rsidRDefault="00A34592" w:rsidP="00A34592">
            <w:pPr>
              <w:pStyle w:val="af6"/>
              <w:jc w:val="center"/>
              <w:rPr>
                <w:rFonts w:eastAsia="맑은 고딕"/>
                <w:lang w:eastAsia="ko-KR"/>
              </w:rPr>
            </w:pPr>
            <w:r w:rsidRPr="00A34592">
              <w:rPr>
                <w:rFonts w:eastAsia="맑은 고딕" w:hint="eastAsia"/>
                <w:szCs w:val="18"/>
                <w:lang w:eastAsia="ko-KR"/>
              </w:rPr>
              <w:t>Number</w:t>
            </w:r>
          </w:p>
        </w:tc>
        <w:tc>
          <w:tcPr>
            <w:tcW w:w="2279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3A5E83" w14:textId="4062764D" w:rsidR="00A34592" w:rsidRPr="00D87D40" w:rsidRDefault="00A34592" w:rsidP="009E3F4F">
            <w:pPr>
              <w:pStyle w:val="af5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>문서</w:t>
            </w: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>번호</w:t>
            </w:r>
          </w:p>
          <w:p w14:paraId="3352C101" w14:textId="790BDD6C" w:rsidR="00A34592" w:rsidRPr="00D87D40" w:rsidRDefault="00A34592" w:rsidP="009E3F4F">
            <w:pPr>
              <w:pStyle w:val="af5"/>
              <w:rPr>
                <w:rFonts w:ascii="Cambria" w:eastAsia="HD현대체  Medium" w:hAnsi="Cambria" w:cs="Arial"/>
                <w:szCs w:val="18"/>
              </w:rPr>
            </w:pPr>
            <w:r w:rsidRPr="00D87D40">
              <w:rPr>
                <w:rFonts w:ascii="Cambria" w:eastAsia="HD현대체  Medium" w:hAnsi="Cambria" w:cs="Arial"/>
                <w:szCs w:val="18"/>
              </w:rPr>
              <w:t>Document Number</w:t>
            </w:r>
          </w:p>
        </w:tc>
        <w:tc>
          <w:tcPr>
            <w:tcW w:w="6412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FC0A697" w14:textId="77777777" w:rsidR="00A34592" w:rsidRPr="00D87D40" w:rsidRDefault="00A34592" w:rsidP="003F45F1">
            <w:pPr>
              <w:pStyle w:val="af5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>문서명</w:t>
            </w:r>
          </w:p>
          <w:p w14:paraId="08C32107" w14:textId="720AB639" w:rsidR="00A34592" w:rsidRPr="00D87D40" w:rsidRDefault="00A34592" w:rsidP="003F45F1">
            <w:pPr>
              <w:pStyle w:val="af5"/>
              <w:rPr>
                <w:rFonts w:ascii="Cambria" w:eastAsia="HD현대체  Medium" w:hAnsi="Cambria" w:cs="Arial"/>
                <w:szCs w:val="18"/>
              </w:rPr>
            </w:pP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>Tilte</w:t>
            </w:r>
          </w:p>
        </w:tc>
      </w:tr>
      <w:tr w:rsidR="00A34592" w:rsidRPr="003B2066" w14:paraId="7B7D5C79" w14:textId="77777777" w:rsidTr="00A34592">
        <w:trPr>
          <w:cantSplit/>
          <w:trHeight w:val="437"/>
          <w:jc w:val="center"/>
        </w:trPr>
        <w:tc>
          <w:tcPr>
            <w:tcW w:w="1013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5EC505B0" w14:textId="2C90825A" w:rsidR="00A34592" w:rsidRPr="00B33EE4" w:rsidRDefault="00A34592" w:rsidP="00A34592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sz w:val="20"/>
                <w:lang w:eastAsia="ko-KR"/>
              </w:rPr>
              <w:t>1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5EF9C9D1" w14:textId="5A829618" w:rsidR="00A34592" w:rsidRPr="00B33EE4" w:rsidRDefault="00A34592" w:rsidP="00B33EE4">
            <w:pPr>
              <w:pStyle w:val="af6"/>
              <w:spacing w:line="240" w:lineRule="auto"/>
              <w:rPr>
                <w:rFonts w:ascii="Cambria" w:eastAsia="HD현대체  Light" w:hAnsi="Cambria" w:cs="Arial"/>
                <w:sz w:val="20"/>
              </w:rPr>
            </w:pPr>
            <w:r w:rsidRPr="00B33EE4">
              <w:rPr>
                <w:rFonts w:ascii="현대체Light" w:eastAsia="현대체Light" w:hAnsi="현대체Light" w:cs="Arial"/>
                <w:sz w:val="20"/>
                <w:lang w:eastAsia="ko-KR"/>
              </w:rPr>
              <w:t>CMH-11697-A</w:t>
            </w:r>
          </w:p>
        </w:tc>
        <w:tc>
          <w:tcPr>
            <w:tcW w:w="6412" w:type="dxa"/>
            <w:tcBorders>
              <w:top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CC2487" w14:textId="77777777" w:rsidR="00A34592" w:rsidRPr="00B33EE4" w:rsidRDefault="00A34592" w:rsidP="00B33EE4">
            <w:pPr>
              <w:pStyle w:val="af6"/>
              <w:spacing w:line="240" w:lineRule="auto"/>
              <w:jc w:val="both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B33EE4">
              <w:rPr>
                <w:rFonts w:ascii="현대체Light" w:eastAsia="현대체Light" w:hAnsi="현대체Light" w:cs="Arial"/>
                <w:sz w:val="20"/>
                <w:lang w:eastAsia="ko-KR"/>
              </w:rPr>
              <w:t>IPM G1-series Application Note</w:t>
            </w:r>
          </w:p>
          <w:p w14:paraId="2FC03350" w14:textId="3AA228F5" w:rsidR="00A34592" w:rsidRPr="00B33EE4" w:rsidRDefault="00A34592" w:rsidP="00B33EE4">
            <w:pPr>
              <w:pStyle w:val="af6"/>
              <w:spacing w:line="240" w:lineRule="auto"/>
              <w:jc w:val="both"/>
              <w:rPr>
                <w:rFonts w:ascii="Cambria" w:eastAsia="HD현대체  Light" w:hAnsi="Cambria" w:cs="Arial"/>
                <w:sz w:val="20"/>
              </w:rPr>
            </w:pPr>
            <w:r w:rsidRPr="00B33EE4">
              <w:rPr>
                <w:rFonts w:ascii="현대체Light" w:eastAsia="현대체Light" w:hAnsi="현대체Light" w:cs="Arial"/>
                <w:sz w:val="20"/>
                <w:lang w:eastAsia="ko-KR"/>
              </w:rPr>
              <w:t>https://www.mitsubishielectric.com/semiconductors/powerdevices/application_notes/ipm_g1_note_e.pdf</w:t>
            </w:r>
          </w:p>
        </w:tc>
      </w:tr>
      <w:tr w:rsidR="00A34592" w:rsidRPr="003B2066" w14:paraId="2BBA7522" w14:textId="77777777" w:rsidTr="00A34592">
        <w:trPr>
          <w:cantSplit/>
          <w:trHeight w:val="437"/>
          <w:jc w:val="center"/>
        </w:trPr>
        <w:tc>
          <w:tcPr>
            <w:tcW w:w="1013" w:type="dxa"/>
            <w:tcBorders>
              <w:left w:val="single" w:sz="8" w:space="0" w:color="auto"/>
            </w:tcBorders>
            <w:vAlign w:val="center"/>
          </w:tcPr>
          <w:p w14:paraId="6350A551" w14:textId="340DD8EA" w:rsidR="00A34592" w:rsidRPr="00B33EE4" w:rsidRDefault="00A34592" w:rsidP="00A34592">
            <w:pPr>
              <w:pStyle w:val="af6"/>
              <w:spacing w:line="240" w:lineRule="auto"/>
              <w:jc w:val="center"/>
              <w:rPr>
                <w:rFonts w:ascii="Cambria" w:eastAsia="HD현대체  Light" w:hAnsi="Cambria" w:cs="Arial"/>
                <w:sz w:val="20"/>
                <w:lang w:eastAsia="ko-KR"/>
              </w:rPr>
            </w:pPr>
            <w:r>
              <w:rPr>
                <w:rFonts w:ascii="Cambria" w:eastAsia="HD현대체  Light" w:hAnsi="Cambria" w:cs="Arial" w:hint="eastAsia"/>
                <w:sz w:val="20"/>
                <w:lang w:eastAsia="ko-KR"/>
              </w:rPr>
              <w:t>2</w:t>
            </w:r>
          </w:p>
        </w:tc>
        <w:tc>
          <w:tcPr>
            <w:tcW w:w="227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3519B0D" w14:textId="47780B27" w:rsidR="00A34592" w:rsidRPr="00B33EE4" w:rsidRDefault="00A34592" w:rsidP="00B33EE4">
            <w:pPr>
              <w:pStyle w:val="af6"/>
              <w:spacing w:line="240" w:lineRule="auto"/>
              <w:rPr>
                <w:rFonts w:ascii="Cambria" w:eastAsia="HD현대체  Light" w:hAnsi="Cambria" w:cs="Arial"/>
                <w:sz w:val="20"/>
              </w:rPr>
            </w:pPr>
            <w:r w:rsidRPr="00B33EE4">
              <w:rPr>
                <w:rFonts w:ascii="Cambria" w:eastAsia="HD현대체  Light" w:hAnsi="Cambria" w:cs="Arial"/>
                <w:sz w:val="20"/>
              </w:rPr>
              <w:t>SLYY080A</w:t>
            </w:r>
          </w:p>
        </w:tc>
        <w:tc>
          <w:tcPr>
            <w:tcW w:w="641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CB5F666" w14:textId="681800A7" w:rsidR="00A34592" w:rsidRPr="00B33EE4" w:rsidRDefault="00A34592" w:rsidP="00B33EE4">
            <w:pPr>
              <w:pStyle w:val="af6"/>
              <w:spacing w:line="240" w:lineRule="auto"/>
              <w:jc w:val="both"/>
              <w:rPr>
                <w:rFonts w:ascii="Cambria" w:eastAsia="HD현대체  Light" w:hAnsi="Cambria" w:cs="Arial"/>
                <w:sz w:val="20"/>
              </w:rPr>
            </w:pPr>
            <w:r w:rsidRPr="00B33EE4">
              <w:rPr>
                <w:rFonts w:ascii="Cambria" w:eastAsia="HD현대체  Light" w:hAnsi="Cambria" w:cs="Arial"/>
                <w:sz w:val="20"/>
              </w:rPr>
              <w:t>Isolation in AC Motor Drives:</w:t>
            </w:r>
            <w:r>
              <w:rPr>
                <w:rFonts w:ascii="Calibri" w:eastAsiaTheme="minorEastAsia" w:hAnsi="Calibri" w:cs="Calibri" w:hint="eastAsia"/>
                <w:sz w:val="20"/>
                <w:lang w:eastAsia="ko-KR"/>
              </w:rPr>
              <w:t xml:space="preserve"> </w:t>
            </w:r>
            <w:r w:rsidRPr="00B33EE4">
              <w:rPr>
                <w:rFonts w:ascii="Cambria" w:eastAsia="HD현대체  Light" w:hAnsi="Cambria" w:cs="Arial"/>
                <w:sz w:val="20"/>
              </w:rPr>
              <w:t>Understanding the IEC</w:t>
            </w:r>
            <w:r>
              <w:rPr>
                <w:rFonts w:ascii="Calibri" w:eastAsiaTheme="minorEastAsia" w:hAnsi="Calibri" w:cs="Calibri" w:hint="eastAsia"/>
                <w:sz w:val="20"/>
                <w:lang w:eastAsia="ko-KR"/>
              </w:rPr>
              <w:t xml:space="preserve"> </w:t>
            </w:r>
            <w:r w:rsidRPr="00B33EE4">
              <w:rPr>
                <w:rFonts w:ascii="Cambria" w:eastAsia="HD현대체  Light" w:hAnsi="Cambria" w:cs="Arial"/>
                <w:sz w:val="20"/>
              </w:rPr>
              <w:t>61800-5-1 Safety Standard</w:t>
            </w:r>
          </w:p>
        </w:tc>
      </w:tr>
      <w:tr w:rsidR="006E656C" w:rsidRPr="003B2066" w14:paraId="4BFD6598" w14:textId="77777777" w:rsidTr="00FA4D20">
        <w:trPr>
          <w:cantSplit/>
          <w:trHeight w:val="437"/>
          <w:jc w:val="center"/>
        </w:trPr>
        <w:tc>
          <w:tcPr>
            <w:tcW w:w="1013" w:type="dxa"/>
            <w:tcBorders>
              <w:left w:val="single" w:sz="8" w:space="0" w:color="auto"/>
            </w:tcBorders>
            <w:vAlign w:val="center"/>
          </w:tcPr>
          <w:p w14:paraId="4A737A80" w14:textId="01AB6AF4" w:rsidR="006E656C" w:rsidRPr="00D87D40" w:rsidRDefault="006E656C" w:rsidP="006E656C">
            <w:pPr>
              <w:pStyle w:val="af6"/>
              <w:spacing w:line="240" w:lineRule="auto"/>
              <w:jc w:val="center"/>
              <w:rPr>
                <w:rFonts w:ascii="Cambria" w:eastAsia="HD현대체  Light" w:hAnsi="Cambria" w:cs="Arial"/>
                <w:szCs w:val="18"/>
                <w:lang w:eastAsia="ko-KR"/>
              </w:rPr>
            </w:pPr>
            <w:r>
              <w:rPr>
                <w:rFonts w:ascii="Cambria" w:eastAsia="HD현대체  Light" w:hAnsi="Cambria" w:cs="Arial" w:hint="eastAsia"/>
                <w:sz w:val="20"/>
                <w:lang w:eastAsia="ko-KR"/>
              </w:rPr>
              <w:t>3</w:t>
            </w:r>
          </w:p>
        </w:tc>
        <w:tc>
          <w:tcPr>
            <w:tcW w:w="227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BC80EF9" w14:textId="5FCBD2F3" w:rsidR="006E656C" w:rsidRPr="00D87D40" w:rsidRDefault="006E656C" w:rsidP="006E656C">
            <w:pPr>
              <w:pStyle w:val="af6"/>
              <w:spacing w:line="240" w:lineRule="auto"/>
              <w:rPr>
                <w:rFonts w:ascii="Cambria" w:eastAsia="HD현대체  Light" w:hAnsi="Cambria" w:cs="Arial"/>
                <w:szCs w:val="18"/>
              </w:rPr>
            </w:pPr>
            <w:r w:rsidRPr="006E656C">
              <w:rPr>
                <w:rFonts w:ascii="Cambria" w:eastAsia="HD현대체  Light" w:hAnsi="Cambria" w:cs="Arial"/>
                <w:sz w:val="20"/>
              </w:rPr>
              <w:t>1.888.610.7664</w:t>
            </w:r>
          </w:p>
        </w:tc>
        <w:tc>
          <w:tcPr>
            <w:tcW w:w="641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4F311C5" w14:textId="4E627E1C" w:rsidR="006E656C" w:rsidRPr="006E656C" w:rsidRDefault="006E656C" w:rsidP="006E656C">
            <w:pPr>
              <w:pStyle w:val="af6"/>
              <w:spacing w:line="240" w:lineRule="auto"/>
              <w:jc w:val="both"/>
              <w:rPr>
                <w:rFonts w:ascii="Cambria" w:eastAsia="HD현대체  Light" w:hAnsi="Cambria" w:cs="Arial"/>
                <w:sz w:val="20"/>
              </w:rPr>
            </w:pPr>
            <w:r w:rsidRPr="006E656C">
              <w:rPr>
                <w:rFonts w:ascii="Cambria" w:eastAsia="HD현대체  Light" w:hAnsi="Cambria" w:cs="Arial"/>
                <w:sz w:val="20"/>
              </w:rPr>
              <w:t>TECHNICAL DATA</w:t>
            </w:r>
            <w:r>
              <w:rPr>
                <w:rFonts w:ascii="Cambria" w:eastAsia="HD현대체  Light" w:hAnsi="Cambria" w:cs="Arial"/>
                <w:sz w:val="20"/>
              </w:rPr>
              <w:t xml:space="preserve">, </w:t>
            </w:r>
            <w:r w:rsidRPr="006E656C">
              <w:rPr>
                <w:rFonts w:ascii="Cambria" w:eastAsia="HD현대체  Light" w:hAnsi="Cambria" w:cs="Arial"/>
                <w:sz w:val="20"/>
              </w:rPr>
              <w:t>Fluke MDA-510 and MDA-550</w:t>
            </w:r>
            <w:r>
              <w:rPr>
                <w:rFonts w:ascii="Calibri" w:eastAsiaTheme="minorEastAsia" w:hAnsi="Calibri" w:cs="Calibri" w:hint="eastAsia"/>
                <w:sz w:val="20"/>
                <w:lang w:eastAsia="ko-KR"/>
              </w:rPr>
              <w:t xml:space="preserve"> </w:t>
            </w:r>
            <w:r w:rsidRPr="006E656C">
              <w:rPr>
                <w:rFonts w:ascii="Cambria" w:eastAsia="HD현대체  Light" w:hAnsi="Cambria" w:cs="Arial"/>
                <w:sz w:val="20"/>
              </w:rPr>
              <w:t>Motor Drive Analyzer</w:t>
            </w:r>
          </w:p>
        </w:tc>
      </w:tr>
      <w:tr w:rsidR="00ED58B2" w:rsidRPr="003B2066" w14:paraId="2693D2B8" w14:textId="77777777" w:rsidTr="00FA4D20">
        <w:trPr>
          <w:cantSplit/>
          <w:trHeight w:val="437"/>
          <w:jc w:val="center"/>
        </w:trPr>
        <w:tc>
          <w:tcPr>
            <w:tcW w:w="1013" w:type="dxa"/>
            <w:tcBorders>
              <w:left w:val="single" w:sz="8" w:space="0" w:color="auto"/>
            </w:tcBorders>
            <w:vAlign w:val="center"/>
          </w:tcPr>
          <w:p w14:paraId="73A961C4" w14:textId="0EA16D51" w:rsidR="00ED58B2" w:rsidRPr="00D87D40" w:rsidRDefault="00ED58B2" w:rsidP="00ED58B2">
            <w:pPr>
              <w:pStyle w:val="af6"/>
              <w:spacing w:line="240" w:lineRule="auto"/>
              <w:jc w:val="center"/>
              <w:rPr>
                <w:rFonts w:ascii="Cambria" w:eastAsia="HD현대체  Light" w:hAnsi="Cambria" w:cs="Arial"/>
                <w:szCs w:val="18"/>
              </w:rPr>
            </w:pPr>
            <w:r>
              <w:rPr>
                <w:rFonts w:ascii="Cambria" w:eastAsia="HD현대체  Light" w:hAnsi="Cambria" w:cs="Arial" w:hint="eastAsia"/>
                <w:sz w:val="20"/>
                <w:lang w:eastAsia="ko-KR"/>
              </w:rPr>
              <w:t>4</w:t>
            </w:r>
          </w:p>
        </w:tc>
        <w:tc>
          <w:tcPr>
            <w:tcW w:w="227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4D74A5B" w14:textId="753339DB" w:rsidR="00ED58B2" w:rsidRPr="00D87D40" w:rsidRDefault="00ED58B2" w:rsidP="00ED58B2">
            <w:pPr>
              <w:pStyle w:val="af6"/>
              <w:spacing w:line="240" w:lineRule="auto"/>
              <w:rPr>
                <w:rFonts w:ascii="Cambria" w:eastAsia="HD현대체  Light" w:hAnsi="Cambria" w:cs="Arial"/>
                <w:szCs w:val="18"/>
              </w:rPr>
            </w:pPr>
            <w:r>
              <w:rPr>
                <w:rFonts w:ascii="Cambria" w:eastAsia="HD현대체  Light" w:hAnsi="Cambria" w:cs="Arial" w:hint="eastAsia"/>
                <w:sz w:val="20"/>
                <w:lang w:eastAsia="ko-KR"/>
              </w:rPr>
              <w:t>사내자료</w:t>
            </w:r>
          </w:p>
        </w:tc>
        <w:tc>
          <w:tcPr>
            <w:tcW w:w="641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24C5CDF" w14:textId="6D5C6C88" w:rsidR="00ED58B2" w:rsidRPr="00D87D40" w:rsidRDefault="00ED58B2" w:rsidP="00ED58B2">
            <w:pPr>
              <w:pStyle w:val="af6"/>
              <w:spacing w:line="240" w:lineRule="auto"/>
              <w:jc w:val="both"/>
              <w:rPr>
                <w:rFonts w:ascii="Cambria" w:eastAsia="HD현대체  Light" w:hAnsi="Cambria" w:cs="Arial"/>
                <w:szCs w:val="18"/>
                <w:lang w:eastAsia="ko-KR"/>
              </w:rPr>
            </w:pPr>
            <w:r>
              <w:rPr>
                <w:rFonts w:ascii="Cambria" w:eastAsia="HD현대체  Light" w:hAnsi="Cambria" w:cs="Arial" w:hint="eastAsia"/>
                <w:szCs w:val="18"/>
                <w:lang w:eastAsia="ko-KR"/>
              </w:rPr>
              <w:t>2015</w:t>
            </w:r>
            <w:r>
              <w:rPr>
                <w:rFonts w:ascii="Cambria" w:eastAsia="HD현대체  Light" w:hAnsi="Cambria" w:cs="Arial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szCs w:val="18"/>
                <w:lang w:eastAsia="ko-KR"/>
              </w:rPr>
              <w:t>OJT</w:t>
            </w:r>
            <w:r>
              <w:rPr>
                <w:rFonts w:ascii="Cambria" w:eastAsia="HD현대체  Light" w:hAnsi="Cambria" w:cs="Arial"/>
                <w:szCs w:val="18"/>
                <w:lang w:eastAsia="ko-KR"/>
              </w:rPr>
              <w:t xml:space="preserve"> (Hi5 </w:t>
            </w:r>
            <w:r>
              <w:rPr>
                <w:rFonts w:ascii="Cambria" w:eastAsia="HD현대체  Light" w:hAnsi="Cambria" w:cs="Arial" w:hint="eastAsia"/>
                <w:szCs w:val="18"/>
                <w:lang w:eastAsia="ko-KR"/>
              </w:rPr>
              <w:t>제어기</w:t>
            </w:r>
            <w:r>
              <w:rPr>
                <w:rFonts w:ascii="Cambria" w:eastAsia="HD현대체  Light" w:hAnsi="Cambria" w:cs="Arial" w:hint="eastAsia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szCs w:val="18"/>
                <w:lang w:eastAsia="ko-KR"/>
              </w:rPr>
              <w:t>로봇구동</w:t>
            </w:r>
            <w:r>
              <w:rPr>
                <w:rFonts w:ascii="Cambria" w:eastAsia="HD현대체  Light" w:hAnsi="Cambria" w:cs="Arial" w:hint="eastAsia"/>
                <w:szCs w:val="18"/>
                <w:lang w:eastAsia="ko-KR"/>
              </w:rPr>
              <w:t xml:space="preserve"> HW</w:t>
            </w:r>
            <w:r>
              <w:rPr>
                <w:rFonts w:ascii="Cambria" w:eastAsia="HD현대체  Light" w:hAnsi="Cambria" w:cs="Arial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szCs w:val="18"/>
                <w:lang w:eastAsia="ko-KR"/>
              </w:rPr>
              <w:t>이해</w:t>
            </w:r>
            <w:r>
              <w:rPr>
                <w:rFonts w:ascii="Cambria" w:eastAsia="HD현대체  Light" w:hAnsi="Cambria" w:cs="Arial" w:hint="eastAsia"/>
                <w:szCs w:val="18"/>
                <w:lang w:eastAsia="ko-KR"/>
              </w:rPr>
              <w:t>)</w:t>
            </w:r>
            <w:r>
              <w:rPr>
                <w:rFonts w:ascii="Cambria" w:eastAsia="HD현대체  Light" w:hAnsi="Cambria" w:cs="Arial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szCs w:val="18"/>
                <w:lang w:eastAsia="ko-KR"/>
              </w:rPr>
              <w:t xml:space="preserve">Part2 </w:t>
            </w:r>
            <w:r>
              <w:rPr>
                <w:rFonts w:ascii="Cambria" w:eastAsia="HD현대체  Light" w:hAnsi="Cambria" w:cs="Arial" w:hint="eastAsia"/>
                <w:szCs w:val="18"/>
                <w:lang w:eastAsia="ko-KR"/>
              </w:rPr>
              <w:t>서보앰프</w:t>
            </w:r>
            <w:r>
              <w:rPr>
                <w:rFonts w:ascii="Cambria" w:eastAsia="HD현대체  Light" w:hAnsi="Cambria" w:cs="Arial" w:hint="eastAsia"/>
                <w:szCs w:val="18"/>
                <w:lang w:eastAsia="ko-KR"/>
              </w:rPr>
              <w:t>.ppt</w:t>
            </w:r>
          </w:p>
        </w:tc>
      </w:tr>
      <w:tr w:rsidR="00ED58B2" w:rsidRPr="003B2066" w14:paraId="0013236B" w14:textId="77777777" w:rsidTr="00A34592">
        <w:trPr>
          <w:cantSplit/>
          <w:trHeight w:val="437"/>
          <w:jc w:val="center"/>
        </w:trPr>
        <w:tc>
          <w:tcPr>
            <w:tcW w:w="1013" w:type="dxa"/>
            <w:tcBorders>
              <w:left w:val="single" w:sz="8" w:space="0" w:color="auto"/>
            </w:tcBorders>
          </w:tcPr>
          <w:p w14:paraId="7BEAD97E" w14:textId="77777777" w:rsidR="00ED58B2" w:rsidRPr="00D87D40" w:rsidRDefault="00ED58B2" w:rsidP="00ED58B2">
            <w:pPr>
              <w:pStyle w:val="af6"/>
              <w:spacing w:line="240" w:lineRule="auto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227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70A9347" w14:textId="44188674" w:rsidR="00ED58B2" w:rsidRPr="00D87D40" w:rsidRDefault="00ED58B2" w:rsidP="00ED58B2">
            <w:pPr>
              <w:pStyle w:val="af6"/>
              <w:spacing w:line="240" w:lineRule="auto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641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BC0D760" w14:textId="77777777" w:rsidR="00ED58B2" w:rsidRPr="00D87D40" w:rsidRDefault="00ED58B2" w:rsidP="00ED58B2">
            <w:pPr>
              <w:pStyle w:val="af6"/>
              <w:spacing w:line="240" w:lineRule="auto"/>
              <w:jc w:val="both"/>
              <w:rPr>
                <w:rFonts w:ascii="Cambria" w:eastAsia="HD현대체  Light" w:hAnsi="Cambria" w:cs="Arial"/>
                <w:szCs w:val="18"/>
              </w:rPr>
            </w:pPr>
          </w:p>
        </w:tc>
      </w:tr>
      <w:tr w:rsidR="00ED58B2" w:rsidRPr="003B2066" w14:paraId="0FC0F858" w14:textId="77777777" w:rsidTr="00A34592">
        <w:trPr>
          <w:cantSplit/>
          <w:trHeight w:val="437"/>
          <w:jc w:val="center"/>
        </w:trPr>
        <w:tc>
          <w:tcPr>
            <w:tcW w:w="1013" w:type="dxa"/>
            <w:tcBorders>
              <w:left w:val="single" w:sz="8" w:space="0" w:color="auto"/>
            </w:tcBorders>
          </w:tcPr>
          <w:p w14:paraId="44C69227" w14:textId="77777777" w:rsidR="00ED58B2" w:rsidRPr="00D87D40" w:rsidRDefault="00ED58B2" w:rsidP="00ED58B2">
            <w:pPr>
              <w:pStyle w:val="af6"/>
              <w:spacing w:line="240" w:lineRule="auto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227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B2D9353" w14:textId="7BA6B04E" w:rsidR="00ED58B2" w:rsidRPr="00D87D40" w:rsidRDefault="00ED58B2" w:rsidP="00ED58B2">
            <w:pPr>
              <w:pStyle w:val="af6"/>
              <w:spacing w:line="240" w:lineRule="auto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641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E79BFD4" w14:textId="77777777" w:rsidR="00ED58B2" w:rsidRPr="00D87D40" w:rsidRDefault="00ED58B2" w:rsidP="00ED58B2">
            <w:pPr>
              <w:pStyle w:val="af6"/>
              <w:spacing w:line="240" w:lineRule="auto"/>
              <w:jc w:val="both"/>
              <w:rPr>
                <w:rFonts w:ascii="Cambria" w:eastAsia="HD현대체  Light" w:hAnsi="Cambria" w:cs="Arial"/>
                <w:szCs w:val="18"/>
              </w:rPr>
            </w:pPr>
          </w:p>
        </w:tc>
      </w:tr>
    </w:tbl>
    <w:p w14:paraId="2B2C572B" w14:textId="77777777" w:rsidR="009E3F4F" w:rsidRPr="003B2066" w:rsidRDefault="009E3F4F" w:rsidP="00437265">
      <w:pPr>
        <w:pStyle w:val="E"/>
        <w:ind w:left="200" w:right="200"/>
        <w:rPr>
          <w:rFonts w:ascii="Cambria" w:eastAsia="HD현대체  Light" w:hAnsi="Cambria"/>
        </w:rPr>
      </w:pPr>
    </w:p>
    <w:p w14:paraId="13AC7966" w14:textId="7CC4CB6C" w:rsidR="0006764B" w:rsidRPr="003B2066" w:rsidRDefault="0006764B" w:rsidP="00437265">
      <w:pPr>
        <w:pStyle w:val="E"/>
        <w:ind w:left="200" w:right="200"/>
        <w:rPr>
          <w:rFonts w:ascii="Cambria" w:eastAsia="HD현대체  Light" w:hAnsi="Cambria"/>
        </w:rPr>
      </w:pPr>
    </w:p>
    <w:p w14:paraId="24BCE05A" w14:textId="77777777" w:rsidR="0006764B" w:rsidRPr="003B2066" w:rsidRDefault="0006764B" w:rsidP="00437265">
      <w:pPr>
        <w:pStyle w:val="E"/>
        <w:ind w:left="200" w:right="200"/>
        <w:rPr>
          <w:rFonts w:ascii="HD현대체  Light" w:eastAsia="HD현대체  Light" w:hAnsi="HD현대체  Light"/>
        </w:rPr>
      </w:pPr>
    </w:p>
    <w:p w14:paraId="6B59B894" w14:textId="39FF83C9" w:rsidR="00526C0A" w:rsidRPr="003B2066" w:rsidRDefault="003B2066" w:rsidP="00577C48">
      <w:pPr>
        <w:pStyle w:val="1"/>
        <w:tabs>
          <w:tab w:val="clear" w:pos="799"/>
          <w:tab w:val="num" w:pos="426"/>
        </w:tabs>
        <w:rPr>
          <w:rFonts w:ascii="Cambria" w:eastAsia="HD현대체 Bold" w:hAnsi="Cambria"/>
          <w:b/>
        </w:rPr>
      </w:pPr>
      <w:bookmarkStart w:id="14" w:name="_Toc185248975"/>
      <w:r w:rsidRPr="003B2066">
        <w:rPr>
          <w:rFonts w:ascii="Cambria" w:eastAsia="HD현대체 Bold" w:hAnsi="Cambria"/>
          <w:b/>
        </w:rPr>
        <w:t>용어</w:t>
      </w:r>
      <w:r w:rsidRPr="003B2066">
        <w:rPr>
          <w:rFonts w:ascii="Cambria" w:eastAsia="HD현대체 Bold" w:hAnsi="Cambria"/>
          <w:b/>
        </w:rPr>
        <w:t xml:space="preserve">, </w:t>
      </w:r>
      <w:r w:rsidRPr="003B2066">
        <w:rPr>
          <w:rFonts w:ascii="Cambria" w:eastAsia="HD현대체 Bold" w:hAnsi="Cambria"/>
          <w:b/>
        </w:rPr>
        <w:t>정의</w:t>
      </w:r>
      <w:r w:rsidRPr="003B2066">
        <w:rPr>
          <w:rFonts w:ascii="Cambria" w:eastAsia="HD현대체 Bold" w:hAnsi="Cambria"/>
          <w:b/>
        </w:rPr>
        <w:t xml:space="preserve"> </w:t>
      </w:r>
      <w:r w:rsidRPr="003B2066">
        <w:rPr>
          <w:rFonts w:ascii="Cambria" w:eastAsia="HD현대체 Bold" w:hAnsi="Cambria"/>
          <w:b/>
        </w:rPr>
        <w:t>및</w:t>
      </w:r>
      <w:r w:rsidRPr="003B2066">
        <w:rPr>
          <w:rFonts w:ascii="Cambria" w:eastAsia="HD현대체 Bold" w:hAnsi="Cambria"/>
          <w:b/>
        </w:rPr>
        <w:t xml:space="preserve"> </w:t>
      </w:r>
      <w:r w:rsidRPr="003B2066">
        <w:rPr>
          <w:rFonts w:ascii="Cambria" w:eastAsia="HD현대체 Bold" w:hAnsi="Cambria"/>
          <w:b/>
        </w:rPr>
        <w:t>약어</w:t>
      </w:r>
      <w:r w:rsidRPr="003B2066">
        <w:rPr>
          <w:rFonts w:ascii="Cambria" w:eastAsia="HD현대체 Bold" w:hAnsi="Cambria"/>
          <w:b/>
        </w:rPr>
        <w:t>(Terms, Definitions and Abbreviation)</w:t>
      </w:r>
      <w:bookmarkEnd w:id="14"/>
    </w:p>
    <w:p w14:paraId="4AAF0D7B" w14:textId="77777777" w:rsidR="004232BE" w:rsidRPr="003B2066" w:rsidRDefault="004232BE" w:rsidP="00437265">
      <w:pPr>
        <w:pStyle w:val="E"/>
        <w:ind w:left="200" w:right="200"/>
        <w:rPr>
          <w:rFonts w:ascii="Cambria" w:eastAsia="HD현대체  Light" w:hAnsi="Cambria"/>
        </w:rPr>
      </w:pPr>
    </w:p>
    <w:p w14:paraId="6C5DB922" w14:textId="25FC851F" w:rsidR="004416CE" w:rsidRPr="003B2066" w:rsidRDefault="003B2066" w:rsidP="00577C48">
      <w:pPr>
        <w:pStyle w:val="21"/>
        <w:tabs>
          <w:tab w:val="clear" w:pos="1650"/>
          <w:tab w:val="num" w:pos="1418"/>
        </w:tabs>
        <w:ind w:left="709" w:hanging="657"/>
        <w:rPr>
          <w:rFonts w:eastAsia="HD현대체 Bold"/>
          <w:color w:val="FF0000"/>
        </w:rPr>
      </w:pPr>
      <w:bookmarkStart w:id="15" w:name="_Toc185248976"/>
      <w:r w:rsidRPr="003B2066">
        <w:rPr>
          <w:rFonts w:eastAsia="HD현대체 Bold"/>
        </w:rPr>
        <w:t>용어</w:t>
      </w:r>
      <w:r w:rsidRPr="003B2066">
        <w:rPr>
          <w:rFonts w:eastAsia="HD현대체 Bold"/>
        </w:rPr>
        <w:t xml:space="preserve"> </w:t>
      </w:r>
      <w:r w:rsidRPr="003B2066">
        <w:rPr>
          <w:rFonts w:eastAsia="HD현대체 Bold"/>
        </w:rPr>
        <w:t>정의</w:t>
      </w:r>
      <w:r w:rsidRPr="003B2066">
        <w:rPr>
          <w:rFonts w:eastAsia="HD현대체 Bold"/>
        </w:rPr>
        <w:t>Terms and Definitions</w:t>
      </w:r>
      <w:bookmarkEnd w:id="15"/>
    </w:p>
    <w:p w14:paraId="73B19C27" w14:textId="03CF29E1" w:rsidR="009D747F" w:rsidRPr="003B2066" w:rsidRDefault="009D747F" w:rsidP="00437265">
      <w:pPr>
        <w:pStyle w:val="E"/>
        <w:ind w:left="200" w:right="200"/>
        <w:rPr>
          <w:rFonts w:ascii="Cambria" w:eastAsia="HD현대체  Light" w:hAnsi="Cambria"/>
        </w:rPr>
      </w:pPr>
    </w:p>
    <w:p w14:paraId="01E630BD" w14:textId="77777777" w:rsidR="002C7341" w:rsidRPr="000873EE" w:rsidRDefault="002C7341" w:rsidP="002C7341">
      <w:pPr>
        <w:pStyle w:val="31"/>
        <w:tabs>
          <w:tab w:val="clear" w:pos="5596"/>
          <w:tab w:val="num" w:pos="709"/>
        </w:tabs>
        <w:spacing w:line="276" w:lineRule="auto"/>
        <w:ind w:left="709" w:hanging="709"/>
      </w:pPr>
      <w:bookmarkStart w:id="16" w:name="_Toc175922700"/>
      <w:bookmarkStart w:id="17" w:name="_Toc178180933"/>
      <w:bookmarkStart w:id="18" w:name="_Toc185248977"/>
      <w:r>
        <w:rPr>
          <w:rFonts w:hint="eastAsia"/>
        </w:rPr>
        <w:t>결함</w:t>
      </w:r>
      <w:r>
        <w:t>(fault</w:t>
      </w:r>
      <w:r w:rsidRPr="000873EE">
        <w:t>)</w:t>
      </w:r>
      <w:bookmarkEnd w:id="16"/>
      <w:bookmarkEnd w:id="17"/>
      <w:bookmarkEnd w:id="18"/>
    </w:p>
    <w:p w14:paraId="76E87130" w14:textId="77777777" w:rsidR="002C7341" w:rsidRDefault="002C7341" w:rsidP="002C7341">
      <w:pPr>
        <w:pStyle w:val="E"/>
        <w:ind w:left="200" w:right="200"/>
        <w:rPr>
          <w:rFonts w:ascii="Cambria" w:eastAsia="HD현대체  Light" w:hAnsi="Cambria"/>
          <w:color w:val="000000" w:themeColor="text1"/>
        </w:rPr>
      </w:pPr>
      <w:r>
        <w:rPr>
          <w:rFonts w:ascii="Cambria" w:eastAsia="HD현대체  Light" w:hAnsi="Cambria" w:hint="eastAsia"/>
          <w:color w:val="000000" w:themeColor="text1"/>
        </w:rPr>
        <w:t>해당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문서에서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/>
          <w:color w:val="000000" w:themeColor="text1"/>
        </w:rPr>
        <w:t>‘</w:t>
      </w:r>
      <w:r>
        <w:rPr>
          <w:rFonts w:ascii="Cambria" w:eastAsia="HD현대체  Light" w:hAnsi="Cambria" w:hint="eastAsia"/>
          <w:color w:val="000000" w:themeColor="text1"/>
        </w:rPr>
        <w:t>결함</w:t>
      </w:r>
      <w:r>
        <w:rPr>
          <w:rFonts w:ascii="Cambria" w:eastAsia="HD현대체  Light" w:hAnsi="Cambria"/>
          <w:color w:val="000000" w:themeColor="text1"/>
        </w:rPr>
        <w:t>’</w:t>
      </w:r>
      <w:r>
        <w:rPr>
          <w:rFonts w:ascii="Cambria" w:eastAsia="HD현대체  Light" w:hAnsi="Cambria" w:hint="eastAsia"/>
          <w:color w:val="000000" w:themeColor="text1"/>
        </w:rPr>
        <w:t>이란</w:t>
      </w:r>
      <w:r>
        <w:rPr>
          <w:rFonts w:ascii="Cambria" w:eastAsia="HD현대체  Light" w:hAnsi="Cambria" w:hint="eastAsia"/>
          <w:color w:val="000000" w:themeColor="text1"/>
        </w:rPr>
        <w:t>,</w:t>
      </w:r>
      <w:r>
        <w:rPr>
          <w:rFonts w:ascii="Cambria" w:eastAsia="HD현대체  Light" w:hAnsi="Cambr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기능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단위에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필요한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기능을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수행하는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능력의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감소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또는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손실을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유발할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수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있는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비정상적인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상태를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말한다</w:t>
      </w:r>
      <w:r>
        <w:rPr>
          <w:rFonts w:ascii="Cambria" w:eastAsia="HD현대체  Light" w:hAnsi="Cambria" w:hint="eastAsia"/>
          <w:color w:val="000000" w:themeColor="text1"/>
        </w:rPr>
        <w:t>.</w:t>
      </w:r>
    </w:p>
    <w:p w14:paraId="4E4B36ED" w14:textId="77777777" w:rsidR="002C7341" w:rsidRPr="00F31655" w:rsidRDefault="002C7341" w:rsidP="002C7341">
      <w:pPr>
        <w:pStyle w:val="E"/>
        <w:ind w:left="200" w:right="200"/>
        <w:rPr>
          <w:rFonts w:ascii="Cambria" w:eastAsia="HD현대체  Light" w:hAnsi="Cambria"/>
          <w:color w:val="000000" w:themeColor="text1"/>
        </w:rPr>
      </w:pPr>
    </w:p>
    <w:p w14:paraId="3686EFA6" w14:textId="77777777" w:rsidR="002C7341" w:rsidRDefault="002C7341" w:rsidP="002C7341">
      <w:pPr>
        <w:pStyle w:val="E"/>
        <w:ind w:left="200" w:right="200"/>
        <w:rPr>
          <w:rFonts w:ascii="Cambria" w:eastAsia="HD현대체  Light" w:hAnsi="Cambria"/>
          <w:color w:val="000000" w:themeColor="text1"/>
        </w:rPr>
      </w:pPr>
      <w:r>
        <w:rPr>
          <w:rFonts w:ascii="Cambria" w:eastAsia="HD현대체  Light" w:hAnsi="Cambria" w:hint="eastAsia"/>
          <w:color w:val="000000" w:themeColor="text1"/>
        </w:rPr>
        <w:t>[</w:t>
      </w:r>
      <w:r>
        <w:rPr>
          <w:rFonts w:ascii="Cambria" w:eastAsia="HD현대체  Light" w:hAnsi="Cambria" w:hint="eastAsia"/>
          <w:color w:val="000000" w:themeColor="text1"/>
        </w:rPr>
        <w:t>주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/>
          <w:color w:val="000000" w:themeColor="text1"/>
        </w:rPr>
        <w:t xml:space="preserve">1] </w:t>
      </w:r>
      <w:r>
        <w:rPr>
          <w:rFonts w:ascii="Cambria" w:eastAsia="HD현대체  Light" w:hAnsi="Cambria" w:hint="eastAsia"/>
          <w:color w:val="000000" w:themeColor="text1"/>
        </w:rPr>
        <w:t>결함은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항목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자체의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결함으로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인해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발생하지만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사전에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고장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없이도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발생할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수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있다</w:t>
      </w:r>
      <w:r>
        <w:rPr>
          <w:rFonts w:ascii="Cambria" w:eastAsia="HD현대체  Light" w:hAnsi="Cambria" w:hint="eastAsia"/>
          <w:color w:val="000000" w:themeColor="text1"/>
        </w:rPr>
        <w:t>.</w:t>
      </w:r>
    </w:p>
    <w:p w14:paraId="71A48D11" w14:textId="77777777" w:rsidR="002C7341" w:rsidRPr="003B2066" w:rsidRDefault="002C7341" w:rsidP="002C7341">
      <w:pPr>
        <w:pStyle w:val="E"/>
        <w:ind w:left="200" w:right="200"/>
        <w:rPr>
          <w:rFonts w:ascii="Cambria" w:eastAsia="HD현대체  Light" w:hAnsi="Cambria"/>
          <w:color w:val="0000FF"/>
        </w:rPr>
      </w:pPr>
      <w:r>
        <w:rPr>
          <w:rFonts w:ascii="Cambria" w:eastAsia="HD현대체  Light" w:hAnsi="Cambria"/>
          <w:color w:val="000000" w:themeColor="text1"/>
        </w:rPr>
        <w:t>[</w:t>
      </w:r>
      <w:r>
        <w:rPr>
          <w:rFonts w:ascii="Cambria" w:eastAsia="HD현대체  Light" w:hAnsi="Cambria" w:hint="eastAsia"/>
          <w:color w:val="000000" w:themeColor="text1"/>
        </w:rPr>
        <w:t>주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/>
          <w:color w:val="000000" w:themeColor="text1"/>
        </w:rPr>
        <w:t xml:space="preserve">2] </w:t>
      </w:r>
      <w:r>
        <w:rPr>
          <w:rFonts w:ascii="Cambria" w:eastAsia="HD현대체  Light" w:hAnsi="Cambria" w:hint="eastAsia"/>
          <w:color w:val="000000" w:themeColor="text1"/>
        </w:rPr>
        <w:t>해당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문서에서의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/>
          <w:color w:val="000000" w:themeColor="text1"/>
        </w:rPr>
        <w:t>‘</w:t>
      </w:r>
      <w:r>
        <w:rPr>
          <w:rFonts w:ascii="Cambria" w:eastAsia="HD현대체  Light" w:hAnsi="Cambria" w:hint="eastAsia"/>
          <w:color w:val="000000" w:themeColor="text1"/>
        </w:rPr>
        <w:t>결함</w:t>
      </w:r>
      <w:r>
        <w:rPr>
          <w:rFonts w:ascii="Cambria" w:eastAsia="HD현대체  Light" w:hAnsi="Cambria"/>
          <w:color w:val="000000" w:themeColor="text1"/>
        </w:rPr>
        <w:t>’</w:t>
      </w:r>
      <w:r>
        <w:rPr>
          <w:rFonts w:ascii="Cambria" w:eastAsia="HD현대체  Light" w:hAnsi="Cambria" w:hint="eastAsia"/>
          <w:color w:val="000000" w:themeColor="text1"/>
        </w:rPr>
        <w:t>은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무작위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결함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또는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시스템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고장에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의해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발생되는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결함을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의미한다</w:t>
      </w:r>
      <w:r>
        <w:rPr>
          <w:rFonts w:ascii="Cambria" w:eastAsia="HD현대체  Light" w:hAnsi="Cambria" w:hint="eastAsia"/>
          <w:color w:val="000000" w:themeColor="text1"/>
        </w:rPr>
        <w:t>.</w:t>
      </w:r>
    </w:p>
    <w:p w14:paraId="50C4B63E" w14:textId="77777777" w:rsidR="002C7341" w:rsidRPr="00251F2D" w:rsidRDefault="002C7341" w:rsidP="002C7341">
      <w:pPr>
        <w:pStyle w:val="31"/>
        <w:tabs>
          <w:tab w:val="clear" w:pos="5596"/>
          <w:tab w:val="num" w:pos="709"/>
        </w:tabs>
        <w:spacing w:line="276" w:lineRule="auto"/>
        <w:ind w:left="709" w:hanging="709"/>
      </w:pPr>
      <w:bookmarkStart w:id="19" w:name="_Toc175922701"/>
      <w:bookmarkStart w:id="20" w:name="_Toc178180934"/>
      <w:bookmarkStart w:id="21" w:name="_Toc185248978"/>
      <w:r>
        <w:rPr>
          <w:rFonts w:hint="eastAsia"/>
        </w:rPr>
        <w:t>고장</w:t>
      </w:r>
      <w:r w:rsidRPr="00251F2D">
        <w:rPr>
          <w:rFonts w:hint="eastAsia"/>
        </w:rPr>
        <w:t>(</w:t>
      </w:r>
      <w:r>
        <w:t>failure</w:t>
      </w:r>
      <w:r w:rsidRPr="00251F2D">
        <w:t>)</w:t>
      </w:r>
      <w:bookmarkEnd w:id="19"/>
      <w:bookmarkEnd w:id="20"/>
      <w:bookmarkEnd w:id="21"/>
    </w:p>
    <w:p w14:paraId="2590461C" w14:textId="7EB7F5AA" w:rsidR="002C7341" w:rsidRDefault="002C7341" w:rsidP="002C7341">
      <w:pPr>
        <w:pStyle w:val="E"/>
        <w:ind w:left="200" w:right="200"/>
        <w:rPr>
          <w:rFonts w:ascii="Cambria" w:eastAsia="HD현대체  Light" w:hAnsi="Cambria"/>
          <w:color w:val="000000" w:themeColor="text1"/>
        </w:rPr>
      </w:pPr>
      <w:r>
        <w:rPr>
          <w:rFonts w:ascii="Cambria" w:eastAsia="HD현대체  Light" w:hAnsi="Cambria" w:hint="eastAsia"/>
          <w:color w:val="000000" w:themeColor="text1"/>
        </w:rPr>
        <w:t>해당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문서에서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/>
          <w:color w:val="000000" w:themeColor="text1"/>
        </w:rPr>
        <w:t>‘</w:t>
      </w:r>
      <w:r>
        <w:rPr>
          <w:rFonts w:ascii="Cambria" w:eastAsia="HD현대체  Light" w:hAnsi="Cambria" w:hint="eastAsia"/>
          <w:color w:val="000000" w:themeColor="text1"/>
        </w:rPr>
        <w:t>고장</w:t>
      </w:r>
      <w:r>
        <w:rPr>
          <w:rFonts w:ascii="Cambria" w:eastAsia="HD현대체  Light" w:hAnsi="Cambria"/>
          <w:color w:val="000000" w:themeColor="text1"/>
        </w:rPr>
        <w:t>’</w:t>
      </w:r>
      <w:r>
        <w:rPr>
          <w:rFonts w:ascii="Cambria" w:eastAsia="HD현대체  Light" w:hAnsi="Cambria" w:hint="eastAsia"/>
          <w:color w:val="000000" w:themeColor="text1"/>
        </w:rPr>
        <w:t>이란</w:t>
      </w:r>
      <w:r>
        <w:rPr>
          <w:rFonts w:ascii="Cambria" w:eastAsia="HD현대체  Light" w:hAnsi="Cambria" w:hint="eastAsia"/>
          <w:color w:val="000000" w:themeColor="text1"/>
        </w:rPr>
        <w:t>,</w:t>
      </w:r>
      <w:r>
        <w:rPr>
          <w:rFonts w:ascii="Cambria" w:eastAsia="HD현대체  Light" w:hAnsi="Cambr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Dr</w:t>
      </w:r>
      <w:r>
        <w:rPr>
          <w:rFonts w:ascii="Cambria" w:eastAsia="HD현대체  Light" w:hAnsi="Cambria"/>
          <w:color w:val="000000" w:themeColor="text1"/>
        </w:rPr>
        <w:t>ive Unit</w:t>
      </w:r>
      <w:r>
        <w:rPr>
          <w:rFonts w:ascii="Cambria" w:eastAsia="HD현대체  Light" w:hAnsi="Cambria" w:hint="eastAsia"/>
          <w:color w:val="000000" w:themeColor="text1"/>
        </w:rPr>
        <w:t>의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필요한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기능을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수행하는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능력이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종료된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상태를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말한다</w:t>
      </w:r>
      <w:r>
        <w:rPr>
          <w:rFonts w:ascii="Cambria" w:eastAsia="HD현대체  Light" w:hAnsi="Cambria" w:hint="eastAsia"/>
          <w:color w:val="000000" w:themeColor="text1"/>
        </w:rPr>
        <w:t>.</w:t>
      </w:r>
    </w:p>
    <w:p w14:paraId="2ADE74FE" w14:textId="77777777" w:rsidR="002C7341" w:rsidRPr="002C7341" w:rsidRDefault="002C7341" w:rsidP="002C7341">
      <w:pPr>
        <w:pStyle w:val="E"/>
        <w:ind w:left="200" w:right="200"/>
        <w:rPr>
          <w:rFonts w:ascii="Cambria" w:eastAsia="HD현대체  Light" w:hAnsi="Cambria"/>
          <w:color w:val="000000" w:themeColor="text1"/>
        </w:rPr>
      </w:pPr>
    </w:p>
    <w:p w14:paraId="333AFF6D" w14:textId="77777777" w:rsidR="002C7341" w:rsidRDefault="002C7341" w:rsidP="002C7341">
      <w:pPr>
        <w:pStyle w:val="E"/>
        <w:ind w:left="200" w:right="200"/>
        <w:rPr>
          <w:rFonts w:ascii="Cambria" w:eastAsia="HD현대체  Light" w:hAnsi="Cambria"/>
          <w:color w:val="000000" w:themeColor="text1"/>
        </w:rPr>
      </w:pPr>
      <w:r>
        <w:rPr>
          <w:rFonts w:ascii="Cambria" w:eastAsia="HD현대체  Light" w:hAnsi="Cambria"/>
          <w:color w:val="000000" w:themeColor="text1"/>
        </w:rPr>
        <w:t>[</w:t>
      </w:r>
      <w:r>
        <w:rPr>
          <w:rFonts w:ascii="Cambria" w:eastAsia="HD현대체  Light" w:hAnsi="Cambria" w:hint="eastAsia"/>
          <w:color w:val="000000" w:themeColor="text1"/>
        </w:rPr>
        <w:t>주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/>
          <w:color w:val="000000" w:themeColor="text1"/>
        </w:rPr>
        <w:t xml:space="preserve">1] </w:t>
      </w:r>
      <w:r>
        <w:rPr>
          <w:rFonts w:ascii="Cambria" w:eastAsia="HD현대체  Light" w:hAnsi="Cambria" w:hint="eastAsia"/>
          <w:color w:val="000000" w:themeColor="text1"/>
        </w:rPr>
        <w:t>고장이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발생한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후</w:t>
      </w:r>
      <w:r>
        <w:rPr>
          <w:rFonts w:ascii="Cambria" w:eastAsia="HD현대체  Light" w:hAnsi="Cambria" w:hint="eastAsia"/>
          <w:color w:val="000000" w:themeColor="text1"/>
        </w:rPr>
        <w:t>,</w:t>
      </w:r>
      <w:r>
        <w:rPr>
          <w:rFonts w:ascii="Cambria" w:eastAsia="HD현대체  Light" w:hAnsi="Cambr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장치에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결함이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발생한다</w:t>
      </w:r>
      <w:r>
        <w:rPr>
          <w:rFonts w:ascii="Cambria" w:eastAsia="HD현대체  Light" w:hAnsi="Cambria" w:hint="eastAsia"/>
          <w:color w:val="000000" w:themeColor="text1"/>
        </w:rPr>
        <w:t>.</w:t>
      </w:r>
    </w:p>
    <w:p w14:paraId="7965D98D" w14:textId="77777777" w:rsidR="002C7341" w:rsidRDefault="002C7341" w:rsidP="002C7341">
      <w:pPr>
        <w:pStyle w:val="E"/>
        <w:ind w:left="200" w:right="200"/>
        <w:rPr>
          <w:rFonts w:ascii="Cambria" w:eastAsia="HD현대체  Light" w:hAnsi="Cambria"/>
          <w:color w:val="000000" w:themeColor="text1"/>
        </w:rPr>
      </w:pPr>
      <w:r>
        <w:rPr>
          <w:rFonts w:ascii="Cambria" w:eastAsia="HD현대체  Light" w:hAnsi="Cambria"/>
          <w:color w:val="000000" w:themeColor="text1"/>
        </w:rPr>
        <w:t>[</w:t>
      </w:r>
      <w:r>
        <w:rPr>
          <w:rFonts w:ascii="Cambria" w:eastAsia="HD현대체  Light" w:hAnsi="Cambria" w:hint="eastAsia"/>
          <w:color w:val="000000" w:themeColor="text1"/>
        </w:rPr>
        <w:t>주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/>
          <w:color w:val="000000" w:themeColor="text1"/>
        </w:rPr>
        <w:t>2] ‘</w:t>
      </w:r>
      <w:r>
        <w:rPr>
          <w:rFonts w:ascii="Cambria" w:eastAsia="HD현대체  Light" w:hAnsi="Cambria" w:hint="eastAsia"/>
          <w:color w:val="000000" w:themeColor="text1"/>
        </w:rPr>
        <w:t>고장</w:t>
      </w:r>
      <w:r>
        <w:rPr>
          <w:rFonts w:ascii="Cambria" w:eastAsia="HD현대체  Light" w:hAnsi="Cambria"/>
          <w:color w:val="000000" w:themeColor="text1"/>
        </w:rPr>
        <w:t>’</w:t>
      </w:r>
      <w:r>
        <w:rPr>
          <w:rFonts w:ascii="Cambria" w:eastAsia="HD현대체  Light" w:hAnsi="Cambria" w:hint="eastAsia"/>
          <w:color w:val="000000" w:themeColor="text1"/>
        </w:rPr>
        <w:t>인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상태는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/>
          <w:color w:val="000000" w:themeColor="text1"/>
        </w:rPr>
        <w:t>‘</w:t>
      </w:r>
      <w:r>
        <w:rPr>
          <w:rFonts w:ascii="Cambria" w:eastAsia="HD현대체  Light" w:hAnsi="Cambria" w:hint="eastAsia"/>
          <w:color w:val="000000" w:themeColor="text1"/>
        </w:rPr>
        <w:t>결함</w:t>
      </w:r>
      <w:r>
        <w:rPr>
          <w:rFonts w:ascii="Cambria" w:eastAsia="HD현대체  Light" w:hAnsi="Cambria"/>
          <w:color w:val="000000" w:themeColor="text1"/>
        </w:rPr>
        <w:t>’</w:t>
      </w:r>
      <w:r>
        <w:rPr>
          <w:rFonts w:ascii="Cambria" w:eastAsia="HD현대체  Light" w:hAnsi="Cambria" w:hint="eastAsia"/>
          <w:color w:val="000000" w:themeColor="text1"/>
        </w:rPr>
        <w:t>과는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구별되는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이벤트이다</w:t>
      </w:r>
      <w:r>
        <w:rPr>
          <w:rFonts w:ascii="Cambria" w:eastAsia="HD현대체  Light" w:hAnsi="Cambria" w:hint="eastAsia"/>
          <w:color w:val="000000" w:themeColor="text1"/>
        </w:rPr>
        <w:t>.</w:t>
      </w:r>
    </w:p>
    <w:p w14:paraId="5357F813" w14:textId="77777777" w:rsidR="002C7341" w:rsidRPr="00251F2D" w:rsidRDefault="002C7341" w:rsidP="002C7341">
      <w:pPr>
        <w:pStyle w:val="31"/>
        <w:tabs>
          <w:tab w:val="clear" w:pos="5596"/>
          <w:tab w:val="num" w:pos="709"/>
        </w:tabs>
        <w:spacing w:line="276" w:lineRule="auto"/>
        <w:ind w:left="709" w:hanging="709"/>
      </w:pPr>
      <w:bookmarkStart w:id="22" w:name="_Toc175922702"/>
      <w:bookmarkStart w:id="23" w:name="_Toc178180935"/>
      <w:bookmarkStart w:id="24" w:name="_Toc185248979"/>
      <w:r>
        <w:rPr>
          <w:rFonts w:hint="eastAsia"/>
        </w:rPr>
        <w:t>공통원인고장</w:t>
      </w:r>
      <w:r w:rsidRPr="00251F2D">
        <w:rPr>
          <w:rFonts w:hint="eastAsia"/>
        </w:rPr>
        <w:t>(</w:t>
      </w:r>
      <w:r>
        <w:t>common cause failure, CCF</w:t>
      </w:r>
      <w:r w:rsidRPr="00251F2D">
        <w:t>)</w:t>
      </w:r>
      <w:bookmarkEnd w:id="22"/>
      <w:bookmarkEnd w:id="23"/>
      <w:bookmarkEnd w:id="24"/>
    </w:p>
    <w:p w14:paraId="70D4C27F" w14:textId="77777777" w:rsidR="002C7341" w:rsidRDefault="002C7341" w:rsidP="002C7341">
      <w:pPr>
        <w:pStyle w:val="E"/>
        <w:ind w:left="200" w:right="200"/>
        <w:rPr>
          <w:rFonts w:ascii="Cambria" w:eastAsia="HD현대체  Light" w:hAnsi="Cambria"/>
          <w:color w:val="000000" w:themeColor="text1"/>
        </w:rPr>
      </w:pPr>
      <w:r>
        <w:rPr>
          <w:rFonts w:ascii="Cambria" w:eastAsia="HD현대체  Light" w:hAnsi="Cambria" w:hint="eastAsia"/>
          <w:color w:val="000000" w:themeColor="text1"/>
        </w:rPr>
        <w:t>해당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문서에서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/>
          <w:color w:val="000000" w:themeColor="text1"/>
        </w:rPr>
        <w:t>‘</w:t>
      </w:r>
      <w:r>
        <w:rPr>
          <w:rFonts w:ascii="Cambria" w:eastAsia="HD현대체  Light" w:hAnsi="Cambria" w:hint="eastAsia"/>
          <w:color w:val="000000" w:themeColor="text1"/>
        </w:rPr>
        <w:t>공통원인고장</w:t>
      </w:r>
      <w:r>
        <w:rPr>
          <w:rFonts w:ascii="Cambria" w:eastAsia="HD현대체  Light" w:hAnsi="Cambria"/>
          <w:color w:val="000000" w:themeColor="text1"/>
        </w:rPr>
        <w:t>’</w:t>
      </w:r>
      <w:r>
        <w:rPr>
          <w:rFonts w:ascii="Cambria" w:eastAsia="HD현대체  Light" w:hAnsi="Cambria" w:hint="eastAsia"/>
          <w:color w:val="000000" w:themeColor="text1"/>
        </w:rPr>
        <w:t>이란</w:t>
      </w:r>
      <w:r>
        <w:rPr>
          <w:rFonts w:ascii="Cambria" w:eastAsia="HD현대체  Light" w:hAnsi="Cambria" w:hint="eastAsia"/>
          <w:color w:val="000000" w:themeColor="text1"/>
        </w:rPr>
        <w:t>,</w:t>
      </w:r>
      <w:r>
        <w:rPr>
          <w:rFonts w:ascii="Cambria" w:eastAsia="HD현대체  Light" w:hAnsi="Cambr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한가지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이상의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이벤트로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인해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발생하는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고장으로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다중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채널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하위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시스템에서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두가지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이상의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별도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채널이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동시에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고장을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일으켜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안전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기능이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고장나는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경우를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말한다</w:t>
      </w:r>
      <w:r>
        <w:rPr>
          <w:rFonts w:ascii="Cambria" w:eastAsia="HD현대체  Light" w:hAnsi="Cambria" w:hint="eastAsia"/>
          <w:color w:val="000000" w:themeColor="text1"/>
        </w:rPr>
        <w:t>.</w:t>
      </w:r>
    </w:p>
    <w:p w14:paraId="2D367AEC" w14:textId="77777777" w:rsidR="002C7341" w:rsidRDefault="002C7341" w:rsidP="002C7341">
      <w:pPr>
        <w:pStyle w:val="E"/>
        <w:ind w:left="200" w:right="200"/>
        <w:rPr>
          <w:rFonts w:ascii="Cambria" w:eastAsia="HD현대체  Light" w:hAnsi="Cambria"/>
          <w:color w:val="000000" w:themeColor="text1"/>
        </w:rPr>
      </w:pPr>
    </w:p>
    <w:p w14:paraId="1E168215" w14:textId="77777777" w:rsidR="002C7341" w:rsidRDefault="002C7341" w:rsidP="002C7341">
      <w:pPr>
        <w:pStyle w:val="E"/>
        <w:ind w:left="200" w:right="200"/>
        <w:rPr>
          <w:rFonts w:ascii="Cambria" w:eastAsia="HD현대체  Light" w:hAnsi="Cambria"/>
          <w:color w:val="000000" w:themeColor="text1"/>
        </w:rPr>
      </w:pPr>
      <w:r>
        <w:rPr>
          <w:rFonts w:ascii="Cambria" w:eastAsia="HD현대체  Light" w:hAnsi="Cambria" w:hint="eastAsia"/>
          <w:color w:val="000000" w:themeColor="text1"/>
        </w:rPr>
        <w:t>[</w:t>
      </w:r>
      <w:r>
        <w:rPr>
          <w:rFonts w:ascii="Cambria" w:eastAsia="HD현대체  Light" w:hAnsi="Cambria" w:hint="eastAsia"/>
          <w:color w:val="000000" w:themeColor="text1"/>
        </w:rPr>
        <w:t>주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/>
          <w:color w:val="000000" w:themeColor="text1"/>
        </w:rPr>
        <w:t xml:space="preserve">1] </w:t>
      </w:r>
      <w:r>
        <w:rPr>
          <w:rFonts w:ascii="Cambria" w:eastAsia="HD현대체  Light" w:hAnsi="Cambria" w:hint="eastAsia"/>
          <w:color w:val="000000" w:themeColor="text1"/>
        </w:rPr>
        <w:t>공통원인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고장은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공통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모드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고장과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동일하지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않다</w:t>
      </w:r>
      <w:r>
        <w:rPr>
          <w:rFonts w:ascii="Cambria" w:eastAsia="HD현대체  Light" w:hAnsi="Cambria" w:hint="eastAsia"/>
          <w:color w:val="000000" w:themeColor="text1"/>
        </w:rPr>
        <w:t>(</w:t>
      </w:r>
      <w:r>
        <w:rPr>
          <w:rFonts w:ascii="Cambria" w:eastAsia="HD현대체  Light" w:hAnsi="Cambria"/>
          <w:color w:val="000000" w:themeColor="text1"/>
        </w:rPr>
        <w:t xml:space="preserve">ISO 12100:2010, 3.36 </w:t>
      </w:r>
      <w:r>
        <w:rPr>
          <w:rFonts w:ascii="Cambria" w:eastAsia="HD현대체  Light" w:hAnsi="Cambria" w:hint="eastAsia"/>
          <w:color w:val="000000" w:themeColor="text1"/>
        </w:rPr>
        <w:t>참조</w:t>
      </w:r>
      <w:r>
        <w:rPr>
          <w:rFonts w:ascii="Cambria" w:eastAsia="HD현대체  Light" w:hAnsi="Cambria" w:hint="eastAsia"/>
          <w:color w:val="000000" w:themeColor="text1"/>
        </w:rPr>
        <w:t>)</w:t>
      </w:r>
      <w:r>
        <w:rPr>
          <w:rFonts w:ascii="Cambria" w:eastAsia="HD현대체  Light" w:hAnsi="Cambria"/>
          <w:color w:val="000000" w:themeColor="text1"/>
        </w:rPr>
        <w:t>.</w:t>
      </w:r>
    </w:p>
    <w:p w14:paraId="5DF365B9" w14:textId="682082D0" w:rsidR="000F7832" w:rsidRPr="002C7341" w:rsidRDefault="000F7832" w:rsidP="009C4225">
      <w:pPr>
        <w:pStyle w:val="E"/>
        <w:ind w:right="200"/>
        <w:rPr>
          <w:rFonts w:ascii="Cambria" w:eastAsia="HD현대체  Light" w:hAnsi="Cambria"/>
        </w:rPr>
      </w:pPr>
    </w:p>
    <w:p w14:paraId="424756EE" w14:textId="7E98B28F" w:rsidR="000F7832" w:rsidRDefault="000F7832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Cambria" w:eastAsia="HD현대체  Light" w:hAnsi="Cambria" w:cs="Arial"/>
          <w:position w:val="2"/>
          <w:sz w:val="22"/>
          <w:szCs w:val="22"/>
          <w:lang w:eastAsia="ko-KR"/>
        </w:rPr>
      </w:pPr>
      <w:r>
        <w:rPr>
          <w:rFonts w:ascii="Cambria" w:eastAsia="HD현대체  Light" w:hAnsi="Cambria"/>
        </w:rPr>
        <w:br w:type="page"/>
      </w:r>
    </w:p>
    <w:p w14:paraId="43070412" w14:textId="77777777" w:rsidR="000F7832" w:rsidRPr="00B32C18" w:rsidRDefault="000F7832" w:rsidP="0001019E">
      <w:pPr>
        <w:pStyle w:val="E"/>
        <w:ind w:left="200" w:right="200"/>
        <w:rPr>
          <w:rFonts w:ascii="Cambria" w:eastAsia="HD현대체  Light" w:hAnsi="Cambria"/>
        </w:rPr>
      </w:pPr>
    </w:p>
    <w:p w14:paraId="5831F387" w14:textId="2F5DA2D2" w:rsidR="00526C0A" w:rsidRPr="00B32C18" w:rsidRDefault="003B2066" w:rsidP="00577C48">
      <w:pPr>
        <w:pStyle w:val="21"/>
        <w:tabs>
          <w:tab w:val="clear" w:pos="1650"/>
        </w:tabs>
        <w:ind w:left="709" w:hanging="657"/>
        <w:rPr>
          <w:rFonts w:eastAsia="HD현대체 Bold"/>
        </w:rPr>
      </w:pPr>
      <w:bookmarkStart w:id="25" w:name="_Toc185248980"/>
      <w:r w:rsidRPr="00B32C18">
        <w:rPr>
          <w:rFonts w:eastAsia="HD현대체 Bold"/>
        </w:rPr>
        <w:t>약어</w:t>
      </w:r>
      <w:r w:rsidRPr="00B32C18">
        <w:rPr>
          <w:rFonts w:eastAsia="HD현대체 Bold"/>
        </w:rPr>
        <w:t>(Abbreviations)</w:t>
      </w:r>
      <w:bookmarkEnd w:id="25"/>
    </w:p>
    <w:p w14:paraId="4716137F" w14:textId="045AB273" w:rsidR="003B2066" w:rsidRPr="00B32C18" w:rsidRDefault="003B2066" w:rsidP="003B2066">
      <w:pPr>
        <w:pStyle w:val="E"/>
        <w:ind w:left="200" w:right="200"/>
        <w:rPr>
          <w:rFonts w:ascii="Cambria" w:eastAsia="HD현대체  Light" w:hAnsi="Cambria"/>
          <w:color w:val="0000FF"/>
        </w:rPr>
      </w:pPr>
    </w:p>
    <w:p w14:paraId="79801D25" w14:textId="77777777" w:rsidR="00B73E46" w:rsidRPr="00B32C18" w:rsidRDefault="00B73E46" w:rsidP="00437265">
      <w:pPr>
        <w:pStyle w:val="E"/>
        <w:ind w:left="200" w:right="200"/>
        <w:rPr>
          <w:rFonts w:ascii="Cambria" w:eastAsia="HD현대체  Light" w:hAnsi="Cambria"/>
        </w:rPr>
      </w:pPr>
    </w:p>
    <w:p w14:paraId="1DBAB309" w14:textId="05537CAA" w:rsidR="0080626D" w:rsidRPr="00B32C18" w:rsidRDefault="0080626D" w:rsidP="00FB3188">
      <w:pPr>
        <w:pStyle w:val="aff4"/>
        <w:rPr>
          <w:rFonts w:ascii="Cambria" w:eastAsia="HD현대체  Medium" w:hAnsi="Cambria"/>
          <w:sz w:val="22"/>
          <w:lang w:eastAsia="ko-KR"/>
        </w:rPr>
      </w:pPr>
      <w:bookmarkStart w:id="26" w:name="_Ref524371952"/>
      <w:r w:rsidRPr="00B32C18">
        <w:rPr>
          <w:rFonts w:ascii="Cambria" w:eastAsia="HD현대체  Medium" w:hAnsi="Cambria"/>
          <w:sz w:val="22"/>
        </w:rPr>
        <w:t xml:space="preserve">Table </w:t>
      </w:r>
      <w:r w:rsidR="00F95E99" w:rsidRPr="00B32C18">
        <w:rPr>
          <w:rFonts w:ascii="Cambria" w:eastAsia="HD현대체  Medium" w:hAnsi="Cambria"/>
          <w:sz w:val="22"/>
        </w:rPr>
        <w:fldChar w:fldCharType="begin"/>
      </w:r>
      <w:r w:rsidR="00F95E99" w:rsidRPr="00B32C18">
        <w:rPr>
          <w:rFonts w:ascii="Cambria" w:eastAsia="HD현대체  Medium" w:hAnsi="Cambria"/>
          <w:sz w:val="22"/>
        </w:rPr>
        <w:instrText xml:space="preserve"> STYLEREF 1 \s </w:instrText>
      </w:r>
      <w:r w:rsidR="00F95E99" w:rsidRPr="00B32C18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3</w:t>
      </w:r>
      <w:r w:rsidR="00F95E99" w:rsidRPr="00B32C18">
        <w:rPr>
          <w:rFonts w:ascii="Cambria" w:eastAsia="HD현대체  Medium" w:hAnsi="Cambria"/>
          <w:sz w:val="22"/>
        </w:rPr>
        <w:fldChar w:fldCharType="end"/>
      </w:r>
      <w:r w:rsidR="00F95E99" w:rsidRPr="00B32C18">
        <w:rPr>
          <w:rFonts w:ascii="Cambria" w:eastAsia="HD현대체  Medium" w:hAnsi="Cambria"/>
          <w:sz w:val="22"/>
        </w:rPr>
        <w:t>.</w:t>
      </w:r>
      <w:r w:rsidR="00F95E99" w:rsidRPr="00B32C18">
        <w:rPr>
          <w:rFonts w:ascii="Cambria" w:eastAsia="HD현대체  Medium" w:hAnsi="Cambria"/>
          <w:sz w:val="22"/>
        </w:rPr>
        <w:fldChar w:fldCharType="begin"/>
      </w:r>
      <w:r w:rsidR="00F95E99" w:rsidRPr="00B32C18">
        <w:rPr>
          <w:rFonts w:ascii="Cambria" w:eastAsia="HD현대체  Medium" w:hAnsi="Cambria"/>
          <w:sz w:val="22"/>
        </w:rPr>
        <w:instrText xml:space="preserve"> SEQ Table \* ARABIC \s 1 </w:instrText>
      </w:r>
      <w:r w:rsidR="00F95E99" w:rsidRPr="00B32C18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1</w:t>
      </w:r>
      <w:r w:rsidR="00F95E99" w:rsidRPr="00B32C18">
        <w:rPr>
          <w:rFonts w:ascii="Cambria" w:eastAsia="HD현대체  Medium" w:hAnsi="Cambria"/>
          <w:sz w:val="22"/>
        </w:rPr>
        <w:fldChar w:fldCharType="end"/>
      </w:r>
      <w:bookmarkEnd w:id="26"/>
      <w:r w:rsidR="00605D9D" w:rsidRPr="00B32C18">
        <w:rPr>
          <w:rFonts w:ascii="Cambria" w:eastAsia="HD현대체  Medium" w:hAnsi="Cambria" w:cs="맑은 고딕"/>
          <w:sz w:val="22"/>
          <w:lang w:eastAsia="ko-KR"/>
        </w:rPr>
        <w:t xml:space="preserve"> </w:t>
      </w:r>
      <w:r w:rsidR="003B2066" w:rsidRPr="00B32C18">
        <w:rPr>
          <w:rFonts w:ascii="Cambria" w:eastAsia="HD현대체  Medium" w:hAnsi="Cambria" w:cs="맑은 고딕"/>
          <w:sz w:val="22"/>
          <w:lang w:eastAsia="ko-KR"/>
        </w:rPr>
        <w:t>약어</w:t>
      </w:r>
      <w:r w:rsidR="003B2066" w:rsidRPr="00B32C18">
        <w:rPr>
          <w:rFonts w:ascii="Cambria" w:eastAsia="HD현대체  Medium" w:hAnsi="Cambria" w:cs="맑은 고딕"/>
          <w:sz w:val="22"/>
          <w:lang w:eastAsia="ko-KR"/>
        </w:rPr>
        <w:t xml:space="preserve"> </w:t>
      </w:r>
      <w:r w:rsidR="003B2066" w:rsidRPr="00B32C18">
        <w:rPr>
          <w:rFonts w:ascii="Cambria" w:eastAsia="HD현대체  Medium" w:hAnsi="Cambria" w:cs="맑은 고딕"/>
          <w:sz w:val="22"/>
          <w:lang w:eastAsia="ko-KR"/>
        </w:rPr>
        <w:t>목록</w:t>
      </w:r>
      <w:r w:rsidR="003B2066" w:rsidRPr="00B32C18">
        <w:rPr>
          <w:rFonts w:ascii="Cambria" w:eastAsia="HD현대체  Medium" w:hAnsi="Cambria" w:cs="맑은 고딕"/>
          <w:sz w:val="22"/>
          <w:lang w:eastAsia="ko-KR"/>
        </w:rPr>
        <w:t>(</w:t>
      </w:r>
      <w:r w:rsidR="0082592C" w:rsidRPr="00B32C18">
        <w:rPr>
          <w:rFonts w:ascii="Cambria" w:eastAsia="HD현대체  Medium" w:hAnsi="Cambria"/>
          <w:sz w:val="22"/>
          <w:lang w:eastAsia="ko-KR"/>
        </w:rPr>
        <w:t>List of a</w:t>
      </w:r>
      <w:r w:rsidR="004232BE" w:rsidRPr="00B32C18">
        <w:rPr>
          <w:rFonts w:ascii="Cambria" w:eastAsia="HD현대체  Medium" w:hAnsi="Cambria"/>
          <w:sz w:val="22"/>
          <w:lang w:eastAsia="ko-KR"/>
        </w:rPr>
        <w:t>bbreviation</w:t>
      </w:r>
      <w:r w:rsidR="00605D9D" w:rsidRPr="00B32C18">
        <w:rPr>
          <w:rFonts w:ascii="Cambria" w:eastAsia="HD현대체  Medium" w:hAnsi="Cambria"/>
          <w:sz w:val="22"/>
          <w:lang w:eastAsia="ko-KR"/>
        </w:rPr>
        <w:t>s</w:t>
      </w:r>
      <w:r w:rsidR="003B2066" w:rsidRPr="00B32C18">
        <w:rPr>
          <w:rFonts w:ascii="Cambria" w:eastAsia="HD현대체  Medium" w:hAnsi="Cambria"/>
          <w:sz w:val="22"/>
          <w:lang w:eastAsia="ko-KR"/>
        </w:rPr>
        <w:t>)</w:t>
      </w:r>
    </w:p>
    <w:tbl>
      <w:tblPr>
        <w:tblW w:w="923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68"/>
        <w:gridCol w:w="7270"/>
      </w:tblGrid>
      <w:tr w:rsidR="0080626D" w:rsidRPr="00B32C18" w14:paraId="6CFF49D3" w14:textId="77777777" w:rsidTr="00D87D40">
        <w:trPr>
          <w:cantSplit/>
          <w:trHeight w:val="373"/>
          <w:tblHeader/>
          <w:jc w:val="center"/>
        </w:trPr>
        <w:tc>
          <w:tcPr>
            <w:tcW w:w="1968" w:type="dxa"/>
            <w:tcBorders>
              <w:top w:val="single" w:sz="8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56C1914" w14:textId="77777777" w:rsidR="003B2066" w:rsidRPr="00D87D40" w:rsidRDefault="003B2066" w:rsidP="00D87D40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>약어</w:t>
            </w:r>
          </w:p>
          <w:p w14:paraId="1E731CAA" w14:textId="5512985D" w:rsidR="0080626D" w:rsidRPr="00D87D40" w:rsidRDefault="0082592C" w:rsidP="00D87D40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</w:rPr>
            </w:pP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>Abbreviation</w:t>
            </w:r>
          </w:p>
        </w:tc>
        <w:tc>
          <w:tcPr>
            <w:tcW w:w="7270" w:type="dxa"/>
            <w:tcBorders>
              <w:top w:val="single" w:sz="8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BB66152" w14:textId="77777777" w:rsidR="003B2066" w:rsidRPr="00D87D40" w:rsidRDefault="003B2066" w:rsidP="00D87D40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>설명</w:t>
            </w:r>
          </w:p>
          <w:p w14:paraId="411F68AB" w14:textId="01086FD1" w:rsidR="0080626D" w:rsidRPr="00D87D40" w:rsidRDefault="0080626D" w:rsidP="00D87D40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</w:rPr>
            </w:pPr>
            <w:r w:rsidRPr="00D87D40">
              <w:rPr>
                <w:rFonts w:ascii="Cambria" w:eastAsia="HD현대체  Medium" w:hAnsi="Cambria" w:cs="Arial"/>
                <w:szCs w:val="18"/>
              </w:rPr>
              <w:t>Description</w:t>
            </w:r>
          </w:p>
        </w:tc>
      </w:tr>
      <w:tr w:rsidR="00E60E59" w:rsidRPr="00B32C18" w14:paraId="7370D90F" w14:textId="77777777" w:rsidTr="00E60E59">
        <w:trPr>
          <w:cantSplit/>
          <w:trHeight w:val="382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C994BC7" w14:textId="47C9AFAC" w:rsidR="00E60E59" w:rsidRPr="00D87D40" w:rsidRDefault="00E60E59" w:rsidP="00D87D40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HDF.xx</w:t>
            </w:r>
          </w:p>
        </w:tc>
        <w:tc>
          <w:tcPr>
            <w:tcW w:w="7270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FFCE1D8" w14:textId="1F654250" w:rsidR="00E60E59" w:rsidRPr="00D87D40" w:rsidRDefault="00E60E59" w:rsidP="00D87D40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하드웨어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기능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식별번호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(ID number of hardware design fucntions)</w:t>
            </w:r>
          </w:p>
        </w:tc>
      </w:tr>
      <w:tr w:rsidR="00E60E59" w:rsidRPr="00B32C18" w14:paraId="0D13110C" w14:textId="77777777" w:rsidTr="00E60E59">
        <w:trPr>
          <w:cantSplit/>
          <w:trHeight w:val="464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EEBCE5A" w14:textId="0AADAEF6" w:rsidR="00E60E59" w:rsidRPr="00D87D40" w:rsidRDefault="00E60E59" w:rsidP="00D87D40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HDR.xx</w:t>
            </w:r>
          </w:p>
        </w:tc>
        <w:tc>
          <w:tcPr>
            <w:tcW w:w="7270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7582F14" w14:textId="441DDA2D" w:rsidR="00E60E59" w:rsidRPr="00D87D40" w:rsidRDefault="00E60E59" w:rsidP="00D87D40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하드웨어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설계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요구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사항의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식별번호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(ID number of hardware design specifications)</w:t>
            </w:r>
          </w:p>
        </w:tc>
      </w:tr>
      <w:tr w:rsidR="00E60E59" w:rsidRPr="00B32C18" w14:paraId="618C1AAA" w14:textId="77777777" w:rsidTr="00E60E59">
        <w:trPr>
          <w:cantSplit/>
          <w:trHeight w:val="570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3099E2F" w14:textId="4847BCC6" w:rsidR="00E60E59" w:rsidRPr="00D87D40" w:rsidRDefault="00E60E59" w:rsidP="00D87D40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HDF.xx</w:t>
            </w:r>
          </w:p>
        </w:tc>
        <w:tc>
          <w:tcPr>
            <w:tcW w:w="7270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3063E2D" w14:textId="0321DC43" w:rsidR="00E60E59" w:rsidRPr="00D87D40" w:rsidRDefault="00E60E59" w:rsidP="00D87D40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하드웨어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결함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및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고장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검출의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식별번호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(ID number of hardware fault and failure detection)</w:t>
            </w:r>
          </w:p>
        </w:tc>
      </w:tr>
      <w:tr w:rsidR="00E60E59" w:rsidRPr="00B32C18" w14:paraId="0F360450" w14:textId="77777777" w:rsidTr="00E60E59">
        <w:trPr>
          <w:cantSplit/>
          <w:trHeight w:val="374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07D5B" w14:textId="561AD6A5" w:rsidR="00E60E59" w:rsidRPr="00D87D40" w:rsidRDefault="00E60E59" w:rsidP="00D87D40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HDT.xx</w:t>
            </w: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E160E78" w14:textId="40AF5D76" w:rsidR="00E60E59" w:rsidRPr="00D87D40" w:rsidRDefault="00E60E59" w:rsidP="00D87D40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하드웨어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시험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식별번호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(ID number of hardware design tests)</w:t>
            </w:r>
          </w:p>
        </w:tc>
      </w:tr>
      <w:tr w:rsidR="00E60E59" w:rsidRPr="00B32C18" w14:paraId="4694855B" w14:textId="77777777" w:rsidTr="00E60E59">
        <w:trPr>
          <w:cantSplit/>
          <w:trHeight w:val="382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66326" w14:textId="0FB15EAD" w:rsidR="00E60E59" w:rsidRPr="00D87D40" w:rsidRDefault="00E60E59" w:rsidP="00D87D40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HTC.xx</w:t>
            </w: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CC682CB" w14:textId="1CB0859B" w:rsidR="00E60E59" w:rsidRPr="00D87D40" w:rsidRDefault="00E60E59" w:rsidP="00D87D40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하드웨어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시험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조건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식별번호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(ID number of hardware test condtions)</w:t>
            </w:r>
          </w:p>
        </w:tc>
      </w:tr>
      <w:tr w:rsidR="00E60E59" w:rsidRPr="00B32C18" w14:paraId="008D3E8C" w14:textId="77777777" w:rsidTr="00E60E59">
        <w:trPr>
          <w:cantSplit/>
          <w:trHeight w:val="382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0FF87" w14:textId="62C0740F" w:rsidR="00E60E59" w:rsidRPr="00D87D40" w:rsidRDefault="00E60E59" w:rsidP="00D87D40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HTE.xx</w:t>
            </w: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6D7D181" w14:textId="26BD860A" w:rsidR="00E60E59" w:rsidRPr="00D87D40" w:rsidRDefault="00E60E59" w:rsidP="00D87D40">
            <w:pPr>
              <w:pStyle w:val="af6"/>
              <w:spacing w:line="240" w:lineRule="auto"/>
              <w:contextualSpacing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하드웨어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시험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="00835C7B"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장비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식별번호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(ID number of hardware test equipments)</w:t>
            </w:r>
          </w:p>
        </w:tc>
      </w:tr>
      <w:tr w:rsidR="00E60E59" w:rsidRPr="00B32C18" w14:paraId="4B2C04C2" w14:textId="77777777" w:rsidTr="00E60E59">
        <w:trPr>
          <w:cantSplit/>
          <w:trHeight w:val="374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48C22" w14:textId="699D9484" w:rsidR="00E60E59" w:rsidRPr="00D87D40" w:rsidRDefault="00E60E59" w:rsidP="00D87D40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</w:t>
            </w:r>
            <w:r w:rsidR="00800D3C"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TL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.xx</w:t>
            </w: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AA0F035" w14:textId="2CE2EB1D" w:rsidR="00E60E59" w:rsidRPr="00D87D40" w:rsidRDefault="00E60E59" w:rsidP="00D87D40">
            <w:pPr>
              <w:pStyle w:val="af6"/>
              <w:spacing w:line="240" w:lineRule="auto"/>
              <w:contextualSpacing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하드웨어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시험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="009709EB"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기준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식별번호</w:t>
            </w:r>
            <w:r w:rsidRPr="00D87D40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(ID number of hardware test criteria)</w:t>
            </w:r>
          </w:p>
        </w:tc>
      </w:tr>
      <w:tr w:rsidR="002C7341" w:rsidRPr="00B32C18" w14:paraId="5B300031" w14:textId="77777777" w:rsidTr="00E60E59">
        <w:trPr>
          <w:cantSplit/>
          <w:trHeight w:val="337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D94EF" w14:textId="49ACC813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/>
                <w:color w:val="3333FF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</w:rPr>
              <w:t xml:space="preserve">H/W </w:t>
            </w: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or HW</w:t>
            </w: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EA781EB" w14:textId="04845BB8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/>
                <w:color w:val="3333FF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Hardware</w:t>
            </w:r>
          </w:p>
        </w:tc>
      </w:tr>
      <w:tr w:rsidR="002C7341" w:rsidRPr="00B32C18" w14:paraId="3F137F75" w14:textId="77777777" w:rsidTr="00E60E59">
        <w:trPr>
          <w:cantSplit/>
          <w:trHeight w:val="337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DDE8A" w14:textId="64BF5B03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/>
                <w:color w:val="3333FF"/>
                <w:szCs w:val="18"/>
              </w:rPr>
            </w:pPr>
            <w:r w:rsidRPr="00C17E2B">
              <w:rPr>
                <w:rFonts w:ascii="현대체Light" w:eastAsia="현대체Light" w:hAnsi="현대체Light" w:cs="Arial"/>
                <w:sz w:val="20"/>
              </w:rPr>
              <w:t>S/W or SW</w:t>
            </w: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28F5097" w14:textId="1C1372A2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/>
                <w:color w:val="3333FF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Software</w:t>
            </w:r>
          </w:p>
        </w:tc>
      </w:tr>
      <w:tr w:rsidR="002C7341" w:rsidRPr="00B32C18" w14:paraId="30773BD2" w14:textId="77777777" w:rsidTr="00E60E59">
        <w:trPr>
          <w:cantSplit/>
          <w:trHeight w:val="337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1250C" w14:textId="312183F3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3333FF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E/E/PE</w:t>
            </w: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D66EBF7" w14:textId="6DCFC59C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3333FF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Electrical/Electronic/Programmable Electronic</w:t>
            </w:r>
          </w:p>
        </w:tc>
      </w:tr>
      <w:tr w:rsidR="002C7341" w:rsidRPr="00B32C18" w14:paraId="26566DC0" w14:textId="77777777" w:rsidTr="00E60E59">
        <w:trPr>
          <w:cantSplit/>
          <w:trHeight w:val="328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40185" w14:textId="56DCE4B0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/>
                <w:color w:val="3333FF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SRP/CS</w:t>
            </w: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71B1DE3" w14:textId="733E06E1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/>
                <w:color w:val="3333FF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Safety-related part of a control system</w:t>
            </w:r>
          </w:p>
        </w:tc>
      </w:tr>
      <w:tr w:rsidR="002C7341" w:rsidRPr="00B32C18" w14:paraId="73723A14" w14:textId="77777777" w:rsidTr="00E60E59">
        <w:trPr>
          <w:cantSplit/>
          <w:trHeight w:val="337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55A3F" w14:textId="2D9AE8DD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/>
                <w:color w:val="3333FF"/>
                <w:szCs w:val="18"/>
                <w:lang w:eastAsia="ko-KR"/>
              </w:rPr>
            </w:pPr>
            <w:r w:rsidRPr="007B2038">
              <w:rPr>
                <w:rFonts w:ascii="현대체Light" w:eastAsia="현대체Light" w:hAnsi="현대체Light" w:cs="Arial" w:hint="eastAsia"/>
                <w:color w:val="000000" w:themeColor="text1"/>
                <w:sz w:val="20"/>
                <w:lang w:eastAsia="ko-KR"/>
              </w:rPr>
              <w:t>IPM</w:t>
            </w: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AB3EC04" w14:textId="2AE43B55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/>
                <w:color w:val="3333FF"/>
                <w:szCs w:val="18"/>
                <w:lang w:eastAsia="ko-KR"/>
              </w:rPr>
            </w:pPr>
            <w:r w:rsidRPr="007B2038">
              <w:rPr>
                <w:rFonts w:ascii="현대체Light" w:eastAsia="현대체Light" w:hAnsi="현대체Light" w:cs="Arial" w:hint="eastAsia"/>
                <w:color w:val="000000" w:themeColor="text1"/>
                <w:sz w:val="20"/>
                <w:lang w:eastAsia="ko-KR"/>
              </w:rPr>
              <w:t>Intelligent</w:t>
            </w:r>
            <w:r w:rsidRPr="007B2038"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  <w:t xml:space="preserve"> Power Module</w:t>
            </w:r>
          </w:p>
        </w:tc>
      </w:tr>
      <w:tr w:rsidR="002C7341" w:rsidRPr="00B32C18" w14:paraId="75018B85" w14:textId="77777777" w:rsidTr="00E60E59">
        <w:trPr>
          <w:cantSplit/>
          <w:trHeight w:val="337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C4398" w14:textId="6CA80CFE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/>
                <w:color w:val="3333FF"/>
                <w:szCs w:val="18"/>
              </w:rPr>
            </w:pPr>
            <w:r w:rsidRPr="007B2038"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  <w:t>DMIGBT</w:t>
            </w: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089E420" w14:textId="6643B135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/>
                <w:color w:val="3333FF"/>
                <w:szCs w:val="18"/>
              </w:rPr>
            </w:pPr>
            <w:r w:rsidRPr="007B2038">
              <w:rPr>
                <w:rFonts w:ascii="현대체Light" w:eastAsia="현대체Light" w:hAnsi="현대체Light" w:cs="Arial" w:hint="eastAsia"/>
                <w:color w:val="000000" w:themeColor="text1"/>
                <w:sz w:val="20"/>
                <w:lang w:eastAsia="ko-KR"/>
              </w:rPr>
              <w:t>Diode module &amp; IGBT</w:t>
            </w:r>
          </w:p>
        </w:tc>
      </w:tr>
      <w:tr w:rsidR="002C7341" w:rsidRPr="00B32C18" w14:paraId="0252065A" w14:textId="77777777" w:rsidTr="00E60E59">
        <w:trPr>
          <w:cantSplit/>
          <w:trHeight w:val="337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879AA" w14:textId="5BA7417C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3333FF"/>
                <w:szCs w:val="18"/>
                <w:lang w:eastAsia="ko-KR"/>
              </w:rPr>
            </w:pPr>
            <w:r w:rsidRPr="007B2038"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  <w:t>PCB</w:t>
            </w: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890491F" w14:textId="1198A57E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3333FF"/>
                <w:szCs w:val="18"/>
                <w:lang w:eastAsia="ko-KR"/>
              </w:rPr>
            </w:pPr>
            <w:r w:rsidRPr="007B2038"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  <w:t>Printed Circuit Board</w:t>
            </w:r>
          </w:p>
        </w:tc>
      </w:tr>
      <w:tr w:rsidR="002C7341" w:rsidRPr="00345125" w14:paraId="7DC481BA" w14:textId="77777777" w:rsidTr="00E60E59">
        <w:trPr>
          <w:cantSplit/>
          <w:trHeight w:val="328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F1FBC" w14:textId="40183AFA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3715487" w14:textId="1B58FE15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</w:tr>
      <w:tr w:rsidR="002C7341" w:rsidRPr="00345125" w14:paraId="0C03315B" w14:textId="77777777" w:rsidTr="00E60E59">
        <w:trPr>
          <w:cantSplit/>
          <w:trHeight w:val="337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4DB5B" w14:textId="7232C766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1BFF413" w14:textId="7C9B705E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</w:tr>
      <w:tr w:rsidR="002C7341" w:rsidRPr="00345125" w14:paraId="0CCEA671" w14:textId="77777777" w:rsidTr="00E60E59">
        <w:trPr>
          <w:cantSplit/>
          <w:trHeight w:val="337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3ADE8" w14:textId="432565F4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0E358B3" w14:textId="21187AA2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</w:tr>
      <w:tr w:rsidR="002C7341" w:rsidRPr="00345125" w14:paraId="526F235E" w14:textId="77777777" w:rsidTr="00E60E59">
        <w:trPr>
          <w:cantSplit/>
          <w:trHeight w:val="337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FCDED" w14:textId="0034F570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66BD8F5" w14:textId="0CC517F6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</w:tr>
      <w:tr w:rsidR="002C7341" w:rsidRPr="00345125" w14:paraId="586D30BA" w14:textId="77777777" w:rsidTr="00E60E59">
        <w:trPr>
          <w:cantSplit/>
          <w:trHeight w:val="328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C0C95" w14:textId="62DD2379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19B9342" w14:textId="0AB87E97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</w:tr>
      <w:tr w:rsidR="002C7341" w:rsidRPr="00345125" w14:paraId="64B70385" w14:textId="77777777" w:rsidTr="00E60E59">
        <w:trPr>
          <w:cantSplit/>
          <w:trHeight w:val="337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70116" w14:textId="0FFFFC6F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6018E25" w14:textId="58A6BF26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</w:tr>
      <w:tr w:rsidR="002C7341" w:rsidRPr="00345125" w14:paraId="5848E03C" w14:textId="77777777" w:rsidTr="00E60E59">
        <w:trPr>
          <w:cantSplit/>
          <w:trHeight w:val="337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E3610" w14:textId="61ADD94E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20D036A" w14:textId="6A83E9D1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</w:tr>
      <w:tr w:rsidR="002C7341" w:rsidRPr="00345125" w14:paraId="2AFC6263" w14:textId="77777777" w:rsidTr="00E60E59">
        <w:trPr>
          <w:cantSplit/>
          <w:trHeight w:val="328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3DA39" w14:textId="0C05524E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AA79B45" w14:textId="65767221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</w:p>
        </w:tc>
      </w:tr>
      <w:tr w:rsidR="002C7341" w:rsidRPr="00B32C18" w14:paraId="4EC8A35F" w14:textId="77777777" w:rsidTr="00E60E59">
        <w:trPr>
          <w:cantSplit/>
          <w:trHeight w:val="337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B314F" w14:textId="77777777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50F80AF" w14:textId="77777777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</w:tr>
      <w:tr w:rsidR="002C7341" w:rsidRPr="00B32C18" w14:paraId="4DD6379E" w14:textId="77777777" w:rsidTr="00E60E59">
        <w:trPr>
          <w:cantSplit/>
          <w:trHeight w:val="337"/>
          <w:jc w:val="center"/>
        </w:trPr>
        <w:tc>
          <w:tcPr>
            <w:tcW w:w="1968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FEE16" w14:textId="77777777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3BDA7AB" w14:textId="77777777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</w:tr>
      <w:tr w:rsidR="002C7341" w:rsidRPr="00B32C18" w14:paraId="425AA24E" w14:textId="77777777" w:rsidTr="00E60E59">
        <w:trPr>
          <w:cantSplit/>
          <w:trHeight w:val="328"/>
          <w:jc w:val="center"/>
        </w:trPr>
        <w:tc>
          <w:tcPr>
            <w:tcW w:w="1968" w:type="dxa"/>
            <w:tcBorders>
              <w:top w:val="single" w:sz="2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1EC86" w14:textId="77777777" w:rsidR="002C7341" w:rsidRPr="00D87D40" w:rsidRDefault="002C7341" w:rsidP="002C7341">
            <w:pPr>
              <w:pStyle w:val="af6"/>
              <w:spacing w:line="240" w:lineRule="auto"/>
              <w:ind w:left="284"/>
              <w:contextualSpacing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  <w:tc>
          <w:tcPr>
            <w:tcW w:w="7270" w:type="dxa"/>
            <w:tcBorders>
              <w:top w:val="single" w:sz="2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1DBA520" w14:textId="77777777" w:rsidR="002C7341" w:rsidRPr="00D87D40" w:rsidRDefault="002C7341" w:rsidP="002C7341">
            <w:pPr>
              <w:pStyle w:val="af6"/>
              <w:spacing w:line="240" w:lineRule="auto"/>
              <w:contextualSpacing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</w:tr>
    </w:tbl>
    <w:p w14:paraId="0FD901DE" w14:textId="2A223694" w:rsidR="00415F70" w:rsidRPr="00B32C18" w:rsidRDefault="00415F70" w:rsidP="00437265">
      <w:pPr>
        <w:pStyle w:val="E"/>
        <w:ind w:left="200" w:right="200"/>
        <w:rPr>
          <w:rFonts w:ascii="Cambria" w:eastAsia="HD현대체  Light" w:hAnsi="Cambria"/>
        </w:rPr>
      </w:pPr>
    </w:p>
    <w:p w14:paraId="6AD27486" w14:textId="5C5D31DD" w:rsidR="00843B3D" w:rsidRPr="00E05E8E" w:rsidRDefault="00C06A94" w:rsidP="00577C48">
      <w:pPr>
        <w:pStyle w:val="1"/>
        <w:tabs>
          <w:tab w:val="clear" w:pos="799"/>
          <w:tab w:val="num" w:pos="426"/>
        </w:tabs>
        <w:rPr>
          <w:rFonts w:ascii="Cambria" w:eastAsia="HD현대체 Bold" w:hAnsi="Cambria"/>
          <w:b/>
        </w:rPr>
      </w:pPr>
      <w:bookmarkStart w:id="27" w:name="_Toc185248981"/>
      <w:r>
        <w:rPr>
          <w:rFonts w:ascii="Cambria" w:eastAsia="HD현대체 Bold" w:hAnsi="Cambria" w:hint="eastAsia"/>
          <w:b/>
        </w:rPr>
        <w:t>시험</w:t>
      </w:r>
      <w:r>
        <w:rPr>
          <w:rFonts w:ascii="Cambria" w:eastAsia="HD현대체 Bold" w:hAnsi="Cambria"/>
          <w:b/>
        </w:rPr>
        <w:t xml:space="preserve"> </w:t>
      </w:r>
      <w:r>
        <w:rPr>
          <w:rFonts w:ascii="Cambria" w:eastAsia="HD현대체 Bold" w:hAnsi="Cambria" w:hint="eastAsia"/>
          <w:b/>
        </w:rPr>
        <w:t>조건</w:t>
      </w:r>
      <w:r w:rsidRPr="00E05E8E">
        <w:rPr>
          <w:rFonts w:ascii="Cambria" w:eastAsia="HD현대체 Bold" w:hAnsi="Cambria"/>
          <w:b/>
        </w:rPr>
        <w:t>(</w:t>
      </w:r>
      <w:r>
        <w:rPr>
          <w:rFonts w:ascii="Cambria" w:eastAsia="HD현대체 Bold" w:hAnsi="Cambria"/>
          <w:b/>
        </w:rPr>
        <w:t>Test conditions</w:t>
      </w:r>
      <w:r w:rsidRPr="00E05E8E">
        <w:rPr>
          <w:rFonts w:ascii="Cambria" w:eastAsia="HD현대체 Bold" w:hAnsi="Cambria"/>
          <w:b/>
        </w:rPr>
        <w:t>)</w:t>
      </w:r>
      <w:bookmarkEnd w:id="27"/>
    </w:p>
    <w:p w14:paraId="32D2A84D" w14:textId="77777777" w:rsidR="00DB2F5C" w:rsidRDefault="00DB2F5C" w:rsidP="00E05E8E">
      <w:pPr>
        <w:pStyle w:val="E"/>
        <w:rPr>
          <w:rFonts w:ascii="Cambria" w:eastAsia="HD현대체  Light" w:hAnsi="Cambria"/>
          <w:color w:val="0000FF"/>
          <w:sz w:val="20"/>
        </w:rPr>
      </w:pPr>
    </w:p>
    <w:p w14:paraId="160F0824" w14:textId="77777777" w:rsidR="00DB2F5C" w:rsidRPr="00E05E8E" w:rsidRDefault="00DB2F5C" w:rsidP="00E05E8E">
      <w:pPr>
        <w:pStyle w:val="E"/>
        <w:rPr>
          <w:rFonts w:ascii="Cambria" w:eastAsia="HD현대체  Light" w:hAnsi="Cambria"/>
          <w:color w:val="0000FF"/>
        </w:rPr>
      </w:pPr>
    </w:p>
    <w:p w14:paraId="595DCC57" w14:textId="22C7B91C" w:rsidR="00E05E8E" w:rsidRPr="00E05E8E" w:rsidRDefault="00E05E8E" w:rsidP="00E05E8E">
      <w:pPr>
        <w:pStyle w:val="aff4"/>
        <w:rPr>
          <w:rFonts w:ascii="Cambria" w:eastAsia="HD현대체  Medium" w:hAnsi="Cambria"/>
          <w:sz w:val="22"/>
        </w:rPr>
      </w:pPr>
      <w:r w:rsidRPr="00E05E8E">
        <w:rPr>
          <w:rFonts w:ascii="Cambria" w:eastAsia="HD현대체  Medium" w:hAnsi="Cambria"/>
          <w:sz w:val="22"/>
        </w:rPr>
        <w:t xml:space="preserve">Table </w:t>
      </w:r>
      <w:r w:rsidRPr="00E05E8E">
        <w:rPr>
          <w:rFonts w:ascii="Cambria" w:eastAsia="HD현대체  Medium" w:hAnsi="Cambria"/>
          <w:sz w:val="22"/>
        </w:rPr>
        <w:fldChar w:fldCharType="begin"/>
      </w:r>
      <w:r w:rsidRPr="00E05E8E">
        <w:rPr>
          <w:rFonts w:ascii="Cambria" w:eastAsia="HD현대체  Medium" w:hAnsi="Cambria"/>
          <w:sz w:val="22"/>
        </w:rPr>
        <w:instrText xml:space="preserve"> STYLEREF 1 \s </w:instrText>
      </w:r>
      <w:r w:rsidRPr="00E05E8E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4</w:t>
      </w:r>
      <w:r w:rsidRPr="00E05E8E">
        <w:rPr>
          <w:rFonts w:ascii="Cambria" w:eastAsia="HD현대체  Medium" w:hAnsi="Cambria"/>
          <w:sz w:val="22"/>
        </w:rPr>
        <w:fldChar w:fldCharType="end"/>
      </w:r>
      <w:r w:rsidRPr="00E05E8E">
        <w:rPr>
          <w:rFonts w:ascii="Cambria" w:eastAsia="HD현대체  Medium" w:hAnsi="Cambria"/>
          <w:sz w:val="22"/>
        </w:rPr>
        <w:t>.</w:t>
      </w:r>
      <w:r w:rsidRPr="00E05E8E">
        <w:rPr>
          <w:rFonts w:ascii="Cambria" w:eastAsia="HD현대체  Medium" w:hAnsi="Cambria"/>
          <w:sz w:val="22"/>
        </w:rPr>
        <w:fldChar w:fldCharType="begin"/>
      </w:r>
      <w:r w:rsidRPr="00E05E8E">
        <w:rPr>
          <w:rFonts w:ascii="Cambria" w:eastAsia="HD현대체  Medium" w:hAnsi="Cambria"/>
          <w:sz w:val="22"/>
        </w:rPr>
        <w:instrText xml:space="preserve"> SEQ Table \* ARABIC \s 1 </w:instrText>
      </w:r>
      <w:r w:rsidRPr="00E05E8E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1</w:t>
      </w:r>
      <w:r w:rsidRPr="00E05E8E">
        <w:rPr>
          <w:rFonts w:ascii="Cambria" w:eastAsia="HD현대체  Medium" w:hAnsi="Cambria"/>
          <w:sz w:val="22"/>
        </w:rPr>
        <w:fldChar w:fldCharType="end"/>
      </w:r>
      <w:r w:rsidRPr="00E05E8E">
        <w:rPr>
          <w:rFonts w:ascii="Cambria" w:eastAsia="HD현대체  Medium" w:hAnsi="Cambria"/>
          <w:sz w:val="22"/>
        </w:rPr>
        <w:t xml:space="preserve">  </w:t>
      </w:r>
      <w:r w:rsidR="00E60E59">
        <w:rPr>
          <w:rFonts w:ascii="Cambria" w:eastAsia="HD현대체  Medium" w:hAnsi="Cambria" w:hint="eastAsia"/>
          <w:sz w:val="22"/>
          <w:lang w:eastAsia="ko-KR"/>
        </w:rPr>
        <w:t>시험</w:t>
      </w:r>
      <w:r w:rsidR="00E60E59">
        <w:rPr>
          <w:rFonts w:ascii="Cambria" w:eastAsia="HD현대체  Medium" w:hAnsi="Cambria" w:hint="eastAsia"/>
          <w:sz w:val="22"/>
          <w:lang w:eastAsia="ko-KR"/>
        </w:rPr>
        <w:t xml:space="preserve"> </w:t>
      </w:r>
      <w:r w:rsidRPr="00E05E8E">
        <w:rPr>
          <w:rFonts w:ascii="Cambria" w:eastAsia="HD현대체  Medium" w:hAnsi="Cambria"/>
          <w:sz w:val="22"/>
        </w:rPr>
        <w:t>조건</w:t>
      </w:r>
      <w:r w:rsidR="00E60E59">
        <w:rPr>
          <w:rFonts w:ascii="Cambria" w:eastAsia="HD현대체  Medium" w:hAnsi="Cambria"/>
          <w:sz w:val="22"/>
        </w:rPr>
        <w:t>(Test conditions)</w:t>
      </w:r>
    </w:p>
    <w:tbl>
      <w:tblPr>
        <w:tblW w:w="97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0"/>
        <w:gridCol w:w="2041"/>
        <w:gridCol w:w="2574"/>
        <w:gridCol w:w="2266"/>
        <w:gridCol w:w="1302"/>
      </w:tblGrid>
      <w:tr w:rsidR="00AC4DCA" w:rsidRPr="00E05E8E" w14:paraId="2558BBED" w14:textId="77777777" w:rsidTr="00D87D40">
        <w:trPr>
          <w:trHeight w:val="307"/>
          <w:jc w:val="center"/>
        </w:trPr>
        <w:tc>
          <w:tcPr>
            <w:tcW w:w="796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EE0D6F6" w14:textId="74DF4304" w:rsidR="00225FF7" w:rsidRPr="00C06A94" w:rsidRDefault="00225FF7" w:rsidP="00225FF7">
            <w:pPr>
              <w:pStyle w:val="af5"/>
              <w:spacing w:line="240" w:lineRule="auto"/>
              <w:rPr>
                <w:rFonts w:ascii="Cambria" w:eastAsia="HD현대체  Medium" w:hAnsi="Cambria"/>
              </w:rPr>
            </w:pPr>
            <w:r>
              <w:rPr>
                <w:rFonts w:ascii="Cambria" w:eastAsia="HD현대체  Medium" w:hAnsi="Cambria" w:hint="eastAsia"/>
                <w:lang w:eastAsia="ko-KR"/>
              </w:rPr>
              <w:t>분류</w:t>
            </w:r>
          </w:p>
          <w:p w14:paraId="7E750A61" w14:textId="34AF38B8" w:rsidR="00225FF7" w:rsidRPr="00E05E8E" w:rsidRDefault="00225FF7" w:rsidP="00225FF7">
            <w:pPr>
              <w:pStyle w:val="af5"/>
              <w:spacing w:line="240" w:lineRule="auto"/>
              <w:rPr>
                <w:rFonts w:ascii="Cambria" w:eastAsia="HD현대체  Medium" w:hAnsi="Cambria"/>
              </w:rPr>
            </w:pPr>
            <w:r>
              <w:rPr>
                <w:rFonts w:ascii="Cambria" w:eastAsia="HD현대체  Medium" w:hAnsi="Cambria"/>
              </w:rPr>
              <w:t>Classification</w:t>
            </w:r>
          </w:p>
        </w:tc>
        <w:tc>
          <w:tcPr>
            <w:tcW w:w="1048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9006CDD" w14:textId="77777777" w:rsidR="00225FF7" w:rsidRPr="00C06A94" w:rsidRDefault="00225FF7" w:rsidP="00225FF7">
            <w:pPr>
              <w:pStyle w:val="af5"/>
              <w:spacing w:line="240" w:lineRule="auto"/>
              <w:rPr>
                <w:rFonts w:ascii="Cambria" w:eastAsia="HD현대체  Medium" w:hAnsi="Cambria"/>
              </w:rPr>
            </w:pPr>
            <w:r w:rsidRPr="00C06A94">
              <w:rPr>
                <w:rFonts w:ascii="Cambria" w:eastAsia="HD현대체  Medium" w:hAnsi="Cambria" w:hint="eastAsia"/>
              </w:rPr>
              <w:t>식별번호</w:t>
            </w:r>
          </w:p>
          <w:p w14:paraId="46B15319" w14:textId="605D371F" w:rsidR="00225FF7" w:rsidRPr="0021287A" w:rsidRDefault="00225FF7" w:rsidP="00225FF7">
            <w:pPr>
              <w:pStyle w:val="af5"/>
              <w:spacing w:line="240" w:lineRule="auto"/>
              <w:rPr>
                <w:rFonts w:ascii="Cambria" w:eastAsia="HD현대체  Medium" w:hAnsi="Cambria"/>
                <w:lang w:eastAsia="ko-KR"/>
              </w:rPr>
            </w:pPr>
            <w:r w:rsidRPr="00C06A94">
              <w:rPr>
                <w:rFonts w:ascii="Cambria" w:eastAsia="HD현대체  Medium" w:hAnsi="Cambria"/>
              </w:rPr>
              <w:t>ID No.</w:t>
            </w:r>
          </w:p>
        </w:tc>
        <w:tc>
          <w:tcPr>
            <w:tcW w:w="2486" w:type="pct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1C3734" w14:textId="07619C2E" w:rsidR="00225FF7" w:rsidRPr="00E05E8E" w:rsidRDefault="00225FF7" w:rsidP="00225FF7">
            <w:pPr>
              <w:pStyle w:val="af5"/>
              <w:spacing w:line="240" w:lineRule="auto"/>
              <w:rPr>
                <w:rFonts w:ascii="Cambria" w:eastAsia="HD현대체  Medium" w:hAnsi="Cambria"/>
              </w:rPr>
            </w:pPr>
            <w:r w:rsidRPr="0021287A">
              <w:rPr>
                <w:rFonts w:ascii="Cambria" w:eastAsia="HD현대체  Medium" w:hAnsi="Cambria"/>
                <w:lang w:eastAsia="ko-KR"/>
              </w:rPr>
              <w:t>설명</w:t>
            </w:r>
            <w:r w:rsidRPr="0021287A">
              <w:rPr>
                <w:rFonts w:ascii="Cambria" w:eastAsia="HD현대체  Medium" w:hAnsi="Cambria"/>
                <w:lang w:eastAsia="ko-KR"/>
              </w:rPr>
              <w:t>(Description)</w:t>
            </w:r>
          </w:p>
        </w:tc>
        <w:tc>
          <w:tcPr>
            <w:tcW w:w="669" w:type="pct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D212AA8" w14:textId="06D97E99" w:rsidR="00225FF7" w:rsidRPr="0021287A" w:rsidRDefault="00225FF7" w:rsidP="00225FF7">
            <w:pPr>
              <w:pStyle w:val="af6"/>
              <w:spacing w:line="240" w:lineRule="auto"/>
              <w:jc w:val="center"/>
              <w:rPr>
                <w:rFonts w:ascii="Cambria" w:eastAsia="HD현대체  Medium" w:hAnsi="Cambria"/>
                <w:lang w:eastAsia="ko-KR"/>
              </w:rPr>
            </w:pPr>
            <w:r>
              <w:rPr>
                <w:rFonts w:ascii="Cambria" w:eastAsia="HD현대체  Medium" w:hAnsi="Cambria" w:hint="eastAsia"/>
                <w:lang w:eastAsia="ko-KR"/>
              </w:rPr>
              <w:t>비고</w:t>
            </w:r>
          </w:p>
          <w:p w14:paraId="0F9D6C84" w14:textId="6F74F086" w:rsidR="00225FF7" w:rsidRPr="00E05E8E" w:rsidRDefault="00225FF7" w:rsidP="00225FF7">
            <w:pPr>
              <w:pStyle w:val="af6"/>
              <w:spacing w:line="240" w:lineRule="auto"/>
              <w:jc w:val="center"/>
              <w:rPr>
                <w:rFonts w:ascii="Cambria" w:eastAsia="HD현대체  Medium" w:hAnsi="Cambria"/>
                <w:lang w:eastAsia="ko-KR"/>
              </w:rPr>
            </w:pPr>
            <w:r>
              <w:rPr>
                <w:rFonts w:ascii="Cambria" w:eastAsia="HD현대체  Medium" w:hAnsi="Cambria"/>
                <w:lang w:eastAsia="ko-KR"/>
              </w:rPr>
              <w:t>Remark</w:t>
            </w:r>
          </w:p>
        </w:tc>
      </w:tr>
      <w:tr w:rsidR="00AC4DCA" w:rsidRPr="00E05E8E" w14:paraId="3546E736" w14:textId="77777777" w:rsidTr="00D87D40">
        <w:trPr>
          <w:trHeight w:val="511"/>
          <w:jc w:val="center"/>
        </w:trPr>
        <w:tc>
          <w:tcPr>
            <w:tcW w:w="796" w:type="pct"/>
            <w:vMerge/>
            <w:tcBorders>
              <w:left w:val="single" w:sz="8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82E40DF" w14:textId="78E84E32" w:rsidR="00225FF7" w:rsidRPr="00E05E8E" w:rsidRDefault="00225FF7" w:rsidP="00225FF7">
            <w:pPr>
              <w:pStyle w:val="af5"/>
              <w:spacing w:line="240" w:lineRule="auto"/>
              <w:rPr>
                <w:rFonts w:ascii="Cambria" w:eastAsia="HD현대체  Light" w:hAnsi="Cambria"/>
              </w:rPr>
            </w:pPr>
          </w:p>
        </w:tc>
        <w:tc>
          <w:tcPr>
            <w:tcW w:w="1048" w:type="pct"/>
            <w:vMerge/>
            <w:tcBorders>
              <w:bottom w:val="double" w:sz="4" w:space="0" w:color="auto"/>
            </w:tcBorders>
            <w:vAlign w:val="center"/>
          </w:tcPr>
          <w:p w14:paraId="3EE6D6CE" w14:textId="77777777" w:rsidR="00225FF7" w:rsidRPr="0021287A" w:rsidRDefault="00225FF7" w:rsidP="00225FF7">
            <w:pPr>
              <w:pStyle w:val="af5"/>
              <w:spacing w:line="240" w:lineRule="auto"/>
              <w:rPr>
                <w:rFonts w:ascii="Cambria" w:eastAsia="HD현대체  Medium" w:hAnsi="Cambria"/>
                <w:lang w:eastAsia="ko-KR"/>
              </w:rPr>
            </w:pPr>
          </w:p>
        </w:tc>
        <w:tc>
          <w:tcPr>
            <w:tcW w:w="1322" w:type="pct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550075E" w14:textId="1BCDBD60" w:rsidR="00225FF7" w:rsidRDefault="00225FF7" w:rsidP="00225FF7">
            <w:pPr>
              <w:pStyle w:val="af5"/>
              <w:spacing w:line="240" w:lineRule="auto"/>
              <w:rPr>
                <w:rFonts w:ascii="Cambria" w:eastAsia="HD현대체  Medium" w:hAnsi="Cambria"/>
                <w:lang w:eastAsia="ko-KR"/>
              </w:rPr>
            </w:pPr>
            <w:r w:rsidRPr="0021287A">
              <w:rPr>
                <w:rFonts w:ascii="Cambria" w:eastAsia="HD현대체  Medium" w:hAnsi="Cambria"/>
                <w:lang w:eastAsia="ko-KR"/>
              </w:rPr>
              <w:t>항목</w:t>
            </w:r>
          </w:p>
          <w:p w14:paraId="017B99AF" w14:textId="3A376569" w:rsidR="00225FF7" w:rsidRPr="00E05E8E" w:rsidRDefault="00225FF7" w:rsidP="00225FF7">
            <w:pPr>
              <w:pStyle w:val="af5"/>
              <w:spacing w:line="240" w:lineRule="auto"/>
              <w:rPr>
                <w:rFonts w:ascii="Cambria" w:eastAsia="HD현대체  Medium" w:hAnsi="Cambria"/>
                <w:lang w:eastAsia="ko-KR"/>
              </w:rPr>
            </w:pPr>
            <w:r w:rsidRPr="0021287A">
              <w:rPr>
                <w:rFonts w:ascii="Cambria" w:eastAsia="HD현대체  Medium" w:hAnsi="Cambria"/>
                <w:lang w:eastAsia="ko-KR"/>
              </w:rPr>
              <w:t>Item</w:t>
            </w:r>
          </w:p>
        </w:tc>
        <w:tc>
          <w:tcPr>
            <w:tcW w:w="1164" w:type="pct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5BCC602" w14:textId="17D9BE86" w:rsidR="00225FF7" w:rsidRPr="0021287A" w:rsidRDefault="00225FF7" w:rsidP="00225FF7">
            <w:pPr>
              <w:pStyle w:val="af5"/>
              <w:spacing w:line="240" w:lineRule="auto"/>
              <w:rPr>
                <w:rFonts w:ascii="Cambria" w:eastAsia="HD현대체  Medium" w:hAnsi="Cambria"/>
                <w:lang w:eastAsia="ko-KR"/>
              </w:rPr>
            </w:pPr>
            <w:r w:rsidRPr="0021287A">
              <w:rPr>
                <w:rFonts w:ascii="Cambria" w:eastAsia="HD현대체  Medium" w:hAnsi="Cambria"/>
                <w:lang w:eastAsia="ko-KR"/>
              </w:rPr>
              <w:t>수준</w:t>
            </w:r>
            <w:r w:rsidR="00AC4DCA">
              <w:rPr>
                <w:rFonts w:ascii="Cambria" w:eastAsia="HD현대체  Medium" w:hAnsi="Cambria" w:hint="eastAsia"/>
                <w:lang w:eastAsia="ko-KR"/>
              </w:rPr>
              <w:t>/</w:t>
            </w:r>
            <w:r w:rsidR="00AC4DCA">
              <w:rPr>
                <w:rFonts w:ascii="Cambria" w:eastAsia="HD현대체  Medium" w:hAnsi="Cambria" w:hint="eastAsia"/>
                <w:lang w:eastAsia="ko-KR"/>
              </w:rPr>
              <w:t>범위</w:t>
            </w:r>
            <w:r w:rsidR="00AC4DCA">
              <w:rPr>
                <w:rFonts w:ascii="Cambria" w:eastAsia="HD현대체  Medium" w:hAnsi="Cambria" w:hint="eastAsia"/>
                <w:lang w:eastAsia="ko-KR"/>
              </w:rPr>
              <w:t>/</w:t>
            </w:r>
            <w:r w:rsidRPr="0021287A">
              <w:rPr>
                <w:rFonts w:ascii="Cambria" w:eastAsia="HD현대체  Medium" w:hAnsi="Cambria"/>
                <w:lang w:eastAsia="ko-KR"/>
              </w:rPr>
              <w:t>제한</w:t>
            </w:r>
          </w:p>
          <w:p w14:paraId="7DC38CE9" w14:textId="6EA26DFD" w:rsidR="00225FF7" w:rsidRPr="00E05E8E" w:rsidRDefault="00AC4DCA" w:rsidP="00AC4DCA">
            <w:pPr>
              <w:pStyle w:val="af5"/>
              <w:spacing w:line="240" w:lineRule="auto"/>
              <w:rPr>
                <w:rFonts w:ascii="Cambria" w:eastAsia="HD현대체  Medium" w:hAnsi="Cambria"/>
                <w:lang w:eastAsia="ko-KR"/>
              </w:rPr>
            </w:pPr>
            <w:r>
              <w:rPr>
                <w:rFonts w:ascii="Cambria" w:eastAsia="HD현대체  Medium" w:hAnsi="Cambria"/>
                <w:lang w:eastAsia="ko-KR"/>
              </w:rPr>
              <w:t>Level/rage/</w:t>
            </w:r>
            <w:r w:rsidR="00225FF7" w:rsidRPr="0021287A">
              <w:rPr>
                <w:rFonts w:ascii="Cambria" w:eastAsia="HD현대체  Medium" w:hAnsi="Cambria"/>
                <w:lang w:eastAsia="ko-KR"/>
              </w:rPr>
              <w:t>limitation</w:t>
            </w:r>
          </w:p>
        </w:tc>
        <w:tc>
          <w:tcPr>
            <w:tcW w:w="669" w:type="pct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EE47D8" w14:textId="77777777" w:rsidR="00225FF7" w:rsidRPr="00E05E8E" w:rsidRDefault="00225FF7" w:rsidP="00225FF7">
            <w:pPr>
              <w:pStyle w:val="af5"/>
              <w:spacing w:line="240" w:lineRule="auto"/>
              <w:rPr>
                <w:rFonts w:ascii="Cambria" w:eastAsia="HD현대체  Light" w:hAnsi="Cambria"/>
                <w:lang w:eastAsia="ko-KR"/>
              </w:rPr>
            </w:pPr>
          </w:p>
        </w:tc>
      </w:tr>
      <w:tr w:rsidR="002C7341" w:rsidRPr="00E05E8E" w14:paraId="678F52FA" w14:textId="77777777" w:rsidTr="00D87D40">
        <w:trPr>
          <w:trHeight w:val="374"/>
          <w:jc w:val="center"/>
        </w:trPr>
        <w:tc>
          <w:tcPr>
            <w:tcW w:w="796" w:type="pct"/>
            <w:vMerge w:val="restart"/>
            <w:tcBorders>
              <w:top w:val="double" w:sz="4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66233924" w14:textId="0A44D389" w:rsidR="002C7341" w:rsidRPr="00C06A94" w:rsidRDefault="002C7341" w:rsidP="002C7341">
            <w:pPr>
              <w:pStyle w:val="af5"/>
              <w:spacing w:line="240" w:lineRule="auto"/>
              <w:rPr>
                <w:rFonts w:ascii="Cambria" w:eastAsia="HD현대체  Medium" w:hAnsi="Cambria"/>
              </w:rPr>
            </w:pPr>
            <w:r>
              <w:rPr>
                <w:rFonts w:ascii="Cambria" w:eastAsia="HD현대체  Medium" w:hAnsi="Cambria" w:hint="eastAsia"/>
                <w:lang w:eastAsia="ko-KR"/>
              </w:rPr>
              <w:t>환경조건</w:t>
            </w:r>
          </w:p>
          <w:p w14:paraId="74798841" w14:textId="7B34B692" w:rsidR="002C7341" w:rsidRPr="00E05E8E" w:rsidRDefault="002C7341" w:rsidP="002C7341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lang w:eastAsia="ko-KR"/>
              </w:rPr>
            </w:pPr>
            <w:r>
              <w:rPr>
                <w:rFonts w:ascii="Cambria" w:eastAsia="HD현대체  Medium" w:hAnsi="Cambria" w:hint="eastAsia"/>
                <w:lang w:eastAsia="ko-KR"/>
              </w:rPr>
              <w:t>Environmental conditions</w:t>
            </w:r>
          </w:p>
        </w:tc>
        <w:tc>
          <w:tcPr>
            <w:tcW w:w="1048" w:type="pct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6E83B450" w14:textId="47AB2B82" w:rsidR="002C7341" w:rsidRPr="00225FF7" w:rsidRDefault="002C7341" w:rsidP="002C7341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lang w:eastAsia="ko-KR"/>
              </w:rPr>
            </w:pP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H</w:t>
            </w:r>
            <w:r w:rsidRPr="0025522B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T</w:t>
            </w: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E.1</w:t>
            </w:r>
          </w:p>
        </w:tc>
        <w:tc>
          <w:tcPr>
            <w:tcW w:w="1322" w:type="pct"/>
            <w:tcBorders>
              <w:top w:val="doub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56D0F8F" w14:textId="7CA6D54D" w:rsidR="002C7341" w:rsidRPr="00E05E8E" w:rsidRDefault="002C7341" w:rsidP="002C7341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</w:rPr>
            </w:pPr>
            <w:r w:rsidRPr="0025522B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온도</w:t>
            </w:r>
            <w:r w:rsidRPr="0025522B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temperature</w:t>
            </w:r>
          </w:p>
        </w:tc>
        <w:tc>
          <w:tcPr>
            <w:tcW w:w="1164" w:type="pct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73FADB28" w14:textId="0A3CABC1" w:rsidR="002C7341" w:rsidRPr="00E05E8E" w:rsidRDefault="002C7341" w:rsidP="002C7341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  <w:lang w:eastAsia="ko-KR"/>
              </w:rPr>
            </w:pP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5.0 </w:t>
            </w: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~</w:t>
            </w: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3</w:t>
            </w: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5.0 [</w:t>
            </w: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℃</w:t>
            </w: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]</w:t>
            </w:r>
          </w:p>
        </w:tc>
        <w:tc>
          <w:tcPr>
            <w:tcW w:w="669" w:type="pct"/>
            <w:tcBorders>
              <w:top w:val="double" w:sz="4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723E82F" w14:textId="679C1FD2" w:rsidR="002C7341" w:rsidRPr="00E05E8E" w:rsidRDefault="002C7341" w:rsidP="002C7341">
            <w:pPr>
              <w:pStyle w:val="af6"/>
              <w:spacing w:line="240" w:lineRule="auto"/>
              <w:rPr>
                <w:rFonts w:ascii="Cambria" w:eastAsia="HD현대체  Light" w:hAnsi="Cambria"/>
                <w:lang w:eastAsia="ko-KR"/>
              </w:rPr>
            </w:pPr>
          </w:p>
        </w:tc>
      </w:tr>
      <w:tr w:rsidR="002C7341" w:rsidRPr="00E05E8E" w14:paraId="62450681" w14:textId="77777777" w:rsidTr="00D87D40">
        <w:trPr>
          <w:trHeight w:val="418"/>
          <w:jc w:val="center"/>
        </w:trPr>
        <w:tc>
          <w:tcPr>
            <w:tcW w:w="796" w:type="pct"/>
            <w:vMerge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1B7B30F" w14:textId="79D85AFD" w:rsidR="002C7341" w:rsidRPr="00E05E8E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</w:rPr>
            </w:pPr>
          </w:p>
        </w:tc>
        <w:tc>
          <w:tcPr>
            <w:tcW w:w="104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49B0FBE" w14:textId="10449274" w:rsidR="002C7341" w:rsidRPr="00225FF7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lang w:eastAsia="ko-KR"/>
              </w:rPr>
            </w:pP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HTC.2</w:t>
            </w:r>
          </w:p>
        </w:tc>
        <w:tc>
          <w:tcPr>
            <w:tcW w:w="132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F5D132D" w14:textId="3F77A614" w:rsidR="002C7341" w:rsidRPr="00E05E8E" w:rsidRDefault="002C7341" w:rsidP="002C7341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lang w:eastAsia="ko-KR"/>
              </w:rPr>
            </w:pPr>
            <w:r w:rsidRPr="0025522B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습도</w:t>
            </w:r>
            <w:r w:rsidRPr="0025522B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Humidity</w:t>
            </w:r>
          </w:p>
        </w:tc>
        <w:tc>
          <w:tcPr>
            <w:tcW w:w="116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0B58AA6" w14:textId="505C9366" w:rsidR="002C7341" w:rsidRPr="00E05E8E" w:rsidDel="009D64B1" w:rsidRDefault="002C7341" w:rsidP="002C7341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lang w:eastAsia="ko-KR"/>
              </w:rPr>
            </w:pP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2</w:t>
            </w: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0</w:t>
            </w: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.0 </w:t>
            </w: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~</w:t>
            </w: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80</w:t>
            </w: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.0 [</w:t>
            </w: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%</w:t>
            </w: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]</w:t>
            </w:r>
          </w:p>
        </w:tc>
        <w:tc>
          <w:tcPr>
            <w:tcW w:w="669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02122E9" w14:textId="77777777" w:rsidR="002C7341" w:rsidRPr="00E05E8E" w:rsidRDefault="002C7341" w:rsidP="002C7341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</w:rPr>
            </w:pPr>
          </w:p>
        </w:tc>
      </w:tr>
      <w:tr w:rsidR="002C7341" w:rsidRPr="00E05E8E" w14:paraId="76FE7F55" w14:textId="77777777" w:rsidTr="00D87D40">
        <w:trPr>
          <w:trHeight w:val="314"/>
          <w:jc w:val="center"/>
        </w:trPr>
        <w:tc>
          <w:tcPr>
            <w:tcW w:w="796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2F4C8C" w14:textId="7C2784F5" w:rsidR="002C7341" w:rsidRPr="00E05E8E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</w:rPr>
            </w:pPr>
          </w:p>
        </w:tc>
        <w:tc>
          <w:tcPr>
            <w:tcW w:w="1048" w:type="pct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83C3245" w14:textId="426D080D" w:rsidR="002C7341" w:rsidRPr="00225FF7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lang w:eastAsia="ko-KR"/>
              </w:rPr>
            </w:pP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HTC.3</w:t>
            </w:r>
          </w:p>
        </w:tc>
        <w:tc>
          <w:tcPr>
            <w:tcW w:w="1322" w:type="pct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989111" w14:textId="6BDAA3C7" w:rsidR="002C7341" w:rsidRPr="00E05E8E" w:rsidRDefault="002C7341" w:rsidP="002C7341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고도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Altitude</w:t>
            </w:r>
          </w:p>
        </w:tc>
        <w:tc>
          <w:tcPr>
            <w:tcW w:w="1164" w:type="pct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4021CE8" w14:textId="3DC9E6F4" w:rsidR="002C7341" w:rsidRPr="00E05E8E" w:rsidRDefault="002C7341" w:rsidP="002C7341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lang w:eastAsia="ko-KR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0.0 ~ 1,000.0 </w:t>
            </w: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[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m</w:t>
            </w: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]</w:t>
            </w:r>
          </w:p>
        </w:tc>
        <w:tc>
          <w:tcPr>
            <w:tcW w:w="669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CCE874" w14:textId="77777777" w:rsidR="002C7341" w:rsidRPr="00E05E8E" w:rsidRDefault="002C7341" w:rsidP="002C7341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</w:rPr>
            </w:pPr>
          </w:p>
        </w:tc>
      </w:tr>
      <w:tr w:rsidR="002C7341" w:rsidRPr="00E05E8E" w14:paraId="3AF3D939" w14:textId="77777777" w:rsidTr="00D87D40">
        <w:trPr>
          <w:trHeight w:val="314"/>
          <w:jc w:val="center"/>
        </w:trPr>
        <w:tc>
          <w:tcPr>
            <w:tcW w:w="796" w:type="pct"/>
            <w:vMerge w:val="restart"/>
            <w:tcBorders>
              <w:top w:val="single" w:sz="4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43A00B40" w14:textId="46D80091" w:rsidR="002C7341" w:rsidRPr="00C06A94" w:rsidRDefault="002C7341" w:rsidP="00AC4DCA">
            <w:pPr>
              <w:pStyle w:val="af5"/>
              <w:spacing w:line="240" w:lineRule="auto"/>
              <w:rPr>
                <w:rFonts w:ascii="Cambria" w:eastAsia="HD현대체  Medium" w:hAnsi="Cambria"/>
              </w:rPr>
            </w:pPr>
            <w:r>
              <w:rPr>
                <w:rFonts w:ascii="Cambria" w:eastAsia="HD현대체  Medium" w:hAnsi="Cambria" w:hint="eastAsia"/>
                <w:lang w:eastAsia="ko-KR"/>
              </w:rPr>
              <w:t>운전조건</w:t>
            </w:r>
          </w:p>
          <w:p w14:paraId="66BC0089" w14:textId="0D229CF8" w:rsidR="002C7341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lang w:eastAsia="ko-KR"/>
              </w:rPr>
            </w:pPr>
            <w:r>
              <w:rPr>
                <w:rFonts w:ascii="Cambria" w:eastAsia="HD현대체  Medium" w:hAnsi="Cambria" w:hint="eastAsia"/>
                <w:lang w:eastAsia="ko-KR"/>
              </w:rPr>
              <w:t>Operati</w:t>
            </w:r>
            <w:r>
              <w:rPr>
                <w:rFonts w:ascii="Cambria" w:eastAsia="HD현대체  Medium" w:hAnsi="Cambria"/>
                <w:lang w:eastAsia="ko-KR"/>
              </w:rPr>
              <w:t>ng</w:t>
            </w:r>
            <w:r>
              <w:rPr>
                <w:rFonts w:ascii="Cambria" w:eastAsia="HD현대체  Medium" w:hAnsi="Cambria" w:hint="eastAsia"/>
                <w:lang w:eastAsia="ko-KR"/>
              </w:rPr>
              <w:t xml:space="preserve"> conditions</w:t>
            </w:r>
          </w:p>
        </w:tc>
        <w:tc>
          <w:tcPr>
            <w:tcW w:w="1048" w:type="pct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56D84F9" w14:textId="28A1A44B" w:rsidR="002C7341" w:rsidRPr="002C7341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H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T</w:t>
            </w: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C.4</w:t>
            </w:r>
          </w:p>
        </w:tc>
        <w:tc>
          <w:tcPr>
            <w:tcW w:w="1322" w:type="pct"/>
            <w:tcBorders>
              <w:top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593324D" w14:textId="0B9A9E87" w:rsidR="002C7341" w:rsidRPr="002C7341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서보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오프</w:t>
            </w:r>
          </w:p>
        </w:tc>
        <w:tc>
          <w:tcPr>
            <w:tcW w:w="1164" w:type="pct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AFD98C0" w14:textId="0C8AC89B" w:rsidR="002C7341" w:rsidRPr="002C7341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제어기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전원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온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상태에서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서보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오프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상태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DD9E35A" w14:textId="77777777" w:rsidR="002C7341" w:rsidRPr="00E05E8E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</w:rPr>
            </w:pPr>
          </w:p>
        </w:tc>
      </w:tr>
      <w:tr w:rsidR="002C7341" w:rsidRPr="00E05E8E" w14:paraId="74E6EFC9" w14:textId="77777777" w:rsidTr="00D87D40">
        <w:trPr>
          <w:trHeight w:val="314"/>
          <w:jc w:val="center"/>
        </w:trPr>
        <w:tc>
          <w:tcPr>
            <w:tcW w:w="796" w:type="pct"/>
            <w:vMerge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C0C9424" w14:textId="5A180FE5" w:rsidR="002C7341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lang w:eastAsia="ko-KR"/>
              </w:rPr>
            </w:pPr>
          </w:p>
        </w:tc>
        <w:tc>
          <w:tcPr>
            <w:tcW w:w="104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99BF834" w14:textId="098B4979" w:rsidR="002C7341" w:rsidRPr="002C7341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HTC.5</w:t>
            </w:r>
          </w:p>
        </w:tc>
        <w:tc>
          <w:tcPr>
            <w:tcW w:w="132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F8DB58A" w14:textId="50B2C813" w:rsidR="002C7341" w:rsidRPr="002C7341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서보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온</w:t>
            </w:r>
          </w:p>
        </w:tc>
        <w:tc>
          <w:tcPr>
            <w:tcW w:w="116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A7A3005" w14:textId="4622770F" w:rsidR="002C7341" w:rsidRPr="002C7341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서보온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상태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/ 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서보록유지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상태</w:t>
            </w:r>
          </w:p>
        </w:tc>
        <w:tc>
          <w:tcPr>
            <w:tcW w:w="669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C911532" w14:textId="77777777" w:rsidR="002C7341" w:rsidRPr="00E05E8E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</w:rPr>
            </w:pPr>
          </w:p>
        </w:tc>
      </w:tr>
      <w:tr w:rsidR="002C7341" w:rsidRPr="00E05E8E" w14:paraId="31E002EE" w14:textId="77777777" w:rsidTr="002C7341">
        <w:trPr>
          <w:trHeight w:val="314"/>
          <w:jc w:val="center"/>
        </w:trPr>
        <w:tc>
          <w:tcPr>
            <w:tcW w:w="796" w:type="pct"/>
            <w:vMerge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641DFA63" w14:textId="7FAD97AD" w:rsidR="002C7341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lang w:eastAsia="ko-KR"/>
              </w:rPr>
            </w:pPr>
          </w:p>
        </w:tc>
        <w:tc>
          <w:tcPr>
            <w:tcW w:w="1048" w:type="pct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6D1B9D73" w14:textId="2EA003E2" w:rsidR="002C7341" w:rsidRPr="002C7341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HTC.6</w:t>
            </w:r>
          </w:p>
        </w:tc>
        <w:tc>
          <w:tcPr>
            <w:tcW w:w="1322" w:type="pct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743DC9" w14:textId="4FF48538" w:rsidR="002C7341" w:rsidRPr="002C7341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모터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구동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- 1</w:t>
            </w:r>
          </w:p>
        </w:tc>
        <w:tc>
          <w:tcPr>
            <w:tcW w:w="1164" w:type="pct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21732F59" w14:textId="5AC5F075" w:rsidR="002C7341" w:rsidRPr="002C7341" w:rsidRDefault="002C7341" w:rsidP="002C7341">
            <w:pPr>
              <w:pStyle w:val="af6"/>
              <w:overflowPunct w:val="0"/>
              <w:spacing w:line="240" w:lineRule="auto"/>
              <w:ind w:left="0" w:firstLineChars="50" w:firstLine="77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PPI</w:t>
            </w: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모드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,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축가속도모드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,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속도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0~25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%</w:t>
            </w:r>
          </w:p>
        </w:tc>
        <w:tc>
          <w:tcPr>
            <w:tcW w:w="669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EC2F50" w14:textId="77777777" w:rsidR="002C7341" w:rsidRPr="00E05E8E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</w:rPr>
            </w:pPr>
          </w:p>
        </w:tc>
      </w:tr>
      <w:tr w:rsidR="002C7341" w:rsidRPr="00E05E8E" w14:paraId="231FD156" w14:textId="77777777" w:rsidTr="002C7341">
        <w:trPr>
          <w:trHeight w:val="314"/>
          <w:jc w:val="center"/>
        </w:trPr>
        <w:tc>
          <w:tcPr>
            <w:tcW w:w="796" w:type="pct"/>
            <w:vMerge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BB8E2B3" w14:textId="2FFB5FE8" w:rsidR="002C7341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lang w:eastAsia="ko-KR"/>
              </w:rPr>
            </w:pPr>
          </w:p>
        </w:tc>
        <w:tc>
          <w:tcPr>
            <w:tcW w:w="1048" w:type="pct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EDDA12E" w14:textId="174CC773" w:rsidR="002C7341" w:rsidRPr="002C7341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H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T</w:t>
            </w: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C.7</w:t>
            </w:r>
          </w:p>
        </w:tc>
        <w:tc>
          <w:tcPr>
            <w:tcW w:w="1322" w:type="pct"/>
            <w:tcBorders>
              <w:top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77D255F" w14:textId="4FD0DB32" w:rsidR="002C7341" w:rsidRPr="002C7341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모터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구동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- 2</w:t>
            </w:r>
          </w:p>
        </w:tc>
        <w:tc>
          <w:tcPr>
            <w:tcW w:w="1164" w:type="pct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70F882D" w14:textId="1413F175" w:rsidR="002C7341" w:rsidRPr="002C7341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PPI</w:t>
            </w: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모드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,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축가속도모드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,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속도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26~50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%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9E7F7F3" w14:textId="77777777" w:rsidR="002C7341" w:rsidRPr="00E05E8E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</w:rPr>
            </w:pPr>
          </w:p>
        </w:tc>
      </w:tr>
      <w:tr w:rsidR="002C7341" w:rsidRPr="00E05E8E" w14:paraId="420851F8" w14:textId="77777777" w:rsidTr="00D87D40">
        <w:trPr>
          <w:trHeight w:val="314"/>
          <w:jc w:val="center"/>
        </w:trPr>
        <w:tc>
          <w:tcPr>
            <w:tcW w:w="796" w:type="pct"/>
            <w:vMerge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3F3815D9" w14:textId="77777777" w:rsidR="002C7341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lang w:eastAsia="ko-KR"/>
              </w:rPr>
            </w:pPr>
          </w:p>
        </w:tc>
        <w:tc>
          <w:tcPr>
            <w:tcW w:w="104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5AAF3D5" w14:textId="48BE220C" w:rsidR="002C7341" w:rsidRPr="002C7341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HTC.8</w:t>
            </w:r>
          </w:p>
        </w:tc>
        <w:tc>
          <w:tcPr>
            <w:tcW w:w="132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A590F96" w14:textId="774A1445" w:rsidR="002C7341" w:rsidRPr="002C7341" w:rsidRDefault="002C7341" w:rsidP="002C7341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모터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구동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– 3</w:t>
            </w:r>
          </w:p>
        </w:tc>
        <w:tc>
          <w:tcPr>
            <w:tcW w:w="116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5B7EC31" w14:textId="4CE0BC4D" w:rsidR="002C7341" w:rsidRPr="002C7341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PPI</w:t>
            </w: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모드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,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축가속도모드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,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속도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51~75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%</w:t>
            </w:r>
          </w:p>
        </w:tc>
        <w:tc>
          <w:tcPr>
            <w:tcW w:w="669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BED19ED" w14:textId="77777777" w:rsidR="002C7341" w:rsidRPr="00E05E8E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</w:rPr>
            </w:pPr>
          </w:p>
        </w:tc>
      </w:tr>
      <w:tr w:rsidR="002C7341" w:rsidRPr="00E05E8E" w14:paraId="2A3F94C4" w14:textId="77777777" w:rsidTr="00D87D40">
        <w:trPr>
          <w:trHeight w:val="314"/>
          <w:jc w:val="center"/>
        </w:trPr>
        <w:tc>
          <w:tcPr>
            <w:tcW w:w="796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551D6BA" w14:textId="77777777" w:rsidR="002C7341" w:rsidRPr="00E05E8E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lang w:eastAsia="ko-KR"/>
              </w:rPr>
            </w:pPr>
          </w:p>
        </w:tc>
        <w:tc>
          <w:tcPr>
            <w:tcW w:w="1048" w:type="pct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14:paraId="6B1FB9FC" w14:textId="60DD38EC" w:rsidR="002C7341" w:rsidRPr="002C7341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HTC.9</w:t>
            </w:r>
          </w:p>
        </w:tc>
        <w:tc>
          <w:tcPr>
            <w:tcW w:w="1322" w:type="pct"/>
            <w:tcBorders>
              <w:top w:val="single" w:sz="2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3FA77AEE" w14:textId="5A2EF3A3" w:rsidR="002C7341" w:rsidRPr="002C7341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모터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구동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- 4</w:t>
            </w:r>
          </w:p>
        </w:tc>
        <w:tc>
          <w:tcPr>
            <w:tcW w:w="1164" w:type="pct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14:paraId="1723E2BE" w14:textId="3B4BF8B7" w:rsidR="002C7341" w:rsidRPr="002C7341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lang w:eastAsia="ko-KR"/>
              </w:rPr>
            </w:pP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PPI</w:t>
            </w: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모드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,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축가속도모드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, 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속도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 xml:space="preserve"> </w:t>
            </w:r>
            <w:r w:rsidRPr="002C7341">
              <w:rPr>
                <w:rFonts w:ascii="Cambria" w:eastAsia="HD현대체  Light" w:hAnsi="Cambria"/>
                <w:color w:val="000000" w:themeColor="text1"/>
                <w:lang w:eastAsia="ko-KR"/>
              </w:rPr>
              <w:t>76~100</w:t>
            </w:r>
            <w:r w:rsidRPr="002C7341">
              <w:rPr>
                <w:rFonts w:ascii="Cambria" w:eastAsia="HD현대체  Light" w:hAnsi="Cambria" w:hint="eastAsia"/>
                <w:color w:val="000000" w:themeColor="text1"/>
                <w:lang w:eastAsia="ko-KR"/>
              </w:rPr>
              <w:t>%</w:t>
            </w:r>
          </w:p>
        </w:tc>
        <w:tc>
          <w:tcPr>
            <w:tcW w:w="669" w:type="pct"/>
            <w:tcBorders>
              <w:top w:val="single" w:sz="2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4A522E" w14:textId="77777777" w:rsidR="002C7341" w:rsidRPr="00E05E8E" w:rsidRDefault="002C7341" w:rsidP="00AC4DC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</w:rPr>
            </w:pPr>
          </w:p>
        </w:tc>
      </w:tr>
    </w:tbl>
    <w:p w14:paraId="643AE5D0" w14:textId="77A54511" w:rsidR="00E05E8E" w:rsidRDefault="00E05E8E" w:rsidP="00E05E8E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1A57A03A" w14:textId="636B5FD8" w:rsidR="00225FF7" w:rsidRDefault="00225FF7" w:rsidP="00E05E8E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607F62DC" w14:textId="7D080D1A" w:rsidR="003B7EE7" w:rsidRPr="00E05E8E" w:rsidRDefault="003B7EE7" w:rsidP="003B7EE7">
      <w:pPr>
        <w:pStyle w:val="1"/>
        <w:tabs>
          <w:tab w:val="clear" w:pos="799"/>
          <w:tab w:val="num" w:pos="426"/>
        </w:tabs>
        <w:rPr>
          <w:rFonts w:ascii="Cambria" w:eastAsia="HD현대체 Bold" w:hAnsi="Cambria"/>
          <w:b/>
        </w:rPr>
      </w:pPr>
      <w:bookmarkStart w:id="28" w:name="_Toc185248982"/>
      <w:r>
        <w:rPr>
          <w:rFonts w:ascii="Cambria" w:eastAsia="HD현대체 Bold" w:hAnsi="Cambria" w:hint="eastAsia"/>
          <w:b/>
        </w:rPr>
        <w:t>시험</w:t>
      </w:r>
      <w:r>
        <w:rPr>
          <w:rFonts w:ascii="Cambria" w:eastAsia="HD현대체 Bold" w:hAnsi="Cambria"/>
          <w:b/>
        </w:rPr>
        <w:t xml:space="preserve"> </w:t>
      </w:r>
      <w:r>
        <w:rPr>
          <w:rFonts w:ascii="Cambria" w:eastAsia="HD현대체 Bold" w:hAnsi="Cambria" w:hint="eastAsia"/>
          <w:b/>
        </w:rPr>
        <w:t>설비</w:t>
      </w:r>
      <w:r w:rsidRPr="00E05E8E">
        <w:rPr>
          <w:rFonts w:ascii="Cambria" w:eastAsia="HD현대체 Bold" w:hAnsi="Cambria"/>
          <w:b/>
        </w:rPr>
        <w:t>(</w:t>
      </w:r>
      <w:r w:rsidRPr="003B7EE7">
        <w:rPr>
          <w:rFonts w:ascii="Cambria" w:eastAsia="HD현대체 Bold" w:hAnsi="Cambria"/>
          <w:b/>
        </w:rPr>
        <w:t>Test facility</w:t>
      </w:r>
      <w:r w:rsidRPr="00E05E8E">
        <w:rPr>
          <w:rFonts w:ascii="Cambria" w:eastAsia="HD현대체 Bold" w:hAnsi="Cambria"/>
          <w:b/>
        </w:rPr>
        <w:t>)</w:t>
      </w:r>
      <w:bookmarkEnd w:id="28"/>
    </w:p>
    <w:p w14:paraId="2948BA1C" w14:textId="77777777" w:rsidR="003B7EE7" w:rsidRPr="005F3F9D" w:rsidRDefault="003B7EE7" w:rsidP="00E05E8E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1E546C05" w14:textId="77777777" w:rsidR="003B7EE7" w:rsidRPr="00096155" w:rsidRDefault="003B7EE7" w:rsidP="003B7EE7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1D7366A3" w14:textId="336DA991" w:rsidR="002C7341" w:rsidRDefault="002C7341" w:rsidP="002C7341">
      <w:pPr>
        <w:pStyle w:val="E"/>
        <w:spacing w:line="276" w:lineRule="auto"/>
        <w:ind w:right="200"/>
        <w:rPr>
          <w:rFonts w:ascii="Cambria" w:eastAsia="HD현대체  Light" w:hAnsi="Cambria"/>
          <w:color w:val="000000" w:themeColor="text1"/>
        </w:rPr>
      </w:pPr>
      <w:r>
        <w:rPr>
          <w:rFonts w:ascii="Cambria" w:eastAsia="HD현대체  Light" w:hAnsi="Cambria" w:hint="eastAsia"/>
          <w:color w:val="000000" w:themeColor="text1"/>
        </w:rPr>
        <w:t xml:space="preserve">Drive Unit </w:t>
      </w:r>
      <w:r>
        <w:rPr>
          <w:rFonts w:ascii="Cambria" w:eastAsia="HD현대체  Light" w:hAnsi="Cambria" w:hint="eastAsia"/>
          <w:color w:val="000000" w:themeColor="text1"/>
        </w:rPr>
        <w:t>하드웨어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설계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사양을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검증하기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위한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테스트를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하기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위하여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시험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설비가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필요하다</w:t>
      </w:r>
      <w:r>
        <w:rPr>
          <w:rFonts w:ascii="Cambria" w:eastAsia="HD현대체  Light" w:hAnsi="Cambria" w:hint="eastAsia"/>
          <w:color w:val="000000" w:themeColor="text1"/>
        </w:rPr>
        <w:t>.</w:t>
      </w:r>
      <w:r>
        <w:rPr>
          <w:rFonts w:ascii="Cambria" w:eastAsia="HD현대체  Light" w:hAnsi="Cambr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아래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그림은</w:t>
      </w:r>
      <w:r>
        <w:rPr>
          <w:rFonts w:ascii="Cambria" w:eastAsia="HD현대체  Light" w:hAnsi="Cambria" w:hint="eastAsia"/>
          <w:color w:val="000000" w:themeColor="text1"/>
        </w:rPr>
        <w:t xml:space="preserve"> Drive Unit</w:t>
      </w:r>
      <w:r>
        <w:rPr>
          <w:rFonts w:ascii="Cambria" w:eastAsia="HD현대체  Light" w:hAnsi="Cambr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하드웨어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테스트를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위한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시험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설비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구성을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보여준다</w:t>
      </w:r>
      <w:r>
        <w:rPr>
          <w:rFonts w:ascii="Cambria" w:eastAsia="HD현대체  Light" w:hAnsi="Cambria" w:hint="eastAsia"/>
          <w:color w:val="000000" w:themeColor="text1"/>
        </w:rPr>
        <w:t>.</w:t>
      </w:r>
    </w:p>
    <w:p w14:paraId="25E0C41E" w14:textId="77777777" w:rsidR="003B7EE7" w:rsidRPr="002C7341" w:rsidRDefault="003B7EE7" w:rsidP="003B7EE7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3AD0859F" w14:textId="5BCE64B3" w:rsidR="003B7EE7" w:rsidRDefault="00F147B1" w:rsidP="003B7EE7">
      <w:pPr>
        <w:pStyle w:val="E"/>
        <w:keepNext/>
        <w:spacing w:line="240" w:lineRule="auto"/>
        <w:jc w:val="center"/>
        <w:rPr>
          <w:position w:val="0"/>
        </w:rPr>
      </w:pPr>
      <w:r>
        <w:rPr>
          <w:noProof/>
        </w:rPr>
        <w:drawing>
          <wp:inline distT="0" distB="0" distL="0" distR="0" wp14:anchorId="17FA139A" wp14:editId="7E3C1950">
            <wp:extent cx="5586326" cy="2241289"/>
            <wp:effectExtent l="0" t="0" r="0" b="698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9183" cy="2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EC9E" w14:textId="3E2E6B0A" w:rsidR="003B7EE7" w:rsidRPr="0040264F" w:rsidRDefault="003B7EE7" w:rsidP="003B7EE7">
      <w:pPr>
        <w:pStyle w:val="aff4"/>
        <w:rPr>
          <w:rFonts w:ascii="Cambria" w:eastAsia="현대체Light" w:hAnsi="Cambria"/>
          <w:color w:val="000000" w:themeColor="text1"/>
          <w:sz w:val="22"/>
        </w:rPr>
      </w:pP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5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1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="002C7341">
        <w:rPr>
          <w:rFonts w:ascii="Cambria" w:eastAsia="HD현대체  Medium" w:hAnsi="Cambria"/>
          <w:color w:val="000000" w:themeColor="text1"/>
          <w:sz w:val="22"/>
          <w:szCs w:val="22"/>
        </w:rPr>
        <w:t xml:space="preserve"> Drive Unit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 </w:t>
      </w:r>
      <w:r w:rsidRPr="0040264F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시험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설비</w:t>
      </w:r>
      <w:r w:rsidRPr="0040264F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Pr="0040264F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구성도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(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Block diagram for … test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 facility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)</w:t>
      </w:r>
    </w:p>
    <w:p w14:paraId="415C4AA8" w14:textId="77777777" w:rsidR="003B7EE7" w:rsidRDefault="003B7EE7" w:rsidP="003B7EE7">
      <w:pPr>
        <w:pStyle w:val="E"/>
        <w:rPr>
          <w:rFonts w:ascii="Cambria" w:eastAsia="현대체Light" w:hAnsi="Cambria"/>
          <w:color w:val="000000" w:themeColor="text1"/>
        </w:rPr>
      </w:pPr>
    </w:p>
    <w:p w14:paraId="2DE6F9A6" w14:textId="3D7AEBF6" w:rsidR="00BC6CCC" w:rsidRDefault="00BC6CCC" w:rsidP="00BC6CCC">
      <w:pPr>
        <w:pStyle w:val="E"/>
        <w:rPr>
          <w:rFonts w:ascii="Cambria" w:eastAsia="HD현대체  Light" w:hAnsi="Cambria"/>
          <w:color w:val="000000" w:themeColor="text1"/>
        </w:rPr>
      </w:pPr>
      <w:r>
        <w:rPr>
          <w:rFonts w:ascii="Cambria" w:eastAsia="HD현대체  Light" w:hAnsi="Cambria"/>
          <w:color w:val="000000" w:themeColor="text1"/>
        </w:rPr>
        <w:t>Drive Unit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하드웨어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검증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테스트를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위해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필요한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시험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측정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장치들은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아래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표와</w:t>
      </w:r>
      <w:r>
        <w:rPr>
          <w:rFonts w:ascii="Cambria" w:eastAsia="HD현대체  Light" w:hAnsi="Cambria" w:hint="eastAsia"/>
          <w:color w:val="000000" w:themeColor="text1"/>
        </w:rPr>
        <w:t xml:space="preserve"> </w:t>
      </w:r>
      <w:r>
        <w:rPr>
          <w:rFonts w:ascii="Cambria" w:eastAsia="HD현대체  Light" w:hAnsi="Cambria" w:hint="eastAsia"/>
          <w:color w:val="000000" w:themeColor="text1"/>
        </w:rPr>
        <w:t>같다</w:t>
      </w:r>
      <w:r>
        <w:rPr>
          <w:rFonts w:ascii="Cambria" w:eastAsia="HD현대체  Light" w:hAnsi="Cambria" w:hint="eastAsia"/>
          <w:color w:val="000000" w:themeColor="text1"/>
        </w:rPr>
        <w:t>.</w:t>
      </w:r>
    </w:p>
    <w:p w14:paraId="45AD13AF" w14:textId="77777777" w:rsidR="003B7EE7" w:rsidRPr="00BC6CCC" w:rsidRDefault="003B7EE7" w:rsidP="003B7EE7">
      <w:pPr>
        <w:pStyle w:val="E"/>
        <w:rPr>
          <w:rFonts w:ascii="Cambria" w:eastAsia="현대체Light" w:hAnsi="Cambria"/>
          <w:color w:val="000000" w:themeColor="text1"/>
        </w:rPr>
      </w:pPr>
    </w:p>
    <w:p w14:paraId="1BD90BA6" w14:textId="584B3DDC" w:rsidR="003B7EE7" w:rsidRPr="003B2066" w:rsidRDefault="003B7EE7" w:rsidP="003B7EE7">
      <w:pPr>
        <w:pStyle w:val="aff4"/>
        <w:rPr>
          <w:rFonts w:ascii="Cambria" w:eastAsia="HD현대체  Medium" w:hAnsi="Cambria"/>
          <w:sz w:val="22"/>
        </w:rPr>
      </w:pPr>
      <w:r w:rsidRPr="003B2066">
        <w:rPr>
          <w:rFonts w:ascii="Cambria" w:eastAsia="HD현대체  Medium" w:hAnsi="Cambria"/>
          <w:sz w:val="22"/>
        </w:rPr>
        <w:t xml:space="preserve">Table </w:t>
      </w:r>
      <w:r w:rsidRPr="003B2066">
        <w:rPr>
          <w:rFonts w:ascii="Cambria" w:eastAsia="HD현대체  Medium" w:hAnsi="Cambria"/>
          <w:sz w:val="22"/>
        </w:rPr>
        <w:fldChar w:fldCharType="begin"/>
      </w:r>
      <w:r w:rsidRPr="003B2066">
        <w:rPr>
          <w:rFonts w:ascii="Cambria" w:eastAsia="HD현대체  Medium" w:hAnsi="Cambria"/>
          <w:sz w:val="22"/>
        </w:rPr>
        <w:instrText xml:space="preserve"> STYLEREF 1 \s </w:instrText>
      </w:r>
      <w:r w:rsidRPr="003B2066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5</w:t>
      </w:r>
      <w:r w:rsidRPr="003B2066">
        <w:rPr>
          <w:rFonts w:ascii="Cambria" w:eastAsia="HD현대체  Medium" w:hAnsi="Cambria"/>
          <w:sz w:val="22"/>
        </w:rPr>
        <w:fldChar w:fldCharType="end"/>
      </w:r>
      <w:r w:rsidRPr="003B2066">
        <w:rPr>
          <w:rFonts w:ascii="Cambria" w:eastAsia="HD현대체  Medium" w:hAnsi="Cambria"/>
          <w:sz w:val="22"/>
        </w:rPr>
        <w:t>.</w:t>
      </w:r>
      <w:r w:rsidRPr="003B2066">
        <w:rPr>
          <w:rFonts w:ascii="Cambria" w:eastAsia="HD현대체  Medium" w:hAnsi="Cambria"/>
          <w:sz w:val="22"/>
        </w:rPr>
        <w:fldChar w:fldCharType="begin"/>
      </w:r>
      <w:r w:rsidRPr="003B2066">
        <w:rPr>
          <w:rFonts w:ascii="Cambria" w:eastAsia="HD현대체  Medium" w:hAnsi="Cambria"/>
          <w:sz w:val="22"/>
        </w:rPr>
        <w:instrText xml:space="preserve"> SEQ Table \* ARABIC \s 1 </w:instrText>
      </w:r>
      <w:r w:rsidRPr="003B2066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1</w:t>
      </w:r>
      <w:r w:rsidRPr="003B2066">
        <w:rPr>
          <w:rFonts w:ascii="Cambria" w:eastAsia="HD현대체  Medium" w:hAnsi="Cambria"/>
          <w:sz w:val="22"/>
        </w:rPr>
        <w:fldChar w:fldCharType="end"/>
      </w:r>
      <w:r w:rsidRPr="003B2066">
        <w:rPr>
          <w:rFonts w:ascii="Cambria" w:eastAsia="HD현대체  Medium" w:hAnsi="Cambria"/>
          <w:sz w:val="22"/>
        </w:rPr>
        <w:t xml:space="preserve"> </w:t>
      </w:r>
      <w:r w:rsidRPr="0040264F">
        <w:rPr>
          <w:rFonts w:ascii="Cambria" w:eastAsia="HD현대체  Medium" w:hAnsi="Cambria" w:hint="eastAsia"/>
          <w:sz w:val="22"/>
          <w:lang w:eastAsia="ko-KR"/>
        </w:rPr>
        <w:t>시험</w:t>
      </w:r>
      <w:r w:rsidRPr="0040264F">
        <w:rPr>
          <w:rFonts w:ascii="Cambria" w:eastAsia="HD현대체  Medium" w:hAnsi="Cambria"/>
          <w:sz w:val="22"/>
          <w:lang w:eastAsia="ko-KR"/>
        </w:rPr>
        <w:t xml:space="preserve"> </w:t>
      </w:r>
      <w:r w:rsidRPr="0040264F">
        <w:rPr>
          <w:rFonts w:ascii="Cambria" w:eastAsia="HD현대체  Medium" w:hAnsi="Cambria" w:hint="eastAsia"/>
          <w:sz w:val="22"/>
          <w:lang w:eastAsia="ko-KR"/>
        </w:rPr>
        <w:t>장치</w:t>
      </w:r>
      <w:r w:rsidRPr="0040264F">
        <w:rPr>
          <w:rFonts w:ascii="Cambria" w:eastAsia="HD현대체  Medium" w:hAnsi="Cambria"/>
          <w:sz w:val="22"/>
          <w:lang w:eastAsia="ko-KR"/>
        </w:rPr>
        <w:t xml:space="preserve">(Test </w:t>
      </w:r>
      <w:r>
        <w:rPr>
          <w:rFonts w:ascii="Cambria" w:eastAsia="HD현대체  Medium" w:hAnsi="Cambria"/>
          <w:sz w:val="22"/>
          <w:lang w:eastAsia="ko-KR"/>
        </w:rPr>
        <w:t>equipments</w:t>
      </w:r>
      <w:r w:rsidRPr="0040264F">
        <w:rPr>
          <w:rFonts w:ascii="Cambria" w:eastAsia="HD현대체  Medium" w:hAnsi="Cambria"/>
          <w:sz w:val="22"/>
          <w:lang w:eastAsia="ko-KR"/>
        </w:rPr>
        <w:t>)</w:t>
      </w:r>
    </w:p>
    <w:tbl>
      <w:tblPr>
        <w:tblW w:w="900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0"/>
        <w:gridCol w:w="2457"/>
        <w:gridCol w:w="3970"/>
        <w:gridCol w:w="1459"/>
      </w:tblGrid>
      <w:tr w:rsidR="003B7EE7" w:rsidRPr="003B2066" w14:paraId="7A5BFFEE" w14:textId="77777777" w:rsidTr="00D87D40">
        <w:trPr>
          <w:cantSplit/>
          <w:trHeight w:val="346"/>
          <w:tblHeader/>
          <w:jc w:val="center"/>
        </w:trPr>
        <w:tc>
          <w:tcPr>
            <w:tcW w:w="1120" w:type="dxa"/>
            <w:tcBorders>
              <w:top w:val="single" w:sz="8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0A0A86F" w14:textId="74D49E16" w:rsidR="003B7EE7" w:rsidRPr="00D87D40" w:rsidRDefault="00612264" w:rsidP="00D87D40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장비</w:t>
            </w:r>
            <w:r w:rsidR="003B7EE7"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번호</w:t>
            </w:r>
          </w:p>
          <w:p w14:paraId="5E6A8EF4" w14:textId="77777777" w:rsidR="003B7EE7" w:rsidRPr="00D87D40" w:rsidRDefault="003B7EE7" w:rsidP="00D87D40">
            <w:pPr>
              <w:pStyle w:val="af6"/>
              <w:spacing w:line="240" w:lineRule="auto"/>
              <w:jc w:val="center"/>
              <w:rPr>
                <w:rFonts w:eastAsia="맑은 고딕"/>
                <w:szCs w:val="18"/>
                <w:lang w:eastAsia="ko-KR"/>
              </w:rPr>
            </w:pPr>
            <w:r w:rsidRPr="00D87D40">
              <w:rPr>
                <w:rFonts w:ascii="Cambria" w:eastAsia="맑은 고딕" w:hAnsi="Cambria"/>
                <w:szCs w:val="18"/>
                <w:lang w:eastAsia="ko-KR"/>
              </w:rPr>
              <w:t>No</w:t>
            </w:r>
            <w:r w:rsidRPr="00D87D40">
              <w:rPr>
                <w:rFonts w:eastAsia="맑은 고딕" w:hint="eastAsia"/>
                <w:szCs w:val="18"/>
                <w:lang w:eastAsia="ko-KR"/>
              </w:rPr>
              <w:t>.</w:t>
            </w:r>
          </w:p>
        </w:tc>
        <w:tc>
          <w:tcPr>
            <w:tcW w:w="2457" w:type="dxa"/>
            <w:tcBorders>
              <w:top w:val="single" w:sz="8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8FAFE62" w14:textId="77777777" w:rsidR="003B7EE7" w:rsidRPr="00D87D40" w:rsidRDefault="003B7EE7" w:rsidP="00D87D40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장치명</w:t>
            </w:r>
          </w:p>
          <w:p w14:paraId="0FFDC3FB" w14:textId="77777777" w:rsidR="003B7EE7" w:rsidRPr="00D87D40" w:rsidRDefault="003B7EE7" w:rsidP="00D87D40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</w:rPr>
              <w:t>Name</w:t>
            </w:r>
          </w:p>
        </w:tc>
        <w:tc>
          <w:tcPr>
            <w:tcW w:w="3970" w:type="dxa"/>
            <w:tcBorders>
              <w:top w:val="single" w:sz="8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5542783" w14:textId="77777777" w:rsidR="003B7EE7" w:rsidRPr="00D87D40" w:rsidRDefault="003B7EE7" w:rsidP="00D87D40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요구되는</w:t>
            </w: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사양</w:t>
            </w:r>
          </w:p>
          <w:p w14:paraId="587C9053" w14:textId="77777777" w:rsidR="003B7EE7" w:rsidRPr="00D87D40" w:rsidRDefault="003B7EE7" w:rsidP="00D87D40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</w:rPr>
              <w:t>Specification</w:t>
            </w:r>
          </w:p>
        </w:tc>
        <w:tc>
          <w:tcPr>
            <w:tcW w:w="1459" w:type="dxa"/>
            <w:tcBorders>
              <w:top w:val="single" w:sz="8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DB9A1C9" w14:textId="77777777" w:rsidR="003B7EE7" w:rsidRPr="00D87D40" w:rsidRDefault="003B7EE7" w:rsidP="00D87D40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비고</w:t>
            </w:r>
          </w:p>
          <w:p w14:paraId="15806980" w14:textId="77777777" w:rsidR="003B7EE7" w:rsidRPr="00D87D40" w:rsidRDefault="003B7EE7" w:rsidP="00D87D40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>Remark</w:t>
            </w:r>
          </w:p>
        </w:tc>
      </w:tr>
      <w:tr w:rsidR="002C7341" w:rsidRPr="003B2066" w14:paraId="674B1BEB" w14:textId="77777777" w:rsidTr="003B7EE7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642A6" w14:textId="0C52E16D" w:rsidR="002C7341" w:rsidRPr="00D87D40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  <w:r w:rsidRPr="00EF6774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</w:t>
            </w: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TE</w:t>
            </w:r>
            <w:r w:rsidRPr="00EF6774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.1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53B6C" w14:textId="2C68C185" w:rsidR="002C7341" w:rsidRPr="00D87D40" w:rsidRDefault="00F147B1" w:rsidP="002C734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Controller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58243" w14:textId="12E39E3A" w:rsidR="002C7341" w:rsidRPr="00D87D40" w:rsidRDefault="002C7341" w:rsidP="00F147B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  <w:lang w:eastAsia="ko-KR"/>
              </w:rPr>
            </w:pP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 w:rsidR="00F147B1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Hi6 </w:t>
            </w:r>
            <w:r w:rsidR="00F147B1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또는</w:t>
            </w:r>
            <w:r w:rsidR="00F147B1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Hi6a </w:t>
            </w:r>
            <w:r w:rsidR="00F147B1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제어기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1330FC" w14:textId="3F2966A4" w:rsidR="002C7341" w:rsidRPr="00D87D40" w:rsidRDefault="002C7341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</w:rPr>
            </w:pPr>
          </w:p>
        </w:tc>
      </w:tr>
      <w:tr w:rsidR="002C7341" w:rsidRPr="003B2066" w14:paraId="5B3064E0" w14:textId="77777777" w:rsidTr="003B7EE7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B078C" w14:textId="5F6EC066" w:rsidR="002C7341" w:rsidRPr="00D87D40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  <w:r w:rsidRPr="00EF6774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</w:t>
            </w: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TE</w:t>
            </w:r>
            <w:r w:rsidRPr="00EF6774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.</w:t>
            </w: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2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7846C" w14:textId="77777777" w:rsidR="002C7341" w:rsidRPr="00EF6774" w:rsidRDefault="002C7341" w:rsidP="002C734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오실로스코프</w:t>
            </w:r>
          </w:p>
          <w:p w14:paraId="29879DDF" w14:textId="73AFF102" w:rsidR="002C7341" w:rsidRPr="00D87D40" w:rsidRDefault="002C7341" w:rsidP="002C7341">
            <w:pPr>
              <w:pStyle w:val="af6"/>
              <w:spacing w:line="240" w:lineRule="auto"/>
              <w:ind w:left="0" w:firstLineChars="50" w:firstLine="77"/>
              <w:jc w:val="center"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(</w:t>
            </w:r>
            <w:r w:rsidRPr="00EF6774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oscilloscope)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0471B" w14:textId="6EBDAF78" w:rsidR="002C7341" w:rsidRPr="00D87D40" w:rsidRDefault="002C7341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  <w:lang w:eastAsia="ko-KR"/>
              </w:rPr>
            </w:pP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Frequency: </w:t>
            </w: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1.0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GHz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이상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,</w:t>
            </w: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Channel: 4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채널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이상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74C182" w14:textId="590D9334" w:rsidR="002C7341" w:rsidRPr="00D87D40" w:rsidRDefault="002C7341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</w:rPr>
            </w:pPr>
          </w:p>
        </w:tc>
      </w:tr>
      <w:tr w:rsidR="002C7341" w:rsidRPr="003B2066" w14:paraId="20CCF7BA" w14:textId="77777777" w:rsidTr="003B7EE7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ADE9B" w14:textId="18D387B2" w:rsidR="002C7341" w:rsidRPr="00D87D40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HTE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.</w:t>
            </w: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3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89A40" w14:textId="33180D79" w:rsidR="002C7341" w:rsidRPr="00D87D40" w:rsidRDefault="002C7341" w:rsidP="002C734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전압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Prob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34A2" w14:textId="21D08048" w:rsidR="002C7341" w:rsidRPr="00D87D40" w:rsidRDefault="002C7341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  <w:lang w:eastAsia="ko-KR"/>
              </w:rPr>
            </w:pP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전압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측정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범위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:</w:t>
            </w: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100V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이상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3A0B36" w14:textId="34838FB0" w:rsidR="002C7341" w:rsidRPr="00D87D40" w:rsidRDefault="002C7341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</w:rPr>
            </w:pPr>
          </w:p>
        </w:tc>
      </w:tr>
      <w:tr w:rsidR="002C7341" w:rsidRPr="003B2066" w14:paraId="2B7EAB08" w14:textId="77777777" w:rsidTr="002C7341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85DA1" w14:textId="56D61AB4" w:rsidR="002C7341" w:rsidRPr="00D87D40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 w:cs="Arial"/>
                <w:szCs w:val="18"/>
              </w:rPr>
            </w:pP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HTE.4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CD921" w14:textId="6ECB4F58" w:rsidR="002C7341" w:rsidRPr="00D87D40" w:rsidRDefault="002C7341" w:rsidP="002C734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전류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Prob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2B9B5" w14:textId="08AFC8A6" w:rsidR="002C7341" w:rsidRPr="00D87D40" w:rsidRDefault="002C7341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</w:rPr>
            </w:pP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전류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측정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범위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:</w:t>
            </w: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30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A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이상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7B0BC1" w14:textId="0788A18D" w:rsidR="002C7341" w:rsidRPr="00D87D40" w:rsidRDefault="002C7341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szCs w:val="18"/>
              </w:rPr>
            </w:pPr>
          </w:p>
        </w:tc>
      </w:tr>
      <w:tr w:rsidR="002C7341" w:rsidRPr="003B2066" w14:paraId="777F1F4B" w14:textId="77777777" w:rsidTr="002C7341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03138" w14:textId="5DA3FD05" w:rsidR="002C7341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EF6774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</w:t>
            </w: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TE</w:t>
            </w:r>
            <w:r w:rsidRPr="00EF6774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.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5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E9DA0" w14:textId="77777777" w:rsidR="002C7341" w:rsidRPr="00EF6774" w:rsidRDefault="002C7341" w:rsidP="002C7341">
            <w:pPr>
              <w:pStyle w:val="af6"/>
              <w:spacing w:line="240" w:lineRule="auto"/>
              <w:ind w:left="0" w:firstLineChars="50" w:firstLine="77"/>
              <w:jc w:val="center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멀티테스터</w:t>
            </w:r>
          </w:p>
          <w:p w14:paraId="11ACF4EF" w14:textId="52620A25" w:rsidR="002C7341" w:rsidRDefault="002C7341" w:rsidP="002C734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(</w:t>
            </w:r>
            <w:r w:rsidRPr="00EF6774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multi-tester)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D2228" w14:textId="162C1392" w:rsidR="002C7341" w:rsidRDefault="002C7341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전압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,</w:t>
            </w: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저항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측정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542E40" w14:textId="77777777" w:rsidR="002C7341" w:rsidRDefault="002C7341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</w:p>
        </w:tc>
      </w:tr>
      <w:tr w:rsidR="002C7341" w:rsidRPr="003B2066" w14:paraId="229E710D" w14:textId="77777777" w:rsidTr="00BC6CCC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8259C" w14:textId="33F7919F" w:rsidR="002C7341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HTE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.</w:t>
            </w: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6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A4279" w14:textId="77777777" w:rsidR="002C7341" w:rsidRPr="00EF6774" w:rsidRDefault="002C7341" w:rsidP="002C734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온도계</w:t>
            </w:r>
          </w:p>
          <w:p w14:paraId="241777BD" w14:textId="27F50143" w:rsidR="002C7341" w:rsidRDefault="002C7341" w:rsidP="002C734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(Thermometer)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94BA1" w14:textId="7D3E30FE" w:rsidR="002C7341" w:rsidRDefault="002C7341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온도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측정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범위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:</w:t>
            </w: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0.0 ~ 125.0 </w:t>
            </w:r>
            <w:r w:rsidRPr="0025522B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℃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B71B49" w14:textId="77777777" w:rsidR="002C7341" w:rsidRDefault="002C7341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</w:p>
        </w:tc>
      </w:tr>
      <w:tr w:rsidR="00BC6CCC" w:rsidRPr="003B2066" w14:paraId="0344A998" w14:textId="77777777" w:rsidTr="00F147B1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31C60" w14:textId="7CC53B68" w:rsidR="00BC6CCC" w:rsidRDefault="00F147B1" w:rsidP="002C734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HT</w:t>
            </w:r>
            <w:r w:rsidR="00BC6CCC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E</w:t>
            </w:r>
            <w:r w:rsidR="00BC6CCC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.</w:t>
            </w:r>
            <w:r w:rsidR="00BC6CCC"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7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49493" w14:textId="74DBF6B7" w:rsidR="00BC6CCC" w:rsidRPr="00EF6774" w:rsidRDefault="00BC6CCC" w:rsidP="00BC6CCC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드라이브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주파수측정기</w:t>
            </w:r>
          </w:p>
          <w:p w14:paraId="0F344607" w14:textId="3FE1B702" w:rsidR="00BC6CCC" w:rsidRPr="00EF6774" w:rsidRDefault="00BC6CCC" w:rsidP="00BC6CCC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(Drive-Spectrum Analyzer</w:t>
            </w:r>
            <w:r w:rsidRPr="00EF6774"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)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F2208" w14:textId="6D7475FB" w:rsidR="00BC6CCC" w:rsidRDefault="00BC6CCC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MDA-550-III</w:t>
            </w: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 xml:space="preserve">(Fluke)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사용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79732F" w14:textId="77777777" w:rsidR="00BC6CCC" w:rsidRDefault="00BC6CCC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</w:p>
        </w:tc>
      </w:tr>
      <w:tr w:rsidR="00F147B1" w:rsidRPr="003B2066" w14:paraId="1E38E91F" w14:textId="77777777" w:rsidTr="003B7EE7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E9FC5" w14:textId="168EF02F" w:rsidR="00F147B1" w:rsidRDefault="00F147B1" w:rsidP="002C734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HTE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.</w:t>
            </w:r>
            <w:r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  <w:t>8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A1442C7" w14:textId="1C984AD5" w:rsidR="00F147B1" w:rsidRDefault="00F147B1" w:rsidP="00BC6CCC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모터스탠드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65289A8" w14:textId="4314D4F7" w:rsidR="00F147B1" w:rsidRDefault="00F147B1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소형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또는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중형로봇용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cs="Arial" w:hint="eastAsia"/>
                <w:color w:val="000000" w:themeColor="text1"/>
                <w:szCs w:val="18"/>
                <w:lang w:eastAsia="ko-KR"/>
              </w:rPr>
              <w:t>모터스탠드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77E92C" w14:textId="77777777" w:rsidR="00F147B1" w:rsidRDefault="00F147B1" w:rsidP="002C7341">
            <w:pPr>
              <w:pStyle w:val="af6"/>
              <w:spacing w:line="240" w:lineRule="auto"/>
              <w:ind w:left="0"/>
              <w:rPr>
                <w:rFonts w:ascii="Cambria" w:eastAsia="HD현대체  Light" w:hAnsi="Cambria" w:cs="Arial"/>
                <w:color w:val="000000" w:themeColor="text1"/>
                <w:szCs w:val="18"/>
                <w:lang w:eastAsia="ko-KR"/>
              </w:rPr>
            </w:pPr>
          </w:p>
        </w:tc>
      </w:tr>
    </w:tbl>
    <w:p w14:paraId="35741A10" w14:textId="77777777" w:rsidR="003B7EE7" w:rsidRPr="003B2066" w:rsidRDefault="003B7EE7" w:rsidP="003B7EE7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4218AE94" w14:textId="77777777" w:rsidR="003B7EE7" w:rsidRPr="003B2066" w:rsidRDefault="003B7EE7" w:rsidP="003B7EE7">
      <w:pPr>
        <w:pStyle w:val="E"/>
        <w:ind w:left="200" w:right="200"/>
        <w:rPr>
          <w:rFonts w:ascii="Cambria" w:eastAsia="HD현대체  Light" w:hAnsi="Cambria"/>
        </w:rPr>
      </w:pPr>
    </w:p>
    <w:p w14:paraId="6E9CD330" w14:textId="1CB05099" w:rsidR="00DB2F5C" w:rsidRDefault="00DB2F5C" w:rsidP="00E05E8E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183BE543" w14:textId="2EEC223B" w:rsidR="00807FA4" w:rsidRPr="004F3ED7" w:rsidRDefault="00807FA4" w:rsidP="00885CFC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Cambria" w:eastAsia="HD현대체  Light" w:hAnsi="Cambria" w:cs="Arial"/>
          <w:position w:val="2"/>
          <w:lang w:eastAsia="ko-KR"/>
        </w:rPr>
      </w:pPr>
    </w:p>
    <w:p w14:paraId="1143CFBE" w14:textId="4AFC7F12" w:rsidR="001679C8" w:rsidRPr="004F3ED7" w:rsidRDefault="006066FA" w:rsidP="001679C8">
      <w:pPr>
        <w:pStyle w:val="1"/>
        <w:tabs>
          <w:tab w:val="clear" w:pos="799"/>
          <w:tab w:val="num" w:pos="426"/>
        </w:tabs>
        <w:rPr>
          <w:rFonts w:ascii="Cambria" w:eastAsia="HD현대체 Bold" w:hAnsi="Cambria"/>
          <w:b/>
        </w:rPr>
      </w:pPr>
      <w:bookmarkStart w:id="29" w:name="_Ref162263267"/>
      <w:bookmarkStart w:id="30" w:name="_Ref162263284"/>
      <w:bookmarkStart w:id="31" w:name="_Toc162273511"/>
      <w:bookmarkStart w:id="32" w:name="_Toc185248983"/>
      <w:r>
        <w:rPr>
          <w:rFonts w:ascii="Cambria" w:eastAsia="HD현대체 Bold" w:hAnsi="Cambria" w:hint="eastAsia"/>
          <w:b/>
        </w:rPr>
        <w:t>시험계획</w:t>
      </w:r>
      <w:r w:rsidRPr="004F3ED7">
        <w:rPr>
          <w:rFonts w:ascii="Cambria" w:eastAsia="HD현대체 Bold" w:hAnsi="Cambria" w:hint="eastAsia"/>
          <w:b/>
        </w:rPr>
        <w:t>(</w:t>
      </w:r>
      <w:r>
        <w:rPr>
          <w:rFonts w:ascii="Cambria" w:eastAsia="HD현대체 Bold" w:hAnsi="Cambria"/>
          <w:b/>
        </w:rPr>
        <w:t>Test Plan</w:t>
      </w:r>
      <w:bookmarkEnd w:id="29"/>
      <w:bookmarkEnd w:id="30"/>
      <w:bookmarkEnd w:id="31"/>
      <w:r w:rsidRPr="004F3ED7">
        <w:rPr>
          <w:rFonts w:ascii="Cambria" w:eastAsia="HD현대체 Bold" w:hAnsi="Cambria"/>
          <w:b/>
        </w:rPr>
        <w:t>)</w:t>
      </w:r>
      <w:bookmarkEnd w:id="32"/>
    </w:p>
    <w:p w14:paraId="7185730E" w14:textId="77777777" w:rsidR="001679C8" w:rsidRDefault="001679C8" w:rsidP="001679C8">
      <w:pPr>
        <w:pStyle w:val="E"/>
        <w:ind w:left="200" w:right="200"/>
        <w:rPr>
          <w:rFonts w:ascii="Cambria" w:eastAsia="맑은 고딕" w:hAnsi="Cambria"/>
        </w:rPr>
      </w:pPr>
    </w:p>
    <w:p w14:paraId="279BC16B" w14:textId="70447D9C" w:rsidR="001679C8" w:rsidRPr="004F3ED7" w:rsidRDefault="004F3ED7" w:rsidP="001679C8">
      <w:pPr>
        <w:pStyle w:val="21"/>
        <w:ind w:left="567" w:hanging="567"/>
        <w:rPr>
          <w:rFonts w:eastAsia="HD현대체 Bold"/>
        </w:rPr>
      </w:pPr>
      <w:bookmarkStart w:id="33" w:name="_Ref162263085"/>
      <w:bookmarkStart w:id="34" w:name="_Toc162273512"/>
      <w:bookmarkStart w:id="35" w:name="_Toc185248984"/>
      <w:r w:rsidRPr="004F3ED7">
        <w:rPr>
          <w:rFonts w:eastAsia="HD현대체 Bold" w:hint="eastAsia"/>
        </w:rPr>
        <w:t>일반사항</w:t>
      </w:r>
      <w:r w:rsidRPr="004F3ED7">
        <w:rPr>
          <w:rFonts w:eastAsia="HD현대체 Bold" w:hint="eastAsia"/>
        </w:rPr>
        <w:t>(</w:t>
      </w:r>
      <w:r w:rsidRPr="004F3ED7">
        <w:rPr>
          <w:rFonts w:eastAsia="HD현대체 Bold"/>
        </w:rPr>
        <w:t>General</w:t>
      </w:r>
      <w:bookmarkEnd w:id="33"/>
      <w:bookmarkEnd w:id="34"/>
      <w:r w:rsidRPr="004F3ED7">
        <w:rPr>
          <w:rFonts w:eastAsia="HD현대체 Bold"/>
        </w:rPr>
        <w:t>)</w:t>
      </w:r>
      <w:bookmarkEnd w:id="35"/>
    </w:p>
    <w:p w14:paraId="467F0863" w14:textId="77777777" w:rsidR="00C83D2E" w:rsidRPr="00791635" w:rsidRDefault="00C83D2E" w:rsidP="001679C8">
      <w:pPr>
        <w:pStyle w:val="E"/>
        <w:rPr>
          <w:rFonts w:ascii="Cambria" w:eastAsia="HD현대체  Light" w:hAnsi="Cambria"/>
          <w:color w:val="000000" w:themeColor="text1"/>
        </w:rPr>
      </w:pPr>
    </w:p>
    <w:p w14:paraId="57E5C365" w14:textId="270BB223" w:rsidR="001679C8" w:rsidRPr="00AC4D7D" w:rsidRDefault="001679C8" w:rsidP="00AC4D7D">
      <w:pPr>
        <w:pStyle w:val="aff4"/>
        <w:rPr>
          <w:rFonts w:ascii="Cambria" w:eastAsia="HD현대체  Medium" w:hAnsi="Cambria"/>
          <w:sz w:val="22"/>
        </w:rPr>
      </w:pPr>
      <w:bookmarkStart w:id="36" w:name="_Ref130493791"/>
      <w:r w:rsidRPr="00AC4D7D">
        <w:rPr>
          <w:rFonts w:ascii="Cambria" w:eastAsia="HD현대체  Medium" w:hAnsi="Cambria"/>
          <w:sz w:val="22"/>
        </w:rPr>
        <w:t xml:space="preserve">Table </w:t>
      </w:r>
      <w:r w:rsidRPr="00AC4D7D">
        <w:rPr>
          <w:rFonts w:ascii="Cambria" w:eastAsia="HD현대체  Medium" w:hAnsi="Cambria"/>
          <w:sz w:val="22"/>
        </w:rPr>
        <w:fldChar w:fldCharType="begin"/>
      </w:r>
      <w:r w:rsidRPr="00AC4D7D">
        <w:rPr>
          <w:rFonts w:ascii="Cambria" w:eastAsia="HD현대체  Medium" w:hAnsi="Cambria"/>
          <w:sz w:val="22"/>
        </w:rPr>
        <w:instrText xml:space="preserve"> STYLEREF 1 \s </w:instrText>
      </w:r>
      <w:r w:rsidRPr="00AC4D7D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6</w:t>
      </w:r>
      <w:r w:rsidRPr="00AC4D7D">
        <w:rPr>
          <w:rFonts w:ascii="Cambria" w:eastAsia="HD현대체  Medium" w:hAnsi="Cambria"/>
          <w:sz w:val="22"/>
        </w:rPr>
        <w:fldChar w:fldCharType="end"/>
      </w:r>
      <w:r w:rsidRPr="00AC4D7D">
        <w:rPr>
          <w:rFonts w:ascii="Cambria" w:eastAsia="HD현대체  Medium" w:hAnsi="Cambria"/>
          <w:sz w:val="22"/>
        </w:rPr>
        <w:t>.</w:t>
      </w:r>
      <w:r w:rsidRPr="00AC4D7D">
        <w:rPr>
          <w:rFonts w:ascii="Cambria" w:eastAsia="HD현대체  Medium" w:hAnsi="Cambria"/>
          <w:sz w:val="22"/>
        </w:rPr>
        <w:fldChar w:fldCharType="begin"/>
      </w:r>
      <w:r w:rsidRPr="00AC4D7D">
        <w:rPr>
          <w:rFonts w:ascii="Cambria" w:eastAsia="HD현대체  Medium" w:hAnsi="Cambria"/>
          <w:sz w:val="22"/>
        </w:rPr>
        <w:instrText xml:space="preserve"> SEQ Table \* ARABIC \s 1 </w:instrText>
      </w:r>
      <w:r w:rsidRPr="00AC4D7D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1</w:t>
      </w:r>
      <w:r w:rsidRPr="00AC4D7D">
        <w:rPr>
          <w:rFonts w:ascii="Cambria" w:eastAsia="HD현대체  Medium" w:hAnsi="Cambria"/>
          <w:sz w:val="22"/>
        </w:rPr>
        <w:fldChar w:fldCharType="end"/>
      </w:r>
      <w:bookmarkEnd w:id="36"/>
      <w:r w:rsidRPr="00AC4D7D">
        <w:rPr>
          <w:rFonts w:ascii="Cambria" w:eastAsia="HD현대체  Medium" w:hAnsi="Cambria"/>
          <w:sz w:val="22"/>
        </w:rPr>
        <w:t xml:space="preserve"> </w:t>
      </w:r>
      <w:r w:rsidR="006066FA">
        <w:rPr>
          <w:rFonts w:ascii="Cambria" w:eastAsia="HD현대체  Medium" w:hAnsi="Cambria" w:hint="eastAsia"/>
          <w:sz w:val="22"/>
        </w:rPr>
        <w:t>시험</w:t>
      </w:r>
      <w:r w:rsidR="00791635">
        <w:rPr>
          <w:rFonts w:ascii="Cambria" w:eastAsia="HD현대체  Medium" w:hAnsi="Cambria" w:hint="eastAsia"/>
          <w:sz w:val="22"/>
          <w:lang w:eastAsia="ko-KR"/>
        </w:rPr>
        <w:t>에</w:t>
      </w:r>
      <w:r w:rsidR="00791635">
        <w:rPr>
          <w:rFonts w:ascii="Cambria" w:eastAsia="HD현대체  Medium" w:hAnsi="Cambria" w:hint="eastAsia"/>
          <w:sz w:val="22"/>
          <w:lang w:eastAsia="ko-KR"/>
        </w:rPr>
        <w:t xml:space="preserve"> </w:t>
      </w:r>
      <w:r w:rsidR="00791635">
        <w:rPr>
          <w:rFonts w:ascii="Cambria" w:eastAsia="HD현대체  Medium" w:hAnsi="Cambria" w:hint="eastAsia"/>
          <w:sz w:val="22"/>
          <w:lang w:eastAsia="ko-KR"/>
        </w:rPr>
        <w:t>대한</w:t>
      </w:r>
      <w:r w:rsidR="006066FA">
        <w:rPr>
          <w:rFonts w:ascii="Cambria" w:eastAsia="HD현대체  Medium" w:hAnsi="Cambria"/>
          <w:sz w:val="22"/>
        </w:rPr>
        <w:t xml:space="preserve"> </w:t>
      </w:r>
      <w:r w:rsidR="00791635">
        <w:rPr>
          <w:rFonts w:ascii="Cambria" w:eastAsia="HD현대체  Medium" w:hAnsi="Cambria" w:hint="eastAsia"/>
          <w:sz w:val="22"/>
          <w:lang w:eastAsia="ko-KR"/>
        </w:rPr>
        <w:t>추적성</w:t>
      </w:r>
      <w:r w:rsidR="004F3ED7" w:rsidRPr="00AC4D7D">
        <w:rPr>
          <w:rFonts w:ascii="Cambria" w:eastAsia="HD현대체  Medium" w:hAnsi="Cambria" w:hint="eastAsia"/>
          <w:sz w:val="22"/>
        </w:rPr>
        <w:t>(</w:t>
      </w:r>
      <w:r w:rsidR="00791635">
        <w:rPr>
          <w:rFonts w:ascii="Cambria" w:eastAsia="HD현대체  Medium" w:hAnsi="Cambria" w:hint="eastAsia"/>
          <w:sz w:val="22"/>
          <w:lang w:eastAsia="ko-KR"/>
        </w:rPr>
        <w:t>Traceability for</w:t>
      </w:r>
      <w:r w:rsidRPr="00AC4D7D">
        <w:rPr>
          <w:rFonts w:ascii="Cambria" w:eastAsia="HD현대체  Medium" w:hAnsi="Cambria"/>
          <w:sz w:val="22"/>
        </w:rPr>
        <w:t xml:space="preserve"> </w:t>
      </w:r>
      <w:r w:rsidR="006066FA">
        <w:rPr>
          <w:rFonts w:ascii="Cambria" w:eastAsia="HD현대체  Medium" w:hAnsi="Cambria" w:hint="eastAsia"/>
          <w:sz w:val="22"/>
          <w:lang w:eastAsia="ko-KR"/>
        </w:rPr>
        <w:t>tests</w:t>
      </w:r>
      <w:r w:rsidR="004F3ED7" w:rsidRPr="00AC4D7D">
        <w:rPr>
          <w:rFonts w:ascii="Cambria" w:eastAsia="HD현대체  Medium" w:hAnsi="Cambria"/>
          <w:sz w:val="22"/>
        </w:rPr>
        <w:t>)</w:t>
      </w:r>
    </w:p>
    <w:tbl>
      <w:tblPr>
        <w:tblW w:w="97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1"/>
        <w:gridCol w:w="1048"/>
        <w:gridCol w:w="666"/>
        <w:gridCol w:w="1906"/>
        <w:gridCol w:w="764"/>
        <w:gridCol w:w="1596"/>
        <w:gridCol w:w="1596"/>
        <w:gridCol w:w="1596"/>
      </w:tblGrid>
      <w:tr w:rsidR="00071B5C" w:rsidRPr="0086342E" w14:paraId="49B49ABD" w14:textId="5594873D" w:rsidTr="00071B5C">
        <w:trPr>
          <w:trHeight w:val="410"/>
          <w:jc w:val="center"/>
        </w:trPr>
        <w:tc>
          <w:tcPr>
            <w:tcW w:w="83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37D877" w14:textId="4A9B7E8E" w:rsidR="00071B5C" w:rsidRPr="00D87D40" w:rsidRDefault="00071B5C" w:rsidP="00827E2A">
            <w:pPr>
              <w:pStyle w:val="af5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/>
                <w:szCs w:val="18"/>
                <w:lang w:eastAsia="ko-KR"/>
              </w:rPr>
              <w:t>하드웨어</w:t>
            </w:r>
            <w:r w:rsidRPr="00D87D40">
              <w:rPr>
                <w:rFonts w:ascii="Cambria" w:eastAsia="HD현대체  Medium" w:hAnsi="Cambria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Medium" w:hAnsi="Cambria"/>
                <w:szCs w:val="18"/>
                <w:lang w:eastAsia="ko-KR"/>
              </w:rPr>
              <w:t>기능</w:t>
            </w:r>
          </w:p>
          <w:p w14:paraId="55137297" w14:textId="792E496D" w:rsidR="00071B5C" w:rsidRPr="00D87D40" w:rsidRDefault="00071B5C" w:rsidP="006D71AB">
            <w:pPr>
              <w:pStyle w:val="af5"/>
              <w:spacing w:line="240" w:lineRule="auto"/>
              <w:rPr>
                <w:rFonts w:ascii="Cambria" w:eastAsia="HD현대체  Medium" w:hAnsi="Cambria"/>
                <w:color w:val="000000" w:themeColor="text1"/>
                <w:szCs w:val="18"/>
              </w:rPr>
            </w:pPr>
            <w:r w:rsidRPr="00D87D40">
              <w:rPr>
                <w:rFonts w:ascii="Cambria" w:eastAsia="HD현대체  Medium" w:hAnsi="Cambria"/>
                <w:szCs w:val="18"/>
                <w:lang w:eastAsia="ko-KR"/>
              </w:rPr>
              <w:t>Hardware function</w:t>
            </w:r>
          </w:p>
        </w:tc>
        <w:tc>
          <w:tcPr>
            <w:tcW w:w="1320" w:type="pct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EECC1E" w14:textId="5FCB176B" w:rsidR="00071B5C" w:rsidRPr="00D87D40" w:rsidRDefault="00071B5C" w:rsidP="00314C3A">
            <w:pPr>
              <w:pStyle w:val="af5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/>
                <w:szCs w:val="18"/>
                <w:lang w:eastAsia="ko-KR"/>
              </w:rPr>
              <w:t>하드웨어</w:t>
            </w:r>
            <w:r w:rsidRPr="00D87D40">
              <w:rPr>
                <w:rFonts w:ascii="Cambria" w:eastAsia="HD현대체  Medium" w:hAnsi="Cambria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Medium" w:hAnsi="Cambria" w:hint="eastAsia"/>
                <w:szCs w:val="18"/>
                <w:lang w:eastAsia="ko-KR"/>
              </w:rPr>
              <w:t>요구사양</w:t>
            </w:r>
          </w:p>
          <w:p w14:paraId="6CA3E1AA" w14:textId="5E5FF159" w:rsidR="00071B5C" w:rsidRPr="00D87D40" w:rsidRDefault="00071B5C" w:rsidP="006D71AB">
            <w:pPr>
              <w:pStyle w:val="af6"/>
              <w:spacing w:line="240" w:lineRule="auto"/>
              <w:jc w:val="center"/>
              <w:rPr>
                <w:rFonts w:eastAsia="맑은 고딕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/>
                <w:szCs w:val="18"/>
                <w:lang w:eastAsia="ko-KR"/>
              </w:rPr>
              <w:t>Hardware design requirement</w:t>
            </w:r>
          </w:p>
        </w:tc>
        <w:tc>
          <w:tcPr>
            <w:tcW w:w="2849" w:type="pct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B2A955" w14:textId="77777777" w:rsidR="00071B5C" w:rsidRPr="00D87D40" w:rsidRDefault="00071B5C" w:rsidP="006D71AB">
            <w:pPr>
              <w:pStyle w:val="af5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/>
                <w:szCs w:val="18"/>
                <w:lang w:eastAsia="ko-KR"/>
              </w:rPr>
              <w:t>하드웨어</w:t>
            </w:r>
            <w:r w:rsidRPr="00D87D40">
              <w:rPr>
                <w:rFonts w:ascii="Cambria" w:eastAsia="HD현대체  Medium" w:hAnsi="Cambria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Medium" w:hAnsi="Cambria" w:hint="eastAsia"/>
                <w:szCs w:val="18"/>
                <w:lang w:eastAsia="ko-KR"/>
              </w:rPr>
              <w:t>시험</w:t>
            </w:r>
          </w:p>
          <w:p w14:paraId="3E150CE5" w14:textId="3816FCFE" w:rsidR="00071B5C" w:rsidRPr="00D87D40" w:rsidRDefault="00071B5C" w:rsidP="006D71AB">
            <w:pPr>
              <w:pStyle w:val="af5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/>
                <w:szCs w:val="18"/>
                <w:lang w:eastAsia="ko-KR"/>
              </w:rPr>
              <w:t>Hardware design test</w:t>
            </w:r>
          </w:p>
        </w:tc>
      </w:tr>
      <w:tr w:rsidR="00101DFA" w:rsidRPr="0086342E" w14:paraId="1975562A" w14:textId="489C8FF2" w:rsidTr="00101DFA">
        <w:trPr>
          <w:trHeight w:val="409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D6E532" w14:textId="4F41377C" w:rsidR="00101DFA" w:rsidRPr="00D87D40" w:rsidRDefault="00101DFA" w:rsidP="005B0A2D">
            <w:pPr>
              <w:pStyle w:val="af5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hint="eastAsia"/>
                <w:szCs w:val="18"/>
                <w:lang w:eastAsia="ko-KR"/>
              </w:rPr>
              <w:t>ID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78DB544" w14:textId="14BE0DAB" w:rsidR="00101DFA" w:rsidRPr="00D87D40" w:rsidRDefault="00101DFA" w:rsidP="005B0A2D">
            <w:pPr>
              <w:pStyle w:val="af5"/>
              <w:snapToGrid w:val="0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hint="eastAsia"/>
                <w:szCs w:val="18"/>
                <w:lang w:eastAsia="ko-KR"/>
              </w:rPr>
              <w:t>명칭</w:t>
            </w:r>
          </w:p>
          <w:p w14:paraId="30CA0282" w14:textId="1B820005" w:rsidR="00101DFA" w:rsidRPr="00D87D40" w:rsidRDefault="00101DFA" w:rsidP="005B0A2D">
            <w:pPr>
              <w:pStyle w:val="af6"/>
              <w:spacing w:line="240" w:lineRule="auto"/>
              <w:jc w:val="center"/>
              <w:rPr>
                <w:rFonts w:eastAsia="맑은 고딕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hint="eastAsia"/>
                <w:szCs w:val="18"/>
                <w:lang w:eastAsia="ko-KR"/>
              </w:rPr>
              <w:t>Name</w:t>
            </w:r>
          </w:p>
        </w:tc>
        <w:tc>
          <w:tcPr>
            <w:tcW w:w="342" w:type="pct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5F9E0E2" w14:textId="11795F5B" w:rsidR="00101DFA" w:rsidRPr="00D87D40" w:rsidRDefault="00101DFA" w:rsidP="005B0A2D">
            <w:pPr>
              <w:pStyle w:val="af5"/>
              <w:snapToGrid w:val="0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hint="eastAsia"/>
                <w:szCs w:val="18"/>
                <w:lang w:eastAsia="ko-KR"/>
              </w:rPr>
              <w:t>ID</w:t>
            </w:r>
          </w:p>
        </w:tc>
        <w:tc>
          <w:tcPr>
            <w:tcW w:w="978" w:type="pct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7F42232" w14:textId="1070D777" w:rsidR="00101DFA" w:rsidRPr="00D87D40" w:rsidRDefault="00101DFA" w:rsidP="005B0A2D">
            <w:pPr>
              <w:pStyle w:val="af5"/>
              <w:snapToGrid w:val="0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hint="eastAsia"/>
                <w:szCs w:val="18"/>
                <w:lang w:eastAsia="ko-KR"/>
              </w:rPr>
              <w:t>명칭</w:t>
            </w:r>
            <w:r w:rsidRPr="00D87D40">
              <w:rPr>
                <w:rFonts w:ascii="Cambria" w:eastAsia="HD현대체  Medium" w:hAnsi="Cambria" w:hint="eastAsia"/>
                <w:szCs w:val="18"/>
                <w:lang w:eastAsia="ko-KR"/>
              </w:rPr>
              <w:t>/</w:t>
            </w:r>
            <w:r w:rsidRPr="00D87D40">
              <w:rPr>
                <w:rFonts w:ascii="Cambria" w:eastAsia="HD현대체  Medium" w:hAnsi="Cambria" w:hint="eastAsia"/>
                <w:szCs w:val="18"/>
                <w:lang w:eastAsia="ko-KR"/>
              </w:rPr>
              <w:t>설명</w:t>
            </w:r>
          </w:p>
          <w:p w14:paraId="3295EFF2" w14:textId="223991EF" w:rsidR="00101DFA" w:rsidRPr="00D87D40" w:rsidRDefault="00101DFA" w:rsidP="005B0A2D">
            <w:pPr>
              <w:pStyle w:val="af5"/>
              <w:snapToGrid w:val="0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/>
                <w:szCs w:val="18"/>
                <w:lang w:eastAsia="ko-KR"/>
              </w:rPr>
              <w:t>Name/</w:t>
            </w:r>
            <w:r w:rsidRPr="00D87D40">
              <w:rPr>
                <w:rFonts w:ascii="Cambria" w:eastAsia="HD현대체  Medium" w:hAnsi="Cambria" w:hint="eastAsia"/>
                <w:szCs w:val="18"/>
                <w:lang w:eastAsia="ko-KR"/>
              </w:rPr>
              <w:t>Description</w:t>
            </w:r>
          </w:p>
        </w:tc>
        <w:tc>
          <w:tcPr>
            <w:tcW w:w="392" w:type="pct"/>
            <w:tcBorders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9EC261" w14:textId="60D4A4B6" w:rsidR="00101DFA" w:rsidRPr="00D87D40" w:rsidRDefault="00101DFA" w:rsidP="005B0A2D">
            <w:pPr>
              <w:pStyle w:val="af5"/>
              <w:snapToGrid w:val="0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hint="eastAsia"/>
                <w:szCs w:val="18"/>
                <w:lang w:eastAsia="ko-KR"/>
              </w:rPr>
              <w:t>ID</w:t>
            </w:r>
          </w:p>
        </w:tc>
        <w:tc>
          <w:tcPr>
            <w:tcW w:w="819" w:type="pct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BFCA49" w14:textId="77777777" w:rsidR="00101DFA" w:rsidRPr="00D87D40" w:rsidRDefault="00101DFA" w:rsidP="005B0A2D">
            <w:pPr>
              <w:pStyle w:val="af5"/>
              <w:snapToGrid w:val="0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hint="eastAsia"/>
                <w:szCs w:val="18"/>
                <w:lang w:eastAsia="ko-KR"/>
              </w:rPr>
              <w:t>명칭</w:t>
            </w:r>
          </w:p>
          <w:p w14:paraId="7C170059" w14:textId="50C02923" w:rsidR="00101DFA" w:rsidRPr="00D87D40" w:rsidRDefault="00101DFA" w:rsidP="005B0A2D">
            <w:pPr>
              <w:pStyle w:val="af5"/>
              <w:snapToGrid w:val="0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hint="eastAsia"/>
                <w:szCs w:val="18"/>
                <w:lang w:eastAsia="ko-KR"/>
              </w:rPr>
              <w:t>Name</w:t>
            </w:r>
          </w:p>
        </w:tc>
        <w:tc>
          <w:tcPr>
            <w:tcW w:w="819" w:type="pct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468F83" w14:textId="616153FF" w:rsidR="00101DFA" w:rsidRPr="00D87D40" w:rsidRDefault="00101DFA" w:rsidP="005B0A2D">
            <w:pPr>
              <w:pStyle w:val="af5"/>
              <w:snapToGrid w:val="0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>
              <w:rPr>
                <w:rFonts w:ascii="Cambria" w:eastAsia="HD현대체  Medium" w:hAnsi="Cambria" w:hint="eastAsia"/>
                <w:szCs w:val="18"/>
                <w:lang w:eastAsia="ko-KR"/>
              </w:rPr>
              <w:t>시험</w:t>
            </w:r>
            <w:r>
              <w:rPr>
                <w:rFonts w:ascii="Cambria" w:eastAsia="HD현대체  Medium" w:hAnsi="Cambria" w:hint="eastAsia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Medium" w:hAnsi="Cambria" w:hint="eastAsia"/>
                <w:szCs w:val="18"/>
                <w:lang w:eastAsia="ko-KR"/>
              </w:rPr>
              <w:t>속성</w:t>
            </w:r>
          </w:p>
        </w:tc>
        <w:tc>
          <w:tcPr>
            <w:tcW w:w="819" w:type="pct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94B2030" w14:textId="019295FD" w:rsidR="00101DFA" w:rsidRPr="00101DFA" w:rsidRDefault="00D85A03" w:rsidP="00101DFA">
            <w:pPr>
              <w:pStyle w:val="af5"/>
              <w:snapToGrid w:val="0"/>
              <w:spacing w:line="240" w:lineRule="auto"/>
              <w:rPr>
                <w:rFonts w:ascii="Cambria" w:eastAsia="HD현대체  Medium" w:hAnsi="Cambria"/>
                <w:szCs w:val="18"/>
                <w:lang w:eastAsia="ko-KR"/>
              </w:rPr>
            </w:pPr>
            <w:r>
              <w:rPr>
                <w:rFonts w:ascii="Cambria" w:eastAsia="HD현대체  Medium" w:hAnsi="Cambria" w:hint="eastAsia"/>
                <w:szCs w:val="18"/>
                <w:lang w:eastAsia="ko-KR"/>
              </w:rPr>
              <w:t>특이사항</w:t>
            </w:r>
          </w:p>
        </w:tc>
      </w:tr>
      <w:tr w:rsidR="00101DFA" w:rsidRPr="0086342E" w14:paraId="13B52F84" w14:textId="121EB326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doub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A11522" w14:textId="17237A20" w:rsidR="00101DFA" w:rsidRPr="00D87D40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</w:t>
            </w:r>
          </w:p>
        </w:tc>
        <w:tc>
          <w:tcPr>
            <w:tcW w:w="538" w:type="pct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EB49657" w14:textId="6C3B1838" w:rsidR="00101DFA" w:rsidRPr="00D87D40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신호전달 및 IPM 제어관련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절연형 전원모듈 제품선정</w:t>
            </w:r>
          </w:p>
        </w:tc>
        <w:tc>
          <w:tcPr>
            <w:tcW w:w="342" w:type="pct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15FC8634" w14:textId="5BF30955" w:rsidR="00101DFA" w:rsidRPr="00D87D40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HDR.1.1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double" w:sz="4" w:space="0" w:color="auto"/>
            </w:tcBorders>
            <w:vAlign w:val="center"/>
          </w:tcPr>
          <w:p w14:paraId="5588BCF2" w14:textId="1A6A5D1C" w:rsidR="00101DFA" w:rsidRPr="00D87D40" w:rsidRDefault="00101DFA" w:rsidP="001352F9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(출력전원 전기적 사양)</w:t>
            </w:r>
          </w:p>
        </w:tc>
        <w:tc>
          <w:tcPr>
            <w:tcW w:w="392" w:type="pct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6615E849" w14:textId="23D9417F" w:rsidR="00101DFA" w:rsidRPr="00485DFF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HDT.1.1</w:t>
            </w:r>
            <w:r w:rsidRPr="00485DFF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gree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560CB2" w14:textId="225DD7FC" w:rsidR="00101DFA" w:rsidRPr="001352F9" w:rsidRDefault="00101DFA" w:rsidP="001352F9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 xml:space="preserve">-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출력전원 전기적 사양</w:t>
            </w:r>
          </w:p>
        </w:tc>
        <w:tc>
          <w:tcPr>
            <w:tcW w:w="819" w:type="pc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CFB58D" w14:textId="028570F7" w:rsidR="00101DFA" w:rsidRPr="002F225B" w:rsidRDefault="00101DFA" w:rsidP="00101DF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3ECB66E3" w14:textId="77777777" w:rsidR="00101DFA" w:rsidRDefault="00101DFA" w:rsidP="00101DF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101DFA" w:rsidRPr="0086342E" w14:paraId="6E1031E2" w14:textId="1C36E124" w:rsidTr="00101DFA">
        <w:trPr>
          <w:trHeight w:val="397"/>
          <w:jc w:val="center"/>
        </w:trPr>
        <w:tc>
          <w:tcPr>
            <w:tcW w:w="293" w:type="pct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EC9E64" w14:textId="77777777" w:rsidR="00101DFA" w:rsidRPr="00D87D40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shd w:val="clear" w:color="auto" w:fill="auto"/>
            <w:vAlign w:val="center"/>
          </w:tcPr>
          <w:p w14:paraId="18852817" w14:textId="77777777" w:rsidR="00101DFA" w:rsidRPr="00D87D40" w:rsidRDefault="00101DFA" w:rsidP="001352F9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2CE43E9" w14:textId="167F6FE6" w:rsidR="00101DFA" w:rsidRPr="00D87D40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HDR.1.2.x</w:t>
            </w:r>
          </w:p>
        </w:tc>
        <w:tc>
          <w:tcPr>
            <w:tcW w:w="978" w:type="pct"/>
            <w:tcBorders>
              <w:top w:val="single" w:sz="4" w:space="0" w:color="auto"/>
            </w:tcBorders>
            <w:vAlign w:val="center"/>
          </w:tcPr>
          <w:p w14:paraId="269EF577" w14:textId="1AE2D76D" w:rsidR="00101DFA" w:rsidRPr="00D87D40" w:rsidRDefault="00101DFA" w:rsidP="001352F9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2 (과전류출력 보호기능)</w:t>
            </w:r>
          </w:p>
        </w:tc>
        <w:tc>
          <w:tcPr>
            <w:tcW w:w="392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9919E6C" w14:textId="15A8E19F" w:rsidR="00101DFA" w:rsidRPr="00485DFF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HDT.1.2.x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A84D31" w14:textId="18128888" w:rsidR="00101DFA" w:rsidRPr="00D87D40" w:rsidRDefault="00101DFA" w:rsidP="001352F9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과전류출력 보호기능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FA658E" w14:textId="5F58A8A0" w:rsidR="00101DFA" w:rsidRPr="002F225B" w:rsidRDefault="00101DFA" w:rsidP="00101DF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67F148" w14:textId="77777777" w:rsidR="00101DFA" w:rsidRDefault="00101DFA" w:rsidP="00101DF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101DFA" w:rsidRPr="0086342E" w14:paraId="751C92FF" w14:textId="2EA00A69" w:rsidTr="00101DFA">
        <w:trPr>
          <w:trHeight w:val="397"/>
          <w:jc w:val="center"/>
        </w:trPr>
        <w:tc>
          <w:tcPr>
            <w:tcW w:w="293" w:type="pct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56AF32" w14:textId="77777777" w:rsidR="00101DFA" w:rsidRPr="00D87D40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shd w:val="clear" w:color="auto" w:fill="auto"/>
            <w:vAlign w:val="center"/>
          </w:tcPr>
          <w:p w14:paraId="5E8C1A5B" w14:textId="77777777" w:rsidR="00101DFA" w:rsidRPr="00D87D40" w:rsidRDefault="00101DFA" w:rsidP="001352F9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F0104A8" w14:textId="0B770BE0" w:rsidR="00101DFA" w:rsidRPr="00D87D40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HDR.1.3.x</w:t>
            </w:r>
          </w:p>
        </w:tc>
        <w:tc>
          <w:tcPr>
            <w:tcW w:w="978" w:type="pct"/>
            <w:tcBorders>
              <w:top w:val="single" w:sz="4" w:space="0" w:color="auto"/>
            </w:tcBorders>
            <w:vAlign w:val="center"/>
          </w:tcPr>
          <w:p w14:paraId="7B71391F" w14:textId="432C2E8A" w:rsidR="00101DFA" w:rsidRPr="00D87D40" w:rsidRDefault="00101DFA" w:rsidP="001352F9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3 (절연 성능)</w:t>
            </w:r>
          </w:p>
        </w:tc>
        <w:tc>
          <w:tcPr>
            <w:tcW w:w="392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FEF03E6" w14:textId="6E82D5DF" w:rsidR="00101DFA" w:rsidRPr="00485DFF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HDT.1.3.x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819C13" w14:textId="7CD587C9" w:rsidR="00101DFA" w:rsidRPr="00D87D40" w:rsidRDefault="00101DFA" w:rsidP="001352F9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절연 성능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0080D8" w14:textId="415C451E" w:rsidR="00101DFA" w:rsidRPr="002F225B" w:rsidRDefault="00101DFA" w:rsidP="00101DF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BC1AEA" w14:textId="77777777" w:rsidR="00101DFA" w:rsidRDefault="00101DFA" w:rsidP="00101DF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101DFA" w:rsidRPr="0086342E" w14:paraId="4F6893F0" w14:textId="676150C8" w:rsidTr="00101DFA">
        <w:trPr>
          <w:trHeight w:val="397"/>
          <w:jc w:val="center"/>
        </w:trPr>
        <w:tc>
          <w:tcPr>
            <w:tcW w:w="293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440250A" w14:textId="1CB873D7" w:rsidR="00101DFA" w:rsidRPr="00D87D40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HDF.2</w:t>
            </w:r>
          </w:p>
        </w:tc>
        <w:tc>
          <w:tcPr>
            <w:tcW w:w="53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D9D9C3" w14:textId="6B40C0BE" w:rsidR="00101DFA" w:rsidRPr="00D87D40" w:rsidRDefault="00101DFA" w:rsidP="001352F9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부품선정 - IPM</w:t>
            </w:r>
          </w:p>
        </w:tc>
        <w:tc>
          <w:tcPr>
            <w:tcW w:w="342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964E9C3" w14:textId="7206CFBA" w:rsidR="00101DFA" w:rsidRPr="00D87D40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HDR.2.1.x</w:t>
            </w:r>
          </w:p>
        </w:tc>
        <w:tc>
          <w:tcPr>
            <w:tcW w:w="978" w:type="pct"/>
            <w:tcBorders>
              <w:top w:val="single" w:sz="4" w:space="0" w:color="auto"/>
            </w:tcBorders>
            <w:vAlign w:val="center"/>
          </w:tcPr>
          <w:p w14:paraId="1967D453" w14:textId="1102313D" w:rsidR="00101DFA" w:rsidRPr="00D87D40" w:rsidRDefault="00101DFA" w:rsidP="001352F9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(전기적 사양)</w:t>
            </w:r>
          </w:p>
        </w:tc>
        <w:tc>
          <w:tcPr>
            <w:tcW w:w="392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E5F968" w14:textId="0DFC1BDD" w:rsidR="00101DFA" w:rsidRPr="00485DFF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HDT.2.1.x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54D862" w14:textId="0D2DFEA0" w:rsidR="00101DFA" w:rsidRPr="00D87D40" w:rsidRDefault="00101DFA" w:rsidP="001352F9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전기적 사양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B7497C" w14:textId="7339C41E" w:rsidR="00101DFA" w:rsidRPr="002F225B" w:rsidRDefault="00101DFA" w:rsidP="00101DF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64F754" w14:textId="77777777" w:rsidR="00101DFA" w:rsidRDefault="00101DFA" w:rsidP="00101DF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101DFA" w:rsidRPr="0086342E" w14:paraId="5B6F73AE" w14:textId="0B710FDC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594E93" w14:textId="5F9FF245" w:rsidR="00101DFA" w:rsidRPr="00D87D40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HDF.3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283E96" w14:textId="161E36B5" w:rsidR="00101DFA" w:rsidRPr="00D87D40" w:rsidRDefault="00101DFA" w:rsidP="001352F9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부품선정 - 전류센서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73BD6" w14:textId="06B9A52B" w:rsidR="00101DFA" w:rsidRPr="00D87D40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HDR.3.1.x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87AA1" w14:textId="1C27A11E" w:rsidR="00101DFA" w:rsidRPr="00D87D40" w:rsidRDefault="00101DFA" w:rsidP="001352F9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(전류센서 사양 선정)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92346" w14:textId="17357E8D" w:rsidR="00101DFA" w:rsidRPr="00485DFF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HDT.3.1.x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EFC6E" w14:textId="0CEA6EF5" w:rsidR="00101DFA" w:rsidRPr="00D87D40" w:rsidRDefault="00101DFA" w:rsidP="001352F9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전류센서 사양 선정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61809" w14:textId="1595E182" w:rsidR="00101DFA" w:rsidRPr="002F225B" w:rsidRDefault="00101DFA" w:rsidP="00101DF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2332" w14:textId="77777777" w:rsidR="00101DFA" w:rsidRDefault="00101DFA" w:rsidP="00101DF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101DFA" w:rsidRPr="0086342E" w14:paraId="666DF1FC" w14:textId="67A4F873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C9001A" w14:textId="58786A77" w:rsidR="00101DFA" w:rsidRPr="00D87D40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HDF.4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15D04C" w14:textId="1E993D5C" w:rsidR="00101DFA" w:rsidRPr="00D87D40" w:rsidRDefault="00101DFA" w:rsidP="001352F9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부품선정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스너버 커패시터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D471D" w14:textId="38254521" w:rsidR="00101DFA" w:rsidRPr="00D87D40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HDR.4.1.x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03604" w14:textId="375CB8F7" w:rsidR="00101DFA" w:rsidRPr="00D87D40" w:rsidRDefault="00101DFA" w:rsidP="001352F9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(스너버 커패시터 사양 선정)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F40A3" w14:textId="0CEF765D" w:rsidR="00101DFA" w:rsidRPr="00485DFF" w:rsidRDefault="00101DFA" w:rsidP="001352F9">
            <w:pPr>
              <w:pStyle w:val="af6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HDT.4.1.x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E4810" w14:textId="38452849" w:rsidR="00101DFA" w:rsidRPr="00D87D40" w:rsidRDefault="00101DFA" w:rsidP="001352F9">
            <w:pPr>
              <w:pStyle w:val="af6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스너버 커패시터 사양 선정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6D918" w14:textId="4368F42C" w:rsidR="00101DFA" w:rsidRPr="002F225B" w:rsidRDefault="00101DFA" w:rsidP="00101DF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31F6" w14:textId="77777777" w:rsidR="00101DFA" w:rsidRDefault="00101DFA" w:rsidP="00101DF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101DFA" w:rsidRPr="0086342E" w14:paraId="5D03EB53" w14:textId="20759092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8F0427" w14:textId="10E03414" w:rsidR="00101DFA" w:rsidRPr="00D87D40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HDF.5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9F2256" w14:textId="043AA249" w:rsidR="00101DFA" w:rsidRPr="00D87D40" w:rsidRDefault="00101DFA" w:rsidP="001352F9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제어용 PWM 신호 전달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52FB4" w14:textId="2683FF03" w:rsidR="00101DFA" w:rsidRPr="00D87D40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HDR.5.1.x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77C52" w14:textId="7B30B6FD" w:rsidR="00101DFA" w:rsidRPr="00D87D40" w:rsidRDefault="00101DFA" w:rsidP="001352F9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데드타임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4FEDB" w14:textId="2EA54B15" w:rsidR="00101DFA" w:rsidRPr="001C422D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HDT.5.1.x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2C2A6" w14:textId="0300E0F7" w:rsidR="00101DFA" w:rsidRPr="00D87D40" w:rsidRDefault="00101DFA" w:rsidP="001352F9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데드타임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 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5EC72" w14:textId="6D5987BD" w:rsidR="00101DFA" w:rsidRPr="002F225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0196" w14:textId="77777777" w:rsidR="00101DFA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101DFA" w:rsidRPr="0086342E" w14:paraId="60984F64" w14:textId="54A1BB72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AC4055" w14:textId="77777777" w:rsidR="00101DFA" w:rsidRPr="00D87D40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2CF956" w14:textId="77777777" w:rsidR="00101DFA" w:rsidRPr="00D87D40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DEADF" w14:textId="30DADD46" w:rsidR="00101DFA" w:rsidRPr="00D87D40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HDR.5.2.x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BDB9B1" w14:textId="16E91142" w:rsidR="00101DFA" w:rsidRPr="00D87D40" w:rsidRDefault="00101DFA" w:rsidP="001352F9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타임스큐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24F38" w14:textId="1FBAEAD1" w:rsidR="00101DFA" w:rsidRPr="001C422D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HDT.5.2.x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D176C" w14:textId="4E5D612F" w:rsidR="00101DFA" w:rsidRPr="00D87D40" w:rsidRDefault="00101DFA" w:rsidP="001352F9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타임스큐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 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E22F" w14:textId="4BB86E16" w:rsidR="00101DFA" w:rsidRPr="002F225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0EA17" w14:textId="77777777" w:rsidR="00101DFA" w:rsidRPr="002F225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101DFA" w:rsidRPr="0086342E" w14:paraId="43D8CBDA" w14:textId="474160DA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49D38E" w14:textId="77777777" w:rsidR="00101DFA" w:rsidRPr="00D87D40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45CD86" w14:textId="77777777" w:rsidR="00101DFA" w:rsidRPr="00D87D40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A467B" w14:textId="57678F55" w:rsidR="00101DFA" w:rsidRPr="00D87D40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HDR.5.3.x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E8406" w14:textId="0647C282" w:rsidR="00101DFA" w:rsidRPr="00D87D40" w:rsidRDefault="00101DFA" w:rsidP="001352F9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High CMR type 고속포토커플러 사용 여부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B9B85" w14:textId="591B01AC" w:rsidR="00101DFA" w:rsidRPr="00D87D40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HDT.5.3.x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A16C7" w14:textId="1E9AD5BF" w:rsidR="00101DFA" w:rsidRPr="00D87D40" w:rsidRDefault="00101DFA" w:rsidP="001352F9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1352F9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제품스펙</w:t>
            </w:r>
            <w:r w:rsidRPr="001352F9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 w:rsidRPr="001352F9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확인</w:t>
            </w:r>
            <w:r w:rsidRPr="001352F9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 w:rsidRPr="001352F9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- </w:t>
            </w:r>
            <w:r w:rsidRPr="001352F9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High CMR type</w:t>
            </w:r>
            <w:r w:rsidRPr="001352F9"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 w:rsidRPr="001352F9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고속포토커플러 사양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3129" w14:textId="1391FD37" w:rsidR="00101DFA" w:rsidRPr="001352F9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65A3" w14:textId="77777777" w:rsidR="00101DFA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101DFA" w:rsidRPr="0086342E" w14:paraId="1CE914A3" w14:textId="12A0DAE9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0C8A34" w14:textId="34C96045" w:rsidR="00101DFA" w:rsidRPr="00D87D40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HDF.6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1EE440" w14:textId="2C7F139B" w:rsidR="00101DFA" w:rsidRPr="00D87D40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전류센서 신호 전달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752BB" w14:textId="3AF2A5F7" w:rsidR="00101DFA" w:rsidRPr="00D87D40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HDR.6.1.x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9D7D7D" w14:textId="09FDAB2E" w:rsidR="00101DFA" w:rsidRPr="00D87D40" w:rsidRDefault="00101DFA" w:rsidP="001352F9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모터 상전류 vs 전류센서 출력 비교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40F09" w14:textId="18680815" w:rsidR="00101DFA" w:rsidRPr="001C422D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HDT.6.1.x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191F4" w14:textId="2E38298A" w:rsidR="00101DFA" w:rsidRPr="00D87D40" w:rsidRDefault="00101DFA" w:rsidP="001352F9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모터 상전류 vs 전류센서 출력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비교측정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C2F36" w14:textId="5A4798FF" w:rsidR="00101DFA" w:rsidRPr="002F225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D511" w14:textId="77777777" w:rsidR="00101DFA" w:rsidRPr="002F225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101DFA" w:rsidRPr="0086342E" w14:paraId="55DC50CC" w14:textId="14CCBE67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C879BE" w14:textId="00147BE1" w:rsidR="00101DFA" w:rsidRPr="002F225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HDF.7</w:t>
            </w:r>
          </w:p>
        </w:tc>
        <w:tc>
          <w:tcPr>
            <w:tcW w:w="53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F356ED" w14:textId="2CE10B14" w:rsidR="00101DFA" w:rsidRPr="002F225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Fault 신호 전달</w:t>
            </w:r>
          </w:p>
        </w:tc>
        <w:tc>
          <w:tcPr>
            <w:tcW w:w="342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35A80F6" w14:textId="09D5D8C3" w:rsidR="00101DFA" w:rsidRPr="00D87D40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HDR.7.1.x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2466B" w14:textId="639CAECB" w:rsidR="00101DFA" w:rsidRPr="00D87D40" w:rsidRDefault="00101DFA" w:rsidP="001352F9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포토커플러 턴온시간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443AC" w14:textId="0B368ECC" w:rsidR="00101DFA" w:rsidRPr="001C422D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HDT.7.1.x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4FE4B" w14:textId="2A1FE66C" w:rsidR="00101DFA" w:rsidRPr="00D87D40" w:rsidRDefault="0025613A" w:rsidP="0025613A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 xml:space="preserve">PM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F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 xml:space="preserve">ault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신호 딜레이시간 및 유지시간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32208" w14:textId="4F75D95A" w:rsidR="00101DFA" w:rsidRPr="002F225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2500" w14:textId="77777777" w:rsidR="00101DFA" w:rsidRPr="002F225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6AA14251" w14:textId="604765DF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536B6D" w14:textId="477A165C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HDF.8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4CF1F7" w14:textId="31B8A7B5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출력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B6180" w14:textId="6BE9771F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HDR.8.1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8645C" w14:textId="0CEA8C99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FFT 활용한 성능평가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EF6BC" w14:textId="3B1872D7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.8.1</w:t>
            </w: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C77EB" w14:textId="78FC02D0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모터 전류출력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FFT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EC7D7" w14:textId="3E1C9EE1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0E94" w14:textId="77777777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2AE68459" w14:textId="05681332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9D2C5C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BBCA0B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2F551" w14:textId="768BC8A2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HDR.8.2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9FECA" w14:textId="1D207DCF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HLF, THD 계산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06778" w14:textId="70E61B99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.8.2</w:t>
            </w: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E497F" w14:textId="7D44FAE1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모터 전류출력 HLF, THD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DAF2B" w14:textId="0E78495E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06F6" w14:textId="77777777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0E985F2C" w14:textId="2FD8BBC6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9E8FC4" w14:textId="0687E3AB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HDF.9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FE5867" w14:textId="2635D1F1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부품 선정 - DMIGBT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2272F" w14:textId="6B9CF01A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HDR.9.1.x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5FFA8" w14:textId="028738D5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(전기적 사양)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D91BE" w14:textId="0D47E85B" w:rsidR="00D85A03" w:rsidRPr="00485DFF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</w:t>
            </w:r>
            <w:r w:rsidRPr="00485DFF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green"/>
                <w:lang w:eastAsia="ko-KR"/>
              </w:rPr>
              <w:t>.9.1.x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D0B54" w14:textId="0DBA72BD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전기적 사양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370A" w14:textId="7B41CDA1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5B72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3D9A0EB6" w14:textId="5DC8E6F3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02ECBD" w14:textId="5A3340F8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HDF.10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40CB80" w14:textId="7B5056A9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부품 선정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PN 커패시터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BDA39" w14:textId="7EB3FC05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HDR.10.1.x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F85B1" w14:textId="189BF38F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(용량 사양)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887A1" w14:textId="24A674B3" w:rsidR="00D85A03" w:rsidRPr="00485DFF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</w:t>
            </w:r>
            <w:r w:rsidRPr="00485DFF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green"/>
                <w:lang w:eastAsia="ko-KR"/>
              </w:rPr>
              <w:t>.10.1.x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80B65" w14:textId="691C25E2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용량 사양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47DD" w14:textId="38A3BBDB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DD80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10E09057" w14:textId="5C4E86E9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E9BFEF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7511B5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53D72" w14:textId="59D83F48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HDR.10.2.x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31F73" w14:textId="31DB86ED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2 (수명 사양)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A3AE0" w14:textId="6F65E937" w:rsidR="00D85A03" w:rsidRPr="00485DFF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</w:t>
            </w:r>
            <w:r w:rsidRPr="00485DFF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green"/>
                <w:lang w:eastAsia="ko-KR"/>
              </w:rPr>
              <w:t>.10.2.x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14A69" w14:textId="174CCD6B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수명 사양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18E56" w14:textId="6EE028A9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A8BF5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6D2AF527" w14:textId="02F824C1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475117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FE9635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5213A" w14:textId="5800838C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HDR.10.3.x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68B432" w14:textId="4DD3F1A3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3 (Low impedance 사양)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59B09" w14:textId="22D5A37F" w:rsidR="00D85A03" w:rsidRPr="00485DFF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</w:t>
            </w:r>
            <w:r w:rsidRPr="00485DFF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green"/>
                <w:lang w:eastAsia="ko-KR"/>
              </w:rPr>
              <w:t>.10.3.x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97CF0" w14:textId="0E2B055D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Low impedance 사양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E68CC" w14:textId="6750BA99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9F10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1E470BB3" w14:textId="0730DCF8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7999B4" w14:textId="2698A234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HDF.11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0A4757" w14:textId="48936601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AC to DC 전력변환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DC링크 전압 생성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F89E1" w14:textId="26C37C42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HDR.11.1.x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95C32" w14:textId="56E9D540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리플전압 확인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2D3BD" w14:textId="6FFCF8AF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.11.1.x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1D0E1" w14:textId="0159A6C5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리플전압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7CE38" w14:textId="58BA2BFC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CA62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77DC1912" w14:textId="3EF5FA4E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B6C903" w14:textId="51BAB2D6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HDF.12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4A56F3" w14:textId="026B99C8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신호전달 및 컨버터 제어관련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절연형 전원모듈 제품선정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68078" w14:textId="3482C71F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HDR.12.1.x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B4D6A" w14:textId="63A6ECB0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(출력전원 전기적 사양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5C2D6" w14:textId="20ABEF20" w:rsidR="00D85A03" w:rsidRPr="00485DFF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HDT.12.1.x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051B9" w14:textId="68CAAB65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출력전원 전기적 사양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1C155" w14:textId="2C988F9D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5A13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503D069B" w14:textId="25DC7FA4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495B63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43B07D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6AF36" w14:textId="181DAD42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HDR.12.2.x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0C7192" w14:textId="15D3001F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2 (과전류출력 보호기능)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EEC3" w14:textId="4C24D53E" w:rsidR="00D85A03" w:rsidRPr="00485DFF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HDT.12.2.x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DB172" w14:textId="7EB8E9CB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과전류출력 보호기능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B657F" w14:textId="40CB8836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906C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7BD85288" w14:textId="4AC62A8B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3C4889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B79DD8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F1480" w14:textId="6257FF7C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HDR.12.3.x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3252B6" w14:textId="5AB8531E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3 (절연 성능)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BCC48" w14:textId="2D311E40" w:rsidR="00D85A03" w:rsidRPr="00485DFF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HDT.12.3.x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8E0E4" w14:textId="7B8DC3CA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절연 성능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595DC" w14:textId="2F37B885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EFE3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193F370B" w14:textId="4EB1A5B0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6FBD0C" w14:textId="292F54C6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HDF.13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B420E5" w14:textId="17D3F71D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회생방전 제어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EB920" w14:textId="3574E7BE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13.1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F0C27E" w14:textId="6C598607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회생방전 동작범위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20249" w14:textId="6255B9A4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.13.1</w:t>
            </w: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E924C" w14:textId="194A2DC2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회생방전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동작 시 PN전압 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64537" w14:textId="483682C3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E430E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0AD3CEF4" w14:textId="59CF3C10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E5E3EB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657507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77266" w14:textId="69FEAA55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13.2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FC7943" w14:textId="4177BC78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제어전원 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OFF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시 오동작 방지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4E0C0" w14:textId="2A5F32E9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13.2</w:t>
            </w: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EDE51" w14:textId="0AFA9314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제어전원 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OFF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시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IGBT G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ate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파형 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F92A0" w14:textId="1974B8AF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012B1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592BEB78" w14:textId="7B1A0B2E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CC8B34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0505FB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361F4" w14:textId="52E52853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13.3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1732E" w14:textId="2986203C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 오버타임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C85A0" w14:textId="51F698FA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.13.3</w:t>
            </w: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F23C4" w14:textId="0F456A4E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 오버타임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상황 가정 시 에러신호 생성여부 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D7252" w14:textId="29404E68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DFB8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1455D696" w14:textId="7B3260FE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EEE2C7" w14:textId="3C15FB2E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14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7EE215" w14:textId="3251E083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회생방전저항 과열 검지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407CA" w14:textId="57FE5B20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14.1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9B80C9" w14:textId="198F7311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온도센서 정상 및 과열검지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85E6" w14:textId="503EECB5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14.1</w:t>
            </w: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8B18" w14:textId="3E8385FF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온도센서 정상 및 과열검지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 회로 입출력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F4A32" w14:textId="564F8BE3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F798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61401D5D" w14:textId="1D8A5DDC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160E3F" w14:textId="73B359BD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15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2D417B" w14:textId="4286A983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회생방전저항 단선 검지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5E72C" w14:textId="783D3C8E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15.1.x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25482" w14:textId="2F3E21C7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회생저항 단선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0CAAD" w14:textId="5ACB9461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15.1.x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4BAE" w14:textId="2C640B2F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회생저항 단선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 회로 입출력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09728" w14:textId="7F133834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7A04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19D16F35" w14:textId="7E38D506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B6C200" w14:textId="12A3F4CF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16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3D3AE3" w14:textId="36F377A6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과전압 검지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8FBD8" w14:textId="64FF955C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16.1.x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25E18" w14:textId="7DA29785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과전압 신호 생성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08348" w14:textId="60D9210A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HDT.16.1.x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91C5A" w14:textId="7DF56322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과전압 신호 생성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 회로 입출력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1FF67" w14:textId="028B0414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44C2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4F1C174C" w14:textId="79C7B0CC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0B56EB" w14:textId="03B6AD0F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17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122C72" w14:textId="1219C1E3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 저전압 검지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FD84B" w14:textId="531C65B7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17.1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9AF01" w14:textId="619BCD6A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저전압 신호 생성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B99A5" w14:textId="204D8093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.17.1</w:t>
            </w: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23871" w14:textId="359DFC70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저전압 신호 생성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 회로 입출력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2346F" w14:textId="177EFA9A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78A4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39A5C7AD" w14:textId="4ADF3991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ACD34B" w14:textId="27E9FB96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18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32DEAE" w14:textId="566564C2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전압 방전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58B68" w14:textId="2302087F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18.1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1F896" w14:textId="31243E57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전압 방전 동작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A6A3D" w14:textId="459A626E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.18.1</w:t>
            </w: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A4E2C" w14:textId="243B3B7F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전압 방전 동작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 회로 입출력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62259" w14:textId="40977DB4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519B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5A0E799E" w14:textId="373790A9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C3720F" w14:textId="785C806E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19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FB6F81" w14:textId="0FB7FA98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회생방전저항 과열 신호전달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1A1B3" w14:textId="714804E9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19.1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D510FD" w14:textId="5678597C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회생방전저항 과열신호 외부 전달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9A642" w14:textId="6CDFC3B9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.19.1</w:t>
            </w: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BFE7A" w14:textId="4D26CA8B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회생방전저항 과열신호 외부 전달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포토커플러 입출력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1D846" w14:textId="1CB6E263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65DB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315934CE" w14:textId="6F1160D1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057F7C" w14:textId="464B8CB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20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F85E72" w14:textId="5B623191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과전압 신호전달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C2BEC" w14:textId="5BC050F0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20.1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DB933" w14:textId="620DC7A1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과전압 신호 외부 전달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6C9C4" w14:textId="6D69F11D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.20.1</w:t>
            </w: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7684E" w14:textId="21E6DD91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과전압 신호 외부 전달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11860" w14:textId="52E1EEEB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C1F1A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39767590" w14:textId="3401CE96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871A5C" w14:textId="1088F22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21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0B08D3" w14:textId="70BE77AA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저전압 신호전달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E527B" w14:textId="35AF0127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21.1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F0BA1" w14:textId="45B066AC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저전압 신호 외부 전달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DFC3F" w14:textId="13610980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.21.1</w:t>
            </w: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2F826" w14:textId="54BA9669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저전압 신호 외부 전달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85538" w14:textId="2822632F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F156D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0379D950" w14:textId="0EC5D4A3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70FE83" w14:textId="74929712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22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E0C9AC" w14:textId="36BA728B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컨버터 제어전원 이상 신호전달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59C67" w14:textId="1AE0DFAE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22.1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6E2236" w14:textId="1B5F9FA4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컨버터 제어전원 이상신호 외부 전달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36922" w14:textId="37670D5B" w:rsidR="00D85A03" w:rsidRPr="001C422D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yellow"/>
                <w:lang w:eastAsia="ko-KR"/>
              </w:rPr>
            </w:pP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1C422D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.22.1</w:t>
            </w:r>
            <w:r w:rsidRPr="001C422D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4E60A" w14:textId="79FC9D97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컨버터 제어전원 이상신호 외부 전달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54F73" w14:textId="1D1B3E34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231E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5B628B78" w14:textId="4CFF0EB0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C13D0E" w14:textId="6E8D7241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23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50200B" w14:textId="43651B8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Frame Ground 접지 연결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A3DA8" w14:textId="7046EA03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3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4C3304" w14:textId="3E7C112C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모터 접지선 처리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E0A41" w14:textId="0707C288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.2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3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.1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2560" w14:textId="72C29D15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9C2DEF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로봇 내 모터 접지선이 보드에 연결되는 구조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90925" w14:textId="12BEE6B0" w:rsidR="00D85A03" w:rsidRPr="009C2DEF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35924" w14:textId="77777777" w:rsidR="00D85A03" w:rsidRPr="009C2DEF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4C4AD8DF" w14:textId="7FDFA6CC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0FE950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769CF3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FC58E" w14:textId="50ACE623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23.2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ACA08" w14:textId="38ABA079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AMP 보드의 접지포인트와 방열판 연결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55400" w14:textId="1DFBA5BF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.23.2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4353B" w14:textId="5429FCA2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보드와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방열판이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전기적연결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구조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EAF9E" w14:textId="559DD806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ECF87" w14:textId="77777777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475EA357" w14:textId="4D3C4BC7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E62CE3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54CAF2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A6E86" w14:textId="02D11375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23.3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6EBE87" w14:textId="2B38137B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방열판과 Frame Ground 연결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0358E" w14:textId="65081709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.23.3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373D0" w14:textId="22CD5540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방열판이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제어기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Frame ground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와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전기적연결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구조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C30F0" w14:textId="18F3727A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F40D" w14:textId="77777777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08D135E8" w14:textId="6D2659A2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BC90FE" w14:textId="5D0DB516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24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134FFE" w14:textId="71E8E27C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파워단 노이즈유입 보호절연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09686" w14:textId="75C610C1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24.1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B3E97" w14:textId="21502123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입력 R/S/T 전압과 접지 간 커플링 (Grounding capacitor)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CEB44" w14:textId="2DDD6C48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.24.1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A6352" w14:textId="020D8738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3C5960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보호절연</w:t>
            </w:r>
            <w:r w:rsidRPr="003C5960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3C5960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회로소자</w:t>
            </w:r>
            <w:r w:rsidRPr="003C5960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3C5960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반영</w:t>
            </w:r>
            <w:r w:rsidRPr="003C5960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3C5960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확인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(X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타입</w:t>
            </w: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및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Y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타입</w:t>
            </w:r>
            <w:r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AC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용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필터커패시터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)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BDAAE" w14:textId="4A6ED200" w:rsidR="00D85A03" w:rsidRPr="003C596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7D8E" w14:textId="77777777" w:rsidR="00D85A03" w:rsidRPr="003C596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147431E7" w14:textId="6562AB64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AC22CA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BF5448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13123" w14:textId="09A1876B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24.2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6E389" w14:textId="1A14122F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전압과 접지 간 커플링 (Grounding capacitor)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3ADBF" w14:textId="7503CB64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.24.2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D7451" w14:textId="63C148B9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보호절연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회로소자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반영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확인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(V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타입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DC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용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필터커패시터</w:t>
            </w: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) 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74DEB" w14:textId="10C8BC32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1072" w14:textId="77777777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580EB09B" w14:textId="21C19538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6A78EF" w14:textId="469A1814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25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AE6E1F" w14:textId="209A9514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전력변환부 도체 간 공간거리 최소 허용범주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3916C" w14:textId="17FD625C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25.1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EC750" w14:textId="0F0A6015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RST 커넥터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0EAD4" w14:textId="2CF1D58C" w:rsidR="00D85A03" w:rsidRPr="00485DFF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</w:t>
            </w:r>
            <w:r w:rsidRPr="00485DFF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green"/>
                <w:lang w:eastAsia="ko-KR"/>
              </w:rPr>
              <w:t>.25.1</w:t>
            </w: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ABA5" w14:textId="224A0710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 xml:space="preserve"> RST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커넥터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5B6CC" w14:textId="6FFDDAC9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65AD7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274744F6" w14:textId="2F57A740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24368C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4D61B1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98C0E" w14:textId="04E2399A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25.2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6EDD3D" w14:textId="1C14B24A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커넥터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A3311" w14:textId="3C40A0CE" w:rsidR="00D85A03" w:rsidRPr="00485DFF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</w:t>
            </w:r>
            <w:r w:rsidRPr="00485DFF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green"/>
                <w:lang w:eastAsia="ko-KR"/>
              </w:rPr>
              <w:t>.25.2</w:t>
            </w: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5FF12" w14:textId="1A8811BD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 xml:space="preserve"> PN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커넥터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ABC9C" w14:textId="7255C31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E1E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0AC86D87" w14:textId="3D9CA3C2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6BE2E5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EC39A4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C293B" w14:textId="68838957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25.3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6C8C6" w14:textId="61087E3F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CNM 모터 커넥터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13603" w14:textId="06F1794A" w:rsidR="00D85A03" w:rsidRPr="00485DFF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</w:t>
            </w:r>
            <w:r w:rsidRPr="00485DFF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green"/>
                <w:lang w:eastAsia="ko-KR"/>
              </w:rPr>
              <w:t>.25.3</w:t>
            </w: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E203" w14:textId="1A0BF9FF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 xml:space="preserve"> CNM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커넥터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CCE53" w14:textId="3345C76B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21AB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183F8723" w14:textId="536F6EF1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8D41E7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26223F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C90F1" w14:textId="479E6C1E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25.4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16763" w14:textId="1DE02E06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Power PIN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801C7" w14:textId="3FD8234C" w:rsidR="00D85A03" w:rsidRPr="00485DFF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</w:t>
            </w:r>
            <w:r w:rsidRPr="00485DFF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green"/>
                <w:lang w:eastAsia="ko-KR"/>
              </w:rPr>
              <w:t>.25.4</w:t>
            </w:r>
            <w:r w:rsidRPr="00485DFF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0DB4" w14:textId="72FEC590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제품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스펙 확인 </w:t>
            </w:r>
            <w:r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 xml:space="preserve"> IPM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06F8D" w14:textId="3796C42B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FAE0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57A3BC96" w14:textId="1B484FB9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095E5F" w14:textId="3F869E15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26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76037B" w14:textId="2A6B726F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포토커플러 공간거리 허용범주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5C88" w14:textId="6FCEDED8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26.1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A8586" w14:textId="3C526EAD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고속 포토커플러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167C2" w14:textId="4DBBE6D7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.26.1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63D8A" w14:textId="27511B95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고속 포토커플러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의 이격여부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89AF0" w14:textId="1D446485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38DC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6FE995B7" w14:textId="3BBD22CB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279B30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795316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533E1" w14:textId="2A2F0D30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26.2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54241F" w14:textId="416CBC2A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Fault용 포토커플러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A6386" w14:textId="142B94FD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.26.2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8D03D" w14:textId="7195D9E2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F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 xml:space="preserve">ault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포토커플러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의 이격여부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EACD3" w14:textId="0199A0DF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9B8A" w14:textId="77777777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6DB55D93" w14:textId="4D17D626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8CD0F7" w14:textId="61D3C3B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27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396208" w14:textId="1408324D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PCB 제작물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29FA1" w14:textId="6D0EEE3F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27.1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2AB58" w14:textId="037B5E85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BD651, BD653 Board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4303B" w14:textId="2CAD2676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green"/>
                <w:lang w:eastAsia="ko-KR"/>
              </w:rPr>
              <w:t>.27.1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AF210" w14:textId="59C6C777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BD651, BD653 PCB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제작물 스펙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0CBA0" w14:textId="2DD2281E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F418E" w14:textId="77777777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30F34380" w14:textId="7B029E94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CC1C9A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7234AF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BF744" w14:textId="398ED19C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27.2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9AF71" w14:textId="2EE5BDD4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BD652, BD654 Board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C3D52" w14:textId="4B00F133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green"/>
                <w:lang w:eastAsia="ko-KR"/>
              </w:rPr>
              <w:t>.27.2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94044" w14:textId="2C7D8356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BD652, BD654 PCB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제작물 스펙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AE9B" w14:textId="75C28ABA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843C" w14:textId="77777777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691A004D" w14:textId="12FFBE01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458867" w14:textId="258A799E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28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8ECFD5" w14:textId="4C686E9A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PCB 아트웍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7CDF5" w14:textId="578CE1C4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28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516F4" w14:textId="3EB0399E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고전압부 패턴/도체와 via 및 Through 간 이격거리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E7E83" w14:textId="6CEF1F29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.28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1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82256" w14:textId="3E18F116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고전압부 패턴/도체와 via 및 Through 간 이격거리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아트웍 고려사항 만족여부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F84A0" w14:textId="347FB62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D56C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187327D8" w14:textId="51907EC1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CCE1CF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FFAE51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5DC0" w14:textId="0F746F38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28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4C6032" w14:textId="099F46CE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패턴 간 이격거리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34904" w14:textId="27DBED06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.28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2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D2AD" w14:textId="0E706E7F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패턴 간 이격거리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아트웍 고려사항 만족여부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F1D8" w14:textId="59EBFF98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88F5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4D55065F" w14:textId="65A1E67C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BEE55D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71D9F4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3562F" w14:textId="57D76038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28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3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E3340" w14:textId="3E6C0F99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gate와 고속포토커플러 2차측 간 패턴거리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0E07D" w14:textId="5CC43899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.28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3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0E4C4" w14:textId="287DE357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gate와 고속포토커플러 2차측 간 패턴거리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아트웍 고려사항 만족여부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AE46C" w14:textId="04454920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07D4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368D9333" w14:textId="0E7D0F42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49D65B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B133B5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97EA6" w14:textId="2A345E9E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28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4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1C5C41" w14:textId="529F345A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PN커패시터 및 스너버 커패시터 PN 패턴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BFB0F" w14:textId="77B963C4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.28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4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B594C" w14:textId="45A145EE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PN커패시터 및 스너버 커패시터 PN 패턴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아트웍 고려사항 만족여부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8EFE" w14:textId="393CE7F1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F1623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4D93CC16" w14:textId="33C141A4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918FB7" w14:textId="3A0941C2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29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4312A8" w14:textId="102C7A2F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PCB - 부품배치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F9331" w14:textId="0FEDE6B7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29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EA8AC" w14:textId="40A83D62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BD651, BD653 Board 부품배치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9C1A5" w14:textId="5D4DD4E6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.29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1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6DE1E" w14:textId="3C89A539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BD651, BD653 보드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부품배치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고려사항 만족여부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BF9FC" w14:textId="6225F6A9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ED0C" w14:textId="77777777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7EFCF3B1" w14:textId="5035AF3D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B75DBB" w14:textId="491DC14A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30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93A7B9" w14:textId="158D149E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기구부 - 방열판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6476A" w14:textId="4366FF8B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30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3E73DE" w14:textId="1147A688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방열판 설계사항 시뮬레이션 결과값 확인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FD4A0" w14:textId="6EF206CC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.30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1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CFB2E" w14:textId="36C9B9D1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방열판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제작품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스펙에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대한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시뮬레이션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22B6D" w14:textId="08DD927D" w:rsidR="00D85A03" w:rsidRPr="00413DF7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94BF" w14:textId="77777777" w:rsidR="00D85A03" w:rsidRPr="00413DF7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4B6727C1" w14:textId="63A73834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E08982" w14:textId="4F6D046F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HDF.31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08132B" w14:textId="244FF0B1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기구부 - 서멀구리스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45BBE" w14:textId="6DAD5619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31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0836F" w14:textId="04CC5F4A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- 서멀구리스 도포 후, 방열판에 접속 후 육안 확인사항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EF304" w14:textId="65F4D2C2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.31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1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DDB69" w14:textId="494C2EA4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IPM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서멀구리스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정상도포여부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CF958" w14:textId="423934DD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41469" w14:textId="77777777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31CD4F9D" w14:textId="002FBABE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C2CD76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5105AE" w14:textId="77777777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3A792" w14:textId="69766347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31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507132" w14:textId="2F704FFB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DMIGBT - 서멀구리스 도포 후, 방열판에 접속 후 육안 확인사항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346E2" w14:textId="671EDB7F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.31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2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31D07" w14:textId="0DF30B96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DMIGBT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서멀구리스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정상도포여부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83ED" w14:textId="5DDEC48E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BC026" w14:textId="77777777" w:rsidR="00D85A03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565D5A46" w14:textId="3DA74354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33270C" w14:textId="565D12B5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HDF.32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6DE6C7" w14:textId="4BA39D71" w:rsidR="00D85A03" w:rsidRPr="002F225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기구부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고전압부 감전 보호대책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B3DF4" w14:textId="69EE7823" w:rsidR="00D85A03" w:rsidRPr="00D87D40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32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4956E" w14:textId="02B92F92" w:rsidR="00D85A03" w:rsidRPr="00D87D40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감전 보호대책 유무 확인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563FE" w14:textId="3777E1C4" w:rsidR="00D85A03" w:rsidRPr="000D3A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cyan"/>
                <w:lang w:eastAsia="ko-KR"/>
              </w:rPr>
            </w:pP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HDT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.32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</w:t>
            </w:r>
            <w:r w:rsidRPr="000D3A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cyan"/>
                <w:lang w:eastAsia="ko-KR"/>
              </w:rPr>
              <w:t>1</w:t>
            </w:r>
            <w:r w:rsidRPr="000D3AEB">
              <w:rPr>
                <w:rFonts w:ascii="현대체Light" w:eastAsia="현대체Light" w:hAnsi="현대체Light"/>
                <w:color w:val="000000" w:themeColor="text1"/>
                <w:szCs w:val="18"/>
                <w:highlight w:val="cyan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E89A" w14:textId="40289326" w:rsidR="00D85A03" w:rsidRPr="009C2DE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AMP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의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고전압부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주변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기구물의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감전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보호대책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설계반영여부</w:t>
            </w:r>
            <w:r w:rsidRPr="00413DF7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413DF7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5D068" w14:textId="65CDFA02" w:rsidR="00D85A03" w:rsidRPr="00413DF7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설계사항 제작품 반영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EC75B" w14:textId="77777777" w:rsidR="00D85A03" w:rsidRPr="00413DF7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1DD5C1CA" w14:textId="1BC2BFBC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15EB58" w14:textId="2C7829A4" w:rsidR="00D85A03" w:rsidRPr="00062028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062028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HDF.33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3F27744" w14:textId="18E24874" w:rsidR="00D85A03" w:rsidRPr="00062028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062028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Reliabilty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665E9" w14:textId="1DCE9413" w:rsidR="00D85A03" w:rsidRPr="00062028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062028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</w:t>
            </w:r>
            <w:r w:rsidRPr="00062028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R</w:t>
            </w:r>
            <w:r w:rsidRPr="00062028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062028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33</w:t>
            </w:r>
            <w:r w:rsidRPr="00062028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AEF0B" w14:textId="32FE55E5" w:rsidR="00D85A03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IPM 신뢰성데이터</w:t>
            </w:r>
          </w:p>
          <w:p w14:paraId="37107F60" w14:textId="713FF0B9" w:rsidR="00D85A03" w:rsidRPr="00062028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(</w:t>
            </w:r>
            <w:r w:rsidRPr="00062028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MTBF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or </w:t>
            </w:r>
            <w:r w:rsidRPr="00062028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Failure rate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or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기타 수명데이터 정보확인)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56A7" w14:textId="22386C26" w:rsidR="00D85A03" w:rsidRPr="00101DFA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101DFA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</w:t>
            </w:r>
            <w:r w:rsidRPr="00101DFA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green"/>
                <w:lang w:eastAsia="ko-KR"/>
              </w:rPr>
              <w:t>.33</w:t>
            </w:r>
            <w:r w:rsidRPr="00101DFA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FF0CD" w14:textId="7F33385E" w:rsidR="00D85A03" w:rsidRPr="00062028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062028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주요</w:t>
            </w:r>
            <w:r w:rsidRPr="00062028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062028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부품의</w:t>
            </w:r>
            <w:r w:rsidRPr="00062028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062028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신뢰성데이터</w:t>
            </w:r>
            <w:r w:rsidRPr="00062028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062028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E70E5" w14:textId="43DA2277" w:rsidR="00D85A03" w:rsidRPr="00062028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4253" w14:textId="77777777" w:rsidR="00D85A03" w:rsidRPr="00062028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86342E" w14:paraId="7E3D434D" w14:textId="1DF73861" w:rsidTr="00101DFA">
        <w:trPr>
          <w:trHeight w:val="397"/>
          <w:jc w:val="center"/>
        </w:trPr>
        <w:tc>
          <w:tcPr>
            <w:tcW w:w="293" w:type="pct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4B1E6A" w14:textId="77777777" w:rsidR="00D85A03" w:rsidRPr="00062028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shd w:val="clear" w:color="auto" w:fill="auto"/>
            <w:vAlign w:val="center"/>
          </w:tcPr>
          <w:p w14:paraId="7DDA7E9A" w14:textId="77777777" w:rsidR="00D85A03" w:rsidRPr="00062028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7DFB1" w14:textId="35FA7280" w:rsidR="00D85A03" w:rsidRPr="00062028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062028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HDR.33.2.x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EC4C5" w14:textId="3BFEC265" w:rsidR="00D85A03" w:rsidRPr="001831CF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1831CF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>PN</w:t>
            </w:r>
            <w:r w:rsidRPr="001831CF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커페시터</w:t>
            </w:r>
            <w:r w:rsidRPr="001831CF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 xml:space="preserve"> </w:t>
            </w:r>
            <w:r w:rsidRPr="001831CF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신뢰성데이터</w:t>
            </w:r>
          </w:p>
          <w:p w14:paraId="748D6BFA" w14:textId="16DE8CC1" w:rsidR="00D85A03" w:rsidRPr="00062028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FF"/>
                <w:szCs w:val="18"/>
                <w:lang w:eastAsia="ko-KR"/>
              </w:rPr>
            </w:pPr>
            <w:r w:rsidRPr="001831CF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(MTBF or Failure rate or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기타 수명데이터 정보확인)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45E7D" w14:textId="6509BE41" w:rsidR="00D85A03" w:rsidRPr="00101DFA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FF"/>
                <w:szCs w:val="18"/>
                <w:highlight w:val="green"/>
                <w:lang w:eastAsia="ko-KR"/>
              </w:rPr>
            </w:pPr>
            <w:r w:rsidRPr="00101DFA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HDT</w:t>
            </w:r>
            <w:r w:rsidRPr="00101DFA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green"/>
                <w:lang w:eastAsia="ko-KR"/>
              </w:rPr>
              <w:t>.</w:t>
            </w:r>
            <w:r w:rsidRPr="00101DFA">
              <w:rPr>
                <w:rFonts w:ascii="현대체Light" w:eastAsia="현대체Light" w:hAnsi="현대체Light"/>
                <w:color w:val="000000" w:themeColor="text1"/>
                <w:szCs w:val="18"/>
                <w:highlight w:val="green"/>
                <w:lang w:eastAsia="ko-KR"/>
              </w:rPr>
              <w:t>33.2.x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9C73D" w14:textId="2285C4D2" w:rsidR="00D85A03" w:rsidRPr="00062028" w:rsidRDefault="00D85A03" w:rsidP="00D85A03">
            <w:pPr>
              <w:pStyle w:val="af6"/>
              <w:overflowPunct w:val="0"/>
              <w:spacing w:line="240" w:lineRule="auto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 w:rsidRPr="00062028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주요</w:t>
            </w:r>
            <w:r w:rsidRPr="00062028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062028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부품의</w:t>
            </w:r>
            <w:r w:rsidRPr="00062028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062028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신뢰성데이터</w:t>
            </w:r>
            <w:r w:rsidRPr="00062028"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  <w:t xml:space="preserve"> </w:t>
            </w:r>
            <w:r w:rsidRPr="00062028">
              <w:rPr>
                <w:rFonts w:ascii="Cambria" w:eastAsia="HD현대체  Light" w:hAnsi="Cambria" w:hint="eastAsia"/>
                <w:color w:val="000000" w:themeColor="text1"/>
                <w:szCs w:val="18"/>
                <w:lang w:eastAsia="ko-KR"/>
              </w:rPr>
              <w:t>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C76AF" w14:textId="412B90A1" w:rsidR="00D85A03" w:rsidRPr="00062028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스펙선정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AACFE" w14:textId="77777777" w:rsidR="00D85A03" w:rsidRPr="00062028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/>
                <w:color w:val="000000" w:themeColor="text1"/>
                <w:szCs w:val="18"/>
                <w:lang w:eastAsia="ko-KR"/>
              </w:rPr>
            </w:pPr>
          </w:p>
        </w:tc>
      </w:tr>
    </w:tbl>
    <w:p w14:paraId="7A67AE4F" w14:textId="77777777" w:rsidR="001679C8" w:rsidRDefault="001679C8" w:rsidP="001679C8">
      <w:pPr>
        <w:pStyle w:val="E"/>
        <w:rPr>
          <w:rFonts w:ascii="Cambria" w:eastAsia="현대체Light" w:hAnsi="Cambria"/>
          <w:color w:val="000000" w:themeColor="text1"/>
        </w:rPr>
      </w:pPr>
      <w:bookmarkStart w:id="37" w:name="_Toc130204919"/>
    </w:p>
    <w:p w14:paraId="45C610F3" w14:textId="49472486" w:rsidR="00E5729B" w:rsidRPr="00E5729B" w:rsidRDefault="00E5729B" w:rsidP="00E5729B">
      <w:pPr>
        <w:pStyle w:val="21"/>
        <w:ind w:left="567" w:hanging="567"/>
        <w:rPr>
          <w:rFonts w:ascii="현대체 Bold" w:eastAsia="현대체 Bold" w:hAnsi="현대체 Bold" w:cs="현대체 Bold"/>
          <w:sz w:val="22"/>
        </w:rPr>
      </w:pPr>
      <w:bookmarkStart w:id="38" w:name="_Toc180487313"/>
      <w:bookmarkStart w:id="39" w:name="_Toc185248985"/>
      <w:r w:rsidRPr="00E5729B">
        <w:rPr>
          <w:rFonts w:ascii="현대체 Bold" w:eastAsia="현대체 Bold" w:hAnsi="현대체 Bold" w:cs="현대체 Bold" w:hint="eastAsia"/>
          <w:sz w:val="22"/>
        </w:rPr>
        <w:t xml:space="preserve">기능별 요구사양 하위분류 </w:t>
      </w:r>
      <w:r w:rsidRPr="00E5729B">
        <w:rPr>
          <w:rFonts w:ascii="현대체 Bold" w:eastAsia="현대체 Bold" w:hAnsi="현대체 Bold" w:cs="현대체 Bold"/>
          <w:sz w:val="22"/>
        </w:rPr>
        <w:t>(</w:t>
      </w:r>
      <w:r w:rsidRPr="00E5729B">
        <w:rPr>
          <w:rFonts w:ascii="현대체 Bold" w:eastAsia="현대체 Bold" w:hAnsi="현대체 Bold" w:cs="현대체 Bold" w:hint="eastAsia"/>
          <w:sz w:val="22"/>
        </w:rPr>
        <w:t>Sub-class</w:t>
      </w:r>
      <w:r w:rsidRPr="00E5729B">
        <w:rPr>
          <w:rFonts w:ascii="현대체 Bold" w:eastAsia="현대체 Bold" w:hAnsi="현대체 Bold" w:cs="현대체 Bold"/>
          <w:sz w:val="22"/>
        </w:rPr>
        <w:t>)</w:t>
      </w:r>
      <w:bookmarkEnd w:id="38"/>
      <w:bookmarkEnd w:id="39"/>
    </w:p>
    <w:p w14:paraId="5A852101" w14:textId="77777777" w:rsidR="00E5729B" w:rsidRPr="00BC06B6" w:rsidRDefault="00E5729B" w:rsidP="00E5729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04FFE54" w14:textId="753091D6" w:rsidR="00E5729B" w:rsidRDefault="00515E90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HDT</w:t>
      </w:r>
      <w:r w:rsidR="00E5729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에 대한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HTL</w:t>
      </w:r>
      <w:r w:rsidR="00E5729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형번은 다음과 같이 나타낸다.</w:t>
      </w:r>
      <w:r w:rsidR="00E5729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</w:p>
    <w:p w14:paraId="57DCA39F" w14:textId="0E52FC2B" w:rsidR="00E5729B" w:rsidRDefault="00515E90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HTL.a.b.x (where a : HDT</w:t>
      </w:r>
      <w:r w:rsidR="00E5729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E5729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번호,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b : HDT</w:t>
      </w:r>
      <w:r w:rsidR="00E5729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E5729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번호, </w:t>
      </w:r>
      <w:r w:rsidR="00E5729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x : PF </w:t>
      </w:r>
      <w:r w:rsidR="00E5729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번호)</w:t>
      </w:r>
      <w:r w:rsidR="00E5729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</w:p>
    <w:p w14:paraId="467DF310" w14:textId="77777777" w:rsidR="00E5729B" w:rsidRDefault="00E5729B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8E280A8" w14:textId="77777777" w:rsidR="00E5729B" w:rsidRDefault="00E5729B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예시) </w:t>
      </w:r>
    </w:p>
    <w:p w14:paraId="546E90AF" w14:textId="77777777" w:rsidR="00E5729B" w:rsidRPr="00356167" w:rsidRDefault="00E5729B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PF.4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에 대한 H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DF</w:t>
      </w:r>
      <w:r w:rsidRPr="00803778">
        <w:rPr>
          <w:rFonts w:ascii="현대체Light" w:eastAsia="현대체Light" w:hAnsi="현대체Light"/>
          <w:b/>
          <w:color w:val="000000" w:themeColor="text1"/>
          <w:sz w:val="20"/>
          <w:szCs w:val="20"/>
          <w:highlight w:val="yellow"/>
        </w:rPr>
        <w:t>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의 형번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-&gt; HDF</w:t>
      </w:r>
      <w:r w:rsidRPr="00803778">
        <w:rPr>
          <w:rFonts w:ascii="현대체Light" w:eastAsia="현대체Light" w:hAnsi="현대체Light"/>
          <w:b/>
          <w:color w:val="000000" w:themeColor="text1"/>
          <w:sz w:val="20"/>
          <w:szCs w:val="20"/>
          <w:highlight w:val="yellow"/>
        </w:rPr>
        <w:t>1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.4</w:t>
      </w:r>
    </w:p>
    <w:p w14:paraId="30B179BE" w14:textId="47CD0898" w:rsidR="00E5729B" w:rsidRDefault="00E5729B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HDF1.4에 대한 HDR </w:t>
      </w:r>
      <w:r w:rsidRPr="0080377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  <w:highlight w:val="yellow"/>
        </w:rPr>
        <w:t>2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번사항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-&gt; HDR1.</w:t>
      </w:r>
      <w:r w:rsidRPr="00803778">
        <w:rPr>
          <w:rFonts w:ascii="현대체Light" w:eastAsia="현대체Light" w:hAnsi="현대체Light"/>
          <w:b/>
          <w:color w:val="000000" w:themeColor="text1"/>
          <w:sz w:val="20"/>
          <w:szCs w:val="20"/>
          <w:highlight w:val="yellow"/>
        </w:rPr>
        <w:t>2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.4</w:t>
      </w:r>
    </w:p>
    <w:p w14:paraId="1FCF9340" w14:textId="2C25F2B1" w:rsidR="00221A83" w:rsidRDefault="00221A83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6DC3EAE" w14:textId="6B394E2B" w:rsidR="00221A83" w:rsidRDefault="00221A83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HDR1.2.4에 대한 시험항목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-&gt;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HDT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1.2.4</w:t>
      </w:r>
    </w:p>
    <w:p w14:paraId="69829825" w14:textId="50ADA50F" w:rsidR="006E4450" w:rsidRDefault="006E4450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0A200A0" w14:textId="78E2A062" w:rsidR="006E4450" w:rsidRPr="0013733E" w:rsidRDefault="006E4450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HDT1.2.4에 대한 시험기준 나열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-&gt;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HDT1.2.</w:t>
      </w:r>
      <w:r w:rsidRPr="006E445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  <w:highlight w:val="yellow"/>
        </w:rPr>
        <w:t>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.4, HDT1.2.</w:t>
      </w:r>
      <w:r w:rsidRPr="006E445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  <w:highlight w:val="yellow"/>
        </w:rPr>
        <w:t>2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.4, HDT1.2.</w:t>
      </w:r>
      <w:r w:rsidRPr="006E445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  <w:highlight w:val="yellow"/>
        </w:rPr>
        <w:t>3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.4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…</w:t>
      </w:r>
    </w:p>
    <w:p w14:paraId="769700C3" w14:textId="0F935536" w:rsidR="001679C8" w:rsidRPr="00E5729B" w:rsidRDefault="001679C8" w:rsidP="001679C8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Cambria" w:eastAsia="현대체Light" w:hAnsi="Cambria"/>
          <w:color w:val="000000" w:themeColor="text1"/>
        </w:rPr>
      </w:pPr>
    </w:p>
    <w:p w14:paraId="2238B2B0" w14:textId="551F52F3" w:rsidR="00E5729B" w:rsidRDefault="00E5729B" w:rsidP="001679C8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Cambria" w:eastAsia="현대체Light" w:hAnsi="Cambria" w:cs="Arial"/>
          <w:color w:val="000000" w:themeColor="text1"/>
          <w:position w:val="2"/>
          <w:sz w:val="22"/>
          <w:szCs w:val="22"/>
          <w:lang w:eastAsia="ko-KR"/>
        </w:rPr>
      </w:pPr>
    </w:p>
    <w:p w14:paraId="2DBE2499" w14:textId="30DDD699" w:rsidR="00E5729B" w:rsidRDefault="00E5729B" w:rsidP="001679C8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Cambria" w:eastAsia="현대체Light" w:hAnsi="Cambria" w:cs="Arial"/>
          <w:color w:val="000000" w:themeColor="text1"/>
          <w:position w:val="2"/>
          <w:sz w:val="22"/>
          <w:szCs w:val="22"/>
          <w:lang w:eastAsia="ko-KR"/>
        </w:rPr>
      </w:pPr>
    </w:p>
    <w:p w14:paraId="497E8665" w14:textId="5FE2ED7C" w:rsidR="00E5729B" w:rsidRDefault="00E5729B" w:rsidP="001679C8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Cambria" w:eastAsia="현대체Light" w:hAnsi="Cambria" w:cs="Arial"/>
          <w:color w:val="000000" w:themeColor="text1"/>
          <w:position w:val="2"/>
          <w:sz w:val="22"/>
          <w:szCs w:val="22"/>
          <w:lang w:eastAsia="ko-KR"/>
        </w:rPr>
      </w:pPr>
      <w:r>
        <w:rPr>
          <w:rFonts w:ascii="Cambria" w:eastAsia="현대체Light" w:hAnsi="Cambria" w:cs="Arial"/>
          <w:color w:val="000000" w:themeColor="text1"/>
          <w:position w:val="2"/>
          <w:sz w:val="22"/>
          <w:szCs w:val="22"/>
          <w:lang w:eastAsia="ko-KR"/>
        </w:rPr>
        <w:br w:type="page"/>
      </w:r>
    </w:p>
    <w:p w14:paraId="1A05209E" w14:textId="549D9392" w:rsidR="001679C8" w:rsidRPr="005A0CC2" w:rsidRDefault="001679C8" w:rsidP="001679C8">
      <w:pPr>
        <w:pStyle w:val="21"/>
        <w:ind w:left="567" w:hanging="567"/>
        <w:rPr>
          <w:rFonts w:eastAsia="HD현대체 Bold"/>
        </w:rPr>
      </w:pPr>
      <w:bookmarkStart w:id="40" w:name="_Toc162273513"/>
      <w:bookmarkStart w:id="41" w:name="_Toc185248986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 w:rsidR="003313CD">
        <w:rPr>
          <w:rFonts w:eastAsia="HD현대체 Bold"/>
          <w:color w:val="000000" w:themeColor="text1"/>
        </w:rPr>
        <w:t>DT</w:t>
      </w:r>
      <w:r w:rsidRPr="00A24F70">
        <w:rPr>
          <w:rFonts w:eastAsia="HD현대체 Bold"/>
          <w:color w:val="000000" w:themeColor="text1"/>
        </w:rPr>
        <w:t>.1]</w:t>
      </w:r>
      <w:bookmarkEnd w:id="37"/>
      <w:bookmarkEnd w:id="40"/>
      <w:r w:rsidR="00A123D8">
        <w:rPr>
          <w:rFonts w:eastAsia="HD현대체 Bold"/>
          <w:color w:val="000000" w:themeColor="text1"/>
        </w:rPr>
        <w:t xml:space="preserve"> </w:t>
      </w:r>
      <w:r w:rsidR="00231CA7">
        <w:rPr>
          <w:rFonts w:ascii="현대체Light" w:eastAsia="현대체Light" w:hAnsi="현대체Light"/>
          <w:color w:val="000000" w:themeColor="text1"/>
        </w:rPr>
        <w:t>IPM</w:t>
      </w:r>
      <w:r w:rsidR="00A123D8">
        <w:rPr>
          <w:rFonts w:ascii="현대체Light" w:eastAsia="현대체Light" w:hAnsi="현대체Light"/>
          <w:color w:val="000000" w:themeColor="text1"/>
        </w:rPr>
        <w:t xml:space="preserve"> </w:t>
      </w:r>
      <w:r w:rsidR="00A123D8">
        <w:rPr>
          <w:rFonts w:ascii="현대체Light" w:eastAsia="현대체Light" w:hAnsi="현대체Light" w:hint="eastAsia"/>
          <w:color w:val="000000" w:themeColor="text1"/>
        </w:rPr>
        <w:t>구동용</w:t>
      </w:r>
      <w:r w:rsidR="00231CA7">
        <w:rPr>
          <w:rFonts w:ascii="현대체Light" w:eastAsia="현대체Light" w:hAnsi="현대체Light"/>
          <w:color w:val="000000" w:themeColor="text1"/>
        </w:rPr>
        <w:t xml:space="preserve"> </w:t>
      </w:r>
      <w:r w:rsidR="00231CA7">
        <w:rPr>
          <w:rFonts w:ascii="현대체Light" w:eastAsia="현대체Light" w:hAnsi="현대체Light" w:hint="eastAsia"/>
          <w:color w:val="000000" w:themeColor="text1"/>
        </w:rPr>
        <w:t>절연형 전원모듈 제품선정</w:t>
      </w:r>
      <w:bookmarkEnd w:id="41"/>
    </w:p>
    <w:p w14:paraId="51C116E7" w14:textId="75D515C7" w:rsidR="001679C8" w:rsidRDefault="001679C8" w:rsidP="001679C8">
      <w:pPr>
        <w:pStyle w:val="E"/>
        <w:rPr>
          <w:rFonts w:ascii="Cambria" w:eastAsia="HD현대체  Light" w:hAnsi="Cambria"/>
          <w:color w:val="000000" w:themeColor="text1"/>
        </w:rPr>
      </w:pPr>
    </w:p>
    <w:p w14:paraId="7C6C0FFA" w14:textId="5BB1698E" w:rsidR="005A0CC2" w:rsidRPr="009E460B" w:rsidRDefault="00225FF7" w:rsidP="00470F1B">
      <w:pPr>
        <w:pStyle w:val="31"/>
        <w:tabs>
          <w:tab w:val="clear" w:pos="5596"/>
          <w:tab w:val="num" w:pos="709"/>
        </w:tabs>
        <w:ind w:left="709" w:hanging="709"/>
      </w:pPr>
      <w:bookmarkStart w:id="42" w:name="_Toc175922580"/>
      <w:bookmarkStart w:id="43" w:name="_Toc175922717"/>
      <w:bookmarkStart w:id="44" w:name="_Toc185248987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</w:t>
      </w:r>
      <w:r w:rsidR="00E60E59">
        <w:rPr>
          <w:rFonts w:hint="eastAsia"/>
        </w:rPr>
        <w:t>항</w:t>
      </w:r>
      <w:r>
        <w:rPr>
          <w:rFonts w:hint="eastAsia"/>
        </w:rPr>
        <w:t>(</w:t>
      </w:r>
      <w:r>
        <w:t>Requirement)</w:t>
      </w:r>
      <w:bookmarkEnd w:id="42"/>
      <w:bookmarkEnd w:id="43"/>
      <w:bookmarkEnd w:id="44"/>
    </w:p>
    <w:p w14:paraId="0AB16E7B" w14:textId="1400D35F" w:rsidR="005A0CC2" w:rsidRDefault="005A0CC2" w:rsidP="001679C8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330BBEDD" w14:textId="77777777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HDF1.1(PF1) ~ HDF1.4(PF4)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64A600D2" w14:textId="77777777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EB9B029" w14:textId="21EC56E6" w:rsidR="00A123D8" w:rsidRDefault="00A123D8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C101~601,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EIF100, IIF100~600</w:t>
      </w:r>
    </w:p>
    <w:p w14:paraId="02CE69C9" w14:textId="77777777" w:rsidR="00A123D8" w:rsidRPr="00A123D8" w:rsidRDefault="00A123D8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C019683" w14:textId="77777777" w:rsidR="00A123D8" w:rsidRPr="00064D6D" w:rsidRDefault="00A123D8" w:rsidP="001679C8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77DF7FAA" w14:textId="40D2E089" w:rsidR="00231CA7" w:rsidRPr="001E5710" w:rsidRDefault="00231CA7" w:rsidP="00231CA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[HDR.1.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출력전원 전기적 사양)</w:t>
      </w:r>
    </w:p>
    <w:p w14:paraId="54318B47" w14:textId="77777777" w:rsidR="00231CA7" w:rsidRPr="0013733E" w:rsidRDefault="00231CA7" w:rsidP="00231CA7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0BB8F9A3" w14:textId="77777777" w:rsidR="00231CA7" w:rsidRPr="001E5710" w:rsidRDefault="00231CA7" w:rsidP="00231CA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15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V</w:t>
      </w:r>
      <w:r w:rsidRPr="001E5710">
        <w:rPr>
          <w:rFonts w:ascii="현대체Light" w:eastAsia="현대체Light" w:hAnsi="현대체Light"/>
          <w:bCs/>
          <w:color w:val="000000" w:themeColor="text1"/>
          <w:sz w:val="20"/>
          <w:szCs w:val="20"/>
        </w:rPr>
        <w:t>± 5%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입력전압을 인가받을 때,</w:t>
      </w:r>
    </w:p>
    <w:p w14:paraId="524DA9B2" w14:textId="216D869A" w:rsidR="00231CA7" w:rsidRPr="001E5710" w:rsidRDefault="004C5130" w:rsidP="00231CA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HDT.1.1.x</w:t>
      </w:r>
      <w:r w:rsidR="003443D7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에</w:t>
      </w:r>
      <w:r w:rsidR="00231CA7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해당하는 요구스펙을 만족하는 제품을 사용한다.</w:t>
      </w:r>
      <w:r w:rsidR="00231CA7"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(</w:t>
      </w:r>
      <w:r w:rsidR="00231CA7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출력전원은 </w:t>
      </w:r>
      <w:r w:rsidR="00231CA7"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4</w:t>
      </w:r>
      <w:r w:rsidR="00231CA7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채널 개별전원</w:t>
      </w:r>
      <w:r w:rsidR="00231CA7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(P1~P4</w:t>
      </w:r>
      <w:r w:rsidR="00231CA7"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 w:rsidR="00231CA7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</w:p>
    <w:p w14:paraId="60C22EB8" w14:textId="0379A9B0" w:rsidR="00231CA7" w:rsidRDefault="00231CA7" w:rsidP="00231CA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148737AA" w14:textId="77777777" w:rsidR="00231CA7" w:rsidRPr="005D6795" w:rsidRDefault="00231CA7" w:rsidP="00231CA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226F4109" w14:textId="77777777" w:rsidR="00231CA7" w:rsidRDefault="00231CA7" w:rsidP="00231CA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[HDR.1.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2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2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과전류출력 보호기능)</w:t>
      </w:r>
    </w:p>
    <w:p w14:paraId="211ECCAA" w14:textId="77777777" w:rsidR="00231CA7" w:rsidRDefault="00231CA7" w:rsidP="00231CA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359E59CB" w14:textId="07083D1B" w:rsidR="00231CA7" w:rsidRPr="001E5710" w:rsidRDefault="003443D7" w:rsidP="00231CA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HDT1.2.x에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231CA7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해당하는 요구스펙을 만족하는 제품을 사용한다.</w:t>
      </w:r>
      <w:r w:rsidR="00231CA7"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(</w:t>
      </w:r>
      <w:r w:rsidR="00231CA7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출력전원은 </w:t>
      </w:r>
      <w:r w:rsidR="00231CA7"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4</w:t>
      </w:r>
      <w:r w:rsidR="00231CA7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채널 개별전원</w:t>
      </w:r>
      <w:r w:rsidR="00231CA7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(P1~P4</w:t>
      </w:r>
      <w:r w:rsidR="00231CA7"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 w:rsidR="00231CA7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</w:p>
    <w:p w14:paraId="03C57580" w14:textId="1DA9A4D9" w:rsidR="00231CA7" w:rsidRPr="005D6795" w:rsidRDefault="00231CA7" w:rsidP="00231CA7">
      <w:pPr>
        <w:pStyle w:val="E"/>
        <w:rPr>
          <w:rFonts w:ascii="현대체Light" w:eastAsia="현대체Light" w:hAnsi="현대체Light"/>
          <w:b/>
          <w:color w:val="0000FF"/>
          <w:sz w:val="20"/>
          <w:szCs w:val="20"/>
        </w:rPr>
      </w:pPr>
    </w:p>
    <w:p w14:paraId="49396333" w14:textId="77777777" w:rsidR="00231CA7" w:rsidRPr="005D6795" w:rsidRDefault="00231CA7" w:rsidP="00231CA7">
      <w:pPr>
        <w:pStyle w:val="E"/>
        <w:rPr>
          <w:rFonts w:ascii="현대체Light" w:eastAsia="현대체Light" w:hAnsi="현대체Light"/>
          <w:b/>
          <w:color w:val="0000FF"/>
          <w:sz w:val="20"/>
          <w:szCs w:val="20"/>
        </w:rPr>
      </w:pPr>
    </w:p>
    <w:p w14:paraId="399F821B" w14:textId="10955E48" w:rsidR="00231CA7" w:rsidRDefault="00231CA7" w:rsidP="00231CA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[HDR.1.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3</w:t>
      </w:r>
      <w:r w:rsidR="00E5729B"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3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절연 성능)</w:t>
      </w:r>
    </w:p>
    <w:p w14:paraId="374F12D6" w14:textId="77777777" w:rsidR="00231CA7" w:rsidRPr="00C17E2B" w:rsidRDefault="00231CA7" w:rsidP="00231CA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F926B17" w14:textId="77777777" w:rsidR="00231CA7" w:rsidRDefault="00231CA7" w:rsidP="00231CA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각 포트의 선간전압에 대해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AC 2.5kV, DC1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kV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내압시험 pass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여부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인가시간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/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누설전류 0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.5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m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A)</w:t>
      </w:r>
    </w:p>
    <w:p w14:paraId="5F2338E8" w14:textId="77777777" w:rsidR="00231CA7" w:rsidRDefault="00231CA7" w:rsidP="00231CA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각 포트 간 절연저항 50M옴 이상 (절연저항계로 측정)</w:t>
      </w:r>
    </w:p>
    <w:p w14:paraId="298CDEC5" w14:textId="77777777" w:rsidR="00470F1B" w:rsidRPr="00231CA7" w:rsidRDefault="00470F1B" w:rsidP="00AC4D7D">
      <w:pPr>
        <w:pStyle w:val="E"/>
        <w:rPr>
          <w:rFonts w:ascii="Cambria" w:eastAsia="현대체Light" w:hAnsi="Cambria"/>
          <w:color w:val="000000" w:themeColor="text1"/>
        </w:rPr>
      </w:pPr>
    </w:p>
    <w:p w14:paraId="30729CBA" w14:textId="2C224FDF" w:rsidR="005F5EDC" w:rsidRPr="009E460B" w:rsidRDefault="003313CD" w:rsidP="00470F1B">
      <w:pPr>
        <w:pStyle w:val="31"/>
        <w:tabs>
          <w:tab w:val="clear" w:pos="5596"/>
          <w:tab w:val="num" w:pos="709"/>
        </w:tabs>
        <w:ind w:left="709" w:hanging="709"/>
      </w:pPr>
      <w:bookmarkStart w:id="45" w:name="_Toc175922581"/>
      <w:bookmarkStart w:id="46" w:name="_Toc175922718"/>
      <w:bookmarkStart w:id="47" w:name="_Toc185248988"/>
      <w:r>
        <w:rPr>
          <w:rFonts w:hint="eastAsia"/>
        </w:rPr>
        <w:t>시험</w:t>
      </w:r>
      <w:r>
        <w:rPr>
          <w:rFonts w:hint="eastAsia"/>
        </w:rPr>
        <w:t xml:space="preserve"> </w:t>
      </w:r>
      <w:r w:rsidR="003B7EE7"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45"/>
      <w:bookmarkEnd w:id="46"/>
      <w:bookmarkEnd w:id="47"/>
    </w:p>
    <w:p w14:paraId="60DECEB7" w14:textId="61D7B972" w:rsidR="005F5EDC" w:rsidRPr="00096155" w:rsidRDefault="005F5EDC" w:rsidP="001679C8">
      <w:pPr>
        <w:pStyle w:val="E"/>
        <w:rPr>
          <w:rFonts w:ascii="Cambria" w:eastAsia="HD현대체  Light" w:hAnsi="Cambria"/>
          <w:color w:val="0000FF"/>
          <w:sz w:val="20"/>
        </w:rPr>
      </w:pPr>
    </w:p>
    <w:p w14:paraId="51631DFB" w14:textId="7D6E1930" w:rsidR="00247273" w:rsidRDefault="00F31FBA" w:rsidP="001679C8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제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품의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스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펙시트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또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는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승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인원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내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용을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확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인한다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03C93CE7" w14:textId="15DA4265" w:rsidR="00F31FBA" w:rsidRDefault="00F31FBA" w:rsidP="001679C8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아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래의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그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전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원모듈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입력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및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출력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라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인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포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트이름을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표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시했다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4CA5B11E" w14:textId="090BD513" w:rsidR="00247273" w:rsidRDefault="00006899" w:rsidP="000723E1">
      <w:pPr>
        <w:pStyle w:val="E"/>
        <w:keepNext/>
        <w:spacing w:line="240" w:lineRule="auto"/>
        <w:jc w:val="center"/>
        <w:rPr>
          <w:position w:val="0"/>
        </w:rPr>
      </w:pPr>
      <w:r>
        <w:rPr>
          <w:noProof/>
        </w:rPr>
        <w:drawing>
          <wp:inline distT="0" distB="0" distL="0" distR="0" wp14:anchorId="25F9FFD0" wp14:editId="1C1374CD">
            <wp:extent cx="2567354" cy="2329846"/>
            <wp:effectExtent l="0" t="0" r="444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1478" cy="23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C37D" w14:textId="69E2C3AC" w:rsidR="00247273" w:rsidRPr="0040264F" w:rsidRDefault="00247273" w:rsidP="00247273">
      <w:pPr>
        <w:pStyle w:val="aff4"/>
        <w:rPr>
          <w:rFonts w:ascii="Cambria" w:eastAsia="현대체Light" w:hAnsi="Cambria"/>
          <w:color w:val="000000" w:themeColor="text1"/>
          <w:sz w:val="22"/>
          <w:lang w:eastAsia="ko-KR"/>
        </w:rPr>
      </w:pPr>
      <w:r w:rsidRPr="00FE21C9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Pr="00FE21C9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FE21C9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Pr="00FE21C9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Pr="00FE21C9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FE21C9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Pr="00FE21C9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FE21C9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Pr="00FE21C9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1</w:t>
      </w:r>
      <w:r w:rsidRPr="00FE21C9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="00006899" w:rsidRPr="00FE21C9">
        <w:rPr>
          <w:rFonts w:ascii="Cambria" w:eastAsia="HD현대체  Medium" w:hAnsi="Cambria"/>
          <w:color w:val="000000" w:themeColor="text1"/>
          <w:sz w:val="22"/>
          <w:szCs w:val="22"/>
        </w:rPr>
        <w:t xml:space="preserve"> </w:t>
      </w:r>
      <w:r w:rsidR="00006899" w:rsidRPr="00FE21C9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전원모듈</w:t>
      </w:r>
      <w:r w:rsidR="00006899" w:rsidRPr="00FE21C9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006899" w:rsidRPr="00FE21C9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블록</w:t>
      </w:r>
      <w:r w:rsidR="00006899" w:rsidRPr="00FE21C9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(</w:t>
      </w:r>
      <w:r w:rsidR="00006899" w:rsidRPr="00FE21C9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좌측</w:t>
      </w:r>
      <w:r w:rsidR="00006899" w:rsidRPr="00FE21C9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006899" w:rsidRPr="00FE21C9"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: </w:t>
      </w:r>
      <w:r w:rsidR="00006899" w:rsidRPr="00FE21C9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입력</w:t>
      </w:r>
      <w:r w:rsidR="00006899" w:rsidRPr="00FE21C9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/ </w:t>
      </w:r>
      <w:r w:rsidR="00006899" w:rsidRPr="00FE21C9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우측</w:t>
      </w:r>
      <w:r w:rsidR="00006899" w:rsidRPr="00FE21C9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006899" w:rsidRPr="00FE21C9"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: </w:t>
      </w:r>
      <w:r w:rsidR="00006899" w:rsidRPr="00FE21C9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출력</w:t>
      </w:r>
      <w:r w:rsidR="00006899" w:rsidRPr="00FE21C9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)</w:t>
      </w:r>
    </w:p>
    <w:p w14:paraId="737B5E23" w14:textId="03A96439" w:rsidR="00BC5A51" w:rsidRDefault="00BC5A51" w:rsidP="00BC5A51">
      <w:pPr>
        <w:pStyle w:val="E"/>
        <w:rPr>
          <w:rFonts w:ascii="Cambria" w:eastAsia="현대체Light" w:hAnsi="Cambria"/>
          <w:color w:val="000000" w:themeColor="text1"/>
        </w:rPr>
      </w:pPr>
    </w:p>
    <w:p w14:paraId="5ED763DE" w14:textId="2D6D06D1" w:rsidR="00BC5A51" w:rsidRPr="005A0CC2" w:rsidRDefault="003313CD" w:rsidP="00470F1B">
      <w:pPr>
        <w:pStyle w:val="31"/>
        <w:tabs>
          <w:tab w:val="clear" w:pos="5596"/>
          <w:tab w:val="num" w:pos="709"/>
        </w:tabs>
        <w:ind w:left="709" w:hanging="709"/>
      </w:pPr>
      <w:bookmarkStart w:id="48" w:name="_Toc175922582"/>
      <w:bookmarkStart w:id="49" w:name="_Toc175922719"/>
      <w:bookmarkStart w:id="50" w:name="_Toc185248989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 w:rsidR="00BC5A51">
        <w:rPr>
          <w:rFonts w:hint="eastAsia"/>
        </w:rPr>
        <w:t>(</w:t>
      </w:r>
      <w:r>
        <w:t>Test procedure</w:t>
      </w:r>
      <w:r w:rsidR="00BC5A51" w:rsidRPr="005A0CC2">
        <w:t>)</w:t>
      </w:r>
      <w:bookmarkEnd w:id="48"/>
      <w:bookmarkEnd w:id="49"/>
      <w:bookmarkEnd w:id="50"/>
    </w:p>
    <w:p w14:paraId="081F1EEF" w14:textId="2C78E2C4" w:rsidR="00BC5A51" w:rsidRDefault="00BC5A51" w:rsidP="00BC5A51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34A03AC4" w14:textId="602F1D6B" w:rsidR="00CB4EAE" w:rsidRPr="00CB4EAE" w:rsidRDefault="00CB4EAE" w:rsidP="00BC5A51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특이사항은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다음과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같다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322B0CC2" w14:textId="77777777" w:rsidR="00CB4EAE" w:rsidRPr="00BC5A51" w:rsidRDefault="00CB4EAE" w:rsidP="00BC5A51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5982FB51" w14:textId="62284C9F" w:rsidR="0026475B" w:rsidRDefault="0026475B" w:rsidP="00B0435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1.1(PF1) ~ HDT1.4(PF4)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동일한 시험기준을 적용한다.</w:t>
      </w:r>
    </w:p>
    <w:p w14:paraId="3F1053CB" w14:textId="77777777" w:rsidR="00A22F1A" w:rsidRPr="00A22F1A" w:rsidRDefault="00A22F1A" w:rsidP="00B0435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FE88D54" w14:textId="77777777" w:rsidR="0026475B" w:rsidRDefault="0026475B" w:rsidP="00B04352">
      <w:pPr>
        <w:pStyle w:val="E"/>
        <w:rPr>
          <w:rFonts w:ascii="Cambria" w:eastAsia="HD현대체  Light" w:hAnsi="Cambria"/>
          <w:color w:val="3333FF"/>
          <w:sz w:val="20"/>
          <w:szCs w:val="20"/>
        </w:rPr>
      </w:pPr>
    </w:p>
    <w:p w14:paraId="3AF56C5F" w14:textId="2B656B5E" w:rsidR="00DC4904" w:rsidRDefault="0026475B" w:rsidP="00B0435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26475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Pr="0026475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26475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Pr="0026475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Pr="0026475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출력전원</w:t>
      </w:r>
      <w:r w:rsidRPr="0026475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26475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전기적</w:t>
      </w:r>
      <w:r w:rsidRPr="0026475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26475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사양</w:t>
      </w:r>
    </w:p>
    <w:p w14:paraId="6CD4CEAF" w14:textId="77777777" w:rsidR="0026475B" w:rsidRPr="0026475B" w:rsidRDefault="0026475B" w:rsidP="00B0435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792CC65B" w14:textId="036E4E8C" w:rsidR="00DE075B" w:rsidRDefault="00071541" w:rsidP="00B04352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/>
          <w:color w:val="000000" w:themeColor="text1"/>
          <w:sz w:val="20"/>
          <w:szCs w:val="20"/>
        </w:rPr>
        <w:t xml:space="preserve">HDT.1.1.1~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HDT.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1.1.4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의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3E05FC"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 w:rsidR="003E05FC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3E05FC">
        <w:rPr>
          <w:rFonts w:ascii="Cambria" w:eastAsia="HD현대체  Light" w:hAnsi="Cambria" w:hint="eastAsia"/>
          <w:color w:val="000000" w:themeColor="text1"/>
          <w:sz w:val="20"/>
          <w:szCs w:val="20"/>
        </w:rPr>
        <w:t>통과</w:t>
      </w:r>
      <w:r w:rsidR="003E05FC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3E05FC">
        <w:rPr>
          <w:rFonts w:ascii="Cambria" w:eastAsia="HD현대체  Light" w:hAnsi="Cambria" w:hint="eastAsia"/>
          <w:color w:val="000000" w:themeColor="text1"/>
          <w:sz w:val="20"/>
          <w:szCs w:val="20"/>
        </w:rPr>
        <w:t>기준은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>아래의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>전기적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>사양을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>만족하는지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>제품스펙시트를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>확인한다</w:t>
      </w:r>
      <w:r w:rsidR="0026475B"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39C802C3" w14:textId="223949AD" w:rsidR="00FC58CE" w:rsidRDefault="00FC58CE" w:rsidP="00B04352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제품시험보고서를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확인한다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6D8E233D" w14:textId="6D6CDD9C" w:rsidR="0026475B" w:rsidRPr="00071541" w:rsidRDefault="0026475B" w:rsidP="0026475B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1296"/>
        <w:gridCol w:w="1473"/>
        <w:gridCol w:w="1374"/>
        <w:gridCol w:w="1475"/>
        <w:gridCol w:w="1395"/>
        <w:gridCol w:w="1550"/>
        <w:gridCol w:w="1180"/>
      </w:tblGrid>
      <w:tr w:rsidR="00445438" w:rsidRPr="001E5710" w14:paraId="0C0E490E" w14:textId="77777777" w:rsidTr="00445438">
        <w:tc>
          <w:tcPr>
            <w:tcW w:w="1296" w:type="dxa"/>
          </w:tcPr>
          <w:p w14:paraId="24F40AF4" w14:textId="17698FC9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473" w:type="dxa"/>
          </w:tcPr>
          <w:p w14:paraId="5F8B6635" w14:textId="53C418B0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출력포트</w:t>
            </w:r>
          </w:p>
        </w:tc>
        <w:tc>
          <w:tcPr>
            <w:tcW w:w="1374" w:type="dxa"/>
          </w:tcPr>
          <w:p w14:paraId="01DCECCE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(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RMS)</w:t>
            </w:r>
          </w:p>
        </w:tc>
        <w:tc>
          <w:tcPr>
            <w:tcW w:w="1475" w:type="dxa"/>
          </w:tcPr>
          <w:p w14:paraId="13753D62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변동범위</w:t>
            </w:r>
          </w:p>
        </w:tc>
        <w:tc>
          <w:tcPr>
            <w:tcW w:w="1395" w:type="dxa"/>
          </w:tcPr>
          <w:p w14:paraId="13C081F8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리플 (mVp-p)</w:t>
            </w:r>
          </w:p>
        </w:tc>
        <w:tc>
          <w:tcPr>
            <w:tcW w:w="1550" w:type="dxa"/>
          </w:tcPr>
          <w:p w14:paraId="5B46B566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노이즈(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mVp-p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180" w:type="dxa"/>
          </w:tcPr>
          <w:p w14:paraId="42A9EDA2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효율</w:t>
            </w:r>
          </w:p>
        </w:tc>
      </w:tr>
      <w:tr w:rsidR="00445438" w:rsidRPr="001E5710" w14:paraId="07F6012A" w14:textId="77777777" w:rsidTr="00445438">
        <w:tc>
          <w:tcPr>
            <w:tcW w:w="1296" w:type="dxa"/>
          </w:tcPr>
          <w:p w14:paraId="0B67A977" w14:textId="77777777" w:rsidR="00445438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75C14861" w14:textId="042106E2" w:rsidR="00B64BBE" w:rsidRPr="001E5710" w:rsidRDefault="00B64BBE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473" w:type="dxa"/>
          </w:tcPr>
          <w:p w14:paraId="1B155277" w14:textId="41550583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1374" w:type="dxa"/>
          </w:tcPr>
          <w:p w14:paraId="1C09516F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475" w:type="dxa"/>
          </w:tcPr>
          <w:p w14:paraId="2C85DDA0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+14.3V ~ +15.7V</w:t>
            </w:r>
          </w:p>
        </w:tc>
        <w:tc>
          <w:tcPr>
            <w:tcW w:w="1395" w:type="dxa"/>
          </w:tcPr>
          <w:p w14:paraId="269415D9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 이하</w:t>
            </w:r>
          </w:p>
        </w:tc>
        <w:tc>
          <w:tcPr>
            <w:tcW w:w="1550" w:type="dxa"/>
          </w:tcPr>
          <w:p w14:paraId="1A16EDB1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 이하</w:t>
            </w:r>
          </w:p>
        </w:tc>
        <w:tc>
          <w:tcPr>
            <w:tcW w:w="1180" w:type="dxa"/>
          </w:tcPr>
          <w:p w14:paraId="7CA95A31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</w:tr>
      <w:tr w:rsidR="00445438" w:rsidRPr="001E5710" w14:paraId="79933995" w14:textId="77777777" w:rsidTr="00445438">
        <w:tc>
          <w:tcPr>
            <w:tcW w:w="1296" w:type="dxa"/>
          </w:tcPr>
          <w:p w14:paraId="33C9788F" w14:textId="77777777" w:rsidR="00445438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693E6F25" w14:textId="51B2988A" w:rsidR="00B64BBE" w:rsidRPr="001E5710" w:rsidRDefault="00B64BBE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473" w:type="dxa"/>
          </w:tcPr>
          <w:p w14:paraId="03976960" w14:textId="1302B09F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1374" w:type="dxa"/>
          </w:tcPr>
          <w:p w14:paraId="62B2356E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475" w:type="dxa"/>
          </w:tcPr>
          <w:p w14:paraId="69B8A795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+14.3V ~ +15.7V</w:t>
            </w:r>
          </w:p>
        </w:tc>
        <w:tc>
          <w:tcPr>
            <w:tcW w:w="1395" w:type="dxa"/>
          </w:tcPr>
          <w:p w14:paraId="6C01EB2C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</w:t>
            </w:r>
          </w:p>
        </w:tc>
        <w:tc>
          <w:tcPr>
            <w:tcW w:w="1550" w:type="dxa"/>
          </w:tcPr>
          <w:p w14:paraId="20A7F457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 이하</w:t>
            </w:r>
          </w:p>
        </w:tc>
        <w:tc>
          <w:tcPr>
            <w:tcW w:w="1180" w:type="dxa"/>
          </w:tcPr>
          <w:p w14:paraId="66558319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</w:tr>
      <w:tr w:rsidR="00445438" w:rsidRPr="001E5710" w14:paraId="0A629F98" w14:textId="77777777" w:rsidTr="00445438">
        <w:tc>
          <w:tcPr>
            <w:tcW w:w="1296" w:type="dxa"/>
          </w:tcPr>
          <w:p w14:paraId="72F2BD3F" w14:textId="77777777" w:rsidR="00445438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.3.x</w:t>
            </w:r>
          </w:p>
          <w:p w14:paraId="37B68894" w14:textId="2B15CD00" w:rsidR="00B64BBE" w:rsidRPr="001E5710" w:rsidRDefault="00B64BBE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473" w:type="dxa"/>
          </w:tcPr>
          <w:p w14:paraId="201511BA" w14:textId="1B3ABECD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P3</w:t>
            </w:r>
          </w:p>
        </w:tc>
        <w:tc>
          <w:tcPr>
            <w:tcW w:w="1374" w:type="dxa"/>
          </w:tcPr>
          <w:p w14:paraId="6355C524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475" w:type="dxa"/>
          </w:tcPr>
          <w:p w14:paraId="6C78D53C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+14.3V ~ +15.7V</w:t>
            </w:r>
          </w:p>
        </w:tc>
        <w:tc>
          <w:tcPr>
            <w:tcW w:w="1395" w:type="dxa"/>
          </w:tcPr>
          <w:p w14:paraId="729952DC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 이하</w:t>
            </w:r>
          </w:p>
        </w:tc>
        <w:tc>
          <w:tcPr>
            <w:tcW w:w="1550" w:type="dxa"/>
          </w:tcPr>
          <w:p w14:paraId="7F0CA9B2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 이하</w:t>
            </w:r>
          </w:p>
        </w:tc>
        <w:tc>
          <w:tcPr>
            <w:tcW w:w="1180" w:type="dxa"/>
          </w:tcPr>
          <w:p w14:paraId="23D70189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</w:tr>
      <w:tr w:rsidR="00445438" w:rsidRPr="001E5710" w14:paraId="13824E0A" w14:textId="77777777" w:rsidTr="00445438">
        <w:tc>
          <w:tcPr>
            <w:tcW w:w="1296" w:type="dxa"/>
          </w:tcPr>
          <w:p w14:paraId="6194DDB7" w14:textId="77777777" w:rsidR="00445438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.4.x</w:t>
            </w:r>
          </w:p>
          <w:p w14:paraId="209256A6" w14:textId="75B2B964" w:rsidR="00B64BBE" w:rsidRPr="001E5710" w:rsidRDefault="00B64BBE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473" w:type="dxa"/>
          </w:tcPr>
          <w:p w14:paraId="04912DE3" w14:textId="70A261E4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P4</w:t>
            </w:r>
          </w:p>
        </w:tc>
        <w:tc>
          <w:tcPr>
            <w:tcW w:w="1374" w:type="dxa"/>
          </w:tcPr>
          <w:p w14:paraId="509A229F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475" w:type="dxa"/>
          </w:tcPr>
          <w:p w14:paraId="442F20B4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+14.3V ~ +15.7V</w:t>
            </w:r>
          </w:p>
        </w:tc>
        <w:tc>
          <w:tcPr>
            <w:tcW w:w="1395" w:type="dxa"/>
          </w:tcPr>
          <w:p w14:paraId="5F06654B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 이하</w:t>
            </w:r>
          </w:p>
        </w:tc>
        <w:tc>
          <w:tcPr>
            <w:tcW w:w="1550" w:type="dxa"/>
          </w:tcPr>
          <w:p w14:paraId="1368C82A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 이하</w:t>
            </w:r>
          </w:p>
        </w:tc>
        <w:tc>
          <w:tcPr>
            <w:tcW w:w="1180" w:type="dxa"/>
          </w:tcPr>
          <w:p w14:paraId="35D3A589" w14:textId="77777777" w:rsidR="00445438" w:rsidRPr="001E5710" w:rsidRDefault="00445438" w:rsidP="008F5FB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</w:tr>
    </w:tbl>
    <w:p w14:paraId="2598A987" w14:textId="09BB1949" w:rsidR="0026475B" w:rsidRDefault="0026475B" w:rsidP="0026475B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230C81E9" w14:textId="28A45EA7" w:rsidR="00071541" w:rsidRDefault="0026475B" w:rsidP="0026475B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5E52E0" w:rsidRPr="005E52E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="005E52E0" w:rsidRPr="005E52E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5E52E0" w:rsidRPr="005E52E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="005E52E0" w:rsidRPr="005E52E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="005E52E0" w:rsidRPr="005E52E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과전류출력</w:t>
      </w:r>
      <w:r w:rsidR="005E52E0" w:rsidRPr="005E52E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5E52E0" w:rsidRPr="005E52E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보호기능</w:t>
      </w:r>
    </w:p>
    <w:p w14:paraId="44CFECBB" w14:textId="77777777" w:rsidR="005E52E0" w:rsidRDefault="005E52E0" w:rsidP="0026475B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2B0C905E" w14:textId="2C84935E" w:rsidR="00071541" w:rsidRDefault="00071541" w:rsidP="0026475B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/>
          <w:color w:val="000000" w:themeColor="text1"/>
          <w:sz w:val="20"/>
          <w:szCs w:val="20"/>
        </w:rPr>
        <w:t xml:space="preserve">HDT.1.1.1~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HDT.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1.1.4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통과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기준은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아래의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전기적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사양을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만족하는지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제품스펙시트를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확인한다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75163E8F" w14:textId="46FEF955" w:rsidR="00FC58CE" w:rsidRPr="00071541" w:rsidRDefault="00FC58CE" w:rsidP="0026475B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제품시험보고서를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확인한다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7022A4F2" w14:textId="77777777" w:rsidR="00071541" w:rsidRDefault="00071541" w:rsidP="0026475B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9741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1948"/>
        <w:gridCol w:w="1949"/>
      </w:tblGrid>
      <w:tr w:rsidR="00445438" w:rsidRPr="00812BBD" w14:paraId="7103BAEE" w14:textId="77777777" w:rsidTr="00445438">
        <w:tc>
          <w:tcPr>
            <w:tcW w:w="1948" w:type="dxa"/>
          </w:tcPr>
          <w:p w14:paraId="4958AB0C" w14:textId="06141F4B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48" w:type="dxa"/>
          </w:tcPr>
          <w:p w14:paraId="31F6205F" w14:textId="7CF3C51B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출력포트</w:t>
            </w:r>
          </w:p>
        </w:tc>
        <w:tc>
          <w:tcPr>
            <w:tcW w:w="1948" w:type="dxa"/>
          </w:tcPr>
          <w:p w14:paraId="4A44B048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(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RMS)</w:t>
            </w:r>
          </w:p>
        </w:tc>
        <w:tc>
          <w:tcPr>
            <w:tcW w:w="1948" w:type="dxa"/>
          </w:tcPr>
          <w:p w14:paraId="482B96D8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전류(MAX)</w:t>
            </w:r>
          </w:p>
        </w:tc>
        <w:tc>
          <w:tcPr>
            <w:tcW w:w="1949" w:type="dxa"/>
          </w:tcPr>
          <w:p w14:paraId="4B46AA65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검출 범위</w:t>
            </w:r>
          </w:p>
        </w:tc>
      </w:tr>
      <w:tr w:rsidR="00445438" w:rsidRPr="00812BBD" w14:paraId="39A10D8D" w14:textId="77777777" w:rsidTr="00445438">
        <w:tc>
          <w:tcPr>
            <w:tcW w:w="1948" w:type="dxa"/>
          </w:tcPr>
          <w:p w14:paraId="0A092A53" w14:textId="77777777" w:rsidR="00445438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3E6C4140" w14:textId="313D39CF" w:rsidR="00B64BBE" w:rsidRPr="00812BBD" w:rsidRDefault="00B64BBE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37273F49" w14:textId="0744C92F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1948" w:type="dxa"/>
          </w:tcPr>
          <w:p w14:paraId="77B3B30D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948" w:type="dxa"/>
          </w:tcPr>
          <w:p w14:paraId="43E8EA44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mA</w:t>
            </w:r>
          </w:p>
        </w:tc>
        <w:tc>
          <w:tcPr>
            <w:tcW w:w="1949" w:type="dxa"/>
          </w:tcPr>
          <w:p w14:paraId="597005F2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이하에서 검출</w:t>
            </w:r>
          </w:p>
        </w:tc>
      </w:tr>
      <w:tr w:rsidR="00445438" w:rsidRPr="00812BBD" w14:paraId="6B0A243A" w14:textId="77777777" w:rsidTr="00445438">
        <w:tc>
          <w:tcPr>
            <w:tcW w:w="1948" w:type="dxa"/>
          </w:tcPr>
          <w:p w14:paraId="5A680B03" w14:textId="77777777" w:rsidR="00445438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353E56ED" w14:textId="1A119D88" w:rsidR="00B64BBE" w:rsidRPr="00812BBD" w:rsidRDefault="00B64BBE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72919EA1" w14:textId="55A655D9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1948" w:type="dxa"/>
          </w:tcPr>
          <w:p w14:paraId="577F8078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948" w:type="dxa"/>
          </w:tcPr>
          <w:p w14:paraId="517070B5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30mA</w:t>
            </w:r>
          </w:p>
        </w:tc>
        <w:tc>
          <w:tcPr>
            <w:tcW w:w="1949" w:type="dxa"/>
          </w:tcPr>
          <w:p w14:paraId="61A0A5EB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이하에서 검출</w:t>
            </w:r>
          </w:p>
        </w:tc>
      </w:tr>
      <w:tr w:rsidR="00445438" w:rsidRPr="00812BBD" w14:paraId="5994BA8F" w14:textId="77777777" w:rsidTr="00445438">
        <w:tc>
          <w:tcPr>
            <w:tcW w:w="1948" w:type="dxa"/>
          </w:tcPr>
          <w:p w14:paraId="0B269C6F" w14:textId="77777777" w:rsidR="00445438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.3.x</w:t>
            </w:r>
          </w:p>
          <w:p w14:paraId="239BFEEB" w14:textId="5355A25C" w:rsidR="00B64BBE" w:rsidRPr="00812BBD" w:rsidRDefault="00B64BBE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7F1CA892" w14:textId="2FE3A4A8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P3</w:t>
            </w:r>
          </w:p>
        </w:tc>
        <w:tc>
          <w:tcPr>
            <w:tcW w:w="1948" w:type="dxa"/>
          </w:tcPr>
          <w:p w14:paraId="097BF1A3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948" w:type="dxa"/>
          </w:tcPr>
          <w:p w14:paraId="72F1B2C8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30mA</w:t>
            </w:r>
          </w:p>
        </w:tc>
        <w:tc>
          <w:tcPr>
            <w:tcW w:w="1949" w:type="dxa"/>
          </w:tcPr>
          <w:p w14:paraId="3D64A82E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이하에서 검출</w:t>
            </w:r>
          </w:p>
        </w:tc>
      </w:tr>
      <w:tr w:rsidR="00445438" w:rsidRPr="00812BBD" w14:paraId="0ED38083" w14:textId="77777777" w:rsidTr="00445438">
        <w:tc>
          <w:tcPr>
            <w:tcW w:w="1948" w:type="dxa"/>
          </w:tcPr>
          <w:p w14:paraId="1DA08FC6" w14:textId="77777777" w:rsidR="00445438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.4.x</w:t>
            </w:r>
          </w:p>
          <w:p w14:paraId="3CCA2A0D" w14:textId="71A2F027" w:rsidR="00B64BBE" w:rsidRPr="00812BBD" w:rsidRDefault="00B64BBE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39C5F596" w14:textId="1EA75D3E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P4</w:t>
            </w:r>
          </w:p>
        </w:tc>
        <w:tc>
          <w:tcPr>
            <w:tcW w:w="1948" w:type="dxa"/>
          </w:tcPr>
          <w:p w14:paraId="7A6B5C12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948" w:type="dxa"/>
          </w:tcPr>
          <w:p w14:paraId="03B823EA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100mA</w:t>
            </w:r>
          </w:p>
        </w:tc>
        <w:tc>
          <w:tcPr>
            <w:tcW w:w="1949" w:type="dxa"/>
          </w:tcPr>
          <w:p w14:paraId="4A4687C6" w14:textId="77777777" w:rsidR="00445438" w:rsidRPr="00812BBD" w:rsidRDefault="00445438" w:rsidP="0044543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이하에서 검출</w:t>
            </w:r>
          </w:p>
        </w:tc>
      </w:tr>
    </w:tbl>
    <w:p w14:paraId="4B3C6E5E" w14:textId="5F554BA7" w:rsidR="0026475B" w:rsidRDefault="0026475B" w:rsidP="0026475B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75C68244" w14:textId="14F3C49A" w:rsidR="00470F1B" w:rsidRDefault="00470F1B" w:rsidP="001679C8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00FA5E87" w14:textId="3557ED78" w:rsidR="003443D7" w:rsidRDefault="003443D7" w:rsidP="003443D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3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3443D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Pr="003443D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443D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Pr="003443D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Pr="003443D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절연</w:t>
      </w:r>
      <w:r w:rsidRPr="003443D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443D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성능</w:t>
      </w:r>
    </w:p>
    <w:p w14:paraId="20091220" w14:textId="77777777" w:rsidR="003443D7" w:rsidRPr="00C17E2B" w:rsidRDefault="003443D7" w:rsidP="003443D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7090821" w14:textId="77777777" w:rsidR="003443D7" w:rsidRDefault="003443D7" w:rsidP="003443D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각 포트의 선간전압에 대해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AC 2.5kV, DC1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kV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내압시험 pass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여부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인가시간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/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누설전류 0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.5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m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A)</w:t>
      </w:r>
    </w:p>
    <w:p w14:paraId="5089A94D" w14:textId="68ACE989" w:rsidR="003443D7" w:rsidRDefault="003443D7" w:rsidP="003443D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각 포트 간 절연저항 50M옴 이상 (절연저항계로 측정)</w:t>
      </w:r>
    </w:p>
    <w:p w14:paraId="4C8810A6" w14:textId="0CA4E959" w:rsidR="00FC58CE" w:rsidRDefault="00FC58CE" w:rsidP="003443D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제품시험보고서를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확인한다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263B7D46" w14:textId="0ADCA81E" w:rsidR="00B25610" w:rsidRDefault="00B25610" w:rsidP="00A4076C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tbl>
      <w:tblPr>
        <w:tblStyle w:val="afffff2"/>
        <w:tblW w:w="5844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</w:tblGrid>
      <w:tr w:rsidR="00265236" w:rsidRPr="00812BBD" w14:paraId="77423343" w14:textId="77777777" w:rsidTr="00265236">
        <w:tc>
          <w:tcPr>
            <w:tcW w:w="1948" w:type="dxa"/>
          </w:tcPr>
          <w:p w14:paraId="0D239A3C" w14:textId="77777777" w:rsidR="00265236" w:rsidRPr="00812BBD" w:rsidRDefault="00265236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48" w:type="dxa"/>
          </w:tcPr>
          <w:p w14:paraId="29E0B0C3" w14:textId="2EE1A8AF" w:rsidR="00265236" w:rsidRPr="00812BBD" w:rsidRDefault="00265236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내압시험 결과</w:t>
            </w:r>
          </w:p>
        </w:tc>
        <w:tc>
          <w:tcPr>
            <w:tcW w:w="1948" w:type="dxa"/>
          </w:tcPr>
          <w:p w14:paraId="2BE9EED3" w14:textId="6616440C" w:rsidR="00265236" w:rsidRPr="00812BBD" w:rsidRDefault="00265236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절연저항 결과</w:t>
            </w:r>
          </w:p>
        </w:tc>
      </w:tr>
      <w:tr w:rsidR="00265236" w:rsidRPr="00812BBD" w14:paraId="7CB791CB" w14:textId="77777777" w:rsidTr="00265236">
        <w:tc>
          <w:tcPr>
            <w:tcW w:w="1948" w:type="dxa"/>
          </w:tcPr>
          <w:p w14:paraId="41B58FF8" w14:textId="76F4FA56" w:rsidR="00265236" w:rsidRDefault="00265236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HTL.1.3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6D60F608" w14:textId="77777777" w:rsidR="00265236" w:rsidRPr="00812BBD" w:rsidRDefault="00265236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3BCB820C" w14:textId="7374B04F" w:rsidR="00265236" w:rsidRPr="00812BBD" w:rsidRDefault="00265236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948" w:type="dxa"/>
          </w:tcPr>
          <w:p w14:paraId="0948EAFE" w14:textId="1800B74D" w:rsidR="00265236" w:rsidRPr="00812BBD" w:rsidRDefault="00265236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4E2A434A" w14:textId="77777777" w:rsidR="00265236" w:rsidRPr="003443D7" w:rsidRDefault="00265236" w:rsidP="00A4076C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233B0C46" w14:textId="77777777" w:rsidR="00882A9F" w:rsidRPr="009E460B" w:rsidRDefault="00882A9F" w:rsidP="00882A9F">
      <w:pPr>
        <w:pStyle w:val="31"/>
        <w:tabs>
          <w:tab w:val="clear" w:pos="5596"/>
          <w:tab w:val="num" w:pos="709"/>
        </w:tabs>
        <w:ind w:left="709" w:hanging="709"/>
      </w:pPr>
      <w:bookmarkStart w:id="51" w:name="_Toc175922583"/>
      <w:bookmarkStart w:id="52" w:name="_Toc175922720"/>
      <w:bookmarkStart w:id="53" w:name="_Toc178180945"/>
      <w:bookmarkStart w:id="54" w:name="_Toc185248990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t>(Test result)</w:t>
      </w:r>
      <w:bookmarkEnd w:id="51"/>
      <w:bookmarkEnd w:id="52"/>
      <w:bookmarkEnd w:id="53"/>
      <w:bookmarkEnd w:id="54"/>
    </w:p>
    <w:p w14:paraId="68DEAA38" w14:textId="0D9FA7E1" w:rsidR="00882A9F" w:rsidRDefault="00882A9F" w:rsidP="00882A9F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4135050E" w14:textId="4F2C6FCD" w:rsidR="00882A9F" w:rsidRDefault="00882A9F" w:rsidP="00882A9F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 w:rsidRPr="0080227E"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 w:rsidRPr="0080227E">
        <w:rPr>
          <w:rFonts w:ascii="Cambria" w:eastAsia="HD현대체  Light" w:hAnsi="Cambria"/>
          <w:color w:val="000000" w:themeColor="text1"/>
          <w:sz w:val="20"/>
          <w:szCs w:val="20"/>
        </w:rPr>
        <w:t xml:space="preserve"> </w:t>
      </w:r>
      <w:r w:rsidRPr="0080227E">
        <w:rPr>
          <w:rFonts w:ascii="Cambria" w:eastAsia="HD현대체  Light" w:hAnsi="Cambria" w:hint="eastAsia"/>
          <w:color w:val="000000" w:themeColor="text1"/>
          <w:sz w:val="20"/>
          <w:szCs w:val="20"/>
        </w:rPr>
        <w:t>결과는</w:t>
      </w:r>
      <w:r w:rsidRPr="0080227E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Pr="0080227E">
        <w:rPr>
          <w:rFonts w:ascii="Cambria" w:eastAsia="HD현대체  Light" w:hAnsi="Cambria" w:hint="eastAsia"/>
          <w:color w:val="000000" w:themeColor="text1"/>
          <w:sz w:val="20"/>
          <w:szCs w:val="20"/>
        </w:rPr>
        <w:t>다음과</w:t>
      </w:r>
      <w:r w:rsidRPr="0080227E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Pr="0080227E">
        <w:rPr>
          <w:rFonts w:ascii="Cambria" w:eastAsia="HD현대체  Light" w:hAnsi="Cambria" w:hint="eastAsia"/>
          <w:color w:val="000000" w:themeColor="text1"/>
          <w:sz w:val="20"/>
          <w:szCs w:val="20"/>
        </w:rPr>
        <w:t>같이</w:t>
      </w:r>
      <w:r w:rsidRPr="0080227E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Pr="0080227E">
        <w:rPr>
          <w:rFonts w:ascii="Cambria" w:eastAsia="HD현대체  Light" w:hAnsi="Cambria" w:hint="eastAsia"/>
          <w:color w:val="000000" w:themeColor="text1"/>
          <w:sz w:val="20"/>
          <w:szCs w:val="20"/>
        </w:rPr>
        <w:t>기록되어야</w:t>
      </w:r>
      <w:r w:rsidRPr="0080227E">
        <w:rPr>
          <w:rFonts w:ascii="Cambria" w:eastAsia="HD현대체  Light" w:hAnsi="Cambria"/>
          <w:color w:val="000000" w:themeColor="text1"/>
          <w:sz w:val="20"/>
          <w:szCs w:val="20"/>
        </w:rPr>
        <w:t xml:space="preserve"> </w:t>
      </w:r>
      <w:r w:rsidRPr="0080227E">
        <w:rPr>
          <w:rFonts w:ascii="Cambria" w:eastAsia="HD현대체  Light" w:hAnsi="Cambria" w:hint="eastAsia"/>
          <w:color w:val="000000" w:themeColor="text1"/>
          <w:sz w:val="20"/>
          <w:szCs w:val="20"/>
        </w:rPr>
        <w:t>한다</w:t>
      </w:r>
      <w:r w:rsidRPr="0080227E">
        <w:rPr>
          <w:rFonts w:ascii="Cambria" w:eastAsia="HD현대체  Light" w:hAnsi="Cambria"/>
          <w:color w:val="000000" w:themeColor="text1"/>
          <w:sz w:val="20"/>
          <w:szCs w:val="20"/>
        </w:rPr>
        <w:t xml:space="preserve">. </w:t>
      </w:r>
    </w:p>
    <w:p w14:paraId="76C9E203" w14:textId="44F66C91" w:rsidR="00882A9F" w:rsidRDefault="00882A9F" w:rsidP="00882A9F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3CAFDC81" w14:textId="71A831A0" w:rsidR="00882A9F" w:rsidRPr="00882A9F" w:rsidRDefault="00882A9F" w:rsidP="00882A9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26475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Pr="0026475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26475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Pr="0026475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Pr="0026475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출력전원</w:t>
      </w:r>
      <w:r w:rsidRPr="0026475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26475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전기적</w:t>
      </w:r>
      <w:r w:rsidRPr="0026475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26475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사양</w:t>
      </w:r>
    </w:p>
    <w:p w14:paraId="32ADABD5" w14:textId="77777777" w:rsidR="00882A9F" w:rsidRDefault="00882A9F" w:rsidP="00882A9F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1239"/>
        <w:gridCol w:w="1318"/>
        <w:gridCol w:w="1202"/>
        <w:gridCol w:w="1320"/>
        <w:gridCol w:w="1229"/>
        <w:gridCol w:w="1470"/>
        <w:gridCol w:w="1030"/>
        <w:gridCol w:w="935"/>
      </w:tblGrid>
      <w:tr w:rsidR="00882A9F" w:rsidRPr="001E5710" w14:paraId="65854B9A" w14:textId="1C6EE6E5" w:rsidTr="00882A9F">
        <w:tc>
          <w:tcPr>
            <w:tcW w:w="1239" w:type="dxa"/>
          </w:tcPr>
          <w:p w14:paraId="2D5F06D4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318" w:type="dxa"/>
          </w:tcPr>
          <w:p w14:paraId="3195B687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출력포트</w:t>
            </w:r>
          </w:p>
        </w:tc>
        <w:tc>
          <w:tcPr>
            <w:tcW w:w="1202" w:type="dxa"/>
          </w:tcPr>
          <w:p w14:paraId="578825C5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(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RMS)</w:t>
            </w:r>
          </w:p>
        </w:tc>
        <w:tc>
          <w:tcPr>
            <w:tcW w:w="1320" w:type="dxa"/>
          </w:tcPr>
          <w:p w14:paraId="1D1DD068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변동범위</w:t>
            </w:r>
          </w:p>
        </w:tc>
        <w:tc>
          <w:tcPr>
            <w:tcW w:w="1229" w:type="dxa"/>
          </w:tcPr>
          <w:p w14:paraId="1BD0F775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리플 (mVp-p)</w:t>
            </w:r>
          </w:p>
        </w:tc>
        <w:tc>
          <w:tcPr>
            <w:tcW w:w="1470" w:type="dxa"/>
          </w:tcPr>
          <w:p w14:paraId="3AB1F688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노이즈(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mVp-p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30" w:type="dxa"/>
          </w:tcPr>
          <w:p w14:paraId="584B8DA1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효율</w:t>
            </w:r>
          </w:p>
        </w:tc>
        <w:tc>
          <w:tcPr>
            <w:tcW w:w="935" w:type="dxa"/>
          </w:tcPr>
          <w:p w14:paraId="659C8E78" w14:textId="1E096049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P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ass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or Fail</w:t>
            </w:r>
          </w:p>
        </w:tc>
      </w:tr>
      <w:tr w:rsidR="00882A9F" w:rsidRPr="001E5710" w14:paraId="2705AF22" w14:textId="42128309" w:rsidTr="00882A9F">
        <w:tc>
          <w:tcPr>
            <w:tcW w:w="1239" w:type="dxa"/>
          </w:tcPr>
          <w:p w14:paraId="45B24549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6318E266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318" w:type="dxa"/>
          </w:tcPr>
          <w:p w14:paraId="4CB25DF0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1202" w:type="dxa"/>
          </w:tcPr>
          <w:p w14:paraId="71CA95D4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320" w:type="dxa"/>
          </w:tcPr>
          <w:p w14:paraId="03E2D776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+14.3V ~ +15.7V</w:t>
            </w:r>
          </w:p>
        </w:tc>
        <w:tc>
          <w:tcPr>
            <w:tcW w:w="1229" w:type="dxa"/>
          </w:tcPr>
          <w:p w14:paraId="30707DA5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 이하</w:t>
            </w:r>
          </w:p>
        </w:tc>
        <w:tc>
          <w:tcPr>
            <w:tcW w:w="1470" w:type="dxa"/>
          </w:tcPr>
          <w:p w14:paraId="6690EA1F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 이하</w:t>
            </w:r>
          </w:p>
        </w:tc>
        <w:tc>
          <w:tcPr>
            <w:tcW w:w="1030" w:type="dxa"/>
          </w:tcPr>
          <w:p w14:paraId="60729687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  <w:tc>
          <w:tcPr>
            <w:tcW w:w="935" w:type="dxa"/>
          </w:tcPr>
          <w:p w14:paraId="5B39CA42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882A9F" w:rsidRPr="001E5710" w14:paraId="658D30A0" w14:textId="53112596" w:rsidTr="00882A9F">
        <w:tc>
          <w:tcPr>
            <w:tcW w:w="1239" w:type="dxa"/>
          </w:tcPr>
          <w:p w14:paraId="201C6905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7CF5AB19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318" w:type="dxa"/>
          </w:tcPr>
          <w:p w14:paraId="77B1C674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1202" w:type="dxa"/>
          </w:tcPr>
          <w:p w14:paraId="7A175164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320" w:type="dxa"/>
          </w:tcPr>
          <w:p w14:paraId="6B9A4FE7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+14.3V ~ +15.7V</w:t>
            </w:r>
          </w:p>
        </w:tc>
        <w:tc>
          <w:tcPr>
            <w:tcW w:w="1229" w:type="dxa"/>
          </w:tcPr>
          <w:p w14:paraId="19F84463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</w:t>
            </w:r>
          </w:p>
        </w:tc>
        <w:tc>
          <w:tcPr>
            <w:tcW w:w="1470" w:type="dxa"/>
          </w:tcPr>
          <w:p w14:paraId="646439FE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 이하</w:t>
            </w:r>
          </w:p>
        </w:tc>
        <w:tc>
          <w:tcPr>
            <w:tcW w:w="1030" w:type="dxa"/>
          </w:tcPr>
          <w:p w14:paraId="7411AFAB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  <w:tc>
          <w:tcPr>
            <w:tcW w:w="935" w:type="dxa"/>
          </w:tcPr>
          <w:p w14:paraId="53DBBCA3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882A9F" w:rsidRPr="001E5710" w14:paraId="4BF85132" w14:textId="2FE0AE8E" w:rsidTr="00882A9F">
        <w:tc>
          <w:tcPr>
            <w:tcW w:w="1239" w:type="dxa"/>
          </w:tcPr>
          <w:p w14:paraId="748F4D8D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.3.x</w:t>
            </w:r>
          </w:p>
          <w:p w14:paraId="389F1BD9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318" w:type="dxa"/>
          </w:tcPr>
          <w:p w14:paraId="4AFC36F6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P3</w:t>
            </w:r>
          </w:p>
        </w:tc>
        <w:tc>
          <w:tcPr>
            <w:tcW w:w="1202" w:type="dxa"/>
          </w:tcPr>
          <w:p w14:paraId="48D5611F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320" w:type="dxa"/>
          </w:tcPr>
          <w:p w14:paraId="3CFBAF5D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+14.3V ~ +15.7V</w:t>
            </w:r>
          </w:p>
        </w:tc>
        <w:tc>
          <w:tcPr>
            <w:tcW w:w="1229" w:type="dxa"/>
          </w:tcPr>
          <w:p w14:paraId="1E83591B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 이하</w:t>
            </w:r>
          </w:p>
        </w:tc>
        <w:tc>
          <w:tcPr>
            <w:tcW w:w="1470" w:type="dxa"/>
          </w:tcPr>
          <w:p w14:paraId="2FFE1DE0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 이하</w:t>
            </w:r>
          </w:p>
        </w:tc>
        <w:tc>
          <w:tcPr>
            <w:tcW w:w="1030" w:type="dxa"/>
          </w:tcPr>
          <w:p w14:paraId="42CCF5A3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  <w:tc>
          <w:tcPr>
            <w:tcW w:w="935" w:type="dxa"/>
          </w:tcPr>
          <w:p w14:paraId="5995424B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882A9F" w:rsidRPr="001E5710" w14:paraId="08FB4584" w14:textId="4E1D26BD" w:rsidTr="00882A9F">
        <w:tc>
          <w:tcPr>
            <w:tcW w:w="1239" w:type="dxa"/>
          </w:tcPr>
          <w:p w14:paraId="104FC2FC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.4.x</w:t>
            </w:r>
          </w:p>
          <w:p w14:paraId="5EF7EC86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318" w:type="dxa"/>
          </w:tcPr>
          <w:p w14:paraId="6839CC9C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P4</w:t>
            </w:r>
          </w:p>
        </w:tc>
        <w:tc>
          <w:tcPr>
            <w:tcW w:w="1202" w:type="dxa"/>
          </w:tcPr>
          <w:p w14:paraId="0C6B6726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320" w:type="dxa"/>
          </w:tcPr>
          <w:p w14:paraId="0F60D48E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+14.3V ~ +15.7V</w:t>
            </w:r>
          </w:p>
        </w:tc>
        <w:tc>
          <w:tcPr>
            <w:tcW w:w="1229" w:type="dxa"/>
          </w:tcPr>
          <w:p w14:paraId="10C70476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 이하</w:t>
            </w:r>
          </w:p>
        </w:tc>
        <w:tc>
          <w:tcPr>
            <w:tcW w:w="1470" w:type="dxa"/>
          </w:tcPr>
          <w:p w14:paraId="3E02D12C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 이하</w:t>
            </w:r>
          </w:p>
        </w:tc>
        <w:tc>
          <w:tcPr>
            <w:tcW w:w="1030" w:type="dxa"/>
          </w:tcPr>
          <w:p w14:paraId="0D1F6891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  <w:tc>
          <w:tcPr>
            <w:tcW w:w="935" w:type="dxa"/>
          </w:tcPr>
          <w:p w14:paraId="4F64054A" w14:textId="77777777" w:rsidR="00882A9F" w:rsidRPr="001E5710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20B46E82" w14:textId="77777777" w:rsidR="00882A9F" w:rsidRPr="0080227E" w:rsidRDefault="00882A9F" w:rsidP="00882A9F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396C491F" w14:textId="77777777" w:rsidR="00882A9F" w:rsidRDefault="00882A9F" w:rsidP="00882A9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5E52E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Pr="005E52E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5E52E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Pr="005E52E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Pr="005E52E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과전류출력</w:t>
      </w:r>
      <w:r w:rsidRPr="005E52E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5E52E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보호기능</w:t>
      </w:r>
    </w:p>
    <w:p w14:paraId="0A3DED53" w14:textId="77777777" w:rsidR="00882A9F" w:rsidRDefault="00882A9F" w:rsidP="00882A9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04C65270" w14:textId="77777777" w:rsidR="00882A9F" w:rsidRPr="00071541" w:rsidRDefault="00882A9F" w:rsidP="00882A9F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/>
          <w:color w:val="000000" w:themeColor="text1"/>
          <w:sz w:val="20"/>
          <w:szCs w:val="20"/>
        </w:rPr>
        <w:t xml:space="preserve">HDT.1.1.1~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HDT.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1.1.4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통과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기준은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아래의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전기적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사양을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만족하는지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제품스펙시트를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확인한다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47553887" w14:textId="77777777" w:rsidR="00882A9F" w:rsidRDefault="00882A9F" w:rsidP="00882A9F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9743" w:type="dxa"/>
        <w:tblLook w:val="04A0" w:firstRow="1" w:lastRow="0" w:firstColumn="1" w:lastColumn="0" w:noHBand="0" w:noVBand="1"/>
      </w:tblPr>
      <w:tblGrid>
        <w:gridCol w:w="1703"/>
        <w:gridCol w:w="1642"/>
        <w:gridCol w:w="1595"/>
        <w:gridCol w:w="1700"/>
        <w:gridCol w:w="1643"/>
        <w:gridCol w:w="1460"/>
      </w:tblGrid>
      <w:tr w:rsidR="00882A9F" w:rsidRPr="00812BBD" w14:paraId="573A663C" w14:textId="50B6D8A5" w:rsidTr="00882A9F">
        <w:tc>
          <w:tcPr>
            <w:tcW w:w="1703" w:type="dxa"/>
          </w:tcPr>
          <w:p w14:paraId="2B666278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642" w:type="dxa"/>
          </w:tcPr>
          <w:p w14:paraId="11DC5DC1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출력포트</w:t>
            </w:r>
          </w:p>
        </w:tc>
        <w:tc>
          <w:tcPr>
            <w:tcW w:w="1595" w:type="dxa"/>
          </w:tcPr>
          <w:p w14:paraId="4E056584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(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RMS)</w:t>
            </w:r>
          </w:p>
        </w:tc>
        <w:tc>
          <w:tcPr>
            <w:tcW w:w="1700" w:type="dxa"/>
          </w:tcPr>
          <w:p w14:paraId="40145FD4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전류(MAX)</w:t>
            </w:r>
          </w:p>
        </w:tc>
        <w:tc>
          <w:tcPr>
            <w:tcW w:w="1643" w:type="dxa"/>
          </w:tcPr>
          <w:p w14:paraId="68AD30EA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검출 범위</w:t>
            </w:r>
          </w:p>
        </w:tc>
        <w:tc>
          <w:tcPr>
            <w:tcW w:w="1460" w:type="dxa"/>
          </w:tcPr>
          <w:p w14:paraId="11A20424" w14:textId="121F7D49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Pass or Fail</w:t>
            </w:r>
          </w:p>
        </w:tc>
      </w:tr>
      <w:tr w:rsidR="00882A9F" w:rsidRPr="00812BBD" w14:paraId="49321BE3" w14:textId="0F859686" w:rsidTr="00882A9F">
        <w:tc>
          <w:tcPr>
            <w:tcW w:w="1703" w:type="dxa"/>
          </w:tcPr>
          <w:p w14:paraId="7670F4D8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666DF5A2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642" w:type="dxa"/>
          </w:tcPr>
          <w:p w14:paraId="237528BC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1595" w:type="dxa"/>
          </w:tcPr>
          <w:p w14:paraId="60A888D0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700" w:type="dxa"/>
          </w:tcPr>
          <w:p w14:paraId="3C958F92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mA</w:t>
            </w:r>
          </w:p>
        </w:tc>
        <w:tc>
          <w:tcPr>
            <w:tcW w:w="1643" w:type="dxa"/>
          </w:tcPr>
          <w:p w14:paraId="50B19F1E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이하에서 검출</w:t>
            </w:r>
          </w:p>
        </w:tc>
        <w:tc>
          <w:tcPr>
            <w:tcW w:w="1460" w:type="dxa"/>
          </w:tcPr>
          <w:p w14:paraId="12EC440F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882A9F" w:rsidRPr="00812BBD" w14:paraId="0B3B20C2" w14:textId="0CFBC1D4" w:rsidTr="00882A9F">
        <w:tc>
          <w:tcPr>
            <w:tcW w:w="1703" w:type="dxa"/>
          </w:tcPr>
          <w:p w14:paraId="2264B313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0C36B10E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642" w:type="dxa"/>
          </w:tcPr>
          <w:p w14:paraId="29330EB3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1595" w:type="dxa"/>
          </w:tcPr>
          <w:p w14:paraId="26C7ADBD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700" w:type="dxa"/>
          </w:tcPr>
          <w:p w14:paraId="5560F4CA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30mA</w:t>
            </w:r>
          </w:p>
        </w:tc>
        <w:tc>
          <w:tcPr>
            <w:tcW w:w="1643" w:type="dxa"/>
          </w:tcPr>
          <w:p w14:paraId="039BCE04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이하에서 검출</w:t>
            </w:r>
          </w:p>
        </w:tc>
        <w:tc>
          <w:tcPr>
            <w:tcW w:w="1460" w:type="dxa"/>
          </w:tcPr>
          <w:p w14:paraId="31479558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882A9F" w:rsidRPr="00812BBD" w14:paraId="19CDC608" w14:textId="223914B5" w:rsidTr="00882A9F">
        <w:tc>
          <w:tcPr>
            <w:tcW w:w="1703" w:type="dxa"/>
          </w:tcPr>
          <w:p w14:paraId="766479E1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.3.x</w:t>
            </w:r>
          </w:p>
          <w:p w14:paraId="07A4B0EA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642" w:type="dxa"/>
          </w:tcPr>
          <w:p w14:paraId="5423C45E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P3</w:t>
            </w:r>
          </w:p>
        </w:tc>
        <w:tc>
          <w:tcPr>
            <w:tcW w:w="1595" w:type="dxa"/>
          </w:tcPr>
          <w:p w14:paraId="7B312F4C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700" w:type="dxa"/>
          </w:tcPr>
          <w:p w14:paraId="28F07F0E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30mA</w:t>
            </w:r>
          </w:p>
        </w:tc>
        <w:tc>
          <w:tcPr>
            <w:tcW w:w="1643" w:type="dxa"/>
          </w:tcPr>
          <w:p w14:paraId="2D470D16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이하에서 검출</w:t>
            </w:r>
          </w:p>
        </w:tc>
        <w:tc>
          <w:tcPr>
            <w:tcW w:w="1460" w:type="dxa"/>
          </w:tcPr>
          <w:p w14:paraId="02DC1F07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882A9F" w:rsidRPr="00812BBD" w14:paraId="7D1EEA88" w14:textId="519EF6A8" w:rsidTr="00882A9F">
        <w:tc>
          <w:tcPr>
            <w:tcW w:w="1703" w:type="dxa"/>
          </w:tcPr>
          <w:p w14:paraId="0632EDDD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.4.x</w:t>
            </w:r>
          </w:p>
          <w:p w14:paraId="6ADBD94D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642" w:type="dxa"/>
          </w:tcPr>
          <w:p w14:paraId="0F2C4AA6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P4</w:t>
            </w:r>
          </w:p>
        </w:tc>
        <w:tc>
          <w:tcPr>
            <w:tcW w:w="1595" w:type="dxa"/>
          </w:tcPr>
          <w:p w14:paraId="31387688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700" w:type="dxa"/>
          </w:tcPr>
          <w:p w14:paraId="5E280A09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100mA</w:t>
            </w:r>
          </w:p>
        </w:tc>
        <w:tc>
          <w:tcPr>
            <w:tcW w:w="1643" w:type="dxa"/>
          </w:tcPr>
          <w:p w14:paraId="4115D1D0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이하에서 검출</w:t>
            </w:r>
          </w:p>
        </w:tc>
        <w:tc>
          <w:tcPr>
            <w:tcW w:w="1460" w:type="dxa"/>
          </w:tcPr>
          <w:p w14:paraId="5A695DD4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08CA7AA1" w14:textId="299A3228" w:rsidR="00B25610" w:rsidRDefault="00B25610" w:rsidP="00A4076C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7BF000A9" w14:textId="77777777" w:rsidR="00882A9F" w:rsidRDefault="00882A9F" w:rsidP="00882A9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3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3443D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Pr="003443D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443D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Pr="003443D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Pr="003443D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절연</w:t>
      </w:r>
      <w:r w:rsidRPr="003443D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443D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성능</w:t>
      </w:r>
    </w:p>
    <w:p w14:paraId="41564D3A" w14:textId="77777777" w:rsidR="00882A9F" w:rsidRPr="00C17E2B" w:rsidRDefault="00882A9F" w:rsidP="00882A9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6DD9166" w14:textId="77777777" w:rsidR="00882A9F" w:rsidRDefault="00882A9F" w:rsidP="00882A9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각 포트의 선간전압에 대해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AC 2.5kV, DC1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kV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내압시험 pass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여부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인가시간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/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누설전류 0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.5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m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A)</w:t>
      </w:r>
    </w:p>
    <w:p w14:paraId="1D1FBC0A" w14:textId="77777777" w:rsidR="00882A9F" w:rsidRDefault="00882A9F" w:rsidP="00882A9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각 포트 간 절연저항 50M옴 이상 (절연저항계로 측정)</w:t>
      </w:r>
    </w:p>
    <w:p w14:paraId="657D9822" w14:textId="77777777" w:rsidR="00882A9F" w:rsidRDefault="00882A9F" w:rsidP="00882A9F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tbl>
      <w:tblPr>
        <w:tblStyle w:val="afffff2"/>
        <w:tblW w:w="7792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1948"/>
      </w:tblGrid>
      <w:tr w:rsidR="00882A9F" w:rsidRPr="00812BBD" w14:paraId="314655F4" w14:textId="6111C9E3" w:rsidTr="00882A9F">
        <w:tc>
          <w:tcPr>
            <w:tcW w:w="1948" w:type="dxa"/>
          </w:tcPr>
          <w:p w14:paraId="1E423BA7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48" w:type="dxa"/>
          </w:tcPr>
          <w:p w14:paraId="6DF72D56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내압시험 결과</w:t>
            </w:r>
          </w:p>
        </w:tc>
        <w:tc>
          <w:tcPr>
            <w:tcW w:w="1948" w:type="dxa"/>
          </w:tcPr>
          <w:p w14:paraId="3E933ADF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절연저항 결과</w:t>
            </w:r>
          </w:p>
        </w:tc>
        <w:tc>
          <w:tcPr>
            <w:tcW w:w="1948" w:type="dxa"/>
          </w:tcPr>
          <w:p w14:paraId="027AFEF5" w14:textId="439001D4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Pass or Fail</w:t>
            </w:r>
          </w:p>
        </w:tc>
      </w:tr>
      <w:tr w:rsidR="00882A9F" w:rsidRPr="00812BBD" w14:paraId="0EE9BBD7" w14:textId="4393A949" w:rsidTr="00882A9F">
        <w:tc>
          <w:tcPr>
            <w:tcW w:w="1948" w:type="dxa"/>
          </w:tcPr>
          <w:p w14:paraId="725C3C6B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HTL.1.3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5786B959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66817B7F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948" w:type="dxa"/>
          </w:tcPr>
          <w:p w14:paraId="106BB41F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948" w:type="dxa"/>
          </w:tcPr>
          <w:p w14:paraId="12D23CC7" w14:textId="77777777" w:rsidR="00882A9F" w:rsidRPr="00812BBD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1B82E90C" w14:textId="294B6A5A" w:rsidR="00882A9F" w:rsidRDefault="00882A9F" w:rsidP="00A4076C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4D3BD769" w14:textId="10D7D812" w:rsidR="00882A9F" w:rsidRDefault="00882A9F" w:rsidP="00A4076C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4388D852" w14:textId="77777777" w:rsidR="00882A9F" w:rsidRDefault="00882A9F" w:rsidP="00A4076C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1D70ABFC" w14:textId="282A9877" w:rsidR="00882A9F" w:rsidRDefault="00882A9F" w:rsidP="00A4076C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0527CFFF" w14:textId="266EB7A2" w:rsidR="00882A9F" w:rsidRDefault="00882A9F" w:rsidP="00A4076C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008795B3" w14:textId="77777777" w:rsidR="00882A9F" w:rsidRPr="00882A9F" w:rsidRDefault="00882A9F" w:rsidP="00A4076C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5293D814" w14:textId="77777777" w:rsidR="00B25610" w:rsidRDefault="00B25610" w:rsidP="00A4076C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  <w:r>
        <w:rPr>
          <w:rFonts w:ascii="Cambria" w:eastAsia="맑은 고딕" w:hAnsi="Cambria" w:cs="Helvetica"/>
          <w:bCs/>
          <w:color w:val="000000"/>
          <w:sz w:val="18"/>
          <w:szCs w:val="18"/>
        </w:rPr>
        <w:br w:type="page"/>
      </w:r>
    </w:p>
    <w:p w14:paraId="72CAC206" w14:textId="427A6C90" w:rsidR="00B25610" w:rsidRPr="005A0CC2" w:rsidRDefault="00B25610" w:rsidP="00B25610">
      <w:pPr>
        <w:pStyle w:val="21"/>
        <w:ind w:left="567" w:hanging="567"/>
        <w:rPr>
          <w:rFonts w:eastAsia="HD현대체 Bold"/>
        </w:rPr>
      </w:pPr>
      <w:bookmarkStart w:id="55" w:name="_Toc185248991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DT.2</w:t>
      </w:r>
      <w:r w:rsidRPr="00A24F70">
        <w:rPr>
          <w:rFonts w:eastAsia="HD현대체 Bold"/>
          <w:color w:val="000000" w:themeColor="text1"/>
        </w:rPr>
        <w:t xml:space="preserve">] </w:t>
      </w:r>
      <w:r w:rsidR="00A123D8">
        <w:rPr>
          <w:rFonts w:ascii="현대체Light" w:eastAsia="현대체Light" w:hAnsi="현대체Light"/>
          <w:color w:val="000000" w:themeColor="text1"/>
        </w:rPr>
        <w:t xml:space="preserve">IPM </w:t>
      </w:r>
      <w:r w:rsidR="00A123D8">
        <w:rPr>
          <w:rFonts w:ascii="현대체Light" w:eastAsia="현대체Light" w:hAnsi="현대체Light" w:hint="eastAsia"/>
          <w:color w:val="000000" w:themeColor="text1"/>
        </w:rPr>
        <w:t>선정</w:t>
      </w:r>
      <w:bookmarkEnd w:id="55"/>
    </w:p>
    <w:p w14:paraId="67824DDF" w14:textId="77777777" w:rsidR="00B25610" w:rsidRDefault="00B25610" w:rsidP="00B25610">
      <w:pPr>
        <w:pStyle w:val="E"/>
        <w:rPr>
          <w:rFonts w:ascii="Cambria" w:eastAsia="HD현대체  Light" w:hAnsi="Cambria"/>
          <w:color w:val="000000" w:themeColor="text1"/>
        </w:rPr>
      </w:pPr>
    </w:p>
    <w:p w14:paraId="0CF26138" w14:textId="77777777" w:rsidR="00B25610" w:rsidRPr="009E460B" w:rsidRDefault="00B25610" w:rsidP="00B25610">
      <w:pPr>
        <w:pStyle w:val="31"/>
        <w:tabs>
          <w:tab w:val="clear" w:pos="5596"/>
          <w:tab w:val="num" w:pos="709"/>
        </w:tabs>
        <w:ind w:left="709" w:hanging="709"/>
      </w:pPr>
      <w:bookmarkStart w:id="56" w:name="_Toc185248992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56"/>
    </w:p>
    <w:p w14:paraId="2685CCC4" w14:textId="7609A848" w:rsidR="00B25610" w:rsidRDefault="00B25610" w:rsidP="00B25610">
      <w:pPr>
        <w:pStyle w:val="E"/>
        <w:rPr>
          <w:rFonts w:ascii="Cambria" w:eastAsia="현대체Light" w:hAnsi="Cambria"/>
          <w:color w:val="000000" w:themeColor="text1"/>
        </w:rPr>
      </w:pPr>
    </w:p>
    <w:p w14:paraId="6C4742EF" w14:textId="77777777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HDF2.1(PF1) ~ HDF2.3(PF3)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04DFAA5D" w14:textId="77777777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HDF2.4(PF1)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별도 HDR을 적용한다.</w:t>
      </w:r>
    </w:p>
    <w:p w14:paraId="139755AE" w14:textId="77777777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FBEA7EA" w14:textId="77777777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C105~605</w:t>
      </w:r>
    </w:p>
    <w:p w14:paraId="403C7C39" w14:textId="77777777" w:rsidR="00A123D8" w:rsidRPr="00F76104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B7663BB" w14:textId="77777777" w:rsidR="00A123D8" w:rsidRPr="001E5710" w:rsidRDefault="00A123D8" w:rsidP="00A123D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전기적 사양)</w:t>
      </w:r>
    </w:p>
    <w:p w14:paraId="37DCF2A6" w14:textId="77777777" w:rsidR="00A123D8" w:rsidRPr="0013733E" w:rsidRDefault="00A123D8" w:rsidP="00A123D8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32558B92" w14:textId="7EE965E2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HDR.2.1.1~HDR2.1.3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은 </w:t>
      </w:r>
      <w:r w:rsidR="006D753C">
        <w:rPr>
          <w:rFonts w:ascii="현대체Light" w:eastAsia="현대체Light" w:hAnsi="현대체Light"/>
          <w:color w:val="000000" w:themeColor="text1"/>
          <w:sz w:val="20"/>
          <w:szCs w:val="20"/>
        </w:rPr>
        <w:t>HDT.2.1.1~HDT2.1.3</w:t>
      </w:r>
      <w:r w:rsidR="006D753C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의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 w:rsidR="006D753C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내용을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적용한다.</w:t>
      </w:r>
    </w:p>
    <w:p w14:paraId="52CCEE6A" w14:textId="4C03CDE2" w:rsidR="00A123D8" w:rsidRPr="00F76104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B89C625" w14:textId="09906801" w:rsidR="00BF3F5F" w:rsidRPr="006D753C" w:rsidRDefault="006D753C" w:rsidP="00B256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HDR2.1.4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은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HDT2.1.4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의 내용을 적용한다.</w:t>
      </w:r>
    </w:p>
    <w:p w14:paraId="0F231243" w14:textId="77777777" w:rsidR="00BF3F5F" w:rsidRPr="00231CA7" w:rsidRDefault="00BF3F5F" w:rsidP="00B25610">
      <w:pPr>
        <w:pStyle w:val="E"/>
        <w:rPr>
          <w:rFonts w:ascii="Cambria" w:eastAsia="현대체Light" w:hAnsi="Cambria"/>
          <w:color w:val="000000" w:themeColor="text1"/>
        </w:rPr>
      </w:pPr>
    </w:p>
    <w:p w14:paraId="760D3D83" w14:textId="77777777" w:rsidR="00B25610" w:rsidRPr="009E460B" w:rsidRDefault="00B25610" w:rsidP="00B25610">
      <w:pPr>
        <w:pStyle w:val="31"/>
        <w:tabs>
          <w:tab w:val="clear" w:pos="5596"/>
          <w:tab w:val="num" w:pos="709"/>
        </w:tabs>
        <w:ind w:left="709" w:hanging="709"/>
      </w:pPr>
      <w:bookmarkStart w:id="57" w:name="_Toc185248993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57"/>
    </w:p>
    <w:p w14:paraId="74FDC146" w14:textId="353E54E1" w:rsidR="00B25610" w:rsidRDefault="00B25610" w:rsidP="00B25610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2B84BB5B" w14:textId="77777777" w:rsidR="00184EEF" w:rsidRDefault="00184EEF" w:rsidP="00184EEF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제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품의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스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펙시트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내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용을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확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인한다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06C8E61A" w14:textId="43F32C25" w:rsidR="00B25610" w:rsidRDefault="00B25610" w:rsidP="00B25610">
      <w:pPr>
        <w:pStyle w:val="E"/>
        <w:rPr>
          <w:rFonts w:ascii="Cambria" w:eastAsia="현대체Light" w:hAnsi="Cambria"/>
          <w:color w:val="000000" w:themeColor="text1"/>
        </w:rPr>
      </w:pPr>
    </w:p>
    <w:p w14:paraId="643029B1" w14:textId="61ABE057" w:rsidR="00B25610" w:rsidRPr="005A0CC2" w:rsidRDefault="00B25610" w:rsidP="00B25610">
      <w:pPr>
        <w:pStyle w:val="31"/>
        <w:tabs>
          <w:tab w:val="clear" w:pos="5596"/>
          <w:tab w:val="num" w:pos="709"/>
        </w:tabs>
        <w:ind w:left="709" w:hanging="709"/>
      </w:pPr>
      <w:bookmarkStart w:id="58" w:name="_Toc185248994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58"/>
    </w:p>
    <w:p w14:paraId="48A60380" w14:textId="61007747" w:rsidR="00B25610" w:rsidRDefault="00B25610" w:rsidP="00B25610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23E122DD" w14:textId="77777777" w:rsidR="00B25610" w:rsidRDefault="00B25610" w:rsidP="00B25610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통과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기준은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다음과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같다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0F033834" w14:textId="29585DB3" w:rsidR="00B25610" w:rsidRDefault="00B25610" w:rsidP="00B25610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45957774" w14:textId="0085E4BA" w:rsidR="001C7CAD" w:rsidRPr="001E5710" w:rsidRDefault="001C7CAD" w:rsidP="001C7CAD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1C7CA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Pr="001C7CA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C7CA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Pr="001C7CA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Pr="001C7CA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전기적</w:t>
      </w:r>
      <w:r w:rsidRPr="001C7CA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C7CA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사양</w:t>
      </w:r>
    </w:p>
    <w:p w14:paraId="3E0F557F" w14:textId="7F4A8C6C" w:rsidR="001C7CAD" w:rsidRPr="001C7CAD" w:rsidRDefault="001C7CAD" w:rsidP="00B25610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2E2FCE4B" w14:textId="0DC8C028" w:rsidR="001C7CAD" w:rsidRDefault="001C7CAD" w:rsidP="001C7CA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HDT.2.1.1~HDT2.1.3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은 다음 전기적 사양을 만족하는지 </w:t>
      </w:r>
      <w:r w:rsidR="00826EB6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제품스펙시트를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확인한다.</w:t>
      </w:r>
    </w:p>
    <w:p w14:paraId="7B09E19E" w14:textId="4CA488A8" w:rsidR="001C7CAD" w:rsidRDefault="001C7CAD" w:rsidP="001C7CA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1922"/>
        <w:gridCol w:w="1990"/>
        <w:gridCol w:w="2008"/>
        <w:gridCol w:w="2008"/>
        <w:gridCol w:w="1815"/>
      </w:tblGrid>
      <w:tr w:rsidR="00882A9F" w14:paraId="47B86A18" w14:textId="129EC7EA" w:rsidTr="00882A9F">
        <w:tc>
          <w:tcPr>
            <w:tcW w:w="1922" w:type="dxa"/>
          </w:tcPr>
          <w:p w14:paraId="002F0576" w14:textId="0CBA0BBA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90" w:type="dxa"/>
          </w:tcPr>
          <w:p w14:paraId="45216A73" w14:textId="3456C778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2008" w:type="dxa"/>
          </w:tcPr>
          <w:p w14:paraId="2DFDA7F4" w14:textId="77777777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최대 허용전압</w:t>
            </w:r>
          </w:p>
        </w:tc>
        <w:tc>
          <w:tcPr>
            <w:tcW w:w="2008" w:type="dxa"/>
          </w:tcPr>
          <w:p w14:paraId="7720FDE0" w14:textId="77777777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최대 허용전류</w:t>
            </w:r>
          </w:p>
        </w:tc>
        <w:tc>
          <w:tcPr>
            <w:tcW w:w="1815" w:type="dxa"/>
          </w:tcPr>
          <w:p w14:paraId="706823C9" w14:textId="2D48B41C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과도전압 내압</w:t>
            </w:r>
          </w:p>
        </w:tc>
      </w:tr>
      <w:tr w:rsidR="00882A9F" w14:paraId="34D528A0" w14:textId="6631D6AB" w:rsidTr="00882A9F">
        <w:tc>
          <w:tcPr>
            <w:tcW w:w="1922" w:type="dxa"/>
          </w:tcPr>
          <w:p w14:paraId="0F1CE9ED" w14:textId="77777777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.1.x </w:t>
            </w:r>
          </w:p>
          <w:p w14:paraId="10930E64" w14:textId="46539236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1990" w:type="dxa"/>
          </w:tcPr>
          <w:p w14:paraId="08CAEDF8" w14:textId="26F1428E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2008" w:type="dxa"/>
            <w:vMerge w:val="restart"/>
            <w:vAlign w:val="center"/>
          </w:tcPr>
          <w:p w14:paraId="6C17EF00" w14:textId="77777777" w:rsidR="00882A9F" w:rsidRDefault="00882A9F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600V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2008" w:type="dxa"/>
            <w:vAlign w:val="center"/>
          </w:tcPr>
          <w:p w14:paraId="6D38BDC5" w14:textId="77777777" w:rsidR="00882A9F" w:rsidRDefault="00882A9F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100A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1815" w:type="dxa"/>
            <w:vMerge w:val="restart"/>
            <w:vAlign w:val="center"/>
          </w:tcPr>
          <w:p w14:paraId="210559AE" w14:textId="3B2D097F" w:rsidR="00882A9F" w:rsidRDefault="00882A9F" w:rsidP="00882A9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500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V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</w:tr>
      <w:tr w:rsidR="00882A9F" w14:paraId="1F18147A" w14:textId="654E2FD7" w:rsidTr="00882A9F">
        <w:tc>
          <w:tcPr>
            <w:tcW w:w="1922" w:type="dxa"/>
          </w:tcPr>
          <w:p w14:paraId="3C96E6AC" w14:textId="77777777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1A337CA7" w14:textId="13914AF8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1990" w:type="dxa"/>
          </w:tcPr>
          <w:p w14:paraId="708457EA" w14:textId="749BDB28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2008" w:type="dxa"/>
            <w:vMerge/>
          </w:tcPr>
          <w:p w14:paraId="202DAB63" w14:textId="77777777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008" w:type="dxa"/>
            <w:vAlign w:val="center"/>
          </w:tcPr>
          <w:p w14:paraId="1314C6B7" w14:textId="77777777" w:rsidR="00882A9F" w:rsidRDefault="00882A9F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75A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1815" w:type="dxa"/>
            <w:vMerge/>
          </w:tcPr>
          <w:p w14:paraId="038E3DD3" w14:textId="77777777" w:rsidR="00882A9F" w:rsidRDefault="00882A9F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79D6566C" w14:textId="77777777" w:rsidR="001C7CAD" w:rsidRPr="00F76104" w:rsidRDefault="001C7CAD" w:rsidP="001C7CA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E474C85" w14:textId="1DEFD974" w:rsidR="001C7CAD" w:rsidRDefault="001C7CAD" w:rsidP="001C7CA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HDT2.1.4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은 다음 전기적 사양을 만족하는지 </w:t>
      </w:r>
      <w:r w:rsidR="00826EB6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제품스펙시트를 확인한다.</w:t>
      </w:r>
    </w:p>
    <w:p w14:paraId="1575F1AA" w14:textId="77777777" w:rsidR="00826EB6" w:rsidRDefault="00826EB6" w:rsidP="001C7CA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1924"/>
        <w:gridCol w:w="1990"/>
        <w:gridCol w:w="2007"/>
        <w:gridCol w:w="2007"/>
        <w:gridCol w:w="1815"/>
      </w:tblGrid>
      <w:tr w:rsidR="00882A9F" w14:paraId="10D9C29D" w14:textId="04B3B8DD" w:rsidTr="00882A9F">
        <w:tc>
          <w:tcPr>
            <w:tcW w:w="1924" w:type="dxa"/>
          </w:tcPr>
          <w:p w14:paraId="2F6937A5" w14:textId="6BF18EE8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90" w:type="dxa"/>
          </w:tcPr>
          <w:p w14:paraId="586B2B06" w14:textId="42CF8D36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2007" w:type="dxa"/>
          </w:tcPr>
          <w:p w14:paraId="225E77D2" w14:textId="77777777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최대 허용전압</w:t>
            </w:r>
          </w:p>
        </w:tc>
        <w:tc>
          <w:tcPr>
            <w:tcW w:w="2007" w:type="dxa"/>
          </w:tcPr>
          <w:p w14:paraId="1D2789AF" w14:textId="77777777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최대 허용전류</w:t>
            </w:r>
          </w:p>
        </w:tc>
        <w:tc>
          <w:tcPr>
            <w:tcW w:w="1815" w:type="dxa"/>
          </w:tcPr>
          <w:p w14:paraId="7DC7AE41" w14:textId="483130BB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과도전압 내압</w:t>
            </w:r>
          </w:p>
        </w:tc>
      </w:tr>
      <w:tr w:rsidR="00882A9F" w14:paraId="31ABD2DC" w14:textId="7074E7C0" w:rsidTr="00882A9F">
        <w:tc>
          <w:tcPr>
            <w:tcW w:w="1924" w:type="dxa"/>
          </w:tcPr>
          <w:p w14:paraId="7A73107E" w14:textId="069769A8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.1.4</w:t>
            </w:r>
          </w:p>
        </w:tc>
        <w:tc>
          <w:tcPr>
            <w:tcW w:w="1990" w:type="dxa"/>
          </w:tcPr>
          <w:p w14:paraId="0D0BB1D1" w14:textId="72888569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2007" w:type="dxa"/>
            <w:vMerge w:val="restart"/>
            <w:vAlign w:val="center"/>
          </w:tcPr>
          <w:p w14:paraId="14B15BEC" w14:textId="77777777" w:rsidR="00882A9F" w:rsidRDefault="00882A9F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600V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2007" w:type="dxa"/>
            <w:vAlign w:val="center"/>
          </w:tcPr>
          <w:p w14:paraId="73201AAA" w14:textId="77777777" w:rsidR="00882A9F" w:rsidRDefault="00882A9F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30A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1815" w:type="dxa"/>
            <w:vMerge w:val="restart"/>
            <w:vAlign w:val="center"/>
          </w:tcPr>
          <w:p w14:paraId="4FEB9F91" w14:textId="1EF64711" w:rsidR="00882A9F" w:rsidRDefault="00882A9F" w:rsidP="00882A9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2500V 이상</w:t>
            </w:r>
          </w:p>
        </w:tc>
      </w:tr>
      <w:tr w:rsidR="00882A9F" w14:paraId="36E617EC" w14:textId="1D557065" w:rsidTr="00882A9F">
        <w:tc>
          <w:tcPr>
            <w:tcW w:w="1924" w:type="dxa"/>
          </w:tcPr>
          <w:p w14:paraId="34FBFC1B" w14:textId="19B56AAA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.2.4</w:t>
            </w:r>
          </w:p>
        </w:tc>
        <w:tc>
          <w:tcPr>
            <w:tcW w:w="1990" w:type="dxa"/>
          </w:tcPr>
          <w:p w14:paraId="27C5195D" w14:textId="2B4C9BA6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2007" w:type="dxa"/>
            <w:vMerge/>
          </w:tcPr>
          <w:p w14:paraId="4F6ADDA6" w14:textId="77777777" w:rsidR="00882A9F" w:rsidRDefault="00882A9F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007" w:type="dxa"/>
            <w:vAlign w:val="center"/>
          </w:tcPr>
          <w:p w14:paraId="51C6137A" w14:textId="77777777" w:rsidR="00882A9F" w:rsidRDefault="00882A9F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10A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1815" w:type="dxa"/>
            <w:vMerge/>
          </w:tcPr>
          <w:p w14:paraId="71C589B0" w14:textId="77777777" w:rsidR="00882A9F" w:rsidRDefault="00882A9F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34308217" w14:textId="77777777" w:rsidR="001C7CAD" w:rsidRDefault="001C7CAD" w:rsidP="001C7CAD">
      <w:pPr>
        <w:pStyle w:val="E"/>
        <w:rPr>
          <w:rFonts w:ascii="Cambria" w:eastAsia="현대체Light" w:hAnsi="Cambria"/>
          <w:color w:val="000000" w:themeColor="text1"/>
        </w:rPr>
      </w:pPr>
    </w:p>
    <w:p w14:paraId="19FEC35E" w14:textId="77777777" w:rsidR="00882A9F" w:rsidRPr="009E460B" w:rsidRDefault="00882A9F" w:rsidP="00882A9F">
      <w:pPr>
        <w:pStyle w:val="31"/>
        <w:tabs>
          <w:tab w:val="clear" w:pos="5596"/>
          <w:tab w:val="num" w:pos="709"/>
        </w:tabs>
        <w:ind w:left="709" w:hanging="709"/>
      </w:pPr>
      <w:bookmarkStart w:id="59" w:name="_Toc185248995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t>(Test result)</w:t>
      </w:r>
      <w:bookmarkEnd w:id="59"/>
    </w:p>
    <w:p w14:paraId="5D99AA83" w14:textId="77777777" w:rsidR="00882A9F" w:rsidRPr="00BC5A51" w:rsidRDefault="00882A9F" w:rsidP="00882A9F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65331775" w14:textId="77777777" w:rsidR="00882A9F" w:rsidRPr="001E5710" w:rsidRDefault="00882A9F" w:rsidP="00882A9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1C7CA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Pr="001C7CA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C7CA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Pr="001C7CA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Pr="001C7CA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전기적</w:t>
      </w:r>
      <w:r w:rsidRPr="001C7CA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C7CA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사양</w:t>
      </w:r>
    </w:p>
    <w:p w14:paraId="7417C642" w14:textId="77777777" w:rsidR="00882A9F" w:rsidRPr="001C7CAD" w:rsidRDefault="00882A9F" w:rsidP="00882A9F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4F1DBB40" w14:textId="77777777" w:rsidR="00882A9F" w:rsidRDefault="00882A9F" w:rsidP="00882A9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HDT.2.1.1~HDT2.1.3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은 다음 전기적 사양을 만족하는지 제품스펙시트를 확인한다.</w:t>
      </w:r>
    </w:p>
    <w:p w14:paraId="42A56808" w14:textId="77777777" w:rsidR="00882A9F" w:rsidRDefault="00882A9F" w:rsidP="00882A9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1695"/>
        <w:gridCol w:w="1683"/>
        <w:gridCol w:w="1705"/>
        <w:gridCol w:w="1705"/>
        <w:gridCol w:w="1563"/>
        <w:gridCol w:w="1392"/>
      </w:tblGrid>
      <w:tr w:rsidR="00882A9F" w14:paraId="42998ABC" w14:textId="33D1B3E3" w:rsidTr="00882A9F">
        <w:tc>
          <w:tcPr>
            <w:tcW w:w="1695" w:type="dxa"/>
          </w:tcPr>
          <w:p w14:paraId="5E94D651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683" w:type="dxa"/>
          </w:tcPr>
          <w:p w14:paraId="0EEED259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1705" w:type="dxa"/>
          </w:tcPr>
          <w:p w14:paraId="7B08498A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최대 허용전압</w:t>
            </w:r>
          </w:p>
        </w:tc>
        <w:tc>
          <w:tcPr>
            <w:tcW w:w="1705" w:type="dxa"/>
          </w:tcPr>
          <w:p w14:paraId="07FA2F98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최대 허용전류</w:t>
            </w:r>
          </w:p>
        </w:tc>
        <w:tc>
          <w:tcPr>
            <w:tcW w:w="1563" w:type="dxa"/>
          </w:tcPr>
          <w:p w14:paraId="24008275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과도전압 내압</w:t>
            </w:r>
          </w:p>
        </w:tc>
        <w:tc>
          <w:tcPr>
            <w:tcW w:w="1392" w:type="dxa"/>
          </w:tcPr>
          <w:p w14:paraId="0EEEE8D4" w14:textId="111E9F2E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Pass or Fail</w:t>
            </w:r>
          </w:p>
        </w:tc>
      </w:tr>
      <w:tr w:rsidR="00882A9F" w14:paraId="14656BD9" w14:textId="7E66CCED" w:rsidTr="00882A9F">
        <w:tc>
          <w:tcPr>
            <w:tcW w:w="1695" w:type="dxa"/>
          </w:tcPr>
          <w:p w14:paraId="176C2C09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.1.x </w:t>
            </w:r>
          </w:p>
          <w:p w14:paraId="2BE211AA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1683" w:type="dxa"/>
          </w:tcPr>
          <w:p w14:paraId="1ACC69AC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1705" w:type="dxa"/>
            <w:vMerge w:val="restart"/>
            <w:vAlign w:val="center"/>
          </w:tcPr>
          <w:p w14:paraId="2EFEA6D4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600V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1705" w:type="dxa"/>
            <w:vAlign w:val="center"/>
          </w:tcPr>
          <w:p w14:paraId="7A52E775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100A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1563" w:type="dxa"/>
            <w:vMerge w:val="restart"/>
            <w:vAlign w:val="center"/>
          </w:tcPr>
          <w:p w14:paraId="5986688A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500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V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1392" w:type="dxa"/>
          </w:tcPr>
          <w:p w14:paraId="48D09DFA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882A9F" w14:paraId="3A3A9B0B" w14:textId="06495FA8" w:rsidTr="00882A9F">
        <w:tc>
          <w:tcPr>
            <w:tcW w:w="1695" w:type="dxa"/>
          </w:tcPr>
          <w:p w14:paraId="11E72506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6B840BB4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1683" w:type="dxa"/>
          </w:tcPr>
          <w:p w14:paraId="43C1DEE5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1705" w:type="dxa"/>
            <w:vMerge/>
          </w:tcPr>
          <w:p w14:paraId="7F90BD3F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705" w:type="dxa"/>
            <w:vAlign w:val="center"/>
          </w:tcPr>
          <w:p w14:paraId="6EB913B8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75A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1563" w:type="dxa"/>
            <w:vMerge/>
          </w:tcPr>
          <w:p w14:paraId="4D36612B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392" w:type="dxa"/>
          </w:tcPr>
          <w:p w14:paraId="47E76FB8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755AC877" w14:textId="77777777" w:rsidR="00882A9F" w:rsidRPr="00F76104" w:rsidRDefault="00882A9F" w:rsidP="00882A9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6C96468" w14:textId="77777777" w:rsidR="00882A9F" w:rsidRDefault="00882A9F" w:rsidP="00882A9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HDT2.1.4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은 다음 전기적 사양을 만족하는지 제품스펙시트를 확인한다.</w:t>
      </w:r>
    </w:p>
    <w:p w14:paraId="671DC844" w14:textId="77777777" w:rsidR="00882A9F" w:rsidRDefault="00882A9F" w:rsidP="00882A9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1698"/>
        <w:gridCol w:w="1683"/>
        <w:gridCol w:w="1704"/>
        <w:gridCol w:w="1704"/>
        <w:gridCol w:w="1563"/>
        <w:gridCol w:w="1391"/>
      </w:tblGrid>
      <w:tr w:rsidR="00882A9F" w14:paraId="149A2C8E" w14:textId="483FD6CE" w:rsidTr="00882A9F">
        <w:tc>
          <w:tcPr>
            <w:tcW w:w="1698" w:type="dxa"/>
          </w:tcPr>
          <w:p w14:paraId="7C98B469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683" w:type="dxa"/>
          </w:tcPr>
          <w:p w14:paraId="094E2CF0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1704" w:type="dxa"/>
          </w:tcPr>
          <w:p w14:paraId="171EB25B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최대 허용전압</w:t>
            </w:r>
          </w:p>
        </w:tc>
        <w:tc>
          <w:tcPr>
            <w:tcW w:w="1704" w:type="dxa"/>
          </w:tcPr>
          <w:p w14:paraId="0FAD0542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최대 허용전류</w:t>
            </w:r>
          </w:p>
        </w:tc>
        <w:tc>
          <w:tcPr>
            <w:tcW w:w="1563" w:type="dxa"/>
          </w:tcPr>
          <w:p w14:paraId="7BAF714A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과도전압 내압</w:t>
            </w:r>
          </w:p>
        </w:tc>
        <w:tc>
          <w:tcPr>
            <w:tcW w:w="1391" w:type="dxa"/>
          </w:tcPr>
          <w:p w14:paraId="54207A32" w14:textId="5001853B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Pass or Fail</w:t>
            </w:r>
          </w:p>
        </w:tc>
      </w:tr>
      <w:tr w:rsidR="00882A9F" w14:paraId="0E61E042" w14:textId="7CFCB670" w:rsidTr="00882A9F">
        <w:tc>
          <w:tcPr>
            <w:tcW w:w="1698" w:type="dxa"/>
          </w:tcPr>
          <w:p w14:paraId="79AC030C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.1.4</w:t>
            </w:r>
          </w:p>
        </w:tc>
        <w:tc>
          <w:tcPr>
            <w:tcW w:w="1683" w:type="dxa"/>
          </w:tcPr>
          <w:p w14:paraId="56FDDDCB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1704" w:type="dxa"/>
            <w:vMerge w:val="restart"/>
            <w:vAlign w:val="center"/>
          </w:tcPr>
          <w:p w14:paraId="64328717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600V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1704" w:type="dxa"/>
            <w:vAlign w:val="center"/>
          </w:tcPr>
          <w:p w14:paraId="01756F1A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30A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1563" w:type="dxa"/>
            <w:vMerge w:val="restart"/>
            <w:vAlign w:val="center"/>
          </w:tcPr>
          <w:p w14:paraId="1133E196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2500V 이상</w:t>
            </w:r>
          </w:p>
        </w:tc>
        <w:tc>
          <w:tcPr>
            <w:tcW w:w="1391" w:type="dxa"/>
          </w:tcPr>
          <w:p w14:paraId="05EFE492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882A9F" w14:paraId="18C4EE33" w14:textId="5F206E82" w:rsidTr="00882A9F">
        <w:tc>
          <w:tcPr>
            <w:tcW w:w="1698" w:type="dxa"/>
          </w:tcPr>
          <w:p w14:paraId="5BE4FBC2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.2.4</w:t>
            </w:r>
          </w:p>
        </w:tc>
        <w:tc>
          <w:tcPr>
            <w:tcW w:w="1683" w:type="dxa"/>
          </w:tcPr>
          <w:p w14:paraId="7A9B375F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1704" w:type="dxa"/>
            <w:vMerge/>
          </w:tcPr>
          <w:p w14:paraId="2FA843A1" w14:textId="77777777" w:rsidR="00882A9F" w:rsidRDefault="00882A9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704" w:type="dxa"/>
            <w:vAlign w:val="center"/>
          </w:tcPr>
          <w:p w14:paraId="653744BD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10A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1563" w:type="dxa"/>
            <w:vMerge/>
          </w:tcPr>
          <w:p w14:paraId="1454EAEB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391" w:type="dxa"/>
          </w:tcPr>
          <w:p w14:paraId="7A3C5747" w14:textId="77777777" w:rsidR="00882A9F" w:rsidRDefault="00882A9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56698262" w14:textId="111D4F53" w:rsidR="00304F91" w:rsidRDefault="00A4076C" w:rsidP="00A4076C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3C61314B" w14:textId="4CF4AB12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60" w:name="_Toc185248996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DT.3</w:t>
      </w:r>
      <w:r w:rsidRPr="00A24F70">
        <w:rPr>
          <w:rFonts w:eastAsia="HD현대체 Bold"/>
          <w:color w:val="000000" w:themeColor="text1"/>
        </w:rPr>
        <w:t xml:space="preserve">] </w:t>
      </w:r>
      <w:r w:rsidR="00A123D8">
        <w:rPr>
          <w:rFonts w:ascii="현대체Light" w:eastAsia="현대체Light" w:hAnsi="현대체Light" w:hint="eastAsia"/>
          <w:color w:val="000000" w:themeColor="text1"/>
        </w:rPr>
        <w:t>전류센서 선정</w:t>
      </w:r>
      <w:bookmarkEnd w:id="60"/>
    </w:p>
    <w:p w14:paraId="77ACE3C8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3EAB722F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61" w:name="_Toc185248997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61"/>
    </w:p>
    <w:p w14:paraId="524838BC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D93F705" w14:textId="77777777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HDF3.1(PF1) ~ HDF3.4(PF4)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다른 HDR을 적용한다.</w:t>
      </w:r>
    </w:p>
    <w:p w14:paraId="1078619F" w14:textId="77777777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545CC54" w14:textId="77777777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C104~604</w:t>
      </w:r>
    </w:p>
    <w:p w14:paraId="11BC9BDE" w14:textId="77777777" w:rsidR="00A123D8" w:rsidRPr="00FA1B11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BB4561D" w14:textId="77777777" w:rsidR="00A123D8" w:rsidRPr="001E5710" w:rsidRDefault="00A123D8" w:rsidP="00A123D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전류센서 사양 선정)</w:t>
      </w:r>
    </w:p>
    <w:p w14:paraId="20584E6F" w14:textId="77777777" w:rsidR="00A123D8" w:rsidRPr="003B3C28" w:rsidRDefault="00A123D8" w:rsidP="00A123D8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1B4247C8" w14:textId="36DAF9E4" w:rsidR="00A123D8" w:rsidRPr="00B870BE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HDR.3.1.1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은 </w:t>
      </w:r>
      <w:r w:rsidR="0057251C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HDT3.1.1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전기적 사양의 전류센서를 적용한다.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(PF1)</w:t>
      </w:r>
    </w:p>
    <w:p w14:paraId="232CECBA" w14:textId="77777777" w:rsidR="00A123D8" w:rsidRPr="00F76104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F49C10D" w14:textId="31E64B91" w:rsidR="00A123D8" w:rsidRPr="00812BBD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HDR.3.1.2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</w:t>
      </w:r>
      <w:r w:rsidR="0057251C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HDT3.1.2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전기적 사양의</w:t>
      </w:r>
      <w:r w:rsidR="00EF177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전류센서를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적용한다.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(PF2)</w:t>
      </w:r>
    </w:p>
    <w:p w14:paraId="4DAEFCCB" w14:textId="77777777" w:rsidR="00A123D8" w:rsidRDefault="00A123D8" w:rsidP="00A123D8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4D24C453" w14:textId="5CF7160E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HDR.3.1.3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</w:t>
      </w:r>
      <w:r w:rsidR="0057251C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HDT3.1.3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전기적 사양의</w:t>
      </w:r>
      <w:r w:rsidR="00EF177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전류센서를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적용한다.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(PF3)</w:t>
      </w:r>
    </w:p>
    <w:p w14:paraId="0EAF8E6B" w14:textId="56C7DF83" w:rsidR="00A123D8" w:rsidRDefault="00A123D8" w:rsidP="00A123D8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7FF74C80" w14:textId="284584D9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HDR.3.1.4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</w:t>
      </w:r>
      <w:r w:rsidR="0057251C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HDT3.1.4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전기적 사양의</w:t>
      </w:r>
      <w:r w:rsidR="00EF177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전류센서를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적용한다.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(PF4)</w:t>
      </w:r>
    </w:p>
    <w:p w14:paraId="4408D4F7" w14:textId="64C8CC90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7B0F7F54" w14:textId="1797D148" w:rsidR="00441146" w:rsidRPr="00623350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62" w:name="_Toc185248998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62"/>
    </w:p>
    <w:p w14:paraId="1C94AF88" w14:textId="77777777" w:rsidR="00441146" w:rsidRDefault="00441146" w:rsidP="00441146">
      <w:pPr>
        <w:pStyle w:val="E"/>
        <w:keepNext/>
        <w:spacing w:line="240" w:lineRule="auto"/>
        <w:jc w:val="center"/>
        <w:rPr>
          <w:position w:val="0"/>
        </w:rPr>
      </w:pPr>
    </w:p>
    <w:p w14:paraId="4D71F7C4" w14:textId="77777777" w:rsidR="0057251C" w:rsidRDefault="0057251C" w:rsidP="0057251C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제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품의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스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펙시트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내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용을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확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인한다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2699D516" w14:textId="77777777" w:rsidR="00441146" w:rsidRPr="0057251C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76906A81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63" w:name="_Toc185248999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63"/>
    </w:p>
    <w:p w14:paraId="0ECC5072" w14:textId="20D58D2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4F36D91D" w14:textId="0793C64F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통과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기준은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다음과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같다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4B2B71E1" w14:textId="38B260CE" w:rsidR="0057251C" w:rsidRDefault="0057251C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6C8F35E7" w14:textId="297E9196" w:rsidR="0057251C" w:rsidRPr="001E5710" w:rsidRDefault="00FD6983" w:rsidP="0057251C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 w:rsidR="0057251C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</w:t>
      </w:r>
      <w:r w:rsidR="0057251C"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="0057251C"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 w:rsidR="0057251C"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="0057251C"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E23896" w:rsidRPr="00E2389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="00E23896" w:rsidRPr="00E2389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E23896" w:rsidRPr="00E2389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="00E23896" w:rsidRPr="00E2389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="00E23896" w:rsidRPr="00E2389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전류센서</w:t>
      </w:r>
      <w:r w:rsidR="00E23896" w:rsidRPr="00E2389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E23896" w:rsidRPr="00E2389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사양</w:t>
      </w:r>
      <w:r w:rsidR="00E23896" w:rsidRPr="00E2389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E23896" w:rsidRPr="00E2389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선정</w:t>
      </w:r>
    </w:p>
    <w:p w14:paraId="4D13C9B1" w14:textId="77777777" w:rsidR="0057251C" w:rsidRPr="003B3C28" w:rsidRDefault="0057251C" w:rsidP="0057251C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0B2D5F00" w14:textId="77777777" w:rsidR="0057251C" w:rsidRDefault="0057251C" w:rsidP="0057251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HDR.3.1.1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은 다음 전기적 사양의 전류센서를 적용한다.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(PF1)</w:t>
      </w:r>
    </w:p>
    <w:p w14:paraId="66A2325A" w14:textId="77777777" w:rsidR="0057251C" w:rsidRPr="00B870BE" w:rsidRDefault="0057251C" w:rsidP="0057251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9742" w:type="dxa"/>
        <w:tblLook w:val="04A0" w:firstRow="1" w:lastRow="0" w:firstColumn="1" w:lastColumn="0" w:noHBand="0" w:noVBand="1"/>
      </w:tblPr>
      <w:tblGrid>
        <w:gridCol w:w="3247"/>
        <w:gridCol w:w="3247"/>
        <w:gridCol w:w="3248"/>
      </w:tblGrid>
      <w:tr w:rsidR="009A2E59" w14:paraId="7B1060FA" w14:textId="77777777" w:rsidTr="009A2E59">
        <w:tc>
          <w:tcPr>
            <w:tcW w:w="3247" w:type="dxa"/>
          </w:tcPr>
          <w:p w14:paraId="78F00C78" w14:textId="1192FD0D" w:rsidR="009A2E59" w:rsidRDefault="009A2E59" w:rsidP="009A2E59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3247" w:type="dxa"/>
          </w:tcPr>
          <w:p w14:paraId="77729F1A" w14:textId="46E1ACC0" w:rsidR="009A2E59" w:rsidRDefault="009A2E59" w:rsidP="009A2E59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3248" w:type="dxa"/>
          </w:tcPr>
          <w:p w14:paraId="034EA4AE" w14:textId="77777777" w:rsidR="009A2E59" w:rsidRDefault="009A2E59" w:rsidP="009A2E59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입력전류 대비 출력전압 기준</w:t>
            </w:r>
          </w:p>
        </w:tc>
      </w:tr>
      <w:tr w:rsidR="009A2E59" w14:paraId="1BE82A3D" w14:textId="77777777" w:rsidTr="009A2E59">
        <w:tc>
          <w:tcPr>
            <w:tcW w:w="3247" w:type="dxa"/>
          </w:tcPr>
          <w:p w14:paraId="2FFE3F1E" w14:textId="1E567458" w:rsidR="009A2E59" w:rsidRDefault="009A2E59" w:rsidP="009A2E59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.1.1</w:t>
            </w:r>
          </w:p>
        </w:tc>
        <w:tc>
          <w:tcPr>
            <w:tcW w:w="3247" w:type="dxa"/>
          </w:tcPr>
          <w:p w14:paraId="3E6558C0" w14:textId="3B78DF04" w:rsidR="009A2E59" w:rsidRDefault="009A2E59" w:rsidP="009A2E59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3248" w:type="dxa"/>
            <w:vMerge w:val="restart"/>
            <w:vAlign w:val="center"/>
          </w:tcPr>
          <w:p w14:paraId="510A86F4" w14:textId="77777777" w:rsidR="009A2E59" w:rsidRDefault="009A2E59" w:rsidP="009A2E59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50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  <w:tr w:rsidR="009A2E59" w14:paraId="33DD0E0F" w14:textId="77777777" w:rsidTr="009A2E59">
        <w:tc>
          <w:tcPr>
            <w:tcW w:w="3247" w:type="dxa"/>
          </w:tcPr>
          <w:p w14:paraId="641F1C11" w14:textId="767CB133" w:rsidR="009A2E59" w:rsidRDefault="009A2E59" w:rsidP="009A2E59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.2.1</w:t>
            </w:r>
          </w:p>
        </w:tc>
        <w:tc>
          <w:tcPr>
            <w:tcW w:w="3247" w:type="dxa"/>
          </w:tcPr>
          <w:p w14:paraId="34A939B5" w14:textId="3A9A4F52" w:rsidR="009A2E59" w:rsidRDefault="009A2E59" w:rsidP="009A2E59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3248" w:type="dxa"/>
            <w:vMerge/>
          </w:tcPr>
          <w:p w14:paraId="5B179C89" w14:textId="77777777" w:rsidR="009A2E59" w:rsidRDefault="009A2E59" w:rsidP="009A2E59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42712A91" w14:textId="77777777" w:rsidR="0057251C" w:rsidRPr="00F76104" w:rsidRDefault="0057251C" w:rsidP="0057251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A7AE3B5" w14:textId="77777777" w:rsidR="0057251C" w:rsidRDefault="0057251C" w:rsidP="0057251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HDR.3.1.2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다음 전기적 사양의 IPM을 적용한다.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(PF2)</w:t>
      </w:r>
    </w:p>
    <w:p w14:paraId="277E40DE" w14:textId="77777777" w:rsidR="0057251C" w:rsidRPr="00812BBD" w:rsidRDefault="0057251C" w:rsidP="0057251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3247"/>
        <w:gridCol w:w="3247"/>
        <w:gridCol w:w="3248"/>
      </w:tblGrid>
      <w:tr w:rsidR="007768BC" w14:paraId="1C009D69" w14:textId="77777777" w:rsidTr="009304CB">
        <w:tc>
          <w:tcPr>
            <w:tcW w:w="3247" w:type="dxa"/>
          </w:tcPr>
          <w:p w14:paraId="16F750B1" w14:textId="2438055E" w:rsidR="007768BC" w:rsidRDefault="007768BC" w:rsidP="007768B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3247" w:type="dxa"/>
          </w:tcPr>
          <w:p w14:paraId="318B3B46" w14:textId="4C73F127" w:rsidR="007768BC" w:rsidRDefault="007768BC" w:rsidP="007768B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3248" w:type="dxa"/>
          </w:tcPr>
          <w:p w14:paraId="456DAFDD" w14:textId="77777777" w:rsidR="007768BC" w:rsidRDefault="007768BC" w:rsidP="007768B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입력전류 대비 출력전압 기준</w:t>
            </w:r>
          </w:p>
        </w:tc>
      </w:tr>
      <w:tr w:rsidR="007768BC" w14:paraId="1EFD64B4" w14:textId="77777777" w:rsidTr="009304CB">
        <w:tc>
          <w:tcPr>
            <w:tcW w:w="3247" w:type="dxa"/>
          </w:tcPr>
          <w:p w14:paraId="1CE11DA5" w14:textId="28447B2C" w:rsidR="007768BC" w:rsidRDefault="007768BC" w:rsidP="007768B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.1.2</w:t>
            </w:r>
          </w:p>
        </w:tc>
        <w:tc>
          <w:tcPr>
            <w:tcW w:w="3247" w:type="dxa"/>
          </w:tcPr>
          <w:p w14:paraId="5EA37CBD" w14:textId="28DF62E1" w:rsidR="007768BC" w:rsidRDefault="007768BC" w:rsidP="007768B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3248" w:type="dxa"/>
            <w:vAlign w:val="center"/>
          </w:tcPr>
          <w:p w14:paraId="40F55652" w14:textId="77777777" w:rsidR="007768BC" w:rsidRDefault="007768BC" w:rsidP="007768B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50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  <w:tr w:rsidR="007768BC" w14:paraId="7051C435" w14:textId="77777777" w:rsidTr="009304CB">
        <w:tc>
          <w:tcPr>
            <w:tcW w:w="3247" w:type="dxa"/>
          </w:tcPr>
          <w:p w14:paraId="080F186B" w14:textId="47458663" w:rsidR="007768BC" w:rsidRDefault="007768BC" w:rsidP="007768B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.2.2</w:t>
            </w:r>
          </w:p>
        </w:tc>
        <w:tc>
          <w:tcPr>
            <w:tcW w:w="3247" w:type="dxa"/>
          </w:tcPr>
          <w:p w14:paraId="7A0D09DB" w14:textId="033AF67F" w:rsidR="007768BC" w:rsidRDefault="007768BC" w:rsidP="007768B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3248" w:type="dxa"/>
          </w:tcPr>
          <w:p w14:paraId="614006CD" w14:textId="77777777" w:rsidR="007768BC" w:rsidRDefault="007768BC" w:rsidP="007768B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25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</w:tbl>
    <w:p w14:paraId="0BE10803" w14:textId="77777777" w:rsidR="0057251C" w:rsidRDefault="0057251C" w:rsidP="0057251C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52FD1E26" w14:textId="77777777" w:rsidR="0057251C" w:rsidRDefault="0057251C" w:rsidP="0057251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HDR.3.1.3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다음 전기적 사양의 IPM을 적용한다.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(PF3)</w:t>
      </w:r>
    </w:p>
    <w:p w14:paraId="537A8772" w14:textId="77777777" w:rsidR="0057251C" w:rsidRPr="00267484" w:rsidRDefault="0057251C" w:rsidP="0057251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3247"/>
        <w:gridCol w:w="3247"/>
        <w:gridCol w:w="3248"/>
      </w:tblGrid>
      <w:tr w:rsidR="007768BC" w14:paraId="471886D4" w14:textId="77777777" w:rsidTr="009304CB">
        <w:tc>
          <w:tcPr>
            <w:tcW w:w="3247" w:type="dxa"/>
          </w:tcPr>
          <w:p w14:paraId="397923E2" w14:textId="5B3275B6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3247" w:type="dxa"/>
          </w:tcPr>
          <w:p w14:paraId="1EAB12FB" w14:textId="0CDDF127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3248" w:type="dxa"/>
          </w:tcPr>
          <w:p w14:paraId="2403F69C" w14:textId="77777777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입력전류 대비 출력전압 기준</w:t>
            </w:r>
          </w:p>
        </w:tc>
      </w:tr>
      <w:tr w:rsidR="007768BC" w14:paraId="3E6D9E4E" w14:textId="77777777" w:rsidTr="009304CB">
        <w:tc>
          <w:tcPr>
            <w:tcW w:w="3247" w:type="dxa"/>
          </w:tcPr>
          <w:p w14:paraId="1677C307" w14:textId="3FF0450B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.1.3</w:t>
            </w:r>
          </w:p>
        </w:tc>
        <w:tc>
          <w:tcPr>
            <w:tcW w:w="3247" w:type="dxa"/>
          </w:tcPr>
          <w:p w14:paraId="12F949C9" w14:textId="77627036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(1~2축)</w:t>
            </w:r>
          </w:p>
        </w:tc>
        <w:tc>
          <w:tcPr>
            <w:tcW w:w="3248" w:type="dxa"/>
            <w:vAlign w:val="center"/>
          </w:tcPr>
          <w:p w14:paraId="00906489" w14:textId="77777777" w:rsidR="007768BC" w:rsidRDefault="007768BC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50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  <w:tr w:rsidR="007768BC" w14:paraId="43CA04CD" w14:textId="77777777" w:rsidTr="009304CB">
        <w:tc>
          <w:tcPr>
            <w:tcW w:w="3247" w:type="dxa"/>
          </w:tcPr>
          <w:p w14:paraId="067CE1A1" w14:textId="5FF2148F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.2.3</w:t>
            </w:r>
          </w:p>
        </w:tc>
        <w:tc>
          <w:tcPr>
            <w:tcW w:w="3247" w:type="dxa"/>
          </w:tcPr>
          <w:p w14:paraId="0E5EFB92" w14:textId="0B819D51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주축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3축)</w:t>
            </w:r>
          </w:p>
        </w:tc>
        <w:tc>
          <w:tcPr>
            <w:tcW w:w="3248" w:type="dxa"/>
          </w:tcPr>
          <w:p w14:paraId="6CE5B7D3" w14:textId="77777777" w:rsidR="007768BC" w:rsidRDefault="007768BC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25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  <w:tr w:rsidR="007768BC" w14:paraId="5E9C9FAE" w14:textId="77777777" w:rsidTr="009304CB">
        <w:tc>
          <w:tcPr>
            <w:tcW w:w="3247" w:type="dxa"/>
          </w:tcPr>
          <w:p w14:paraId="17DA67BC" w14:textId="58EF0FE6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.3.3</w:t>
            </w:r>
          </w:p>
        </w:tc>
        <w:tc>
          <w:tcPr>
            <w:tcW w:w="3247" w:type="dxa"/>
          </w:tcPr>
          <w:p w14:paraId="3826FCB9" w14:textId="7FE88F9D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4축)</w:t>
            </w:r>
          </w:p>
        </w:tc>
        <w:tc>
          <w:tcPr>
            <w:tcW w:w="3248" w:type="dxa"/>
          </w:tcPr>
          <w:p w14:paraId="4ABA0D4A" w14:textId="77777777" w:rsidR="007768BC" w:rsidRDefault="007768BC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15A / 4V</w:t>
            </w:r>
          </w:p>
        </w:tc>
      </w:tr>
      <w:tr w:rsidR="007768BC" w14:paraId="695E190A" w14:textId="77777777" w:rsidTr="009304CB">
        <w:tc>
          <w:tcPr>
            <w:tcW w:w="3247" w:type="dxa"/>
          </w:tcPr>
          <w:p w14:paraId="5B3064C6" w14:textId="2465052A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.4.3</w:t>
            </w:r>
          </w:p>
        </w:tc>
        <w:tc>
          <w:tcPr>
            <w:tcW w:w="3247" w:type="dxa"/>
          </w:tcPr>
          <w:p w14:paraId="39A6C136" w14:textId="30CA47C7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~6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축)</w:t>
            </w:r>
          </w:p>
        </w:tc>
        <w:tc>
          <w:tcPr>
            <w:tcW w:w="3248" w:type="dxa"/>
          </w:tcPr>
          <w:p w14:paraId="4D4EF6C7" w14:textId="77777777" w:rsidR="007768BC" w:rsidRDefault="007768BC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5A / 4V</w:t>
            </w:r>
          </w:p>
        </w:tc>
      </w:tr>
    </w:tbl>
    <w:p w14:paraId="59F39249" w14:textId="77777777" w:rsidR="0057251C" w:rsidRDefault="0057251C" w:rsidP="0057251C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703FEBCF" w14:textId="77777777" w:rsidR="0057251C" w:rsidRDefault="0057251C" w:rsidP="0057251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HDR.3.1.4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다음 전기적 사양의 IPM을 적용한다.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(PF4)</w:t>
      </w:r>
    </w:p>
    <w:p w14:paraId="5F46569D" w14:textId="77777777" w:rsidR="0057251C" w:rsidRPr="00812BBD" w:rsidRDefault="0057251C" w:rsidP="0057251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3247"/>
        <w:gridCol w:w="3247"/>
        <w:gridCol w:w="3248"/>
      </w:tblGrid>
      <w:tr w:rsidR="007768BC" w14:paraId="554F6E31" w14:textId="77777777" w:rsidTr="009304CB">
        <w:tc>
          <w:tcPr>
            <w:tcW w:w="3247" w:type="dxa"/>
          </w:tcPr>
          <w:p w14:paraId="13E85050" w14:textId="396CBC00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3247" w:type="dxa"/>
          </w:tcPr>
          <w:p w14:paraId="2875ACF6" w14:textId="7964323D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3248" w:type="dxa"/>
          </w:tcPr>
          <w:p w14:paraId="457930BC" w14:textId="77777777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입력전류 대비 출력전압 기준</w:t>
            </w:r>
          </w:p>
        </w:tc>
      </w:tr>
      <w:tr w:rsidR="007768BC" w14:paraId="3A45ACCB" w14:textId="77777777" w:rsidTr="009304CB">
        <w:tc>
          <w:tcPr>
            <w:tcW w:w="3247" w:type="dxa"/>
          </w:tcPr>
          <w:p w14:paraId="74A15DEB" w14:textId="34C8DAE1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.1.4</w:t>
            </w:r>
          </w:p>
        </w:tc>
        <w:tc>
          <w:tcPr>
            <w:tcW w:w="3247" w:type="dxa"/>
          </w:tcPr>
          <w:p w14:paraId="63433C18" w14:textId="525DD42B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3248" w:type="dxa"/>
            <w:vAlign w:val="center"/>
          </w:tcPr>
          <w:p w14:paraId="25654CF2" w14:textId="77777777" w:rsidR="007768BC" w:rsidRDefault="007768BC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15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  <w:tr w:rsidR="007768BC" w14:paraId="5E29714A" w14:textId="77777777" w:rsidTr="009304CB">
        <w:tc>
          <w:tcPr>
            <w:tcW w:w="3247" w:type="dxa"/>
          </w:tcPr>
          <w:p w14:paraId="3A45E37F" w14:textId="5A86881B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.2.4</w:t>
            </w:r>
          </w:p>
        </w:tc>
        <w:tc>
          <w:tcPr>
            <w:tcW w:w="3247" w:type="dxa"/>
          </w:tcPr>
          <w:p w14:paraId="1E02A929" w14:textId="6D9CFA94" w:rsidR="007768BC" w:rsidRDefault="007768BC" w:rsidP="009304C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3248" w:type="dxa"/>
          </w:tcPr>
          <w:p w14:paraId="67205352" w14:textId="77777777" w:rsidR="007768BC" w:rsidRDefault="007768BC" w:rsidP="009304CB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</w:tbl>
    <w:p w14:paraId="76EC116D" w14:textId="77777777" w:rsidR="0057251C" w:rsidRDefault="0057251C" w:rsidP="0057251C">
      <w:pPr>
        <w:pStyle w:val="E"/>
        <w:rPr>
          <w:rFonts w:ascii="Cambria" w:eastAsia="현대체Light" w:hAnsi="Cambria"/>
          <w:color w:val="000000" w:themeColor="text1"/>
        </w:rPr>
      </w:pPr>
    </w:p>
    <w:p w14:paraId="0ACD67BD" w14:textId="77777777" w:rsidR="00485DFF" w:rsidRPr="009E460B" w:rsidRDefault="00485DFF" w:rsidP="00485DFF">
      <w:pPr>
        <w:pStyle w:val="31"/>
        <w:tabs>
          <w:tab w:val="clear" w:pos="5596"/>
          <w:tab w:val="num" w:pos="709"/>
        </w:tabs>
        <w:ind w:left="709" w:hanging="709"/>
      </w:pPr>
      <w:bookmarkStart w:id="64" w:name="_Toc185249000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t>(Test result)</w:t>
      </w:r>
      <w:bookmarkEnd w:id="64"/>
    </w:p>
    <w:p w14:paraId="05117B2E" w14:textId="77777777" w:rsidR="00485DFF" w:rsidRPr="00BC5A51" w:rsidRDefault="00485DFF" w:rsidP="00485DFF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3EB14729" w14:textId="77777777" w:rsidR="00485DFF" w:rsidRDefault="00485DFF" w:rsidP="00485DFF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3203D2F3" w14:textId="77777777" w:rsidR="00485DFF" w:rsidRPr="001E5710" w:rsidRDefault="00485DFF" w:rsidP="00485DF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E2389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Pr="00E2389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E2389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Pr="00E2389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Pr="00E2389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전류센서</w:t>
      </w:r>
      <w:r w:rsidRPr="00E2389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E2389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사양</w:t>
      </w:r>
      <w:r w:rsidRPr="00E2389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E2389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선정</w:t>
      </w:r>
    </w:p>
    <w:p w14:paraId="57C0930F" w14:textId="77777777" w:rsidR="00485DFF" w:rsidRPr="003B3C28" w:rsidRDefault="00485DFF" w:rsidP="00485DFF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11D69E0A" w14:textId="77777777" w:rsidR="00485DFF" w:rsidRDefault="00485DFF" w:rsidP="00485DF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HDR.3.1.1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은 다음 전기적 사양의 전류센서를 적용한다.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(PF1)</w:t>
      </w:r>
    </w:p>
    <w:p w14:paraId="71799536" w14:textId="77777777" w:rsidR="00485DFF" w:rsidRPr="00B870BE" w:rsidRDefault="00485DFF" w:rsidP="00485DF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9743" w:type="dxa"/>
        <w:tblLook w:val="04A0" w:firstRow="1" w:lastRow="0" w:firstColumn="1" w:lastColumn="0" w:noHBand="0" w:noVBand="1"/>
      </w:tblPr>
      <w:tblGrid>
        <w:gridCol w:w="2536"/>
        <w:gridCol w:w="2465"/>
        <w:gridCol w:w="2476"/>
        <w:gridCol w:w="2266"/>
      </w:tblGrid>
      <w:tr w:rsidR="00485DFF" w14:paraId="0695A728" w14:textId="035A3E20" w:rsidTr="00485DFF">
        <w:tc>
          <w:tcPr>
            <w:tcW w:w="2536" w:type="dxa"/>
          </w:tcPr>
          <w:p w14:paraId="605E1F91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5" w:type="dxa"/>
          </w:tcPr>
          <w:p w14:paraId="15EDEDB2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2476" w:type="dxa"/>
          </w:tcPr>
          <w:p w14:paraId="63C48E58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입력전류 대비 출력전압 기준</w:t>
            </w:r>
          </w:p>
        </w:tc>
        <w:tc>
          <w:tcPr>
            <w:tcW w:w="2266" w:type="dxa"/>
          </w:tcPr>
          <w:p w14:paraId="380DF12C" w14:textId="60B67730" w:rsidR="00485DFF" w:rsidRDefault="00485DFF" w:rsidP="00485DF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Pass or Fail</w:t>
            </w:r>
          </w:p>
        </w:tc>
      </w:tr>
      <w:tr w:rsidR="00485DFF" w14:paraId="06BA8202" w14:textId="09E9EA85" w:rsidTr="00485DFF">
        <w:tc>
          <w:tcPr>
            <w:tcW w:w="2536" w:type="dxa"/>
          </w:tcPr>
          <w:p w14:paraId="363A4D33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.1.1</w:t>
            </w:r>
          </w:p>
        </w:tc>
        <w:tc>
          <w:tcPr>
            <w:tcW w:w="2465" w:type="dxa"/>
          </w:tcPr>
          <w:p w14:paraId="75B062AF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2476" w:type="dxa"/>
            <w:vMerge w:val="restart"/>
            <w:vAlign w:val="center"/>
          </w:tcPr>
          <w:p w14:paraId="0AC6C685" w14:textId="77777777" w:rsidR="00485DFF" w:rsidRDefault="00485DF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50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  <w:tc>
          <w:tcPr>
            <w:tcW w:w="2266" w:type="dxa"/>
          </w:tcPr>
          <w:p w14:paraId="6DD6B95E" w14:textId="77777777" w:rsidR="00485DFF" w:rsidRDefault="00485DFF" w:rsidP="00485DF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485DFF" w14:paraId="51C39488" w14:textId="61924F2C" w:rsidTr="00485DFF">
        <w:tc>
          <w:tcPr>
            <w:tcW w:w="2536" w:type="dxa"/>
          </w:tcPr>
          <w:p w14:paraId="3C1A4837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.2.1</w:t>
            </w:r>
          </w:p>
        </w:tc>
        <w:tc>
          <w:tcPr>
            <w:tcW w:w="2465" w:type="dxa"/>
          </w:tcPr>
          <w:p w14:paraId="57513661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2476" w:type="dxa"/>
            <w:vMerge/>
          </w:tcPr>
          <w:p w14:paraId="619FFD41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266" w:type="dxa"/>
          </w:tcPr>
          <w:p w14:paraId="44F426EC" w14:textId="77777777" w:rsidR="00485DFF" w:rsidRDefault="00485DFF" w:rsidP="00485DF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57261127" w14:textId="77777777" w:rsidR="00485DFF" w:rsidRPr="00F76104" w:rsidRDefault="00485DFF" w:rsidP="00485DF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A6CE6A6" w14:textId="77777777" w:rsidR="00485DFF" w:rsidRDefault="00485DFF" w:rsidP="00485DF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HDR.3.1.2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다음 전기적 사양의 IPM을 적용한다.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(PF2)</w:t>
      </w:r>
    </w:p>
    <w:p w14:paraId="6ED95434" w14:textId="77777777" w:rsidR="00485DFF" w:rsidRPr="00812BBD" w:rsidRDefault="00485DFF" w:rsidP="00485DF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2539"/>
        <w:gridCol w:w="2464"/>
        <w:gridCol w:w="2475"/>
        <w:gridCol w:w="2265"/>
      </w:tblGrid>
      <w:tr w:rsidR="00485DFF" w14:paraId="344CF434" w14:textId="36F16E84" w:rsidTr="00485DFF">
        <w:tc>
          <w:tcPr>
            <w:tcW w:w="2539" w:type="dxa"/>
          </w:tcPr>
          <w:p w14:paraId="2280504B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4" w:type="dxa"/>
          </w:tcPr>
          <w:p w14:paraId="2F951B66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2475" w:type="dxa"/>
          </w:tcPr>
          <w:p w14:paraId="0648DCD8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입력전류 대비 출력전압 기준</w:t>
            </w:r>
          </w:p>
        </w:tc>
        <w:tc>
          <w:tcPr>
            <w:tcW w:w="2265" w:type="dxa"/>
          </w:tcPr>
          <w:p w14:paraId="672980B6" w14:textId="3536A6B0" w:rsidR="00485DFF" w:rsidRDefault="00485DFF" w:rsidP="00485DF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Pass or Fail</w:t>
            </w:r>
          </w:p>
        </w:tc>
      </w:tr>
      <w:tr w:rsidR="00485DFF" w14:paraId="56EEA173" w14:textId="3E3BC040" w:rsidTr="00485DFF">
        <w:tc>
          <w:tcPr>
            <w:tcW w:w="2539" w:type="dxa"/>
          </w:tcPr>
          <w:p w14:paraId="07414F67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.1.2</w:t>
            </w:r>
          </w:p>
        </w:tc>
        <w:tc>
          <w:tcPr>
            <w:tcW w:w="2464" w:type="dxa"/>
          </w:tcPr>
          <w:p w14:paraId="6F8FD418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2475" w:type="dxa"/>
            <w:vAlign w:val="center"/>
          </w:tcPr>
          <w:p w14:paraId="7BC886F7" w14:textId="77777777" w:rsidR="00485DFF" w:rsidRDefault="00485DF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50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  <w:tc>
          <w:tcPr>
            <w:tcW w:w="2265" w:type="dxa"/>
          </w:tcPr>
          <w:p w14:paraId="154B33F0" w14:textId="77777777" w:rsidR="00485DFF" w:rsidRDefault="00485DFF" w:rsidP="00485DF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485DFF" w14:paraId="113DF6EC" w14:textId="01144C1E" w:rsidTr="00485DFF">
        <w:tc>
          <w:tcPr>
            <w:tcW w:w="2539" w:type="dxa"/>
          </w:tcPr>
          <w:p w14:paraId="1BB48C06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.2.2</w:t>
            </w:r>
          </w:p>
        </w:tc>
        <w:tc>
          <w:tcPr>
            <w:tcW w:w="2464" w:type="dxa"/>
          </w:tcPr>
          <w:p w14:paraId="786C9473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2475" w:type="dxa"/>
          </w:tcPr>
          <w:p w14:paraId="7887EA8C" w14:textId="77777777" w:rsidR="00485DFF" w:rsidRDefault="00485DF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25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  <w:tc>
          <w:tcPr>
            <w:tcW w:w="2265" w:type="dxa"/>
          </w:tcPr>
          <w:p w14:paraId="02B8CAC8" w14:textId="77777777" w:rsidR="00485DFF" w:rsidRDefault="00485DFF" w:rsidP="00485DF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11366B2B" w14:textId="77777777" w:rsidR="00485DFF" w:rsidRDefault="00485DFF" w:rsidP="00485DFF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6FBA0345" w14:textId="77777777" w:rsidR="00485DFF" w:rsidRDefault="00485DFF" w:rsidP="00485DF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HDR.3.1.3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다음 전기적 사양의 IPM을 적용한다.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(PF3)</w:t>
      </w:r>
    </w:p>
    <w:p w14:paraId="4E1C662D" w14:textId="77777777" w:rsidR="00485DFF" w:rsidRPr="00267484" w:rsidRDefault="00485DFF" w:rsidP="00485DF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2542"/>
        <w:gridCol w:w="2459"/>
        <w:gridCol w:w="2476"/>
        <w:gridCol w:w="2266"/>
      </w:tblGrid>
      <w:tr w:rsidR="00485DFF" w14:paraId="70798C61" w14:textId="385A6706" w:rsidTr="00485DFF">
        <w:tc>
          <w:tcPr>
            <w:tcW w:w="2542" w:type="dxa"/>
          </w:tcPr>
          <w:p w14:paraId="3288ACC8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59" w:type="dxa"/>
          </w:tcPr>
          <w:p w14:paraId="405945BB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2476" w:type="dxa"/>
          </w:tcPr>
          <w:p w14:paraId="3BD4DEF1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입력전류 대비 출력전압 기준</w:t>
            </w:r>
          </w:p>
        </w:tc>
        <w:tc>
          <w:tcPr>
            <w:tcW w:w="2266" w:type="dxa"/>
          </w:tcPr>
          <w:p w14:paraId="7F2F2984" w14:textId="4FA3F7B5" w:rsidR="00485DFF" w:rsidRDefault="00485DFF" w:rsidP="00485DF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Pass or Fail</w:t>
            </w:r>
          </w:p>
        </w:tc>
      </w:tr>
      <w:tr w:rsidR="00485DFF" w14:paraId="2E189176" w14:textId="4F58B313" w:rsidTr="00485DFF">
        <w:tc>
          <w:tcPr>
            <w:tcW w:w="2542" w:type="dxa"/>
          </w:tcPr>
          <w:p w14:paraId="020B545C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.1.3</w:t>
            </w:r>
          </w:p>
        </w:tc>
        <w:tc>
          <w:tcPr>
            <w:tcW w:w="2459" w:type="dxa"/>
          </w:tcPr>
          <w:p w14:paraId="07B00F4A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(1~2축)</w:t>
            </w:r>
          </w:p>
        </w:tc>
        <w:tc>
          <w:tcPr>
            <w:tcW w:w="2476" w:type="dxa"/>
            <w:vAlign w:val="center"/>
          </w:tcPr>
          <w:p w14:paraId="08473067" w14:textId="77777777" w:rsidR="00485DFF" w:rsidRDefault="00485DF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50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  <w:tc>
          <w:tcPr>
            <w:tcW w:w="2266" w:type="dxa"/>
          </w:tcPr>
          <w:p w14:paraId="18DABF24" w14:textId="77777777" w:rsidR="00485DFF" w:rsidRDefault="00485DFF" w:rsidP="00485DF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485DFF" w14:paraId="1BA5F4D5" w14:textId="1AE37663" w:rsidTr="00485DFF">
        <w:tc>
          <w:tcPr>
            <w:tcW w:w="2542" w:type="dxa"/>
          </w:tcPr>
          <w:p w14:paraId="7F913355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.2.3</w:t>
            </w:r>
          </w:p>
        </w:tc>
        <w:tc>
          <w:tcPr>
            <w:tcW w:w="2459" w:type="dxa"/>
          </w:tcPr>
          <w:p w14:paraId="006B4A87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주축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3축)</w:t>
            </w:r>
          </w:p>
        </w:tc>
        <w:tc>
          <w:tcPr>
            <w:tcW w:w="2476" w:type="dxa"/>
          </w:tcPr>
          <w:p w14:paraId="2F16E041" w14:textId="77777777" w:rsidR="00485DFF" w:rsidRDefault="00485DF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25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  <w:tc>
          <w:tcPr>
            <w:tcW w:w="2266" w:type="dxa"/>
          </w:tcPr>
          <w:p w14:paraId="2341712F" w14:textId="77777777" w:rsidR="00485DFF" w:rsidRDefault="00485DFF" w:rsidP="00485DF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485DFF" w14:paraId="542635AD" w14:textId="209FDAEA" w:rsidTr="00485DFF">
        <w:tc>
          <w:tcPr>
            <w:tcW w:w="2542" w:type="dxa"/>
          </w:tcPr>
          <w:p w14:paraId="48AE5ED7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.3.3</w:t>
            </w:r>
          </w:p>
        </w:tc>
        <w:tc>
          <w:tcPr>
            <w:tcW w:w="2459" w:type="dxa"/>
          </w:tcPr>
          <w:p w14:paraId="64793CED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4축)</w:t>
            </w:r>
          </w:p>
        </w:tc>
        <w:tc>
          <w:tcPr>
            <w:tcW w:w="2476" w:type="dxa"/>
          </w:tcPr>
          <w:p w14:paraId="1A2337F3" w14:textId="77777777" w:rsidR="00485DFF" w:rsidRDefault="00485DF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15A / 4V</w:t>
            </w:r>
          </w:p>
        </w:tc>
        <w:tc>
          <w:tcPr>
            <w:tcW w:w="2266" w:type="dxa"/>
          </w:tcPr>
          <w:p w14:paraId="2F9DF762" w14:textId="77777777" w:rsidR="00485DFF" w:rsidRDefault="00485DFF" w:rsidP="00485DF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485DFF" w14:paraId="3688E7B3" w14:textId="5A28432A" w:rsidTr="00485DFF">
        <w:tc>
          <w:tcPr>
            <w:tcW w:w="2542" w:type="dxa"/>
          </w:tcPr>
          <w:p w14:paraId="58E603DD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.4.3</w:t>
            </w:r>
          </w:p>
        </w:tc>
        <w:tc>
          <w:tcPr>
            <w:tcW w:w="2459" w:type="dxa"/>
          </w:tcPr>
          <w:p w14:paraId="0B2F2335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~6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축)</w:t>
            </w:r>
          </w:p>
        </w:tc>
        <w:tc>
          <w:tcPr>
            <w:tcW w:w="2476" w:type="dxa"/>
          </w:tcPr>
          <w:p w14:paraId="2A666DA4" w14:textId="77777777" w:rsidR="00485DFF" w:rsidRDefault="00485DF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5A / 4V</w:t>
            </w:r>
          </w:p>
        </w:tc>
        <w:tc>
          <w:tcPr>
            <w:tcW w:w="2266" w:type="dxa"/>
          </w:tcPr>
          <w:p w14:paraId="55A596EC" w14:textId="77777777" w:rsidR="00485DFF" w:rsidRDefault="00485DFF" w:rsidP="00485DF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3D2D7D91" w14:textId="77777777" w:rsidR="00485DFF" w:rsidRDefault="00485DFF" w:rsidP="00485DFF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1536FEB7" w14:textId="77777777" w:rsidR="00485DFF" w:rsidRDefault="00485DFF" w:rsidP="00485DF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HDR.3.1.4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다음 전기적 사양의 IPM을 적용한다.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(PF4)</w:t>
      </w:r>
    </w:p>
    <w:p w14:paraId="79D6808D" w14:textId="77777777" w:rsidR="00485DFF" w:rsidRPr="00812BBD" w:rsidRDefault="00485DFF" w:rsidP="00485DF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2542"/>
        <w:gridCol w:w="2463"/>
        <w:gridCol w:w="2474"/>
        <w:gridCol w:w="2264"/>
      </w:tblGrid>
      <w:tr w:rsidR="00485DFF" w14:paraId="2BD4309A" w14:textId="5D910F92" w:rsidTr="00485DFF">
        <w:tc>
          <w:tcPr>
            <w:tcW w:w="2542" w:type="dxa"/>
          </w:tcPr>
          <w:p w14:paraId="350EABC4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3" w:type="dxa"/>
          </w:tcPr>
          <w:p w14:paraId="0EE05280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2474" w:type="dxa"/>
          </w:tcPr>
          <w:p w14:paraId="4EC9B93D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입력전류 대비 출력전압 기준</w:t>
            </w:r>
          </w:p>
        </w:tc>
        <w:tc>
          <w:tcPr>
            <w:tcW w:w="2264" w:type="dxa"/>
          </w:tcPr>
          <w:p w14:paraId="210F3D8A" w14:textId="48865BE1" w:rsidR="00485DFF" w:rsidRDefault="00485DFF" w:rsidP="00485DFF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Pass or Fail</w:t>
            </w:r>
          </w:p>
        </w:tc>
      </w:tr>
      <w:tr w:rsidR="00485DFF" w14:paraId="54FC05E4" w14:textId="60B8A761" w:rsidTr="00485DFF">
        <w:tc>
          <w:tcPr>
            <w:tcW w:w="2542" w:type="dxa"/>
          </w:tcPr>
          <w:p w14:paraId="06595CD0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.1.4</w:t>
            </w:r>
          </w:p>
        </w:tc>
        <w:tc>
          <w:tcPr>
            <w:tcW w:w="2463" w:type="dxa"/>
          </w:tcPr>
          <w:p w14:paraId="2D4A5B60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2474" w:type="dxa"/>
            <w:vAlign w:val="center"/>
          </w:tcPr>
          <w:p w14:paraId="18A0341D" w14:textId="77777777" w:rsidR="00485DFF" w:rsidRDefault="00485DF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15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  <w:tc>
          <w:tcPr>
            <w:tcW w:w="2264" w:type="dxa"/>
          </w:tcPr>
          <w:p w14:paraId="26FA22AF" w14:textId="77777777" w:rsidR="00485DFF" w:rsidRDefault="00485DF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485DFF" w14:paraId="38EA1DE5" w14:textId="6511635F" w:rsidTr="00485DFF">
        <w:tc>
          <w:tcPr>
            <w:tcW w:w="2542" w:type="dxa"/>
          </w:tcPr>
          <w:p w14:paraId="637ACEFF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.2.4</w:t>
            </w:r>
          </w:p>
        </w:tc>
        <w:tc>
          <w:tcPr>
            <w:tcW w:w="2463" w:type="dxa"/>
          </w:tcPr>
          <w:p w14:paraId="7963FE4D" w14:textId="77777777" w:rsidR="00485DFF" w:rsidRDefault="00485DFF" w:rsidP="004A272E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2474" w:type="dxa"/>
          </w:tcPr>
          <w:p w14:paraId="0C1FBEDF" w14:textId="77777777" w:rsidR="00485DFF" w:rsidRDefault="00485DF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  <w:tc>
          <w:tcPr>
            <w:tcW w:w="2264" w:type="dxa"/>
          </w:tcPr>
          <w:p w14:paraId="671E1E82" w14:textId="77777777" w:rsidR="00485DFF" w:rsidRDefault="00485DFF" w:rsidP="004A272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2E389AED" w14:textId="77777777" w:rsidR="0057251C" w:rsidRDefault="0057251C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01400504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091DD75D" w14:textId="49ACDA9B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65" w:name="_Toc185249001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DT.4</w:t>
      </w:r>
      <w:r w:rsidRPr="00A24F70">
        <w:rPr>
          <w:rFonts w:eastAsia="HD현대체 Bold"/>
          <w:color w:val="000000" w:themeColor="text1"/>
        </w:rPr>
        <w:t xml:space="preserve">] </w:t>
      </w:r>
      <w:r w:rsidR="00A123D8">
        <w:rPr>
          <w:rFonts w:ascii="현대체Light" w:eastAsia="현대체Light" w:hAnsi="현대체Light" w:hint="eastAsia"/>
          <w:color w:val="000000" w:themeColor="text1"/>
        </w:rPr>
        <w:t>스너버 커패시터 선정</w:t>
      </w:r>
      <w:bookmarkEnd w:id="65"/>
    </w:p>
    <w:p w14:paraId="58DBB245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7F52F6B3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66" w:name="_Toc185249002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66"/>
    </w:p>
    <w:p w14:paraId="2CCF37FA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0CCD160" w14:textId="77777777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HDF4.1(PF1) ~ HDF4.4(PF4)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5C89296A" w14:textId="77777777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506A3AC" w14:textId="77777777" w:rsidR="00A123D8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C107~607,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IIF912</w:t>
      </w:r>
    </w:p>
    <w:p w14:paraId="3AC1C0FF" w14:textId="77777777" w:rsidR="00A123D8" w:rsidRPr="00FA1B11" w:rsidRDefault="00A123D8" w:rsidP="00A123D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615C35D" w14:textId="77777777" w:rsidR="00A123D8" w:rsidRPr="001E5710" w:rsidRDefault="00A123D8" w:rsidP="00A123D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.4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스너버 커패시터 사양 선정)</w:t>
      </w:r>
    </w:p>
    <w:p w14:paraId="7BF4A09F" w14:textId="77777777" w:rsidR="00A123D8" w:rsidRPr="003B3C28" w:rsidRDefault="00A123D8" w:rsidP="00A123D8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24A32A8B" w14:textId="43F08DA9" w:rsidR="00441146" w:rsidRPr="00E23896" w:rsidRDefault="00E23896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HDT.4.1.x</w:t>
      </w:r>
      <w:r w:rsidR="00A123D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전기적 사양의 스너버 커패시터를 통일하여 적용한다.</w:t>
      </w:r>
    </w:p>
    <w:p w14:paraId="22A3DD3B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036AE5E5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67" w:name="_Toc185249003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67"/>
    </w:p>
    <w:p w14:paraId="37024447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6D023992" w14:textId="0330336A" w:rsidR="00441146" w:rsidRDefault="00FD6983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제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품의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스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펙시트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내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용을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확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인한다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0C1DF943" w14:textId="48042DC1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74F02F11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68" w:name="_Toc185249004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68"/>
    </w:p>
    <w:p w14:paraId="711F1170" w14:textId="5E5286C5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1971126D" w14:textId="77777777" w:rsidR="00CB4EAE" w:rsidRDefault="00CB4EAE" w:rsidP="00CB4EAE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특이사항은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다음과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같다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4C15D207" w14:textId="77777777" w:rsidR="00441146" w:rsidRPr="00CB4EAE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3715F43C" w14:textId="2864CF47" w:rsidR="00FD6983" w:rsidRPr="001E5710" w:rsidRDefault="00FD6983" w:rsidP="00FD6983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.4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E23896" w:rsidRPr="00E2389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스너버</w:t>
      </w:r>
      <w:r w:rsidR="00E23896" w:rsidRPr="00E2389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E23896" w:rsidRPr="00E2389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커패시터</w:t>
      </w:r>
      <w:r w:rsidR="00E23896" w:rsidRPr="00E2389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E23896" w:rsidRPr="00E2389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선정</w:t>
      </w:r>
    </w:p>
    <w:p w14:paraId="60476EAC" w14:textId="1993ADEB" w:rsidR="00FD6983" w:rsidRDefault="00FD6983" w:rsidP="00FD6983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5192F207" w14:textId="77777777" w:rsidR="00CB4EAE" w:rsidRDefault="00CB4EAE" w:rsidP="00CB4EAE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특이사항은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다음과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같다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5183D41B" w14:textId="77777777" w:rsidR="00CB4EAE" w:rsidRPr="00CB4EAE" w:rsidRDefault="00CB4EAE" w:rsidP="00FD6983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2F6DA443" w14:textId="4917B0E4" w:rsidR="00FD6983" w:rsidRDefault="00FD6983" w:rsidP="00FD698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다음 전기적 사양의 스너버 커패시터를 </w:t>
      </w:r>
      <w:r w:rsidR="00E23896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적용하였는지 확인한다.</w:t>
      </w:r>
    </w:p>
    <w:p w14:paraId="60F0CAB4" w14:textId="77777777" w:rsidR="00FD6983" w:rsidRDefault="00FD6983" w:rsidP="00FD698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9743" w:type="dxa"/>
        <w:tblLook w:val="04A0" w:firstRow="1" w:lastRow="0" w:firstColumn="1" w:lastColumn="0" w:noHBand="0" w:noVBand="1"/>
      </w:tblPr>
      <w:tblGrid>
        <w:gridCol w:w="2319"/>
        <w:gridCol w:w="2507"/>
        <w:gridCol w:w="2467"/>
        <w:gridCol w:w="2450"/>
      </w:tblGrid>
      <w:tr w:rsidR="00E23896" w14:paraId="01DCC316" w14:textId="77777777" w:rsidTr="00E23896">
        <w:tc>
          <w:tcPr>
            <w:tcW w:w="2319" w:type="dxa"/>
          </w:tcPr>
          <w:p w14:paraId="25363F67" w14:textId="48934FA3" w:rsidR="00E23896" w:rsidRDefault="00E23896" w:rsidP="00E23896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507" w:type="dxa"/>
          </w:tcPr>
          <w:p w14:paraId="109D48F0" w14:textId="7D22C5F4" w:rsidR="00E23896" w:rsidRDefault="00E23896" w:rsidP="00E23896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2467" w:type="dxa"/>
          </w:tcPr>
          <w:p w14:paraId="7D03E817" w14:textId="77777777" w:rsidR="00E23896" w:rsidRDefault="00E23896" w:rsidP="00E23896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허용치</w:t>
            </w:r>
          </w:p>
        </w:tc>
        <w:tc>
          <w:tcPr>
            <w:tcW w:w="2450" w:type="dxa"/>
          </w:tcPr>
          <w:p w14:paraId="19EBB072" w14:textId="77777777" w:rsidR="00E23896" w:rsidRDefault="00E23896" w:rsidP="00E23896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용량</w:t>
            </w:r>
          </w:p>
        </w:tc>
      </w:tr>
      <w:tr w:rsidR="00E23896" w14:paraId="6B4F834E" w14:textId="77777777" w:rsidTr="00E23896">
        <w:tc>
          <w:tcPr>
            <w:tcW w:w="2319" w:type="dxa"/>
          </w:tcPr>
          <w:p w14:paraId="43D442AB" w14:textId="77777777" w:rsidR="00E23896" w:rsidRDefault="00E23896" w:rsidP="00E23896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HTL.4.1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676E29C6" w14:textId="26D16F6B" w:rsidR="00E23896" w:rsidRDefault="00E23896" w:rsidP="00E23896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507" w:type="dxa"/>
          </w:tcPr>
          <w:p w14:paraId="0D34C2EA" w14:textId="3B77CDCE" w:rsidR="00E23896" w:rsidRDefault="00E23896" w:rsidP="00E23896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2467" w:type="dxa"/>
            <w:vMerge w:val="restart"/>
            <w:vAlign w:val="center"/>
          </w:tcPr>
          <w:p w14:paraId="3C264D06" w14:textId="77777777" w:rsidR="00E23896" w:rsidRDefault="00E23896" w:rsidP="00E2389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600V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2450" w:type="dxa"/>
            <w:vMerge w:val="restart"/>
            <w:vAlign w:val="center"/>
          </w:tcPr>
          <w:p w14:paraId="2465AAA0" w14:textId="77777777" w:rsidR="00E23896" w:rsidRDefault="00E23896" w:rsidP="00E2389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0.1uF</w:t>
            </w:r>
          </w:p>
        </w:tc>
      </w:tr>
      <w:tr w:rsidR="00E23896" w14:paraId="1FD90D5D" w14:textId="77777777" w:rsidTr="00E23896">
        <w:tc>
          <w:tcPr>
            <w:tcW w:w="2319" w:type="dxa"/>
          </w:tcPr>
          <w:p w14:paraId="1CD9BA00" w14:textId="77777777" w:rsidR="00E23896" w:rsidRDefault="00E23896" w:rsidP="00E23896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HTL.4.1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6D9EB0E3" w14:textId="20A06F2F" w:rsidR="00E23896" w:rsidRDefault="00E23896" w:rsidP="00E23896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507" w:type="dxa"/>
          </w:tcPr>
          <w:p w14:paraId="646D369A" w14:textId="0F231B9E" w:rsidR="00E23896" w:rsidRDefault="00E23896" w:rsidP="00E23896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2467" w:type="dxa"/>
            <w:vMerge/>
          </w:tcPr>
          <w:p w14:paraId="4CD4A81B" w14:textId="77777777" w:rsidR="00E23896" w:rsidRDefault="00E23896" w:rsidP="00E23896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50" w:type="dxa"/>
            <w:vMerge/>
          </w:tcPr>
          <w:p w14:paraId="1541FECF" w14:textId="77777777" w:rsidR="00E23896" w:rsidRDefault="00E23896" w:rsidP="00E23896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64E26B2B" w14:textId="77777777" w:rsidR="00FD6983" w:rsidRDefault="00FD6983" w:rsidP="00FD6983">
      <w:pPr>
        <w:pStyle w:val="E"/>
        <w:rPr>
          <w:rFonts w:ascii="Cambria" w:eastAsia="현대체Light" w:hAnsi="Cambria"/>
          <w:color w:val="000000" w:themeColor="text1"/>
        </w:rPr>
      </w:pPr>
    </w:p>
    <w:p w14:paraId="379143F3" w14:textId="0B09328F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334DC9DC" w14:textId="2954EF05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69" w:name="_Toc185249005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DT.5</w:t>
      </w:r>
      <w:r w:rsidRPr="00A24F70">
        <w:rPr>
          <w:rFonts w:eastAsia="HD현대체 Bold"/>
          <w:color w:val="000000" w:themeColor="text1"/>
        </w:rPr>
        <w:t xml:space="preserve">] </w:t>
      </w:r>
      <w:r w:rsidR="00A123D8">
        <w:rPr>
          <w:rFonts w:ascii="현대체Light" w:eastAsia="현대체Light" w:hAnsi="현대체Light" w:hint="eastAsia"/>
          <w:color w:val="000000" w:themeColor="text1"/>
        </w:rPr>
        <w:t>IPM</w:t>
      </w:r>
      <w:r w:rsidR="00A123D8">
        <w:rPr>
          <w:rFonts w:ascii="현대체Light" w:eastAsia="현대체Light" w:hAnsi="현대체Light"/>
          <w:color w:val="000000" w:themeColor="text1"/>
        </w:rPr>
        <w:t xml:space="preserve"> </w:t>
      </w:r>
      <w:r w:rsidR="00A123D8">
        <w:rPr>
          <w:rFonts w:ascii="현대체Light" w:eastAsia="현대체Light" w:hAnsi="현대체Light" w:hint="eastAsia"/>
          <w:color w:val="000000" w:themeColor="text1"/>
        </w:rPr>
        <w:t xml:space="preserve">제어용 </w:t>
      </w:r>
      <w:r w:rsidR="00A123D8">
        <w:rPr>
          <w:rFonts w:ascii="현대체Light" w:eastAsia="현대체Light" w:hAnsi="현대체Light"/>
          <w:color w:val="000000" w:themeColor="text1"/>
        </w:rPr>
        <w:t xml:space="preserve">PWM </w:t>
      </w:r>
      <w:r w:rsidR="00A123D8">
        <w:rPr>
          <w:rFonts w:ascii="현대체Light" w:eastAsia="현대체Light" w:hAnsi="현대체Light" w:hint="eastAsia"/>
          <w:color w:val="000000" w:themeColor="text1"/>
        </w:rPr>
        <w:t>신호 전달</w:t>
      </w:r>
      <w:r w:rsidR="006D5E6B">
        <w:rPr>
          <w:rFonts w:ascii="현대체Light" w:eastAsia="현대체Light" w:hAnsi="현대체Light" w:hint="eastAsia"/>
          <w:color w:val="000000" w:themeColor="text1"/>
        </w:rPr>
        <w:t xml:space="preserve"> 포토커플러 선정 및 성능확인</w:t>
      </w:r>
      <w:bookmarkEnd w:id="69"/>
    </w:p>
    <w:p w14:paraId="4A45C022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70E8AF91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70" w:name="_Toc185249006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70"/>
    </w:p>
    <w:p w14:paraId="29A43800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21468C2" w14:textId="77777777" w:rsidR="006D5E6B" w:rsidRDefault="006D5E6B" w:rsidP="006D5E6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HDF5.1(PF1) ~ HDF5.4(PF4)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4403BFEE" w14:textId="77777777" w:rsidR="006D5E6B" w:rsidRDefault="006D5E6B" w:rsidP="006D5E6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EE6E50D" w14:textId="77777777" w:rsidR="006D5E6B" w:rsidRDefault="006D5E6B" w:rsidP="006D5E6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C102~602,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EIF101~601</w:t>
      </w:r>
    </w:p>
    <w:p w14:paraId="5AEE0A86" w14:textId="77777777" w:rsidR="006D5E6B" w:rsidRPr="00A4224C" w:rsidRDefault="006D5E6B" w:rsidP="006D5E6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916989C" w14:textId="77777777" w:rsidR="006D5E6B" w:rsidRPr="00FA1B11" w:rsidRDefault="006D5E6B" w:rsidP="006D5E6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2E98205" w14:textId="77777777" w:rsidR="006D5E6B" w:rsidRPr="001E5710" w:rsidRDefault="006D5E6B" w:rsidP="006D5E6B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.5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데드 타임</w:t>
      </w:r>
    </w:p>
    <w:p w14:paraId="032DE2A5" w14:textId="77777777" w:rsidR="006D5E6B" w:rsidRPr="00547890" w:rsidRDefault="006D5E6B" w:rsidP="006D5E6B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125C8BEA" w14:textId="77777777" w:rsidR="006D5E6B" w:rsidRDefault="006D5E6B" w:rsidP="006D5E6B">
      <w:pPr>
        <w:pStyle w:val="afffffb"/>
        <w:widowControl/>
        <w:numPr>
          <w:ilvl w:val="0"/>
          <w:numId w:val="22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lang w:eastAsia="ko-KR"/>
        </w:rPr>
      </w:pPr>
      <w:r w:rsidRPr="003F26DA">
        <w:rPr>
          <w:rFonts w:ascii="현대체Light" w:eastAsia="현대체Light" w:hAnsi="현대체Light" w:hint="eastAsia"/>
          <w:lang w:eastAsia="ko-KR"/>
        </w:rPr>
        <w:t xml:space="preserve">Deadtime을 재는 기준은 IPM의 스펙시트마다 차이가 있지만 </w:t>
      </w:r>
      <w:r>
        <w:rPr>
          <w:rFonts w:ascii="현대체Light" w:eastAsia="현대체Light" w:hAnsi="현대체Light" w:hint="eastAsia"/>
          <w:lang w:eastAsia="ko-KR"/>
        </w:rPr>
        <w:t xml:space="preserve">그림과 같이 Case1과 </w:t>
      </w:r>
      <w:r>
        <w:rPr>
          <w:rFonts w:ascii="현대체Light" w:eastAsia="현대체Light" w:hAnsi="현대체Light"/>
          <w:lang w:eastAsia="ko-KR"/>
        </w:rPr>
        <w:t>Case2</w:t>
      </w:r>
      <w:r>
        <w:rPr>
          <w:rFonts w:ascii="현대체Light" w:eastAsia="현대체Light" w:hAnsi="현대체Light" w:hint="eastAsia"/>
          <w:lang w:eastAsia="ko-KR"/>
        </w:rPr>
        <w:t xml:space="preserve"> 각각 </w:t>
      </w:r>
      <w:r w:rsidRPr="003F26DA">
        <w:rPr>
          <w:rFonts w:ascii="현대체Light" w:eastAsia="현대체Light" w:hAnsi="현대체Light" w:hint="eastAsia"/>
          <w:b/>
          <w:lang w:eastAsia="ko-KR"/>
        </w:rPr>
        <w:t>상승지점(V</w:t>
      </w:r>
      <w:r w:rsidRPr="003F26DA">
        <w:rPr>
          <w:rFonts w:ascii="현대체Light" w:eastAsia="현대체Light" w:hAnsi="현대체Light"/>
          <w:b/>
          <w:sz w:val="14"/>
          <w:lang w:eastAsia="ko-KR"/>
        </w:rPr>
        <w:t>th(on)</w:t>
      </w:r>
      <w:r w:rsidRPr="003F26DA">
        <w:rPr>
          <w:rFonts w:ascii="현대체Light" w:eastAsia="현대체Light" w:hAnsi="현대체Light" w:hint="eastAsia"/>
          <w:b/>
          <w:lang w:eastAsia="ko-KR"/>
        </w:rPr>
        <w:t xml:space="preserve">) </w:t>
      </w:r>
      <w:r w:rsidRPr="003F26DA">
        <w:rPr>
          <w:rFonts w:ascii="바탕" w:eastAsia="바탕" w:hAnsi="바탕" w:cs="바탕" w:hint="eastAsia"/>
          <w:b/>
          <w:lang w:eastAsia="ko-KR"/>
        </w:rPr>
        <w:t>–</w:t>
      </w:r>
      <w:r w:rsidRPr="003F26DA">
        <w:rPr>
          <w:rFonts w:ascii="현대체Light" w:eastAsia="현대체Light" w:hAnsi="현대체Light"/>
          <w:b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b/>
          <w:lang w:eastAsia="ko-KR"/>
        </w:rPr>
        <w:t>하강지점</w:t>
      </w:r>
      <w:r w:rsidRPr="003F26DA">
        <w:rPr>
          <w:rFonts w:ascii="현대체Light" w:eastAsia="현대체Light" w:hAnsi="현대체Light"/>
          <w:b/>
          <w:lang w:eastAsia="ko-KR"/>
        </w:rPr>
        <w:t>(</w:t>
      </w:r>
      <w:r w:rsidRPr="003F26DA">
        <w:rPr>
          <w:rFonts w:ascii="현대체Light" w:eastAsia="현대체Light" w:hAnsi="현대체Light" w:hint="eastAsia"/>
          <w:b/>
          <w:lang w:eastAsia="ko-KR"/>
        </w:rPr>
        <w:t>V</w:t>
      </w:r>
      <w:r w:rsidRPr="003F26DA">
        <w:rPr>
          <w:rFonts w:ascii="현대체Light" w:eastAsia="현대체Light" w:hAnsi="현대체Light"/>
          <w:b/>
          <w:sz w:val="14"/>
          <w:lang w:eastAsia="ko-KR"/>
        </w:rPr>
        <w:t>th(off)</w:t>
      </w:r>
      <w:r w:rsidRPr="003F26DA">
        <w:rPr>
          <w:rFonts w:ascii="현대체Light" w:eastAsia="현대체Light" w:hAnsi="현대체Light" w:hint="eastAsia"/>
          <w:b/>
          <w:lang w:eastAsia="ko-KR"/>
        </w:rPr>
        <w:t xml:space="preserve">)  </w:t>
      </w:r>
      <w:r>
        <w:rPr>
          <w:rFonts w:ascii="현대체Light" w:eastAsia="현대체Light" w:hAnsi="현대체Light" w:hint="eastAsia"/>
          <w:b/>
          <w:lang w:eastAsia="ko-KR"/>
        </w:rPr>
        <w:t>사이</w:t>
      </w:r>
      <w:r w:rsidRPr="003F26DA">
        <w:rPr>
          <w:rFonts w:ascii="현대체Light" w:eastAsia="현대체Light" w:hAnsi="현대체Light" w:hint="eastAsia"/>
          <w:b/>
          <w:lang w:eastAsia="ko-KR"/>
        </w:rPr>
        <w:t xml:space="preserve"> 시간을 측정한다.</w:t>
      </w:r>
    </w:p>
    <w:p w14:paraId="03705DCA" w14:textId="77777777" w:rsidR="006D5E6B" w:rsidRPr="0081798E" w:rsidRDefault="006D5E6B" w:rsidP="006D5E6B">
      <w:pPr>
        <w:pStyle w:val="afffffb"/>
        <w:widowControl/>
        <w:numPr>
          <w:ilvl w:val="0"/>
          <w:numId w:val="22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lang w:eastAsia="ko-KR"/>
        </w:rPr>
      </w:pPr>
      <w:r>
        <w:rPr>
          <w:rFonts w:ascii="현대체Light" w:eastAsia="현대체Light" w:hAnsi="현대체Light" w:hint="eastAsia"/>
          <w:color w:val="000000" w:themeColor="text1"/>
          <w:lang w:eastAsia="ko-KR"/>
        </w:rPr>
        <w:t>외부에서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/>
          <w:color w:val="000000" w:themeColor="text1"/>
          <w:lang w:eastAsia="ko-KR"/>
        </w:rPr>
        <w:t>PWM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>신호를 인가받아 IPM</w:t>
      </w:r>
      <w:r w:rsidRPr="003F26DA">
        <w:rPr>
          <w:rFonts w:ascii="현대체Light" w:eastAsia="현대체Light" w:hAnsi="현대체Light"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게이트까지 전달받았을 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 xml:space="preserve">때 dead-time 사양은 </w:t>
      </w:r>
      <w:r w:rsidRPr="003F26DA">
        <w:rPr>
          <w:rFonts w:ascii="현대체Light" w:eastAsia="현대체Light" w:hAnsi="현대체Light"/>
          <w:b/>
          <w:color w:val="000000" w:themeColor="text1"/>
          <w:lang w:eastAsia="ko-KR"/>
        </w:rPr>
        <w:t>timing delay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를 고려하여</w:t>
      </w:r>
      <w:r>
        <w:rPr>
          <w:rFonts w:ascii="현대체Light" w:eastAsia="현대체Light" w:hAnsi="현대체Light" w:hint="eastAsia"/>
          <w:b/>
          <w:color w:val="000000" w:themeColor="text1"/>
          <w:lang w:eastAsia="ko-KR"/>
        </w:rPr>
        <w:t xml:space="preserve"> 3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us</w:t>
      </w:r>
      <w:r>
        <w:rPr>
          <w:rFonts w:ascii="현대체Light" w:eastAsia="현대체Light" w:hAnsi="현대체Light"/>
          <w:b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/>
          <w:bCs/>
          <w:color w:val="000000" w:themeColor="text1"/>
          <w:sz w:val="18"/>
          <w:szCs w:val="18"/>
          <w:lang w:eastAsia="ko-KR"/>
        </w:rPr>
        <w:t>± 0.5us</w:t>
      </w:r>
      <w:r>
        <w:rPr>
          <w:rFonts w:ascii="현대체Light" w:eastAsia="현대체Light" w:hAnsi="현대체Light"/>
          <w:b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/>
          <w:b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이내로 정한다.</w:t>
      </w:r>
    </w:p>
    <w:p w14:paraId="08CAC755" w14:textId="77777777" w:rsidR="006D5E6B" w:rsidRDefault="006D5E6B" w:rsidP="006D5E6B">
      <w:pPr>
        <w:pStyle w:val="31"/>
        <w:numPr>
          <w:ilvl w:val="0"/>
          <w:numId w:val="0"/>
        </w:numPr>
        <w:ind w:left="720"/>
        <w:rPr>
          <w:highlight w:val="yellow"/>
        </w:rPr>
      </w:pPr>
    </w:p>
    <w:p w14:paraId="664DBD27" w14:textId="77777777" w:rsidR="006D5E6B" w:rsidRPr="001E5710" w:rsidRDefault="006D5E6B" w:rsidP="006D5E6B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.5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타임 스큐</w:t>
      </w:r>
    </w:p>
    <w:p w14:paraId="4F5E60A0" w14:textId="77777777" w:rsidR="006D5E6B" w:rsidRPr="00547890" w:rsidRDefault="006D5E6B" w:rsidP="006D5E6B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72ADC3B2" w14:textId="77777777" w:rsidR="006D5E6B" w:rsidRDefault="006D5E6B" w:rsidP="006D5E6B">
      <w:pPr>
        <w:pStyle w:val="afffffb"/>
        <w:widowControl/>
        <w:numPr>
          <w:ilvl w:val="0"/>
          <w:numId w:val="22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lang w:eastAsia="ko-KR"/>
        </w:rPr>
      </w:pPr>
      <w:r w:rsidRPr="003F26DA">
        <w:rPr>
          <w:rFonts w:ascii="현대체Light" w:eastAsia="현대체Light" w:hAnsi="현대체Light" w:hint="eastAsia"/>
          <w:lang w:eastAsia="ko-KR"/>
        </w:rPr>
        <w:t xml:space="preserve">Deadtime을 재는 기준은 IPM의 스펙시트마다 차이가 있지만 </w:t>
      </w:r>
      <w:r>
        <w:rPr>
          <w:rFonts w:ascii="현대체Light" w:eastAsia="현대체Light" w:hAnsi="현대체Light" w:hint="eastAsia"/>
          <w:lang w:eastAsia="ko-KR"/>
        </w:rPr>
        <w:t xml:space="preserve">그림과 같이 Case1과 </w:t>
      </w:r>
      <w:r>
        <w:rPr>
          <w:rFonts w:ascii="현대체Light" w:eastAsia="현대체Light" w:hAnsi="현대체Light"/>
          <w:lang w:eastAsia="ko-KR"/>
        </w:rPr>
        <w:t>Case2</w:t>
      </w:r>
      <w:r>
        <w:rPr>
          <w:rFonts w:ascii="현대체Light" w:eastAsia="현대체Light" w:hAnsi="현대체Light" w:hint="eastAsia"/>
          <w:lang w:eastAsia="ko-KR"/>
        </w:rPr>
        <w:t xml:space="preserve"> 각각 </w:t>
      </w:r>
      <w:r w:rsidRPr="003F26DA">
        <w:rPr>
          <w:rFonts w:ascii="현대체Light" w:eastAsia="현대체Light" w:hAnsi="현대체Light" w:hint="eastAsia"/>
          <w:b/>
          <w:lang w:eastAsia="ko-KR"/>
        </w:rPr>
        <w:t>상승지점(V</w:t>
      </w:r>
      <w:r w:rsidRPr="003F26DA">
        <w:rPr>
          <w:rFonts w:ascii="현대체Light" w:eastAsia="현대체Light" w:hAnsi="현대체Light"/>
          <w:b/>
          <w:sz w:val="14"/>
          <w:lang w:eastAsia="ko-KR"/>
        </w:rPr>
        <w:t>th(on)</w:t>
      </w:r>
      <w:r w:rsidRPr="003F26DA">
        <w:rPr>
          <w:rFonts w:ascii="현대체Light" w:eastAsia="현대체Light" w:hAnsi="현대체Light" w:hint="eastAsia"/>
          <w:b/>
          <w:lang w:eastAsia="ko-KR"/>
        </w:rPr>
        <w:t xml:space="preserve">) </w:t>
      </w:r>
      <w:r w:rsidRPr="003F26DA">
        <w:rPr>
          <w:rFonts w:ascii="바탕" w:eastAsia="바탕" w:hAnsi="바탕" w:cs="바탕" w:hint="eastAsia"/>
          <w:b/>
          <w:lang w:eastAsia="ko-KR"/>
        </w:rPr>
        <w:t>–</w:t>
      </w:r>
      <w:r w:rsidRPr="003F26DA">
        <w:rPr>
          <w:rFonts w:ascii="현대체Light" w:eastAsia="현대체Light" w:hAnsi="현대체Light"/>
          <w:b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b/>
          <w:lang w:eastAsia="ko-KR"/>
        </w:rPr>
        <w:t>하강지점</w:t>
      </w:r>
      <w:r w:rsidRPr="003F26DA">
        <w:rPr>
          <w:rFonts w:ascii="현대체Light" w:eastAsia="현대체Light" w:hAnsi="현대체Light"/>
          <w:b/>
          <w:lang w:eastAsia="ko-KR"/>
        </w:rPr>
        <w:t>(</w:t>
      </w:r>
      <w:r w:rsidRPr="003F26DA">
        <w:rPr>
          <w:rFonts w:ascii="현대체Light" w:eastAsia="현대체Light" w:hAnsi="현대체Light" w:hint="eastAsia"/>
          <w:b/>
          <w:lang w:eastAsia="ko-KR"/>
        </w:rPr>
        <w:t>V</w:t>
      </w:r>
      <w:r w:rsidRPr="003F26DA">
        <w:rPr>
          <w:rFonts w:ascii="현대체Light" w:eastAsia="현대체Light" w:hAnsi="현대체Light"/>
          <w:b/>
          <w:sz w:val="14"/>
          <w:lang w:eastAsia="ko-KR"/>
        </w:rPr>
        <w:t>th(off)</w:t>
      </w:r>
      <w:r w:rsidRPr="003F26DA">
        <w:rPr>
          <w:rFonts w:ascii="현대체Light" w:eastAsia="현대체Light" w:hAnsi="현대체Light" w:hint="eastAsia"/>
          <w:b/>
          <w:lang w:eastAsia="ko-KR"/>
        </w:rPr>
        <w:t xml:space="preserve">)  </w:t>
      </w:r>
      <w:r>
        <w:rPr>
          <w:rFonts w:ascii="현대체Light" w:eastAsia="현대체Light" w:hAnsi="현대체Light" w:hint="eastAsia"/>
          <w:b/>
          <w:lang w:eastAsia="ko-KR"/>
        </w:rPr>
        <w:t>사이</w:t>
      </w:r>
      <w:r w:rsidRPr="003F26DA">
        <w:rPr>
          <w:rFonts w:ascii="현대체Light" w:eastAsia="현대체Light" w:hAnsi="현대체Light" w:hint="eastAsia"/>
          <w:b/>
          <w:lang w:eastAsia="ko-KR"/>
        </w:rPr>
        <w:t xml:space="preserve"> 시간을 측정한다.</w:t>
      </w:r>
    </w:p>
    <w:p w14:paraId="0F39813F" w14:textId="77777777" w:rsidR="006D5E6B" w:rsidRPr="0081798E" w:rsidRDefault="006D5E6B" w:rsidP="006D5E6B">
      <w:pPr>
        <w:pStyle w:val="afffffb"/>
        <w:widowControl/>
        <w:numPr>
          <w:ilvl w:val="0"/>
          <w:numId w:val="22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lang w:eastAsia="ko-KR"/>
        </w:rPr>
      </w:pPr>
      <w:r>
        <w:rPr>
          <w:rFonts w:ascii="현대체Light" w:eastAsia="현대체Light" w:hAnsi="현대체Light" w:hint="eastAsia"/>
          <w:color w:val="000000" w:themeColor="text1"/>
          <w:lang w:eastAsia="ko-KR"/>
        </w:rPr>
        <w:t>외부에서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/>
          <w:color w:val="000000" w:themeColor="text1"/>
          <w:lang w:eastAsia="ko-KR"/>
        </w:rPr>
        <w:t>PWM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>신호를 인가받아 IPM</w:t>
      </w:r>
      <w:r w:rsidRPr="003F26DA">
        <w:rPr>
          <w:rFonts w:ascii="현대체Light" w:eastAsia="현대체Light" w:hAnsi="현대체Light"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게이트까지 전달받았을 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 xml:space="preserve">때 dead-time 사양은 </w:t>
      </w:r>
      <w:r w:rsidRPr="003F26DA">
        <w:rPr>
          <w:rFonts w:ascii="현대체Light" w:eastAsia="현대체Light" w:hAnsi="현대체Light"/>
          <w:b/>
          <w:color w:val="000000" w:themeColor="text1"/>
          <w:lang w:eastAsia="ko-KR"/>
        </w:rPr>
        <w:t>timing delay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를 고려하여</w:t>
      </w:r>
      <w:r>
        <w:rPr>
          <w:rFonts w:ascii="현대체Light" w:eastAsia="현대체Light" w:hAnsi="현대체Light" w:hint="eastAsia"/>
          <w:b/>
          <w:color w:val="000000" w:themeColor="text1"/>
          <w:lang w:eastAsia="ko-KR"/>
        </w:rPr>
        <w:t xml:space="preserve"> 3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us</w:t>
      </w:r>
      <w:r>
        <w:rPr>
          <w:rFonts w:ascii="현대체Light" w:eastAsia="현대체Light" w:hAnsi="현대체Light"/>
          <w:b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/>
          <w:bCs/>
          <w:color w:val="000000" w:themeColor="text1"/>
          <w:sz w:val="18"/>
          <w:szCs w:val="18"/>
          <w:lang w:eastAsia="ko-KR"/>
        </w:rPr>
        <w:t>± 0.5us</w:t>
      </w:r>
      <w:r>
        <w:rPr>
          <w:rFonts w:ascii="현대체Light" w:eastAsia="현대체Light" w:hAnsi="현대체Light"/>
          <w:b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/>
          <w:b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이내로 정한다.</w:t>
      </w:r>
    </w:p>
    <w:p w14:paraId="2C2011D9" w14:textId="77777777" w:rsidR="006D5E6B" w:rsidRDefault="006D5E6B" w:rsidP="006D5E6B">
      <w:pPr>
        <w:pStyle w:val="E"/>
        <w:rPr>
          <w:rFonts w:eastAsia="맑은 고딕"/>
          <w:highlight w:val="yellow"/>
        </w:rPr>
      </w:pPr>
    </w:p>
    <w:p w14:paraId="65598201" w14:textId="77777777" w:rsidR="006D5E6B" w:rsidRPr="001E5710" w:rsidRDefault="006D5E6B" w:rsidP="006D5E6B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.5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3.x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High CMR type 고속포토커플러 사용 여부</w:t>
      </w:r>
    </w:p>
    <w:p w14:paraId="35DD47D7" w14:textId="77777777" w:rsidR="006D5E6B" w:rsidRPr="00547890" w:rsidRDefault="006D5E6B" w:rsidP="006D5E6B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0519D707" w14:textId="77777777" w:rsidR="006D5E6B" w:rsidRDefault="006D5E6B" w:rsidP="006D5E6B">
      <w:pPr>
        <w:pStyle w:val="afffffb"/>
        <w:widowControl/>
        <w:numPr>
          <w:ilvl w:val="0"/>
          <w:numId w:val="22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lang w:eastAsia="ko-KR"/>
        </w:rPr>
      </w:pPr>
      <w:r>
        <w:rPr>
          <w:rFonts w:ascii="현대체Light" w:eastAsia="현대체Light" w:hAnsi="현대체Light" w:hint="eastAsia"/>
          <w:b/>
          <w:lang w:eastAsia="ko-KR"/>
        </w:rPr>
        <w:t>High CMR</w:t>
      </w:r>
      <w:r>
        <w:rPr>
          <w:rFonts w:ascii="현대체Light" w:eastAsia="현대체Light" w:hAnsi="현대체Light"/>
          <w:b/>
          <w:lang w:eastAsia="ko-KR"/>
        </w:rPr>
        <w:t xml:space="preserve"> </w:t>
      </w:r>
      <w:r>
        <w:rPr>
          <w:rFonts w:ascii="현대체Light" w:eastAsia="현대체Light" w:hAnsi="현대체Light" w:hint="eastAsia"/>
          <w:b/>
          <w:lang w:eastAsia="ko-KR"/>
        </w:rPr>
        <w:t>type의 포토커플러인지 확인</w:t>
      </w:r>
    </w:p>
    <w:p w14:paraId="4B5AEBCD" w14:textId="77777777" w:rsidR="006D5E6B" w:rsidRPr="0081798E" w:rsidRDefault="006D5E6B" w:rsidP="006D5E6B">
      <w:pPr>
        <w:pStyle w:val="afffffb"/>
        <w:widowControl/>
        <w:numPr>
          <w:ilvl w:val="0"/>
          <w:numId w:val="22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lang w:eastAsia="ko-KR"/>
        </w:rPr>
      </w:pPr>
      <w:r>
        <w:rPr>
          <w:rFonts w:ascii="현대체Light" w:eastAsia="현대체Light" w:hAnsi="현대체Light" w:hint="eastAsia"/>
          <w:b/>
          <w:lang w:eastAsia="ko-KR"/>
        </w:rPr>
        <w:t>tpLH, tpHL</w:t>
      </w:r>
      <w:r>
        <w:rPr>
          <w:rFonts w:ascii="현대체Light" w:eastAsia="현대체Light" w:hAnsi="현대체Light"/>
          <w:b/>
          <w:lang w:eastAsia="ko-KR"/>
        </w:rPr>
        <w:t xml:space="preserve"> </w:t>
      </w:r>
      <w:r>
        <w:rPr>
          <w:rFonts w:ascii="현대체Light" w:eastAsia="현대체Light" w:hAnsi="현대체Light" w:hint="eastAsia"/>
          <w:b/>
          <w:lang w:eastAsia="ko-KR"/>
        </w:rPr>
        <w:t xml:space="preserve">스펙이 </w:t>
      </w:r>
      <w:r>
        <w:rPr>
          <w:rFonts w:ascii="현대체Light" w:eastAsia="현대체Light" w:hAnsi="현대체Light"/>
          <w:b/>
          <w:lang w:eastAsia="ko-KR"/>
        </w:rPr>
        <w:t xml:space="preserve">0.8us </w:t>
      </w:r>
      <w:r>
        <w:rPr>
          <w:rFonts w:ascii="현대체Light" w:eastAsia="현대체Light" w:hAnsi="현대체Light" w:hint="eastAsia"/>
          <w:b/>
          <w:lang w:eastAsia="ko-KR"/>
        </w:rPr>
        <w:t>를 초과하지 않는지 확인</w:t>
      </w:r>
    </w:p>
    <w:p w14:paraId="5B7F734E" w14:textId="6E8BB2F7" w:rsidR="006D5E6B" w:rsidRDefault="006D5E6B" w:rsidP="006D5E6B">
      <w:pPr>
        <w:pStyle w:val="E"/>
        <w:rPr>
          <w:rFonts w:eastAsia="맑은 고딕"/>
        </w:rPr>
      </w:pPr>
    </w:p>
    <w:p w14:paraId="43775991" w14:textId="77777777" w:rsidR="006D5E6B" w:rsidRDefault="006D5E6B" w:rsidP="006D5E6B">
      <w:pPr>
        <w:pStyle w:val="E"/>
        <w:rPr>
          <w:rFonts w:eastAsia="맑은 고딕"/>
        </w:rPr>
      </w:pPr>
    </w:p>
    <w:p w14:paraId="54B3EE89" w14:textId="77777777" w:rsidR="006D5E6B" w:rsidRDefault="006D5E6B" w:rsidP="006D5E6B">
      <w:pPr>
        <w:pStyle w:val="E"/>
        <w:rPr>
          <w:rFonts w:eastAsia="맑은 고딕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E4E8C4" wp14:editId="38C26D30">
            <wp:simplePos x="0" y="0"/>
            <wp:positionH relativeFrom="column">
              <wp:posOffset>89339</wp:posOffset>
            </wp:positionH>
            <wp:positionV relativeFrom="paragraph">
              <wp:posOffset>283357</wp:posOffset>
            </wp:positionV>
            <wp:extent cx="5240020" cy="1909445"/>
            <wp:effectExtent l="0" t="0" r="0" b="0"/>
            <wp:wrapTopAndBottom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2D5F7" w14:textId="77777777" w:rsidR="006D5E6B" w:rsidRDefault="006D5E6B" w:rsidP="006D5E6B">
      <w:pPr>
        <w:pStyle w:val="E"/>
        <w:rPr>
          <w:rFonts w:eastAsia="맑은 고딕"/>
        </w:rPr>
      </w:pPr>
    </w:p>
    <w:p w14:paraId="54671030" w14:textId="77777777" w:rsidR="006D5E6B" w:rsidRDefault="006D5E6B" w:rsidP="006D5E6B">
      <w:pPr>
        <w:pStyle w:val="E"/>
        <w:numPr>
          <w:ilvl w:val="0"/>
          <w:numId w:val="21"/>
        </w:numPr>
        <w:jc w:val="center"/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>그림.</w:t>
      </w:r>
      <w:r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 xml:space="preserve">TLP719 </w:t>
      </w:r>
      <w:r>
        <w:rPr>
          <w:rFonts w:ascii="현대체Light" w:eastAsia="현대체Light" w:hAnsi="현대체Light"/>
          <w:color w:val="000000" w:themeColor="text1"/>
          <w:sz w:val="20"/>
        </w:rPr>
        <w:t>datasheet. Page4</w:t>
      </w:r>
    </w:p>
    <w:p w14:paraId="1C052840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0CE5E756" w14:textId="61DEA710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AE877AD" w14:textId="0FF099AD" w:rsidR="00441146" w:rsidRPr="009E460B" w:rsidRDefault="009304CB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71" w:name="_Toc185249007"/>
      <w:r>
        <w:rPr>
          <w:noProof/>
        </w:rPr>
        <w:drawing>
          <wp:anchor distT="0" distB="0" distL="114300" distR="114300" simplePos="0" relativeHeight="251666432" behindDoc="0" locked="0" layoutInCell="1" allowOverlap="1" wp14:anchorId="167F4AEA" wp14:editId="01D24AE7">
            <wp:simplePos x="0" y="0"/>
            <wp:positionH relativeFrom="column">
              <wp:posOffset>1074469</wp:posOffset>
            </wp:positionH>
            <wp:positionV relativeFrom="paragraph">
              <wp:posOffset>427404</wp:posOffset>
            </wp:positionV>
            <wp:extent cx="3720465" cy="3630930"/>
            <wp:effectExtent l="0" t="0" r="0" b="7620"/>
            <wp:wrapTopAndBottom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146">
        <w:rPr>
          <w:rFonts w:hint="eastAsia"/>
        </w:rPr>
        <w:t>시험</w:t>
      </w:r>
      <w:r w:rsidR="00441146">
        <w:rPr>
          <w:rFonts w:hint="eastAsia"/>
        </w:rPr>
        <w:t xml:space="preserve"> </w:t>
      </w:r>
      <w:r w:rsidR="00441146">
        <w:rPr>
          <w:rFonts w:hint="eastAsia"/>
        </w:rPr>
        <w:t>구성</w:t>
      </w:r>
      <w:r w:rsidR="00441146">
        <w:rPr>
          <w:rFonts w:hint="eastAsia"/>
        </w:rPr>
        <w:t>(</w:t>
      </w:r>
      <w:r w:rsidR="00441146">
        <w:t>Test facility)</w:t>
      </w:r>
      <w:bookmarkEnd w:id="71"/>
    </w:p>
    <w:p w14:paraId="62C58919" w14:textId="4C26EC6E" w:rsidR="00441146" w:rsidRPr="009304CB" w:rsidRDefault="00441146" w:rsidP="009304CB">
      <w:pPr>
        <w:pStyle w:val="E"/>
        <w:keepNext/>
        <w:spacing w:line="240" w:lineRule="auto"/>
        <w:rPr>
          <w:rFonts w:eastAsia="맑은 고딕"/>
          <w:position w:val="0"/>
        </w:rPr>
      </w:pPr>
    </w:p>
    <w:p w14:paraId="4F296257" w14:textId="0B37CE3E" w:rsidR="00441146" w:rsidRPr="009304CB" w:rsidRDefault="007857D6" w:rsidP="00441146">
      <w:pPr>
        <w:pStyle w:val="aff4"/>
        <w:rPr>
          <w:rFonts w:ascii="Cambria" w:eastAsiaTheme="minorEastAsia" w:hAnsi="Cambria"/>
          <w:color w:val="000000" w:themeColor="text1"/>
          <w:sz w:val="22"/>
        </w:rPr>
      </w:pPr>
      <w:r>
        <w:rPr>
          <w:noProof/>
          <w:lang w:eastAsia="ko-KR"/>
        </w:rPr>
        <w:drawing>
          <wp:anchor distT="0" distB="0" distL="114300" distR="114300" simplePos="0" relativeHeight="251667456" behindDoc="0" locked="0" layoutInCell="1" allowOverlap="1" wp14:anchorId="2DF787A7" wp14:editId="24C40D0B">
            <wp:simplePos x="0" y="0"/>
            <wp:positionH relativeFrom="margin">
              <wp:posOffset>977705</wp:posOffset>
            </wp:positionH>
            <wp:positionV relativeFrom="paragraph">
              <wp:posOffset>414167</wp:posOffset>
            </wp:positionV>
            <wp:extent cx="4503420" cy="3214370"/>
            <wp:effectExtent l="0" t="0" r="0" b="5080"/>
            <wp:wrapTopAndBottom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146"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="00441146"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="00441146"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="00441146"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="00441146"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="00441146" w:rsidRPr="0040264F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="00441146"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="00441146"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="00441146"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2</w:t>
      </w:r>
      <w:r w:rsidR="00441146"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="00441146"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 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IPM</w:t>
      </w:r>
      <w:r w:rsidR="009304CB"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 gate 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상하단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측정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시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데드타임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및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타임딜레이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측정개념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9304CB"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(</w:t>
      </w:r>
      <w:r w:rsidR="009304C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U/V/W)</w:t>
      </w:r>
    </w:p>
    <w:p w14:paraId="61B800E9" w14:textId="72A47156" w:rsidR="007857D6" w:rsidRDefault="007857D6" w:rsidP="007857D6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3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IPM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 gate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데드타임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상하단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측정포인트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(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U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상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기준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)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 </w:t>
      </w:r>
    </w:p>
    <w:p w14:paraId="64C9B184" w14:textId="7AF22976" w:rsidR="007857D6" w:rsidRPr="007857D6" w:rsidRDefault="007857D6" w:rsidP="007857D6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(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회로도</w:t>
      </w:r>
      <w:r w:rsidR="008730A7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8730A7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출처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: </w:t>
      </w:r>
      <w:r w:rsidR="00A34592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참고문서</w:t>
      </w:r>
      <w:r w:rsidR="00A34592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-1)</w:t>
      </w:r>
    </w:p>
    <w:p w14:paraId="5028D371" w14:textId="1632B6C9" w:rsidR="007857D6" w:rsidRDefault="007857D6" w:rsidP="007857D6">
      <w:pPr>
        <w:rPr>
          <w:rFonts w:eastAsia="맑은 고딕"/>
          <w:lang w:eastAsia="ko-KR"/>
        </w:rPr>
      </w:pPr>
    </w:p>
    <w:p w14:paraId="329B01A8" w14:textId="32B509C8" w:rsidR="007857D6" w:rsidRDefault="007857D6" w:rsidP="007857D6">
      <w:pPr>
        <w:rPr>
          <w:rFonts w:eastAsia="맑은 고딕"/>
          <w:lang w:eastAsia="ko-KR"/>
        </w:rPr>
      </w:pPr>
    </w:p>
    <w:p w14:paraId="66451B64" w14:textId="5DF3D9B8" w:rsidR="007857D6" w:rsidRDefault="007857D6" w:rsidP="007857D6">
      <w:pPr>
        <w:rPr>
          <w:rFonts w:eastAsia="맑은 고딕"/>
          <w:lang w:eastAsia="ko-KR"/>
        </w:rPr>
      </w:pPr>
      <w:r>
        <w:rPr>
          <w:noProof/>
          <w:lang w:eastAsia="ko-KR"/>
        </w:rPr>
        <w:drawing>
          <wp:anchor distT="0" distB="0" distL="114300" distR="114300" simplePos="0" relativeHeight="251668480" behindDoc="0" locked="0" layoutInCell="1" allowOverlap="1" wp14:anchorId="4700E56C" wp14:editId="2435CACC">
            <wp:simplePos x="0" y="0"/>
            <wp:positionH relativeFrom="margin">
              <wp:posOffset>661182</wp:posOffset>
            </wp:positionH>
            <wp:positionV relativeFrom="paragraph">
              <wp:posOffset>28136</wp:posOffset>
            </wp:positionV>
            <wp:extent cx="4501515" cy="3289935"/>
            <wp:effectExtent l="0" t="0" r="0" b="5715"/>
            <wp:wrapTopAndBottom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51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838E1" w14:textId="6F99BF3A" w:rsidR="007857D6" w:rsidRDefault="007857D6" w:rsidP="007857D6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4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IPM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 gate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딜리이시간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상하단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측정포인트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(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U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상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기준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)</w:t>
      </w:r>
    </w:p>
    <w:p w14:paraId="2F6B96FC" w14:textId="7EDC3EE9" w:rsidR="00A34592" w:rsidRPr="007857D6" w:rsidRDefault="00A34592" w:rsidP="00A34592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(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회로도</w:t>
      </w:r>
      <w:r w:rsidR="008730A7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8730A7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출처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: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참고문서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-1)</w:t>
      </w:r>
    </w:p>
    <w:p w14:paraId="01AE90C8" w14:textId="048D6E9B" w:rsidR="00441146" w:rsidRPr="007857D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0F4EEB9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72" w:name="_Toc185249008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72"/>
    </w:p>
    <w:p w14:paraId="4075AA25" w14:textId="2FE92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5C159D93" w14:textId="77777777" w:rsidR="00CB4EAE" w:rsidRDefault="00CB4EAE" w:rsidP="00CB4EAE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특이사항은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다음과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같다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7D9DFC3B" w14:textId="77777777" w:rsidR="00CB4EAE" w:rsidRDefault="00CB4EAE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7B0519B5" w14:textId="682F6762" w:rsidR="00441146" w:rsidRDefault="004E1F90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동일한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IPM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쓰는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축에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대해서는</w:t>
      </w:r>
      <w:r w:rsidR="000316AA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1</w:t>
      </w:r>
      <w:r w:rsidR="000316AA">
        <w:rPr>
          <w:rFonts w:ascii="Cambria" w:eastAsia="HD현대체  Light" w:hAnsi="Cambria" w:hint="eastAsia"/>
          <w:color w:val="000000" w:themeColor="text1"/>
          <w:sz w:val="20"/>
          <w:szCs w:val="20"/>
        </w:rPr>
        <w:t>번의</w:t>
      </w:r>
      <w:r w:rsidR="000316AA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0316AA">
        <w:rPr>
          <w:rFonts w:ascii="Cambria" w:eastAsia="HD현대체  Light" w:hAnsi="Cambria" w:hint="eastAsia"/>
          <w:color w:val="000000" w:themeColor="text1"/>
          <w:sz w:val="20"/>
          <w:szCs w:val="20"/>
        </w:rPr>
        <w:t>시험만</w:t>
      </w:r>
      <w:r w:rsidR="000316AA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0316AA">
        <w:rPr>
          <w:rFonts w:ascii="Cambria" w:eastAsia="HD현대체  Light" w:hAnsi="Cambria" w:hint="eastAsia"/>
          <w:color w:val="000000" w:themeColor="text1"/>
          <w:sz w:val="20"/>
          <w:szCs w:val="20"/>
        </w:rPr>
        <w:t>진행하고</w:t>
      </w:r>
      <w:r w:rsidR="000C0DF7">
        <w:rPr>
          <w:rFonts w:ascii="Cambria" w:eastAsia="HD현대체  Light" w:hAnsi="Cambria" w:hint="eastAsia"/>
          <w:color w:val="000000" w:themeColor="text1"/>
          <w:sz w:val="20"/>
          <w:szCs w:val="20"/>
        </w:rPr>
        <w:t>,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0C0DF7">
        <w:rPr>
          <w:rFonts w:ascii="Cambria" w:eastAsia="HD현대체  Light" w:hAnsi="Cambria" w:hint="eastAsia"/>
          <w:color w:val="000000" w:themeColor="text1"/>
          <w:sz w:val="20"/>
          <w:szCs w:val="20"/>
        </w:rPr>
        <w:t>중복되는</w:t>
      </w:r>
      <w:r w:rsidR="000C0DF7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0316AA">
        <w:rPr>
          <w:rFonts w:ascii="Cambria" w:eastAsia="HD현대체  Light" w:hAnsi="Cambria" w:hint="eastAsia"/>
          <w:color w:val="000000" w:themeColor="text1"/>
          <w:sz w:val="20"/>
          <w:szCs w:val="20"/>
        </w:rPr>
        <w:t>다른</w:t>
      </w:r>
      <w:r w:rsidR="000316AA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0316AA">
        <w:rPr>
          <w:rFonts w:ascii="Cambria" w:eastAsia="HD현대체  Light" w:hAnsi="Cambria" w:hint="eastAsia"/>
          <w:color w:val="000000" w:themeColor="text1"/>
          <w:sz w:val="20"/>
          <w:szCs w:val="20"/>
        </w:rPr>
        <w:t>축에</w:t>
      </w:r>
      <w:r w:rsidR="000316AA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0316AA">
        <w:rPr>
          <w:rFonts w:ascii="Cambria" w:eastAsia="HD현대체  Light" w:hAnsi="Cambria" w:hint="eastAsia"/>
          <w:color w:val="000000" w:themeColor="text1"/>
          <w:sz w:val="20"/>
          <w:szCs w:val="20"/>
        </w:rPr>
        <w:t>대한</w:t>
      </w:r>
      <w:r w:rsidR="000316AA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0316AA">
        <w:rPr>
          <w:rFonts w:ascii="Cambria" w:eastAsia="HD현대체  Light" w:hAnsi="Cambria" w:hint="eastAsia"/>
          <w:color w:val="000000" w:themeColor="text1"/>
          <w:sz w:val="20"/>
          <w:szCs w:val="20"/>
        </w:rPr>
        <w:t>시험은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생략한다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 xml:space="preserve"> (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1/2/3 :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동일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,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4/5/6 :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동일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)</w:t>
      </w:r>
    </w:p>
    <w:p w14:paraId="71C4D937" w14:textId="77777777" w:rsidR="00894840" w:rsidRDefault="00894840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2FE06C94" w14:textId="20E9FE4D" w:rsidR="00894840" w:rsidRDefault="00894840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드라이브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자체성능만을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판단하기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위해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구동용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서보제어보드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및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소프트웨어버전은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되도록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양산품을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적용하여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7D164B33" w14:textId="77777777" w:rsidR="004E1F90" w:rsidRDefault="004E1F90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6DEEA61F" w14:textId="0A4BE4CF" w:rsidR="009304CB" w:rsidRDefault="009304CB" w:rsidP="009304CB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.5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데드타임</w:t>
      </w:r>
      <w:r w:rsidR="0012439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측정</w:t>
      </w:r>
    </w:p>
    <w:p w14:paraId="50871D69" w14:textId="77777777" w:rsidR="00FF325F" w:rsidRPr="001E5710" w:rsidRDefault="00FF325F" w:rsidP="009304CB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tbl>
      <w:tblPr>
        <w:tblStyle w:val="afffff2"/>
        <w:tblW w:w="6254" w:type="dxa"/>
        <w:tblInd w:w="971" w:type="dxa"/>
        <w:tblLook w:val="04A0" w:firstRow="1" w:lastRow="0" w:firstColumn="1" w:lastColumn="0" w:noHBand="0" w:noVBand="1"/>
      </w:tblPr>
      <w:tblGrid>
        <w:gridCol w:w="1665"/>
        <w:gridCol w:w="761"/>
        <w:gridCol w:w="761"/>
        <w:gridCol w:w="801"/>
        <w:gridCol w:w="788"/>
        <w:gridCol w:w="757"/>
        <w:gridCol w:w="721"/>
      </w:tblGrid>
      <w:tr w:rsidR="00FF325F" w14:paraId="6112A3F8" w14:textId="0691611E" w:rsidTr="00FF325F">
        <w:tc>
          <w:tcPr>
            <w:tcW w:w="1665" w:type="dxa"/>
            <w:vMerge w:val="restart"/>
          </w:tcPr>
          <w:p w14:paraId="1EB41821" w14:textId="59A04D87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522" w:type="dxa"/>
            <w:gridSpan w:val="2"/>
          </w:tcPr>
          <w:p w14:paraId="71675662" w14:textId="467B2BAE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U1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 xml:space="preserve"> deadtime</w:t>
            </w:r>
          </w:p>
        </w:tc>
        <w:tc>
          <w:tcPr>
            <w:tcW w:w="1589" w:type="dxa"/>
            <w:gridSpan w:val="2"/>
          </w:tcPr>
          <w:p w14:paraId="1CA68C11" w14:textId="21C52A75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V1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 xml:space="preserve"> deadtime</w:t>
            </w:r>
          </w:p>
        </w:tc>
        <w:tc>
          <w:tcPr>
            <w:tcW w:w="1478" w:type="dxa"/>
            <w:gridSpan w:val="2"/>
          </w:tcPr>
          <w:p w14:paraId="1247778B" w14:textId="66A63DCF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W1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 xml:space="preserve"> deadtime</w:t>
            </w:r>
          </w:p>
        </w:tc>
      </w:tr>
      <w:tr w:rsidR="00FF325F" w14:paraId="51124CDA" w14:textId="5AC1D973" w:rsidTr="00FF325F">
        <w:tc>
          <w:tcPr>
            <w:tcW w:w="1665" w:type="dxa"/>
            <w:vMerge/>
          </w:tcPr>
          <w:p w14:paraId="202C0B51" w14:textId="77777777" w:rsidR="00FF325F" w:rsidRDefault="00FF325F" w:rsidP="000B6DEF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761" w:type="dxa"/>
          </w:tcPr>
          <w:p w14:paraId="54BAD454" w14:textId="325C466C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ase1</w:t>
            </w:r>
          </w:p>
        </w:tc>
        <w:tc>
          <w:tcPr>
            <w:tcW w:w="761" w:type="dxa"/>
          </w:tcPr>
          <w:p w14:paraId="0C28A85E" w14:textId="3CB976EE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ase2</w:t>
            </w:r>
          </w:p>
        </w:tc>
        <w:tc>
          <w:tcPr>
            <w:tcW w:w="801" w:type="dxa"/>
          </w:tcPr>
          <w:p w14:paraId="1E70734F" w14:textId="7065A5B3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ase1</w:t>
            </w:r>
          </w:p>
        </w:tc>
        <w:tc>
          <w:tcPr>
            <w:tcW w:w="788" w:type="dxa"/>
          </w:tcPr>
          <w:p w14:paraId="1E5722BE" w14:textId="1715B18B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ase2</w:t>
            </w:r>
          </w:p>
        </w:tc>
        <w:tc>
          <w:tcPr>
            <w:tcW w:w="757" w:type="dxa"/>
          </w:tcPr>
          <w:p w14:paraId="5B045A8A" w14:textId="6CC2DC11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ase1</w:t>
            </w:r>
          </w:p>
        </w:tc>
        <w:tc>
          <w:tcPr>
            <w:tcW w:w="721" w:type="dxa"/>
          </w:tcPr>
          <w:p w14:paraId="59BFF554" w14:textId="5E15F88C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ase2</w:t>
            </w:r>
          </w:p>
        </w:tc>
      </w:tr>
      <w:tr w:rsidR="00FF325F" w14:paraId="15D65241" w14:textId="34338E94" w:rsidTr="00FF325F">
        <w:tc>
          <w:tcPr>
            <w:tcW w:w="1665" w:type="dxa"/>
          </w:tcPr>
          <w:p w14:paraId="75CB1539" w14:textId="5F51DD93" w:rsidR="00FF325F" w:rsidRDefault="00FF325F" w:rsidP="000B6DEF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HTL.5.1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0BAB074C" w14:textId="0AFA1C1A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761" w:type="dxa"/>
          </w:tcPr>
          <w:p w14:paraId="23295589" w14:textId="7E0E74FD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61" w:type="dxa"/>
          </w:tcPr>
          <w:p w14:paraId="5425AA41" w14:textId="77777777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801" w:type="dxa"/>
          </w:tcPr>
          <w:p w14:paraId="70AC1CB5" w14:textId="0ECFC783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88" w:type="dxa"/>
          </w:tcPr>
          <w:p w14:paraId="1D81E73F" w14:textId="77777777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57" w:type="dxa"/>
          </w:tcPr>
          <w:p w14:paraId="07E7A217" w14:textId="0FDC9D0E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21" w:type="dxa"/>
          </w:tcPr>
          <w:p w14:paraId="38F18F4B" w14:textId="77777777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FF325F" w14:paraId="4E0ADFEA" w14:textId="26130DAF" w:rsidTr="00FF325F">
        <w:tc>
          <w:tcPr>
            <w:tcW w:w="1665" w:type="dxa"/>
          </w:tcPr>
          <w:p w14:paraId="36E4283E" w14:textId="77777777" w:rsidR="00FF325F" w:rsidRDefault="00FF325F" w:rsidP="000B6DEF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HTL.5.1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2E296698" w14:textId="69E8A086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761" w:type="dxa"/>
          </w:tcPr>
          <w:p w14:paraId="5A1E3CE3" w14:textId="3B43ABFA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61" w:type="dxa"/>
          </w:tcPr>
          <w:p w14:paraId="05A3085B" w14:textId="77777777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801" w:type="dxa"/>
          </w:tcPr>
          <w:p w14:paraId="48F3DA4F" w14:textId="44016C42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88" w:type="dxa"/>
          </w:tcPr>
          <w:p w14:paraId="2ACA2922" w14:textId="77777777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57" w:type="dxa"/>
          </w:tcPr>
          <w:p w14:paraId="6BB857C6" w14:textId="1B912877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21" w:type="dxa"/>
          </w:tcPr>
          <w:p w14:paraId="4400B975" w14:textId="77777777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FF325F" w14:paraId="569F5572" w14:textId="6AD790E6" w:rsidTr="00FF325F">
        <w:tc>
          <w:tcPr>
            <w:tcW w:w="1665" w:type="dxa"/>
          </w:tcPr>
          <w:p w14:paraId="5BD601C7" w14:textId="2D30EFBE" w:rsidR="00FF325F" w:rsidRDefault="00FF325F" w:rsidP="000B6DEF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HTL.5.1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.3.x</w:t>
            </w:r>
          </w:p>
          <w:p w14:paraId="289BF0CC" w14:textId="3C0F265B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761" w:type="dxa"/>
          </w:tcPr>
          <w:p w14:paraId="123CFE56" w14:textId="0551A7B8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61" w:type="dxa"/>
          </w:tcPr>
          <w:p w14:paraId="1E853DC3" w14:textId="77777777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801" w:type="dxa"/>
          </w:tcPr>
          <w:p w14:paraId="19AE8134" w14:textId="5A843F82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88" w:type="dxa"/>
          </w:tcPr>
          <w:p w14:paraId="0A872459" w14:textId="77777777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57" w:type="dxa"/>
          </w:tcPr>
          <w:p w14:paraId="5EF8AFD0" w14:textId="2898D744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21" w:type="dxa"/>
          </w:tcPr>
          <w:p w14:paraId="6ADEA7C3" w14:textId="77777777" w:rsidR="00FF325F" w:rsidRDefault="00FF325F" w:rsidP="000B6DEF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</w:tbl>
    <w:p w14:paraId="336FEB8C" w14:textId="52882D9A" w:rsidR="009304CB" w:rsidRDefault="009304CB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6254" w:type="dxa"/>
        <w:tblInd w:w="971" w:type="dxa"/>
        <w:tblLook w:val="04A0" w:firstRow="1" w:lastRow="0" w:firstColumn="1" w:lastColumn="0" w:noHBand="0" w:noVBand="1"/>
      </w:tblPr>
      <w:tblGrid>
        <w:gridCol w:w="1665"/>
        <w:gridCol w:w="761"/>
        <w:gridCol w:w="761"/>
        <w:gridCol w:w="801"/>
        <w:gridCol w:w="788"/>
        <w:gridCol w:w="757"/>
        <w:gridCol w:w="721"/>
      </w:tblGrid>
      <w:tr w:rsidR="00FF325F" w14:paraId="2AC91150" w14:textId="77777777" w:rsidTr="00A34592">
        <w:tc>
          <w:tcPr>
            <w:tcW w:w="1665" w:type="dxa"/>
            <w:vMerge w:val="restart"/>
          </w:tcPr>
          <w:p w14:paraId="481E1447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522" w:type="dxa"/>
            <w:gridSpan w:val="2"/>
          </w:tcPr>
          <w:p w14:paraId="44FCBAD0" w14:textId="5680BE0F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U4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 xml:space="preserve"> deadtime</w:t>
            </w:r>
          </w:p>
        </w:tc>
        <w:tc>
          <w:tcPr>
            <w:tcW w:w="1589" w:type="dxa"/>
            <w:gridSpan w:val="2"/>
          </w:tcPr>
          <w:p w14:paraId="2E97A14B" w14:textId="7B70E865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V4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 xml:space="preserve"> deadtime</w:t>
            </w:r>
          </w:p>
        </w:tc>
        <w:tc>
          <w:tcPr>
            <w:tcW w:w="1478" w:type="dxa"/>
            <w:gridSpan w:val="2"/>
          </w:tcPr>
          <w:p w14:paraId="0A138B06" w14:textId="7254FCA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W4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 xml:space="preserve"> deadtime</w:t>
            </w:r>
          </w:p>
        </w:tc>
      </w:tr>
      <w:tr w:rsidR="00FF325F" w14:paraId="628F50CC" w14:textId="77777777" w:rsidTr="00A34592">
        <w:tc>
          <w:tcPr>
            <w:tcW w:w="1665" w:type="dxa"/>
            <w:vMerge/>
          </w:tcPr>
          <w:p w14:paraId="7EAA0360" w14:textId="77777777" w:rsidR="00FF325F" w:rsidRDefault="00FF325F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761" w:type="dxa"/>
          </w:tcPr>
          <w:p w14:paraId="5B50677E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ase1</w:t>
            </w:r>
          </w:p>
        </w:tc>
        <w:tc>
          <w:tcPr>
            <w:tcW w:w="761" w:type="dxa"/>
          </w:tcPr>
          <w:p w14:paraId="369F4316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ase2</w:t>
            </w:r>
          </w:p>
        </w:tc>
        <w:tc>
          <w:tcPr>
            <w:tcW w:w="801" w:type="dxa"/>
          </w:tcPr>
          <w:p w14:paraId="16DD7591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ase1</w:t>
            </w:r>
          </w:p>
        </w:tc>
        <w:tc>
          <w:tcPr>
            <w:tcW w:w="788" w:type="dxa"/>
          </w:tcPr>
          <w:p w14:paraId="48F3F598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ase2</w:t>
            </w:r>
          </w:p>
        </w:tc>
        <w:tc>
          <w:tcPr>
            <w:tcW w:w="757" w:type="dxa"/>
          </w:tcPr>
          <w:p w14:paraId="5221B1B8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ase1</w:t>
            </w:r>
          </w:p>
        </w:tc>
        <w:tc>
          <w:tcPr>
            <w:tcW w:w="721" w:type="dxa"/>
          </w:tcPr>
          <w:p w14:paraId="71ABB017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ase2</w:t>
            </w:r>
          </w:p>
        </w:tc>
      </w:tr>
      <w:tr w:rsidR="00FF325F" w14:paraId="6D48DB6C" w14:textId="77777777" w:rsidTr="00A34592">
        <w:tc>
          <w:tcPr>
            <w:tcW w:w="1665" w:type="dxa"/>
          </w:tcPr>
          <w:p w14:paraId="2F1B986C" w14:textId="33987EC0" w:rsidR="00FF325F" w:rsidRDefault="00FF325F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HTL.5.1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.4.x</w:t>
            </w:r>
          </w:p>
          <w:p w14:paraId="50B339CE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761" w:type="dxa"/>
          </w:tcPr>
          <w:p w14:paraId="06BD741F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61" w:type="dxa"/>
          </w:tcPr>
          <w:p w14:paraId="2D1C8C66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801" w:type="dxa"/>
          </w:tcPr>
          <w:p w14:paraId="3B42F54E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88" w:type="dxa"/>
          </w:tcPr>
          <w:p w14:paraId="12C9796C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57" w:type="dxa"/>
          </w:tcPr>
          <w:p w14:paraId="5643CDAB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21" w:type="dxa"/>
          </w:tcPr>
          <w:p w14:paraId="0236041F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FF325F" w14:paraId="7CDEF5D3" w14:textId="77777777" w:rsidTr="00A34592">
        <w:tc>
          <w:tcPr>
            <w:tcW w:w="1665" w:type="dxa"/>
          </w:tcPr>
          <w:p w14:paraId="1F16A6FD" w14:textId="3370825E" w:rsidR="00FF325F" w:rsidRDefault="00FF325F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HTL.5.1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.5.x</w:t>
            </w:r>
          </w:p>
          <w:p w14:paraId="4310FFEB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761" w:type="dxa"/>
          </w:tcPr>
          <w:p w14:paraId="7E36A333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61" w:type="dxa"/>
          </w:tcPr>
          <w:p w14:paraId="111FCAA6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801" w:type="dxa"/>
          </w:tcPr>
          <w:p w14:paraId="0BAE042C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88" w:type="dxa"/>
          </w:tcPr>
          <w:p w14:paraId="2DE2B280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57" w:type="dxa"/>
          </w:tcPr>
          <w:p w14:paraId="6CE699E9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21" w:type="dxa"/>
          </w:tcPr>
          <w:p w14:paraId="65AB6F70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FF325F" w14:paraId="6F5FEB57" w14:textId="77777777" w:rsidTr="00A34592">
        <w:tc>
          <w:tcPr>
            <w:tcW w:w="1665" w:type="dxa"/>
          </w:tcPr>
          <w:p w14:paraId="10898D33" w14:textId="3BC816DD" w:rsidR="00FF325F" w:rsidRDefault="00FF325F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HTL.5.1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.6.x</w:t>
            </w:r>
          </w:p>
          <w:p w14:paraId="07FAA696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761" w:type="dxa"/>
          </w:tcPr>
          <w:p w14:paraId="35D57FCA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61" w:type="dxa"/>
          </w:tcPr>
          <w:p w14:paraId="5A94442B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801" w:type="dxa"/>
          </w:tcPr>
          <w:p w14:paraId="05081305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88" w:type="dxa"/>
          </w:tcPr>
          <w:p w14:paraId="21CE61CA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57" w:type="dxa"/>
          </w:tcPr>
          <w:p w14:paraId="058A33FD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721" w:type="dxa"/>
          </w:tcPr>
          <w:p w14:paraId="21F92DD4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</w:tbl>
    <w:p w14:paraId="4D4A4ECD" w14:textId="766C6799" w:rsidR="009304CB" w:rsidRDefault="009304CB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37CF5138" w14:textId="4EB214F4" w:rsidR="00FF325F" w:rsidRDefault="00FF325F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47F392E3" w14:textId="4062C04A" w:rsidR="00FF325F" w:rsidRPr="001E5710" w:rsidRDefault="00FF325F" w:rsidP="00FF325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.5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타임스큐</w:t>
      </w:r>
      <w:r w:rsidR="0012439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측정</w:t>
      </w:r>
    </w:p>
    <w:p w14:paraId="51219342" w14:textId="05431F80" w:rsidR="00FF325F" w:rsidRPr="001E5710" w:rsidRDefault="00FF325F" w:rsidP="00FF325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tbl>
      <w:tblPr>
        <w:tblStyle w:val="afffff2"/>
        <w:tblW w:w="9781" w:type="dxa"/>
        <w:tblInd w:w="-5" w:type="dxa"/>
        <w:tblLook w:val="04A0" w:firstRow="1" w:lastRow="0" w:firstColumn="1" w:lastColumn="0" w:noHBand="0" w:noVBand="1"/>
      </w:tblPr>
      <w:tblGrid>
        <w:gridCol w:w="2566"/>
        <w:gridCol w:w="1173"/>
        <w:gridCol w:w="1173"/>
        <w:gridCol w:w="1234"/>
        <w:gridCol w:w="1215"/>
        <w:gridCol w:w="1166"/>
        <w:gridCol w:w="1254"/>
      </w:tblGrid>
      <w:tr w:rsidR="00FF325F" w14:paraId="7F02947C" w14:textId="77777777" w:rsidTr="00C73802">
        <w:tc>
          <w:tcPr>
            <w:tcW w:w="2566" w:type="dxa"/>
            <w:vMerge w:val="restart"/>
          </w:tcPr>
          <w:p w14:paraId="101B1E26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346" w:type="dxa"/>
            <w:gridSpan w:val="2"/>
          </w:tcPr>
          <w:p w14:paraId="7B60631B" w14:textId="53D8BF82" w:rsidR="00FF325F" w:rsidRDefault="00FF325F" w:rsidP="00FF325F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U1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 xml:space="preserve"> time delay</w:t>
            </w:r>
          </w:p>
        </w:tc>
        <w:tc>
          <w:tcPr>
            <w:tcW w:w="2449" w:type="dxa"/>
            <w:gridSpan w:val="2"/>
          </w:tcPr>
          <w:p w14:paraId="3BC6F1B4" w14:textId="77777777" w:rsidR="00FF325F" w:rsidRDefault="00FF325F" w:rsidP="00FF325F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V1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 xml:space="preserve"> deadtime</w:t>
            </w:r>
          </w:p>
        </w:tc>
        <w:tc>
          <w:tcPr>
            <w:tcW w:w="2420" w:type="dxa"/>
            <w:gridSpan w:val="2"/>
          </w:tcPr>
          <w:p w14:paraId="5A3359A2" w14:textId="77777777" w:rsidR="00FF325F" w:rsidRDefault="00FF325F" w:rsidP="00FF325F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W1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 xml:space="preserve"> deadtime</w:t>
            </w:r>
          </w:p>
        </w:tc>
      </w:tr>
      <w:tr w:rsidR="00C73802" w14:paraId="53A9AFAC" w14:textId="77777777" w:rsidTr="00C73802">
        <w:tc>
          <w:tcPr>
            <w:tcW w:w="2566" w:type="dxa"/>
            <w:vMerge/>
          </w:tcPr>
          <w:p w14:paraId="210743D2" w14:textId="77777777" w:rsidR="00C73802" w:rsidRDefault="00C73802" w:rsidP="00C7380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5D744B72" w14:textId="77777777" w:rsidR="00C73802" w:rsidRDefault="00C73802" w:rsidP="00C7380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ase1</w:t>
            </w:r>
          </w:p>
          <w:p w14:paraId="2EC1A2FC" w14:textId="28037D1A" w:rsidR="00C73802" w:rsidRDefault="00C73802" w:rsidP="00C7380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T1d-T2d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173" w:type="dxa"/>
          </w:tcPr>
          <w:p w14:paraId="58C4D3E2" w14:textId="77777777" w:rsidR="00C73802" w:rsidRDefault="00C73802" w:rsidP="00C7380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ase2</w:t>
            </w:r>
          </w:p>
          <w:p w14:paraId="55967344" w14:textId="092A7B72" w:rsidR="00C73802" w:rsidRDefault="00C73802" w:rsidP="00C7380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(T3d-T4d)</w:t>
            </w:r>
          </w:p>
        </w:tc>
        <w:tc>
          <w:tcPr>
            <w:tcW w:w="1234" w:type="dxa"/>
          </w:tcPr>
          <w:p w14:paraId="6036BAAC" w14:textId="77777777" w:rsidR="00C73802" w:rsidRDefault="00C73802" w:rsidP="00C7380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ase1</w:t>
            </w:r>
          </w:p>
          <w:p w14:paraId="07D0C9C1" w14:textId="2EA4456F" w:rsidR="00C73802" w:rsidRDefault="00C73802" w:rsidP="00C7380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T1d-T2d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15" w:type="dxa"/>
          </w:tcPr>
          <w:p w14:paraId="346A4975" w14:textId="77777777" w:rsidR="00C73802" w:rsidRDefault="00C73802" w:rsidP="00C7380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ase2</w:t>
            </w:r>
          </w:p>
          <w:p w14:paraId="6FD8A09D" w14:textId="6C90EF6F" w:rsidR="00C73802" w:rsidRDefault="00C73802" w:rsidP="00C7380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(T3d-T4d)</w:t>
            </w:r>
          </w:p>
        </w:tc>
        <w:tc>
          <w:tcPr>
            <w:tcW w:w="1166" w:type="dxa"/>
          </w:tcPr>
          <w:p w14:paraId="59772E70" w14:textId="77777777" w:rsidR="00C73802" w:rsidRDefault="00C73802" w:rsidP="00C7380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ase1</w:t>
            </w:r>
          </w:p>
          <w:p w14:paraId="6496AD61" w14:textId="4C3D547B" w:rsidR="00C73802" w:rsidRDefault="00C73802" w:rsidP="00C7380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T1d-T2d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54" w:type="dxa"/>
          </w:tcPr>
          <w:p w14:paraId="7DD571FA" w14:textId="77777777" w:rsidR="00C73802" w:rsidRDefault="00C73802" w:rsidP="00C7380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ase2</w:t>
            </w:r>
          </w:p>
          <w:p w14:paraId="0386564E" w14:textId="787F1163" w:rsidR="00C73802" w:rsidRDefault="00C73802" w:rsidP="00C7380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(T3d-T4d)</w:t>
            </w:r>
          </w:p>
        </w:tc>
      </w:tr>
      <w:tr w:rsidR="00FF325F" w14:paraId="4B8A2725" w14:textId="77777777" w:rsidTr="00C73802">
        <w:tc>
          <w:tcPr>
            <w:tcW w:w="2566" w:type="dxa"/>
          </w:tcPr>
          <w:p w14:paraId="2FC5424F" w14:textId="7D456CE6" w:rsidR="00FF325F" w:rsidRDefault="000B0A44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HTL.5.2</w:t>
            </w:r>
            <w:r w:rsidR="00FF325F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3D8DAEF6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173" w:type="dxa"/>
          </w:tcPr>
          <w:p w14:paraId="7F7DDA2C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1A27BCC7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0181DC43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6DEBB221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061D9A3F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38B32473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FF325F" w14:paraId="2841FB02" w14:textId="77777777" w:rsidTr="00C73802">
        <w:tc>
          <w:tcPr>
            <w:tcW w:w="2566" w:type="dxa"/>
          </w:tcPr>
          <w:p w14:paraId="0E0C8857" w14:textId="3B18C952" w:rsidR="00FF325F" w:rsidRDefault="000B0A44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HTL.5.2</w:t>
            </w:r>
            <w:r w:rsidR="00FF325F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11D7398A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173" w:type="dxa"/>
          </w:tcPr>
          <w:p w14:paraId="08C72500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5AE31783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5509E45D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778AB393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1F180EE8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7900A189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FF325F" w14:paraId="43B06D88" w14:textId="77777777" w:rsidTr="00C73802">
        <w:tc>
          <w:tcPr>
            <w:tcW w:w="2566" w:type="dxa"/>
          </w:tcPr>
          <w:p w14:paraId="0647477C" w14:textId="64DB6501" w:rsidR="00FF325F" w:rsidRDefault="000B0A44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HTL.5.2</w:t>
            </w:r>
            <w:r w:rsidR="00FF325F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.3.x</w:t>
            </w:r>
          </w:p>
          <w:p w14:paraId="778E05A8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173" w:type="dxa"/>
          </w:tcPr>
          <w:p w14:paraId="1E7C0547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16E34964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28833794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4CF7EFB9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5EB46692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49CFCB20" w14:textId="77777777" w:rsidR="00FF325F" w:rsidRDefault="00FF325F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</w:tbl>
    <w:p w14:paraId="6266CB41" w14:textId="77777777" w:rsidR="00FF325F" w:rsidRDefault="00FF325F" w:rsidP="00FF325F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9781" w:type="dxa"/>
        <w:tblInd w:w="-5" w:type="dxa"/>
        <w:tblLook w:val="04A0" w:firstRow="1" w:lastRow="0" w:firstColumn="1" w:lastColumn="0" w:noHBand="0" w:noVBand="1"/>
      </w:tblPr>
      <w:tblGrid>
        <w:gridCol w:w="2566"/>
        <w:gridCol w:w="1173"/>
        <w:gridCol w:w="1173"/>
        <w:gridCol w:w="1234"/>
        <w:gridCol w:w="1215"/>
        <w:gridCol w:w="1166"/>
        <w:gridCol w:w="1254"/>
      </w:tblGrid>
      <w:tr w:rsidR="00C73802" w14:paraId="468CAE30" w14:textId="77777777" w:rsidTr="00A34592">
        <w:tc>
          <w:tcPr>
            <w:tcW w:w="2566" w:type="dxa"/>
            <w:vMerge w:val="restart"/>
          </w:tcPr>
          <w:p w14:paraId="6F6CAF6F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346" w:type="dxa"/>
            <w:gridSpan w:val="2"/>
          </w:tcPr>
          <w:p w14:paraId="37932950" w14:textId="772812A5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U4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 xml:space="preserve"> time delay</w:t>
            </w:r>
          </w:p>
        </w:tc>
        <w:tc>
          <w:tcPr>
            <w:tcW w:w="2449" w:type="dxa"/>
            <w:gridSpan w:val="2"/>
          </w:tcPr>
          <w:p w14:paraId="23A4C2CC" w14:textId="0BC896C9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V4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 xml:space="preserve"> deadtime</w:t>
            </w:r>
          </w:p>
        </w:tc>
        <w:tc>
          <w:tcPr>
            <w:tcW w:w="2420" w:type="dxa"/>
            <w:gridSpan w:val="2"/>
          </w:tcPr>
          <w:p w14:paraId="02D1D2B2" w14:textId="57607C2E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W4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 xml:space="preserve"> deadtime</w:t>
            </w:r>
          </w:p>
        </w:tc>
      </w:tr>
      <w:tr w:rsidR="00C73802" w14:paraId="4C150B60" w14:textId="77777777" w:rsidTr="00A34592">
        <w:tc>
          <w:tcPr>
            <w:tcW w:w="2566" w:type="dxa"/>
            <w:vMerge/>
          </w:tcPr>
          <w:p w14:paraId="1E0331C5" w14:textId="77777777" w:rsidR="00C73802" w:rsidRDefault="00C73802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7B99243C" w14:textId="77777777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ase1</w:t>
            </w:r>
          </w:p>
          <w:p w14:paraId="3D10118D" w14:textId="77777777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T1d-T2d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173" w:type="dxa"/>
          </w:tcPr>
          <w:p w14:paraId="2C7E1C86" w14:textId="77777777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ase2</w:t>
            </w:r>
          </w:p>
          <w:p w14:paraId="7D191366" w14:textId="77777777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(T3d-T4d)</w:t>
            </w:r>
          </w:p>
        </w:tc>
        <w:tc>
          <w:tcPr>
            <w:tcW w:w="1234" w:type="dxa"/>
          </w:tcPr>
          <w:p w14:paraId="460A1E46" w14:textId="77777777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ase1</w:t>
            </w:r>
          </w:p>
          <w:p w14:paraId="0D3844C4" w14:textId="77777777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T1d-T2d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15" w:type="dxa"/>
          </w:tcPr>
          <w:p w14:paraId="42B2C4CE" w14:textId="77777777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ase2</w:t>
            </w:r>
          </w:p>
          <w:p w14:paraId="5F34F61D" w14:textId="77777777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(T3d-T4d)</w:t>
            </w:r>
          </w:p>
        </w:tc>
        <w:tc>
          <w:tcPr>
            <w:tcW w:w="1166" w:type="dxa"/>
          </w:tcPr>
          <w:p w14:paraId="0DD2AA3A" w14:textId="77777777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ase1</w:t>
            </w:r>
          </w:p>
          <w:p w14:paraId="65D937ED" w14:textId="77777777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T1d-T2d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54" w:type="dxa"/>
          </w:tcPr>
          <w:p w14:paraId="59437C87" w14:textId="77777777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ase2</w:t>
            </w:r>
          </w:p>
          <w:p w14:paraId="0D0D236F" w14:textId="77777777" w:rsidR="00C73802" w:rsidRDefault="00C7380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(T3d-T4d)</w:t>
            </w:r>
          </w:p>
        </w:tc>
      </w:tr>
      <w:tr w:rsidR="00C73802" w14:paraId="3EA479A7" w14:textId="77777777" w:rsidTr="00A34592">
        <w:tc>
          <w:tcPr>
            <w:tcW w:w="2566" w:type="dxa"/>
          </w:tcPr>
          <w:p w14:paraId="5E62489A" w14:textId="050907FD" w:rsidR="00C73802" w:rsidRDefault="000B0A44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HTL.5.2</w:t>
            </w:r>
            <w:r w:rsidR="00C73802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.4.x</w:t>
            </w:r>
          </w:p>
          <w:p w14:paraId="7B8816E8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173" w:type="dxa"/>
          </w:tcPr>
          <w:p w14:paraId="2EE3AFC1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6FDA411F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23014371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0284FF3A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433FF7E3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08159291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C73802" w14:paraId="2EDD214E" w14:textId="77777777" w:rsidTr="00A34592">
        <w:tc>
          <w:tcPr>
            <w:tcW w:w="2566" w:type="dxa"/>
          </w:tcPr>
          <w:p w14:paraId="46DBBF41" w14:textId="73D0587C" w:rsidR="00C73802" w:rsidRDefault="000B0A44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HTL.5.2</w:t>
            </w:r>
            <w:r w:rsidR="00C73802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.5.x</w:t>
            </w:r>
          </w:p>
          <w:p w14:paraId="7744F44E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173" w:type="dxa"/>
          </w:tcPr>
          <w:p w14:paraId="2B5D506B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35E2EAEB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5D5B0F3D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09647726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6E3B9411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7EAC30E8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C73802" w14:paraId="545881A0" w14:textId="77777777" w:rsidTr="00A34592">
        <w:tc>
          <w:tcPr>
            <w:tcW w:w="2566" w:type="dxa"/>
          </w:tcPr>
          <w:p w14:paraId="74536BE6" w14:textId="426049FB" w:rsidR="00C73802" w:rsidRDefault="000B0A44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HTL.5.2</w:t>
            </w:r>
            <w:r w:rsidR="00C73802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.6.x</w:t>
            </w:r>
          </w:p>
          <w:p w14:paraId="3F5F4A18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173" w:type="dxa"/>
          </w:tcPr>
          <w:p w14:paraId="45AA5828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3304BD6A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57E35EE7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48BCA420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07F14229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4D83CCE6" w14:textId="77777777" w:rsidR="00C73802" w:rsidRDefault="00C7380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</w:tbl>
    <w:p w14:paraId="6F832B5D" w14:textId="0F8D5A6F" w:rsidR="00FF325F" w:rsidRDefault="00FF325F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56671EB0" w14:textId="5050338A" w:rsidR="00E768DA" w:rsidRPr="001E5710" w:rsidRDefault="00E768DA" w:rsidP="00E768D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T.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5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3.x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E768D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Pr="00E768D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E768D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Pr="00E768D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High CMR type </w:t>
      </w:r>
      <w:r w:rsidRPr="00E768D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고속포토커플러</w:t>
      </w:r>
      <w:r w:rsidRPr="00E768D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E768D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사양</w:t>
      </w:r>
    </w:p>
    <w:p w14:paraId="3CD319EF" w14:textId="6A36E874" w:rsidR="00223634" w:rsidRDefault="00223634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9686" w:type="dxa"/>
        <w:tblLook w:val="04A0" w:firstRow="1" w:lastRow="0" w:firstColumn="1" w:lastColumn="0" w:noHBand="0" w:noVBand="1"/>
      </w:tblPr>
      <w:tblGrid>
        <w:gridCol w:w="2319"/>
        <w:gridCol w:w="2467"/>
        <w:gridCol w:w="2450"/>
        <w:gridCol w:w="2450"/>
      </w:tblGrid>
      <w:tr w:rsidR="000B0A44" w14:paraId="24E951C9" w14:textId="1DB4CDE9" w:rsidTr="000B0A44">
        <w:tc>
          <w:tcPr>
            <w:tcW w:w="2319" w:type="dxa"/>
          </w:tcPr>
          <w:p w14:paraId="489C127A" w14:textId="77777777" w:rsidR="000B0A44" w:rsidRDefault="000B0A44" w:rsidP="000B0A44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3C906618" w14:textId="4A75EB92" w:rsidR="000B0A44" w:rsidRDefault="000B0A44" w:rsidP="000B0A44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High CMR Type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여부</w:t>
            </w:r>
          </w:p>
        </w:tc>
        <w:tc>
          <w:tcPr>
            <w:tcW w:w="2450" w:type="dxa"/>
          </w:tcPr>
          <w:p w14:paraId="0AA98894" w14:textId="090F4B97" w:rsidR="000B0A44" w:rsidRDefault="000B0A44" w:rsidP="000B0A44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tpLH</w:t>
            </w:r>
          </w:p>
        </w:tc>
        <w:tc>
          <w:tcPr>
            <w:tcW w:w="2450" w:type="dxa"/>
          </w:tcPr>
          <w:p w14:paraId="3C4C2ECC" w14:textId="5D92A3A9" w:rsidR="000B0A44" w:rsidRDefault="000B0A44" w:rsidP="000B0A44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tpHL</w:t>
            </w:r>
          </w:p>
        </w:tc>
      </w:tr>
      <w:tr w:rsidR="000B0A44" w14:paraId="1A039935" w14:textId="51AC2911" w:rsidTr="000B0A44">
        <w:tc>
          <w:tcPr>
            <w:tcW w:w="2319" w:type="dxa"/>
          </w:tcPr>
          <w:p w14:paraId="25F35274" w14:textId="76AD48BF" w:rsidR="000B0A44" w:rsidRDefault="000B0A44" w:rsidP="000B0A44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HTL.5.3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02AEFC18" w14:textId="77777777" w:rsidR="000B0A44" w:rsidRDefault="000B0A44" w:rsidP="000B0A44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29A0F462" w14:textId="2331252D" w:rsidR="000B0A44" w:rsidRDefault="000B0A44" w:rsidP="00A34592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50" w:type="dxa"/>
            <w:vAlign w:val="center"/>
          </w:tcPr>
          <w:p w14:paraId="1ECC2DBE" w14:textId="345B9DB5" w:rsidR="000B0A44" w:rsidRDefault="000B0A44" w:rsidP="00A34592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50" w:type="dxa"/>
          </w:tcPr>
          <w:p w14:paraId="54B04CAA" w14:textId="77777777" w:rsidR="000B0A44" w:rsidRDefault="000B0A44" w:rsidP="00A34592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578091EA" w14:textId="77777777" w:rsidR="00E768DA" w:rsidRPr="00E768DA" w:rsidRDefault="00E768DA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5F45574D" w14:textId="7BB214BE" w:rsidR="00FF325F" w:rsidRDefault="00FF325F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0E1A5B9D" w14:textId="53B94FB9" w:rsidR="000B0A44" w:rsidRDefault="000B0A44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/>
          <w:color w:val="000000" w:themeColor="text1"/>
          <w:sz w:val="20"/>
          <w:szCs w:val="20"/>
        </w:rPr>
        <w:br w:type="page"/>
      </w:r>
    </w:p>
    <w:p w14:paraId="37745742" w14:textId="767FEA89" w:rsidR="00441146" w:rsidRPr="005A0CC2" w:rsidRDefault="00FF325F" w:rsidP="00441146">
      <w:pPr>
        <w:pStyle w:val="21"/>
        <w:ind w:left="567" w:hanging="567"/>
        <w:rPr>
          <w:rFonts w:eastAsia="HD현대체 Bold"/>
        </w:rPr>
      </w:pPr>
      <w:r w:rsidRPr="005A0CC2">
        <w:rPr>
          <w:rFonts w:eastAsia="HD현대체 Bold"/>
        </w:rPr>
        <w:t xml:space="preserve"> </w:t>
      </w:r>
      <w:bookmarkStart w:id="73" w:name="_Toc185249009"/>
      <w:r w:rsidR="00441146" w:rsidRPr="005A0CC2">
        <w:rPr>
          <w:rFonts w:eastAsia="HD현대체 Bold"/>
        </w:rPr>
        <w:t>[</w:t>
      </w:r>
      <w:r w:rsidR="00441146" w:rsidRPr="00A24F70">
        <w:rPr>
          <w:rFonts w:eastAsia="HD현대체 Bold"/>
          <w:color w:val="000000" w:themeColor="text1"/>
        </w:rPr>
        <w:t>H</w:t>
      </w:r>
      <w:r w:rsidR="00441146">
        <w:rPr>
          <w:rFonts w:eastAsia="HD현대체 Bold"/>
          <w:color w:val="000000" w:themeColor="text1"/>
        </w:rPr>
        <w:t>DT.6</w:t>
      </w:r>
      <w:r w:rsidR="00441146" w:rsidRPr="00A24F70">
        <w:rPr>
          <w:rFonts w:eastAsia="HD현대체 Bold"/>
          <w:color w:val="000000" w:themeColor="text1"/>
        </w:rPr>
        <w:t xml:space="preserve">] </w:t>
      </w:r>
      <w:r w:rsidR="00D476E1">
        <w:rPr>
          <w:rFonts w:ascii="현대체Light" w:eastAsia="현대체Light" w:hAnsi="현대체Light" w:hint="eastAsia"/>
          <w:color w:val="000000" w:themeColor="text1"/>
        </w:rPr>
        <w:t>전류센서</w:t>
      </w:r>
      <w:r w:rsidR="00D476E1">
        <w:rPr>
          <w:rFonts w:ascii="현대체Light" w:eastAsia="현대체Light" w:hAnsi="현대체Light"/>
          <w:color w:val="000000" w:themeColor="text1"/>
        </w:rPr>
        <w:t xml:space="preserve"> </w:t>
      </w:r>
      <w:r w:rsidR="00F45910">
        <w:rPr>
          <w:rFonts w:ascii="현대체Light" w:eastAsia="현대체Light" w:hAnsi="현대체Light" w:hint="eastAsia"/>
          <w:color w:val="000000" w:themeColor="text1"/>
        </w:rPr>
        <w:t>입출력 신호 비교</w:t>
      </w:r>
      <w:bookmarkEnd w:id="73"/>
    </w:p>
    <w:p w14:paraId="05445E5D" w14:textId="2E09935C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2AE4D207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74" w:name="_Toc185249010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74"/>
    </w:p>
    <w:p w14:paraId="275A31E2" w14:textId="7CD823F4" w:rsidR="00441146" w:rsidRPr="00F45910" w:rsidRDefault="00F45910" w:rsidP="00F45910">
      <w:pPr>
        <w:pStyle w:val="E"/>
        <w:tabs>
          <w:tab w:val="left" w:pos="1074"/>
        </w:tabs>
        <w:rPr>
          <w:rFonts w:ascii="Cambria" w:eastAsia="현대체Light" w:hAnsi="Cambria"/>
          <w:color w:val="000000" w:themeColor="text1"/>
        </w:rPr>
      </w:pPr>
      <w:r>
        <w:rPr>
          <w:rFonts w:ascii="Cambria" w:eastAsia="현대체Light" w:hAnsi="Cambria"/>
          <w:color w:val="000000" w:themeColor="text1"/>
        </w:rPr>
        <w:tab/>
      </w:r>
    </w:p>
    <w:p w14:paraId="6AF8B05C" w14:textId="77777777" w:rsidR="00F45910" w:rsidRDefault="00F45910" w:rsidP="00F459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HDF6.1(PF1) ~ HDF6.4(PF4)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각각 다른 HDR을 적용한다.</w:t>
      </w:r>
    </w:p>
    <w:p w14:paraId="6192B131" w14:textId="77777777" w:rsidR="00F45910" w:rsidRDefault="00F45910" w:rsidP="00F459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3A48861" w14:textId="212A76E3" w:rsidR="00F45910" w:rsidRDefault="00F45910" w:rsidP="00F459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C104~604,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EIF104~604</w:t>
      </w:r>
    </w:p>
    <w:p w14:paraId="6A10DA6F" w14:textId="37A113FC" w:rsidR="00F45910" w:rsidRPr="00A4224C" w:rsidRDefault="00F45910" w:rsidP="00F459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398D56D" w14:textId="5707833F" w:rsidR="00F45910" w:rsidRPr="00FA1B11" w:rsidRDefault="00F45910" w:rsidP="00F459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9408F2A" w14:textId="3920A9F2" w:rsidR="00F45910" w:rsidRPr="001E5710" w:rsidRDefault="00F45910" w:rsidP="00F4591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.6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모터 상전류 vs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전류센서 출력 비교</w:t>
      </w:r>
    </w:p>
    <w:p w14:paraId="7CC10C8E" w14:textId="22D3060C" w:rsidR="00F45910" w:rsidRPr="00547890" w:rsidRDefault="00F45910" w:rsidP="00F45910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150B9CAC" w14:textId="4FCAAE78" w:rsidR="00F45910" w:rsidRPr="00334776" w:rsidRDefault="00F45910" w:rsidP="00F45910">
      <w:pPr>
        <w:pStyle w:val="afffffb"/>
        <w:widowControl/>
        <w:numPr>
          <w:ilvl w:val="0"/>
          <w:numId w:val="22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334776">
        <w:rPr>
          <w:rFonts w:ascii="현대체Light" w:eastAsia="현대체Light" w:hAnsi="현대체Light" w:hint="eastAsia"/>
          <w:lang w:eastAsia="ko-KR"/>
        </w:rPr>
        <w:t xml:space="preserve">모터 상전류파형과 전류센서 출력파형의 주파수 오차는 </w:t>
      </w:r>
      <w:r w:rsidRPr="00334776">
        <w:rPr>
          <w:rFonts w:ascii="현대체Light" w:eastAsia="현대체Light" w:hAnsi="현대체Light"/>
          <w:lang w:eastAsia="ko-KR"/>
        </w:rPr>
        <w:t xml:space="preserve">3us </w:t>
      </w:r>
      <w:r w:rsidRPr="00334776">
        <w:rPr>
          <w:rFonts w:ascii="현대체Light" w:eastAsia="현대체Light" w:hAnsi="현대체Light" w:hint="eastAsia"/>
          <w:lang w:eastAsia="ko-KR"/>
        </w:rPr>
        <w:t>이내여야 한다.</w:t>
      </w:r>
    </w:p>
    <w:p w14:paraId="4A386EB0" w14:textId="41A2A93E" w:rsidR="00441146" w:rsidRPr="00F45910" w:rsidRDefault="00F45910" w:rsidP="00441146">
      <w:pPr>
        <w:pStyle w:val="afffffb"/>
        <w:widowControl/>
        <w:numPr>
          <w:ilvl w:val="0"/>
          <w:numId w:val="22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334776">
        <w:rPr>
          <w:rFonts w:ascii="현대체Light" w:eastAsia="현대체Light" w:hAnsi="현대체Light" w:hint="eastAsia"/>
          <w:lang w:eastAsia="ko-KR"/>
        </w:rPr>
        <w:t xml:space="preserve">모터 상전류파형과 전류센서 출력파형의 진폭 오차는 선형비례하였을 때, </w:t>
      </w:r>
      <w:r>
        <w:rPr>
          <w:rFonts w:ascii="현대체Light" w:eastAsia="현대체Light" w:hAnsi="현대체Light" w:hint="eastAsia"/>
          <w:lang w:eastAsia="ko-KR"/>
        </w:rPr>
        <w:t>3</w:t>
      </w:r>
      <w:r w:rsidRPr="00334776">
        <w:rPr>
          <w:rFonts w:ascii="현대체Light" w:eastAsia="현대체Light" w:hAnsi="현대체Light"/>
          <w:lang w:eastAsia="ko-KR"/>
        </w:rPr>
        <w:t xml:space="preserve">% </w:t>
      </w:r>
      <w:r w:rsidRPr="00334776">
        <w:rPr>
          <w:rFonts w:ascii="현대체Light" w:eastAsia="현대체Light" w:hAnsi="현대체Light" w:hint="eastAsia"/>
          <w:lang w:eastAsia="ko-KR"/>
        </w:rPr>
        <w:t>이내여야 한다.</w:t>
      </w:r>
      <w:r>
        <w:rPr>
          <w:rFonts w:ascii="현대체Light" w:eastAsia="현대체Light" w:hAnsi="현대체Light"/>
          <w:lang w:eastAsia="ko-KR"/>
        </w:rPr>
        <w:t xml:space="preserve"> (</w:t>
      </w:r>
      <w:r>
        <w:rPr>
          <w:rFonts w:ascii="현대체Light" w:eastAsia="현대체Light" w:hAnsi="현대체Light" w:hint="eastAsia"/>
          <w:lang w:eastAsia="ko-KR"/>
        </w:rPr>
        <w:t xml:space="preserve">전류센서 스펙의 오차율은 </w:t>
      </w:r>
      <w:r>
        <w:rPr>
          <w:rFonts w:ascii="현대체Light" w:eastAsia="현대체Light" w:hAnsi="현대체Light"/>
          <w:lang w:eastAsia="ko-KR"/>
        </w:rPr>
        <w:t>1</w:t>
      </w:r>
      <w:r>
        <w:rPr>
          <w:rFonts w:ascii="현대체Light" w:eastAsia="현대체Light" w:hAnsi="현대체Light" w:hint="eastAsia"/>
          <w:lang w:eastAsia="ko-KR"/>
        </w:rPr>
        <w:t>%이지만,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신호 측정 시 노이즈 및 라인임피던스의 영향을 받을 수 있음)</w:t>
      </w:r>
    </w:p>
    <w:p w14:paraId="71FB29A1" w14:textId="0EAADFBE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73FBF1DB" w14:textId="5966AC76" w:rsidR="00441146" w:rsidRPr="00A34592" w:rsidRDefault="00A34592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75" w:name="_Toc185249011"/>
      <w:r>
        <w:rPr>
          <w:noProof/>
        </w:rPr>
        <w:drawing>
          <wp:anchor distT="0" distB="0" distL="114300" distR="114300" simplePos="0" relativeHeight="251669504" behindDoc="0" locked="0" layoutInCell="1" allowOverlap="1" wp14:anchorId="2026A507" wp14:editId="3B912441">
            <wp:simplePos x="0" y="0"/>
            <wp:positionH relativeFrom="column">
              <wp:posOffset>132080</wp:posOffset>
            </wp:positionH>
            <wp:positionV relativeFrom="paragraph">
              <wp:posOffset>513715</wp:posOffset>
            </wp:positionV>
            <wp:extent cx="6193155" cy="3497580"/>
            <wp:effectExtent l="0" t="0" r="0" b="7620"/>
            <wp:wrapTopAndBottom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146">
        <w:rPr>
          <w:rFonts w:hint="eastAsia"/>
        </w:rPr>
        <w:t>시험</w:t>
      </w:r>
      <w:r w:rsidR="00441146">
        <w:rPr>
          <w:rFonts w:hint="eastAsia"/>
        </w:rPr>
        <w:t xml:space="preserve"> </w:t>
      </w:r>
      <w:r w:rsidR="00441146">
        <w:rPr>
          <w:rFonts w:hint="eastAsia"/>
        </w:rPr>
        <w:t>구성</w:t>
      </w:r>
      <w:r w:rsidR="00441146">
        <w:rPr>
          <w:rFonts w:hint="eastAsia"/>
        </w:rPr>
        <w:t>(</w:t>
      </w:r>
      <w:r w:rsidR="00441146">
        <w:t>Test facility)</w:t>
      </w:r>
      <w:bookmarkEnd w:id="75"/>
    </w:p>
    <w:p w14:paraId="237A650F" w14:textId="77777777" w:rsidR="00441146" w:rsidRPr="00A34592" w:rsidRDefault="00441146" w:rsidP="00A34592">
      <w:pPr>
        <w:pStyle w:val="E"/>
        <w:keepNext/>
        <w:spacing w:line="240" w:lineRule="auto"/>
        <w:rPr>
          <w:rFonts w:eastAsia="맑은 고딕"/>
          <w:position w:val="0"/>
        </w:rPr>
      </w:pPr>
    </w:p>
    <w:p w14:paraId="2983A5BA" w14:textId="16E89BB2" w:rsidR="00441146" w:rsidRDefault="00441146" w:rsidP="00441146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5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 </w:t>
      </w:r>
      <w:r w:rsidR="00A34592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드라이브유닛의</w:t>
      </w:r>
      <w:r w:rsidR="00A34592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A34592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개념블록도</w:t>
      </w:r>
      <w:r w:rsidR="00A34592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A34592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내</w:t>
      </w:r>
      <w:r w:rsidR="00A34592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A34592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신호</w:t>
      </w:r>
      <w:r w:rsidR="00A34592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A34592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측정</w:t>
      </w:r>
      <w:r w:rsidR="00A34592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A34592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포인트</w:t>
      </w:r>
    </w:p>
    <w:p w14:paraId="2FBFB4FF" w14:textId="1B1F9E40" w:rsidR="008730A7" w:rsidRPr="007857D6" w:rsidRDefault="008730A7" w:rsidP="008730A7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(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개념블록도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출처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: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참고문서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-2)</w:t>
      </w:r>
    </w:p>
    <w:p w14:paraId="7F53B6FA" w14:textId="77777777" w:rsidR="008730A7" w:rsidRPr="008730A7" w:rsidRDefault="008730A7" w:rsidP="008730A7">
      <w:pPr>
        <w:rPr>
          <w:rFonts w:eastAsia="맑은 고딕"/>
          <w:lang w:eastAsia="ko-KR"/>
        </w:rPr>
      </w:pPr>
    </w:p>
    <w:p w14:paraId="3A7989AB" w14:textId="77777777" w:rsidR="00441146" w:rsidRPr="00A34592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3A32854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76" w:name="_Toc185249012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76"/>
    </w:p>
    <w:p w14:paraId="054F1C19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46F5AF0B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613B2EBD" w14:textId="335B90F8" w:rsidR="00CB4EAE" w:rsidRDefault="00CB4EAE" w:rsidP="00CB4EAE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특이사항은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다음과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같다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5AD5508F" w14:textId="77777777" w:rsidR="00CB4EAE" w:rsidRDefault="00CB4EAE" w:rsidP="00CB4EAE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6AB5A011" w14:textId="2578CCCF" w:rsidR="00A34592" w:rsidRPr="00A34592" w:rsidRDefault="00A34592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동일한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>전류센서를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쓰는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에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대해서는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>1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>번의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>시험으로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>대체한다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  <w:r w:rsidR="005E2F4B">
        <w:rPr>
          <w:rFonts w:ascii="Cambria" w:eastAsia="HD현대체  Light" w:hAnsi="Cambria"/>
          <w:color w:val="000000" w:themeColor="text1"/>
          <w:sz w:val="20"/>
          <w:szCs w:val="20"/>
        </w:rPr>
        <w:t xml:space="preserve"> (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>아래의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4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>개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>표에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>대한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 w:rsidR="005E2F4B">
        <w:rPr>
          <w:rFonts w:ascii="Cambria" w:eastAsia="HD현대체  Light" w:hAnsi="Cambria" w:hint="eastAsia"/>
          <w:color w:val="000000" w:themeColor="text1"/>
          <w:sz w:val="20"/>
          <w:szCs w:val="20"/>
        </w:rPr>
        <w:t>)</w:t>
      </w:r>
    </w:p>
    <w:p w14:paraId="7B8C71DF" w14:textId="0E59066B" w:rsidR="00A34592" w:rsidRDefault="00A34592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0857F225" w14:textId="31D9D18E" w:rsidR="005E2F4B" w:rsidRDefault="005E2F4B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모터의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 xml:space="preserve"> 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가감속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 xml:space="preserve"> 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패턴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 xml:space="preserve"> 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측정파형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 xml:space="preserve"> 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중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 xml:space="preserve">, 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주파수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 xml:space="preserve"> 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및</w:t>
      </w:r>
      <w:r>
        <w:rPr>
          <w:rFonts w:ascii="Cambria" w:eastAsia="맑은 고딕" w:hAnsi="Cambria" w:cs="Helvetica"/>
          <w:bCs/>
          <w:color w:val="000000"/>
          <w:sz w:val="18"/>
          <w:szCs w:val="18"/>
        </w:rPr>
        <w:t xml:space="preserve"> 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진폭이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 xml:space="preserve"> 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다른</w:t>
      </w:r>
      <w:r>
        <w:rPr>
          <w:rFonts w:ascii="Cambria" w:eastAsia="맑은 고딕" w:hAnsi="Cambria" w:cs="Helvetica"/>
          <w:bCs/>
          <w:color w:val="000000"/>
          <w:sz w:val="18"/>
          <w:szCs w:val="18"/>
        </w:rPr>
        <w:t xml:space="preserve"> 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3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개의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 xml:space="preserve"> 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포인트를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 xml:space="preserve"> 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기준잡아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 xml:space="preserve"> 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비교한다</w:t>
      </w:r>
      <w:r>
        <w:rPr>
          <w:rFonts w:ascii="Cambria" w:eastAsia="맑은 고딕" w:hAnsi="Cambria" w:cs="Helvetica" w:hint="eastAsia"/>
          <w:bCs/>
          <w:color w:val="000000"/>
          <w:sz w:val="18"/>
          <w:szCs w:val="18"/>
        </w:rPr>
        <w:t>.</w:t>
      </w:r>
    </w:p>
    <w:p w14:paraId="0C4914F2" w14:textId="77777777" w:rsidR="00894840" w:rsidRDefault="00894840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35615D7F" w14:textId="43F37A50" w:rsidR="00894840" w:rsidRDefault="00894840" w:rsidP="00894840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드라이브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자체성능만을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판단하기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위해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F268E3">
        <w:rPr>
          <w:rFonts w:ascii="Cambria" w:eastAsia="HD현대체  Light" w:hAnsi="Cambria" w:hint="eastAsia"/>
          <w:color w:val="000000" w:themeColor="text1"/>
          <w:sz w:val="20"/>
          <w:szCs w:val="20"/>
        </w:rPr>
        <w:t>로봇제어기와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서보제어보드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및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소프트웨어버전은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되도록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양산품을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적용하여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1BBE0883" w14:textId="2345FF15" w:rsidR="005E2F4B" w:rsidRPr="005E2F4B" w:rsidRDefault="005E2F4B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256A4E85" w14:textId="41C7F888" w:rsidR="00A34592" w:rsidRDefault="00A34592" w:rsidP="00A3459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.6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A3459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모터</w:t>
      </w:r>
      <w:r w:rsidRPr="00A3459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A3459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상전류</w:t>
      </w:r>
      <w:r w:rsidRPr="00A3459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vs </w:t>
      </w:r>
      <w:r w:rsidRPr="00A3459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전류센서</w:t>
      </w:r>
      <w:r w:rsidRPr="00A3459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A3459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출력</w:t>
      </w:r>
      <w:r w:rsidRPr="00A3459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A3459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비교측정</w:t>
      </w:r>
    </w:p>
    <w:p w14:paraId="74640676" w14:textId="5D4E4600" w:rsidR="005E2F4B" w:rsidRPr="001E5710" w:rsidRDefault="005E2F4B" w:rsidP="00A3459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7A531157" w14:textId="0A10A26E" w:rsidR="00A34592" w:rsidRPr="00547890" w:rsidRDefault="005E2F4B" w:rsidP="00A34592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  <w:r>
        <w:rPr>
          <w:rFonts w:ascii="현대체Light" w:eastAsia="현대체Light" w:hAnsi="현대체Light" w:hint="eastAsia"/>
          <w:b/>
          <w:color w:val="FF0000"/>
          <w:sz w:val="20"/>
          <w:szCs w:val="20"/>
        </w:rPr>
        <w:t>* PF</w:t>
      </w:r>
      <w:r>
        <w:rPr>
          <w:rFonts w:ascii="현대체Light" w:eastAsia="현대체Light" w:hAnsi="현대체Light"/>
          <w:b/>
          <w:color w:val="FF0000"/>
          <w:sz w:val="20"/>
          <w:szCs w:val="20"/>
        </w:rPr>
        <w:t>.</w:t>
      </w:r>
      <w:r>
        <w:rPr>
          <w:rFonts w:ascii="현대체Light" w:eastAsia="현대체Light" w:hAnsi="현대체Light" w:hint="eastAsia"/>
          <w:b/>
          <w:color w:val="FF0000"/>
          <w:sz w:val="20"/>
          <w:szCs w:val="20"/>
        </w:rPr>
        <w:t xml:space="preserve">1의 </w:t>
      </w:r>
      <w:r>
        <w:rPr>
          <w:rFonts w:ascii="현대체Light" w:eastAsia="현대체Light" w:hAnsi="현대체Light"/>
          <w:b/>
          <w:color w:val="FF0000"/>
          <w:sz w:val="20"/>
          <w:szCs w:val="20"/>
        </w:rPr>
        <w:t>1</w:t>
      </w:r>
      <w:r>
        <w:rPr>
          <w:rFonts w:ascii="현대체Light" w:eastAsia="현대체Light" w:hAnsi="현대체Light" w:hint="eastAsia"/>
          <w:b/>
          <w:color w:val="FF0000"/>
          <w:sz w:val="20"/>
          <w:szCs w:val="20"/>
        </w:rPr>
        <w:t>축</w:t>
      </w:r>
    </w:p>
    <w:tbl>
      <w:tblPr>
        <w:tblStyle w:val="afffff2"/>
        <w:tblW w:w="9781" w:type="dxa"/>
        <w:tblInd w:w="-5" w:type="dxa"/>
        <w:tblLook w:val="04A0" w:firstRow="1" w:lastRow="0" w:firstColumn="1" w:lastColumn="0" w:noHBand="0" w:noVBand="1"/>
      </w:tblPr>
      <w:tblGrid>
        <w:gridCol w:w="2566"/>
        <w:gridCol w:w="1173"/>
        <w:gridCol w:w="1173"/>
        <w:gridCol w:w="1234"/>
        <w:gridCol w:w="1215"/>
        <w:gridCol w:w="1166"/>
        <w:gridCol w:w="1254"/>
      </w:tblGrid>
      <w:tr w:rsidR="00A34592" w14:paraId="0969813C" w14:textId="77777777" w:rsidTr="00A34592">
        <w:tc>
          <w:tcPr>
            <w:tcW w:w="2566" w:type="dxa"/>
            <w:vMerge w:val="restart"/>
          </w:tcPr>
          <w:p w14:paraId="6248AD1B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346" w:type="dxa"/>
            <w:gridSpan w:val="2"/>
          </w:tcPr>
          <w:p w14:paraId="1925C924" w14:textId="4DC4B022" w:rsidR="00A34592" w:rsidRDefault="00A3459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U</w:t>
            </w:r>
            <w:r w:rsidR="005E2F4B"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49" w:type="dxa"/>
            <w:gridSpan w:val="2"/>
          </w:tcPr>
          <w:p w14:paraId="59A225DF" w14:textId="30A81AE8" w:rsidR="00A34592" w:rsidRDefault="00A3459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V1</w:t>
            </w:r>
          </w:p>
        </w:tc>
        <w:tc>
          <w:tcPr>
            <w:tcW w:w="2420" w:type="dxa"/>
            <w:gridSpan w:val="2"/>
          </w:tcPr>
          <w:p w14:paraId="3C93B3E7" w14:textId="66EF9183" w:rsidR="00A34592" w:rsidRDefault="00A34592" w:rsidP="00A34592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W1</w:t>
            </w:r>
          </w:p>
        </w:tc>
      </w:tr>
      <w:tr w:rsidR="005E2F4B" w14:paraId="0C24F2D0" w14:textId="77777777" w:rsidTr="00A34592">
        <w:tc>
          <w:tcPr>
            <w:tcW w:w="2566" w:type="dxa"/>
            <w:vMerge/>
          </w:tcPr>
          <w:p w14:paraId="2F8F85E2" w14:textId="77777777" w:rsidR="005E2F4B" w:rsidRDefault="005E2F4B" w:rsidP="005E2F4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6F009C14" w14:textId="3C5F608E" w:rsidR="005E2F4B" w:rsidRDefault="005E2F4B" w:rsidP="005E2F4B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주파수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173" w:type="dxa"/>
          </w:tcPr>
          <w:p w14:paraId="4C276685" w14:textId="4A1005A6" w:rsidR="005E2F4B" w:rsidRDefault="005E2F4B" w:rsidP="005E2F4B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진폭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234" w:type="dxa"/>
          </w:tcPr>
          <w:p w14:paraId="4DBABBC8" w14:textId="35EF8F0F" w:rsidR="005E2F4B" w:rsidRDefault="005E2F4B" w:rsidP="005E2F4B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주파수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215" w:type="dxa"/>
          </w:tcPr>
          <w:p w14:paraId="3F0FC517" w14:textId="1095EB5B" w:rsidR="005E2F4B" w:rsidRDefault="005E2F4B" w:rsidP="005E2F4B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진폭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166" w:type="dxa"/>
          </w:tcPr>
          <w:p w14:paraId="7FAA26DB" w14:textId="3A6F21E6" w:rsidR="005E2F4B" w:rsidRDefault="005E2F4B" w:rsidP="005E2F4B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주파수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254" w:type="dxa"/>
          </w:tcPr>
          <w:p w14:paraId="7CCE29C2" w14:textId="0A8C05EA" w:rsidR="005E2F4B" w:rsidRDefault="005E2F4B" w:rsidP="005E2F4B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진폭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</w:tr>
      <w:tr w:rsidR="00A34592" w14:paraId="7D86BBC6" w14:textId="77777777" w:rsidTr="00A34592">
        <w:tc>
          <w:tcPr>
            <w:tcW w:w="2566" w:type="dxa"/>
          </w:tcPr>
          <w:p w14:paraId="5AAD5757" w14:textId="61B6D451" w:rsidR="00A34592" w:rsidRPr="005E2F4B" w:rsidRDefault="00A34592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HTL.6.1</w:t>
            </w:r>
            <w:r w:rsidR="005E2F4B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.1.1</w:t>
            </w:r>
          </w:p>
        </w:tc>
        <w:tc>
          <w:tcPr>
            <w:tcW w:w="1173" w:type="dxa"/>
          </w:tcPr>
          <w:p w14:paraId="46FC789A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5EAB82A3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74BF871F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72AF9D48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5631B815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4C6FF13E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A34592" w14:paraId="7DA223D9" w14:textId="77777777" w:rsidTr="00A34592">
        <w:tc>
          <w:tcPr>
            <w:tcW w:w="2566" w:type="dxa"/>
          </w:tcPr>
          <w:p w14:paraId="5B25F6C5" w14:textId="76B92ED6" w:rsidR="00A34592" w:rsidRPr="005E2F4B" w:rsidRDefault="00A34592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HTL.6.1</w:t>
            </w:r>
            <w:r w:rsidR="005E2F4B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.2.1</w:t>
            </w:r>
          </w:p>
        </w:tc>
        <w:tc>
          <w:tcPr>
            <w:tcW w:w="1173" w:type="dxa"/>
          </w:tcPr>
          <w:p w14:paraId="5A78C678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6662E0CD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7A57184C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7A4C172A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54219454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27442DEA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A34592" w14:paraId="7826EBA1" w14:textId="77777777" w:rsidTr="00A34592">
        <w:tc>
          <w:tcPr>
            <w:tcW w:w="2566" w:type="dxa"/>
          </w:tcPr>
          <w:p w14:paraId="32C76804" w14:textId="6173FBB4" w:rsidR="00A34592" w:rsidRPr="005E2F4B" w:rsidRDefault="00A34592" w:rsidP="00A3459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HTL.6.1</w:t>
            </w:r>
            <w:r w:rsidR="005E2F4B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.3.1</w:t>
            </w:r>
          </w:p>
        </w:tc>
        <w:tc>
          <w:tcPr>
            <w:tcW w:w="1173" w:type="dxa"/>
          </w:tcPr>
          <w:p w14:paraId="26EE3021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1AB93131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4DA0D80D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E8D4DDB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7DF089F2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0FE8FC62" w14:textId="77777777" w:rsidR="00A34592" w:rsidRDefault="00A34592" w:rsidP="00A34592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</w:tbl>
    <w:p w14:paraId="33A53AD5" w14:textId="4023D02E" w:rsidR="005E2F4B" w:rsidRDefault="005E2F4B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38F647F5" w14:textId="72D9A5F2" w:rsidR="005E2F4B" w:rsidRPr="005E2F4B" w:rsidRDefault="005E2F4B" w:rsidP="00441146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  <w:r>
        <w:rPr>
          <w:rFonts w:ascii="현대체Light" w:eastAsia="현대체Light" w:hAnsi="현대체Light" w:hint="eastAsia"/>
          <w:b/>
          <w:color w:val="FF0000"/>
          <w:sz w:val="20"/>
          <w:szCs w:val="20"/>
        </w:rPr>
        <w:t>* PF</w:t>
      </w:r>
      <w:r>
        <w:rPr>
          <w:rFonts w:ascii="현대체Light" w:eastAsia="현대체Light" w:hAnsi="현대체Light"/>
          <w:b/>
          <w:color w:val="FF0000"/>
          <w:sz w:val="20"/>
          <w:szCs w:val="20"/>
        </w:rPr>
        <w:t>.</w:t>
      </w:r>
      <w:r>
        <w:rPr>
          <w:rFonts w:ascii="현대체Light" w:eastAsia="현대체Light" w:hAnsi="현대체Light" w:hint="eastAsia"/>
          <w:b/>
          <w:color w:val="FF0000"/>
          <w:sz w:val="20"/>
          <w:szCs w:val="20"/>
        </w:rPr>
        <w:t xml:space="preserve">2의 </w:t>
      </w:r>
      <w:r>
        <w:rPr>
          <w:rFonts w:ascii="현대체Light" w:eastAsia="현대체Light" w:hAnsi="현대체Light"/>
          <w:b/>
          <w:color w:val="FF0000"/>
          <w:sz w:val="20"/>
          <w:szCs w:val="20"/>
        </w:rPr>
        <w:t>4</w:t>
      </w:r>
      <w:r>
        <w:rPr>
          <w:rFonts w:ascii="현대체Light" w:eastAsia="현대체Light" w:hAnsi="현대체Light" w:hint="eastAsia"/>
          <w:b/>
          <w:color w:val="FF0000"/>
          <w:sz w:val="20"/>
          <w:szCs w:val="20"/>
        </w:rPr>
        <w:t>축</w:t>
      </w:r>
    </w:p>
    <w:tbl>
      <w:tblPr>
        <w:tblStyle w:val="afffff2"/>
        <w:tblW w:w="9781" w:type="dxa"/>
        <w:tblInd w:w="-5" w:type="dxa"/>
        <w:tblLook w:val="04A0" w:firstRow="1" w:lastRow="0" w:firstColumn="1" w:lastColumn="0" w:noHBand="0" w:noVBand="1"/>
      </w:tblPr>
      <w:tblGrid>
        <w:gridCol w:w="2566"/>
        <w:gridCol w:w="1173"/>
        <w:gridCol w:w="1173"/>
        <w:gridCol w:w="1234"/>
        <w:gridCol w:w="1215"/>
        <w:gridCol w:w="1166"/>
        <w:gridCol w:w="1254"/>
      </w:tblGrid>
      <w:tr w:rsidR="005E2F4B" w14:paraId="48ECCB2C" w14:textId="77777777" w:rsidTr="00FA4D20">
        <w:tc>
          <w:tcPr>
            <w:tcW w:w="2566" w:type="dxa"/>
            <w:vMerge w:val="restart"/>
          </w:tcPr>
          <w:p w14:paraId="0FAE3D0B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346" w:type="dxa"/>
            <w:gridSpan w:val="2"/>
          </w:tcPr>
          <w:p w14:paraId="2A68985A" w14:textId="54C2B820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U</w:t>
            </w:r>
            <w:r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49" w:type="dxa"/>
            <w:gridSpan w:val="2"/>
          </w:tcPr>
          <w:p w14:paraId="09A987DF" w14:textId="6F941E04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V4</w:t>
            </w:r>
          </w:p>
        </w:tc>
        <w:tc>
          <w:tcPr>
            <w:tcW w:w="2420" w:type="dxa"/>
            <w:gridSpan w:val="2"/>
          </w:tcPr>
          <w:p w14:paraId="47CE1AF4" w14:textId="3F77FDC5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W4</w:t>
            </w:r>
          </w:p>
        </w:tc>
      </w:tr>
      <w:tr w:rsidR="005E2F4B" w14:paraId="34F8DA7B" w14:textId="77777777" w:rsidTr="00FA4D20">
        <w:tc>
          <w:tcPr>
            <w:tcW w:w="2566" w:type="dxa"/>
            <w:vMerge/>
          </w:tcPr>
          <w:p w14:paraId="3F3B2A3B" w14:textId="77777777" w:rsidR="005E2F4B" w:rsidRDefault="005E2F4B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5BCFEBB4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주파수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173" w:type="dxa"/>
          </w:tcPr>
          <w:p w14:paraId="5292432A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진폭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234" w:type="dxa"/>
          </w:tcPr>
          <w:p w14:paraId="502775E1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주파수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215" w:type="dxa"/>
          </w:tcPr>
          <w:p w14:paraId="14E2077E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진폭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166" w:type="dxa"/>
          </w:tcPr>
          <w:p w14:paraId="3E461C94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주파수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254" w:type="dxa"/>
          </w:tcPr>
          <w:p w14:paraId="22C32F43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진폭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</w:tr>
      <w:tr w:rsidR="005E2F4B" w14:paraId="7B61BC41" w14:textId="77777777" w:rsidTr="00FA4D20">
        <w:tc>
          <w:tcPr>
            <w:tcW w:w="2566" w:type="dxa"/>
          </w:tcPr>
          <w:p w14:paraId="11C529DF" w14:textId="1D81C366" w:rsidR="005E2F4B" w:rsidRPr="005E2F4B" w:rsidRDefault="005E2F4B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HTL.6.1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.1.2</w:t>
            </w:r>
          </w:p>
        </w:tc>
        <w:tc>
          <w:tcPr>
            <w:tcW w:w="1173" w:type="dxa"/>
          </w:tcPr>
          <w:p w14:paraId="53E401D7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6D2766ED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1BA4796D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0FD310A9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2F32D081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4B75A5AD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5E2F4B" w14:paraId="1F45FBE5" w14:textId="77777777" w:rsidTr="00FA4D20">
        <w:tc>
          <w:tcPr>
            <w:tcW w:w="2566" w:type="dxa"/>
          </w:tcPr>
          <w:p w14:paraId="1D41F178" w14:textId="5292E9F3" w:rsidR="005E2F4B" w:rsidRPr="005E2F4B" w:rsidRDefault="005E2F4B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HTL.6.1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.2.2</w:t>
            </w:r>
          </w:p>
        </w:tc>
        <w:tc>
          <w:tcPr>
            <w:tcW w:w="1173" w:type="dxa"/>
          </w:tcPr>
          <w:p w14:paraId="05D94E5B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7C9FB0A7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1548EE55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9EBE981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5A69BD4C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258FF8BC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5E2F4B" w14:paraId="79505B2B" w14:textId="77777777" w:rsidTr="00FA4D20">
        <w:tc>
          <w:tcPr>
            <w:tcW w:w="2566" w:type="dxa"/>
          </w:tcPr>
          <w:p w14:paraId="778C0551" w14:textId="52D06345" w:rsidR="005E2F4B" w:rsidRPr="005E2F4B" w:rsidRDefault="005E2F4B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HTL.6.1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.3.2</w:t>
            </w:r>
          </w:p>
        </w:tc>
        <w:tc>
          <w:tcPr>
            <w:tcW w:w="1173" w:type="dxa"/>
          </w:tcPr>
          <w:p w14:paraId="51B4FD9E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277286B8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6FA6FF08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7492CCF7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3ECE11B2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0289BE26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</w:tbl>
    <w:p w14:paraId="5E52D760" w14:textId="7B2C5C54" w:rsidR="005E2F4B" w:rsidRDefault="005E2F4B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6FDF0975" w14:textId="415309FB" w:rsidR="005E2F4B" w:rsidRPr="005E2F4B" w:rsidRDefault="005E2F4B" w:rsidP="00441146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  <w:r>
        <w:rPr>
          <w:rFonts w:ascii="현대체Light" w:eastAsia="현대체Light" w:hAnsi="현대체Light" w:hint="eastAsia"/>
          <w:b/>
          <w:color w:val="FF0000"/>
          <w:sz w:val="20"/>
          <w:szCs w:val="20"/>
        </w:rPr>
        <w:t>* PF</w:t>
      </w:r>
      <w:r>
        <w:rPr>
          <w:rFonts w:ascii="현대체Light" w:eastAsia="현대체Light" w:hAnsi="현대체Light"/>
          <w:b/>
          <w:color w:val="FF0000"/>
          <w:sz w:val="20"/>
          <w:szCs w:val="20"/>
        </w:rPr>
        <w:t>.</w:t>
      </w:r>
      <w:r>
        <w:rPr>
          <w:rFonts w:ascii="현대체Light" w:eastAsia="현대체Light" w:hAnsi="현대체Light" w:hint="eastAsia"/>
          <w:b/>
          <w:color w:val="FF0000"/>
          <w:sz w:val="20"/>
          <w:szCs w:val="20"/>
        </w:rPr>
        <w:t xml:space="preserve">4의 </w:t>
      </w:r>
      <w:r>
        <w:rPr>
          <w:rFonts w:ascii="현대체Light" w:eastAsia="현대체Light" w:hAnsi="현대체Light"/>
          <w:b/>
          <w:color w:val="FF0000"/>
          <w:sz w:val="20"/>
          <w:szCs w:val="20"/>
        </w:rPr>
        <w:t>1</w:t>
      </w:r>
      <w:r>
        <w:rPr>
          <w:rFonts w:ascii="현대체Light" w:eastAsia="현대체Light" w:hAnsi="현대체Light" w:hint="eastAsia"/>
          <w:b/>
          <w:color w:val="FF0000"/>
          <w:sz w:val="20"/>
          <w:szCs w:val="20"/>
        </w:rPr>
        <w:t>축</w:t>
      </w:r>
    </w:p>
    <w:tbl>
      <w:tblPr>
        <w:tblStyle w:val="afffff2"/>
        <w:tblW w:w="9781" w:type="dxa"/>
        <w:tblInd w:w="-5" w:type="dxa"/>
        <w:tblLook w:val="04A0" w:firstRow="1" w:lastRow="0" w:firstColumn="1" w:lastColumn="0" w:noHBand="0" w:noVBand="1"/>
      </w:tblPr>
      <w:tblGrid>
        <w:gridCol w:w="2566"/>
        <w:gridCol w:w="1173"/>
        <w:gridCol w:w="1173"/>
        <w:gridCol w:w="1234"/>
        <w:gridCol w:w="1215"/>
        <w:gridCol w:w="1166"/>
        <w:gridCol w:w="1254"/>
      </w:tblGrid>
      <w:tr w:rsidR="005E2F4B" w14:paraId="3C2D09A7" w14:textId="77777777" w:rsidTr="00FA4D20">
        <w:tc>
          <w:tcPr>
            <w:tcW w:w="2566" w:type="dxa"/>
            <w:vMerge w:val="restart"/>
          </w:tcPr>
          <w:p w14:paraId="48344E79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346" w:type="dxa"/>
            <w:gridSpan w:val="2"/>
          </w:tcPr>
          <w:p w14:paraId="19B353AC" w14:textId="4597D1FF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U1</w:t>
            </w:r>
          </w:p>
        </w:tc>
        <w:tc>
          <w:tcPr>
            <w:tcW w:w="2449" w:type="dxa"/>
            <w:gridSpan w:val="2"/>
          </w:tcPr>
          <w:p w14:paraId="0F9DAD8D" w14:textId="5ABB9B6A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V1</w:t>
            </w:r>
          </w:p>
        </w:tc>
        <w:tc>
          <w:tcPr>
            <w:tcW w:w="2420" w:type="dxa"/>
            <w:gridSpan w:val="2"/>
          </w:tcPr>
          <w:p w14:paraId="2F17B950" w14:textId="5944FA96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W1</w:t>
            </w:r>
          </w:p>
        </w:tc>
      </w:tr>
      <w:tr w:rsidR="005E2F4B" w14:paraId="0D228B0C" w14:textId="77777777" w:rsidTr="00FA4D20">
        <w:tc>
          <w:tcPr>
            <w:tcW w:w="2566" w:type="dxa"/>
            <w:vMerge/>
          </w:tcPr>
          <w:p w14:paraId="26D83279" w14:textId="77777777" w:rsidR="005E2F4B" w:rsidRDefault="005E2F4B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4F150786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주파수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173" w:type="dxa"/>
          </w:tcPr>
          <w:p w14:paraId="74CE8907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진폭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234" w:type="dxa"/>
          </w:tcPr>
          <w:p w14:paraId="326BBA38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주파수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215" w:type="dxa"/>
          </w:tcPr>
          <w:p w14:paraId="69D3C6BD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진폭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166" w:type="dxa"/>
          </w:tcPr>
          <w:p w14:paraId="7C7C3D0A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주파수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254" w:type="dxa"/>
          </w:tcPr>
          <w:p w14:paraId="453E968D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진폭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</w:tr>
      <w:tr w:rsidR="005E2F4B" w14:paraId="26E5C1C4" w14:textId="77777777" w:rsidTr="00FA4D20">
        <w:tc>
          <w:tcPr>
            <w:tcW w:w="2566" w:type="dxa"/>
          </w:tcPr>
          <w:p w14:paraId="1E39B033" w14:textId="73107407" w:rsidR="005E2F4B" w:rsidRPr="005E2F4B" w:rsidRDefault="005E2F4B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HTL.6.1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.1.4</w:t>
            </w:r>
          </w:p>
        </w:tc>
        <w:tc>
          <w:tcPr>
            <w:tcW w:w="1173" w:type="dxa"/>
          </w:tcPr>
          <w:p w14:paraId="26294994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18F888D3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11A5BE84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1E8A7E19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42144063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1DF6FA1C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5E2F4B" w14:paraId="1E2013A7" w14:textId="77777777" w:rsidTr="00FA4D20">
        <w:tc>
          <w:tcPr>
            <w:tcW w:w="2566" w:type="dxa"/>
          </w:tcPr>
          <w:p w14:paraId="62C32373" w14:textId="1804DA76" w:rsidR="005E2F4B" w:rsidRPr="005E2F4B" w:rsidRDefault="005E2F4B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HTL.6.1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.2.4</w:t>
            </w:r>
          </w:p>
        </w:tc>
        <w:tc>
          <w:tcPr>
            <w:tcW w:w="1173" w:type="dxa"/>
          </w:tcPr>
          <w:p w14:paraId="7333CD37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25549A0A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39A62A34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36ADEC0D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49457C6C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09C322F0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5E2F4B" w14:paraId="770B4AC3" w14:textId="77777777" w:rsidTr="00FA4D20">
        <w:tc>
          <w:tcPr>
            <w:tcW w:w="2566" w:type="dxa"/>
          </w:tcPr>
          <w:p w14:paraId="1442727C" w14:textId="298F8E24" w:rsidR="005E2F4B" w:rsidRPr="005E2F4B" w:rsidRDefault="005E2F4B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HTL.6.1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.3.4</w:t>
            </w:r>
          </w:p>
        </w:tc>
        <w:tc>
          <w:tcPr>
            <w:tcW w:w="1173" w:type="dxa"/>
          </w:tcPr>
          <w:p w14:paraId="542ECB79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2240C54A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29DD63AD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D45BBBD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67401DF8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21CAAAE8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</w:tbl>
    <w:p w14:paraId="527DE1E9" w14:textId="7660B3FA" w:rsidR="005E2F4B" w:rsidRDefault="005E2F4B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76E5654B" w14:textId="13AF757E" w:rsidR="005E2F4B" w:rsidRPr="005E2F4B" w:rsidRDefault="005E2F4B" w:rsidP="00441146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  <w:r>
        <w:rPr>
          <w:rFonts w:ascii="현대체Light" w:eastAsia="현대체Light" w:hAnsi="현대체Light" w:hint="eastAsia"/>
          <w:b/>
          <w:color w:val="FF0000"/>
          <w:sz w:val="20"/>
          <w:szCs w:val="20"/>
        </w:rPr>
        <w:t>* PF</w:t>
      </w:r>
      <w:r>
        <w:rPr>
          <w:rFonts w:ascii="현대체Light" w:eastAsia="현대체Light" w:hAnsi="현대체Light"/>
          <w:b/>
          <w:color w:val="FF0000"/>
          <w:sz w:val="20"/>
          <w:szCs w:val="20"/>
        </w:rPr>
        <w:t>.</w:t>
      </w:r>
      <w:r>
        <w:rPr>
          <w:rFonts w:ascii="현대체Light" w:eastAsia="현대체Light" w:hAnsi="현대체Light" w:hint="eastAsia"/>
          <w:b/>
          <w:color w:val="FF0000"/>
          <w:sz w:val="20"/>
          <w:szCs w:val="20"/>
        </w:rPr>
        <w:t xml:space="preserve">4의 </w:t>
      </w:r>
      <w:r>
        <w:rPr>
          <w:rFonts w:ascii="현대체Light" w:eastAsia="현대체Light" w:hAnsi="현대체Light"/>
          <w:b/>
          <w:color w:val="FF0000"/>
          <w:sz w:val="20"/>
          <w:szCs w:val="20"/>
        </w:rPr>
        <w:t>4</w:t>
      </w:r>
      <w:r>
        <w:rPr>
          <w:rFonts w:ascii="현대체Light" w:eastAsia="현대체Light" w:hAnsi="현대체Light" w:hint="eastAsia"/>
          <w:b/>
          <w:color w:val="FF0000"/>
          <w:sz w:val="20"/>
          <w:szCs w:val="20"/>
        </w:rPr>
        <w:t>축</w:t>
      </w:r>
    </w:p>
    <w:tbl>
      <w:tblPr>
        <w:tblStyle w:val="afffff2"/>
        <w:tblW w:w="9781" w:type="dxa"/>
        <w:tblInd w:w="-5" w:type="dxa"/>
        <w:tblLook w:val="04A0" w:firstRow="1" w:lastRow="0" w:firstColumn="1" w:lastColumn="0" w:noHBand="0" w:noVBand="1"/>
      </w:tblPr>
      <w:tblGrid>
        <w:gridCol w:w="2566"/>
        <w:gridCol w:w="1173"/>
        <w:gridCol w:w="1173"/>
        <w:gridCol w:w="1234"/>
        <w:gridCol w:w="1215"/>
        <w:gridCol w:w="1166"/>
        <w:gridCol w:w="1254"/>
      </w:tblGrid>
      <w:tr w:rsidR="005E2F4B" w14:paraId="3E85346F" w14:textId="77777777" w:rsidTr="00FA4D20">
        <w:tc>
          <w:tcPr>
            <w:tcW w:w="2566" w:type="dxa"/>
            <w:vMerge w:val="restart"/>
          </w:tcPr>
          <w:p w14:paraId="5AEA7EA5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346" w:type="dxa"/>
            <w:gridSpan w:val="2"/>
          </w:tcPr>
          <w:p w14:paraId="7109629F" w14:textId="3EACA290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U4</w:t>
            </w:r>
          </w:p>
        </w:tc>
        <w:tc>
          <w:tcPr>
            <w:tcW w:w="2449" w:type="dxa"/>
            <w:gridSpan w:val="2"/>
          </w:tcPr>
          <w:p w14:paraId="10195012" w14:textId="00E88F81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V4</w:t>
            </w:r>
          </w:p>
        </w:tc>
        <w:tc>
          <w:tcPr>
            <w:tcW w:w="2420" w:type="dxa"/>
            <w:gridSpan w:val="2"/>
          </w:tcPr>
          <w:p w14:paraId="36218201" w14:textId="1651FFBD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W4</w:t>
            </w:r>
          </w:p>
        </w:tc>
      </w:tr>
      <w:tr w:rsidR="005E2F4B" w14:paraId="5D1320B1" w14:textId="77777777" w:rsidTr="00FA4D20">
        <w:tc>
          <w:tcPr>
            <w:tcW w:w="2566" w:type="dxa"/>
            <w:vMerge/>
          </w:tcPr>
          <w:p w14:paraId="17395886" w14:textId="77777777" w:rsidR="005E2F4B" w:rsidRDefault="005E2F4B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0E05CA20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주파수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173" w:type="dxa"/>
          </w:tcPr>
          <w:p w14:paraId="0F27DF02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진폭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234" w:type="dxa"/>
          </w:tcPr>
          <w:p w14:paraId="07A2F7BE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주파수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215" w:type="dxa"/>
          </w:tcPr>
          <w:p w14:paraId="1206E75A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진폭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166" w:type="dxa"/>
          </w:tcPr>
          <w:p w14:paraId="2DE62B6F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주파수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  <w:tc>
          <w:tcPr>
            <w:tcW w:w="1254" w:type="dxa"/>
          </w:tcPr>
          <w:p w14:paraId="721CFC97" w14:textId="77777777" w:rsidR="005E2F4B" w:rsidRDefault="005E2F4B" w:rsidP="00FA4D20">
            <w:pPr>
              <w:pStyle w:val="E"/>
              <w:jc w:val="center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진폭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mbria" w:eastAsia="HD현대체  Light" w:hAnsi="Cambria" w:hint="eastAsia"/>
                <w:color w:val="000000" w:themeColor="text1"/>
                <w:sz w:val="20"/>
                <w:szCs w:val="20"/>
              </w:rPr>
              <w:t>오차</w:t>
            </w:r>
          </w:p>
        </w:tc>
      </w:tr>
      <w:tr w:rsidR="005E2F4B" w14:paraId="05BFF1E2" w14:textId="77777777" w:rsidTr="00FA4D20">
        <w:tc>
          <w:tcPr>
            <w:tcW w:w="2566" w:type="dxa"/>
          </w:tcPr>
          <w:p w14:paraId="67FB806E" w14:textId="23D5AADB" w:rsidR="005E2F4B" w:rsidRPr="005E2F4B" w:rsidRDefault="005E2F4B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HTL.6.1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.4.4</w:t>
            </w:r>
          </w:p>
        </w:tc>
        <w:tc>
          <w:tcPr>
            <w:tcW w:w="1173" w:type="dxa"/>
          </w:tcPr>
          <w:p w14:paraId="367AF738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266AF178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6FBE3F10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70864B09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6AF98CC8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029ABFE2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5E2F4B" w14:paraId="5527BA51" w14:textId="77777777" w:rsidTr="00FA4D20">
        <w:tc>
          <w:tcPr>
            <w:tcW w:w="2566" w:type="dxa"/>
          </w:tcPr>
          <w:p w14:paraId="6DA20C01" w14:textId="520D13A4" w:rsidR="005E2F4B" w:rsidRPr="005E2F4B" w:rsidRDefault="005E2F4B" w:rsidP="005E2F4B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HTL.6.1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.5.4</w:t>
            </w:r>
          </w:p>
        </w:tc>
        <w:tc>
          <w:tcPr>
            <w:tcW w:w="1173" w:type="dxa"/>
          </w:tcPr>
          <w:p w14:paraId="7CB37783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0BFCC977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7BC98ADB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7DE0EF56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394AB925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02AD8082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  <w:tr w:rsidR="005E2F4B" w14:paraId="37EBE70A" w14:textId="77777777" w:rsidTr="00FA4D20">
        <w:tc>
          <w:tcPr>
            <w:tcW w:w="2566" w:type="dxa"/>
          </w:tcPr>
          <w:p w14:paraId="1EE5D043" w14:textId="3B250A49" w:rsidR="005E2F4B" w:rsidRPr="005E2F4B" w:rsidRDefault="005E2F4B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HTL.6.1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.6.4</w:t>
            </w:r>
          </w:p>
        </w:tc>
        <w:tc>
          <w:tcPr>
            <w:tcW w:w="1173" w:type="dxa"/>
          </w:tcPr>
          <w:p w14:paraId="71734CEA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73" w:type="dxa"/>
          </w:tcPr>
          <w:p w14:paraId="6F5A9E26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</w:tcPr>
          <w:p w14:paraId="0271FC70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15" w:type="dxa"/>
          </w:tcPr>
          <w:p w14:paraId="69EE0610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dxa"/>
          </w:tcPr>
          <w:p w14:paraId="6B6B888D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254" w:type="dxa"/>
          </w:tcPr>
          <w:p w14:paraId="176279EB" w14:textId="77777777" w:rsidR="005E2F4B" w:rsidRDefault="005E2F4B" w:rsidP="00FA4D20">
            <w:pPr>
              <w:pStyle w:val="E"/>
              <w:rPr>
                <w:rFonts w:ascii="Cambria" w:eastAsia="HD현대체  Light" w:hAnsi="Cambria"/>
                <w:color w:val="000000" w:themeColor="text1"/>
                <w:sz w:val="20"/>
                <w:szCs w:val="20"/>
              </w:rPr>
            </w:pPr>
          </w:p>
        </w:tc>
      </w:tr>
    </w:tbl>
    <w:p w14:paraId="156972AE" w14:textId="1D6F50DD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6782F2A7" w14:textId="6BBE382F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77" w:name="_Toc185249013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DT.7</w:t>
      </w:r>
      <w:r w:rsidRPr="00A24F70">
        <w:rPr>
          <w:rFonts w:eastAsia="HD현대체 Bold"/>
          <w:color w:val="000000" w:themeColor="text1"/>
        </w:rPr>
        <w:t xml:space="preserve">] </w:t>
      </w:r>
      <w:r w:rsidR="00EF21D2">
        <w:rPr>
          <w:rFonts w:ascii="현대체Light" w:eastAsia="현대체Light" w:hAnsi="현대체Light" w:hint="eastAsia"/>
          <w:color w:val="000000" w:themeColor="text1"/>
        </w:rPr>
        <w:t>IPM F</w:t>
      </w:r>
      <w:r w:rsidR="00EF21D2">
        <w:rPr>
          <w:rFonts w:ascii="현대체Light" w:eastAsia="현대체Light" w:hAnsi="현대체Light"/>
          <w:color w:val="000000" w:themeColor="text1"/>
        </w:rPr>
        <w:t xml:space="preserve">ault </w:t>
      </w:r>
      <w:r w:rsidR="00EF21D2">
        <w:rPr>
          <w:rFonts w:ascii="현대체Light" w:eastAsia="현대체Light" w:hAnsi="현대체Light" w:hint="eastAsia"/>
          <w:color w:val="000000" w:themeColor="text1"/>
        </w:rPr>
        <w:t>전달신호 포토커플러 딜레이시간 확인</w:t>
      </w:r>
      <w:bookmarkEnd w:id="77"/>
    </w:p>
    <w:p w14:paraId="25A3EA94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1C6AF78D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78" w:name="_Toc185249014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78"/>
    </w:p>
    <w:p w14:paraId="4EA79026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CD4124B" w14:textId="77777777" w:rsidR="00EF21D2" w:rsidRDefault="00EF21D2" w:rsidP="00EF21D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HDF7.1(PF1) ~ HDF7.4(PF4)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1ECEC98C" w14:textId="77777777" w:rsidR="00EF21D2" w:rsidRDefault="00EF21D2" w:rsidP="00EF21D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E16D4E6" w14:textId="77777777" w:rsidR="00EF21D2" w:rsidRDefault="00EF21D2" w:rsidP="00EF21D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C103~603,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IIF103~603</w:t>
      </w:r>
    </w:p>
    <w:p w14:paraId="4CF281FA" w14:textId="77777777" w:rsidR="00EF21D2" w:rsidRPr="00A62D08" w:rsidRDefault="00EF21D2" w:rsidP="00EF21D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E712891" w14:textId="77777777" w:rsidR="00EF21D2" w:rsidRPr="00FA1B11" w:rsidRDefault="00EF21D2" w:rsidP="00EF21D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62E06DD" w14:textId="2184590E" w:rsidR="00EF21D2" w:rsidRPr="00BB6CCA" w:rsidRDefault="00EF21D2" w:rsidP="00EF21D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HDR.7.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25613A" w:rsidRPr="0025613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15V</w:t>
      </w:r>
      <w:r w:rsidR="0025613A" w:rsidRPr="0025613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25613A" w:rsidRPr="0025613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제어전원 강제 D</w:t>
      </w:r>
      <w:r w:rsidR="0025613A" w:rsidRPr="0025613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rop </w:t>
      </w:r>
      <w:r w:rsidR="0025613A" w:rsidRPr="0025613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후 IPM</w:t>
      </w:r>
      <w:r w:rsidR="0025613A" w:rsidRPr="0025613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25613A" w:rsidRPr="0025613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Fault</w:t>
      </w:r>
      <w:r w:rsidR="0025613A" w:rsidRPr="0025613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25613A" w:rsidRPr="0025613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발생까</w:t>
      </w:r>
      <w:r w:rsidR="0025613A" w:rsidRPr="0025613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지</w:t>
      </w:r>
      <w:r w:rsidR="0025613A" w:rsidRPr="0025613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딜</w:t>
      </w:r>
      <w:r w:rsidR="0025613A" w:rsidRPr="0025613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레이시간</w:t>
      </w:r>
      <w:r w:rsidR="0025613A" w:rsidRPr="0025613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및 유지시간</w:t>
      </w:r>
    </w:p>
    <w:p w14:paraId="4ECA0B00" w14:textId="77777777" w:rsidR="00EF21D2" w:rsidRPr="00BB6CCA" w:rsidRDefault="00EF21D2" w:rsidP="00EF21D2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3814DA1D" w14:textId="77777777" w:rsidR="00EF21D2" w:rsidRDefault="00EF21D2" w:rsidP="00EF21D2">
      <w:pPr>
        <w:pStyle w:val="afffffb"/>
        <w:widowControl/>
        <w:numPr>
          <w:ilvl w:val="0"/>
          <w:numId w:val="22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BB6CCA">
        <w:rPr>
          <w:rFonts w:ascii="현대체Light" w:eastAsia="현대체Light" w:hAnsi="현대체Light" w:hint="eastAsia"/>
          <w:lang w:eastAsia="ko-KR"/>
        </w:rPr>
        <w:t>IPM 폴트용 포토커플러 턴온시간은 입출력 기준으로 10us</w:t>
      </w:r>
      <w:r w:rsidRPr="00BB6CCA">
        <w:rPr>
          <w:rFonts w:ascii="현대체Light" w:eastAsia="현대체Light" w:hAnsi="현대체Light"/>
          <w:lang w:eastAsia="ko-KR"/>
        </w:rPr>
        <w:t xml:space="preserve"> </w:t>
      </w:r>
      <w:r w:rsidRPr="00BB6CCA">
        <w:rPr>
          <w:rFonts w:ascii="현대체Light" w:eastAsia="현대체Light" w:hAnsi="현대체Light" w:hint="eastAsia"/>
          <w:lang w:eastAsia="ko-KR"/>
        </w:rPr>
        <w:t>이내로 정한다.</w:t>
      </w:r>
    </w:p>
    <w:p w14:paraId="13005F95" w14:textId="77777777" w:rsidR="00EF21D2" w:rsidRPr="00BB6CCA" w:rsidRDefault="00EF21D2" w:rsidP="00EF21D2">
      <w:pPr>
        <w:pStyle w:val="afffffb"/>
        <w:widowControl/>
        <w:numPr>
          <w:ilvl w:val="1"/>
          <w:numId w:val="22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BB6CCA">
        <w:rPr>
          <w:rFonts w:ascii="현대체Light" w:eastAsia="현대체Light" w:hAnsi="현대체Light" w:hint="eastAsia"/>
          <w:lang w:eastAsia="ko-KR"/>
        </w:rPr>
        <w:t xml:space="preserve">쇼트모드일 때 IPM폴트 출력의 펄스폭 </w:t>
      </w:r>
      <w:r w:rsidRPr="00BB6CCA">
        <w:rPr>
          <w:rFonts w:ascii="현대체Light" w:eastAsia="현대체Light" w:hAnsi="현대체Light"/>
          <w:lang w:eastAsia="ko-KR"/>
        </w:rPr>
        <w:t>2</w:t>
      </w:r>
      <w:r w:rsidRPr="00BB6CCA">
        <w:rPr>
          <w:rFonts w:ascii="현대체Light" w:eastAsia="현대체Light" w:hAnsi="현대체Light" w:hint="eastAsia"/>
          <w:lang w:eastAsia="ko-KR"/>
        </w:rPr>
        <w:t>us</w:t>
      </w:r>
      <w:r w:rsidRPr="00BB6CCA"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/>
          <w:lang w:eastAsia="ko-KR"/>
        </w:rPr>
        <w:t xml:space="preserve">&lt; </w:t>
      </w:r>
      <w:r>
        <w:rPr>
          <w:rFonts w:ascii="현대체Light" w:eastAsia="현대체Light" w:hAnsi="현대체Light" w:hint="eastAsia"/>
          <w:lang w:eastAsia="ko-KR"/>
        </w:rPr>
        <w:t>사양(</w:t>
      </w:r>
      <w:r>
        <w:rPr>
          <w:rFonts w:ascii="현대체Light" w:eastAsia="현대체Light" w:hAnsi="현대체Light"/>
          <w:lang w:eastAsia="ko-KR"/>
        </w:rPr>
        <w:t>10</w:t>
      </w:r>
      <w:r>
        <w:rPr>
          <w:rFonts w:ascii="현대체Light" w:eastAsia="현대체Light" w:hAnsi="현대체Light" w:hint="eastAsia"/>
          <w:lang w:eastAsia="ko-KR"/>
        </w:rPr>
        <w:t>us</w:t>
      </w:r>
      <w:r>
        <w:rPr>
          <w:rFonts w:ascii="현대체Light" w:eastAsia="현대체Light" w:hAnsi="현대체Light"/>
          <w:lang w:eastAsia="ko-KR"/>
        </w:rPr>
        <w:t>)</w:t>
      </w:r>
      <w:r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/>
          <w:lang w:eastAsia="ko-KR"/>
        </w:rPr>
        <w:t xml:space="preserve">&lt; </w:t>
      </w:r>
      <w:r>
        <w:rPr>
          <w:rFonts w:ascii="현대체Light" w:eastAsia="현대체Light" w:hAnsi="현대체Light" w:hint="eastAsia"/>
          <w:lang w:eastAsia="ko-KR"/>
        </w:rPr>
        <w:t xml:space="preserve">스위칭시간 100us </w:t>
      </w:r>
      <w:r>
        <w:rPr>
          <w:rFonts w:ascii="현대체Light" w:eastAsia="현대체Light" w:hAnsi="현대체Light"/>
          <w:lang w:eastAsia="ko-KR"/>
        </w:rPr>
        <w:t xml:space="preserve"> </w:t>
      </w:r>
    </w:p>
    <w:p w14:paraId="17AF02C3" w14:textId="06939C0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3009C350" w14:textId="40E9C8C8" w:rsidR="00441146" w:rsidRPr="009E460B" w:rsidRDefault="00EC4D25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79" w:name="_Toc185249015"/>
      <w:r>
        <w:rPr>
          <w:noProof/>
        </w:rPr>
        <w:drawing>
          <wp:anchor distT="0" distB="0" distL="114300" distR="114300" simplePos="0" relativeHeight="251670528" behindDoc="0" locked="0" layoutInCell="1" allowOverlap="1" wp14:anchorId="452B0449" wp14:editId="4722B792">
            <wp:simplePos x="0" y="0"/>
            <wp:positionH relativeFrom="margin">
              <wp:posOffset>668216</wp:posOffset>
            </wp:positionH>
            <wp:positionV relativeFrom="paragraph">
              <wp:posOffset>522116</wp:posOffset>
            </wp:positionV>
            <wp:extent cx="4796790" cy="3609340"/>
            <wp:effectExtent l="0" t="0" r="3810" b="0"/>
            <wp:wrapTopAndBottom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146">
        <w:rPr>
          <w:rFonts w:hint="eastAsia"/>
        </w:rPr>
        <w:t>시험</w:t>
      </w:r>
      <w:r w:rsidR="00441146">
        <w:rPr>
          <w:rFonts w:hint="eastAsia"/>
        </w:rPr>
        <w:t xml:space="preserve"> </w:t>
      </w:r>
      <w:r w:rsidR="00441146">
        <w:rPr>
          <w:rFonts w:hint="eastAsia"/>
        </w:rPr>
        <w:t>구성</w:t>
      </w:r>
      <w:r w:rsidR="00441146">
        <w:rPr>
          <w:rFonts w:hint="eastAsia"/>
        </w:rPr>
        <w:t>(</w:t>
      </w:r>
      <w:r w:rsidR="00441146">
        <w:t>Test facility)</w:t>
      </w:r>
      <w:bookmarkEnd w:id="79"/>
    </w:p>
    <w:p w14:paraId="2D6D01A8" w14:textId="21EFFED9" w:rsidR="00441146" w:rsidRPr="00EC4D25" w:rsidRDefault="00441146" w:rsidP="00EC4D25">
      <w:pPr>
        <w:pStyle w:val="E"/>
        <w:keepNext/>
        <w:spacing w:line="240" w:lineRule="auto"/>
        <w:rPr>
          <w:rFonts w:eastAsia="맑은 고딕"/>
          <w:position w:val="0"/>
        </w:rPr>
      </w:pPr>
    </w:p>
    <w:p w14:paraId="49E54D21" w14:textId="06546E90" w:rsidR="00441146" w:rsidRPr="0040264F" w:rsidRDefault="00441146" w:rsidP="00441146">
      <w:pPr>
        <w:pStyle w:val="aff4"/>
        <w:rPr>
          <w:rFonts w:ascii="Cambria" w:eastAsia="현대체Light" w:hAnsi="Cambria"/>
          <w:color w:val="000000" w:themeColor="text1"/>
          <w:sz w:val="22"/>
        </w:rPr>
      </w:pP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 </w:t>
      </w:r>
      <w:r w:rsidR="00EC4D25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드라이브유닛의</w:t>
      </w:r>
      <w:r w:rsidR="00EC4D25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EC4D25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개념블록도</w:t>
      </w:r>
      <w:r w:rsidR="00EC4D25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EC4D25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내</w:t>
      </w:r>
      <w:r w:rsidR="00EC4D25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EC4D25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신호</w:t>
      </w:r>
      <w:r w:rsidR="00EC4D25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EC4D25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측정</w:t>
      </w:r>
      <w:r w:rsidR="00EC4D25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EC4D25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포인트</w:t>
      </w:r>
    </w:p>
    <w:p w14:paraId="7CCCCAEE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792102F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80" w:name="_Toc185249016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80"/>
    </w:p>
    <w:p w14:paraId="1983C181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6EA330F3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0599D83C" w14:textId="1F37B23B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CB4EAE">
        <w:rPr>
          <w:rFonts w:ascii="Cambria" w:eastAsia="HD현대체  Light" w:hAnsi="Cambria" w:hint="eastAsia"/>
          <w:color w:val="000000" w:themeColor="text1"/>
          <w:sz w:val="20"/>
          <w:szCs w:val="20"/>
        </w:rPr>
        <w:t>시</w:t>
      </w:r>
      <w:r w:rsidR="00CB4EAE"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 w:rsidR="00CB4EAE">
        <w:rPr>
          <w:rFonts w:ascii="Cambria" w:eastAsia="HD현대체  Light" w:hAnsi="Cambria" w:hint="eastAsia"/>
          <w:color w:val="000000" w:themeColor="text1"/>
          <w:sz w:val="20"/>
          <w:szCs w:val="20"/>
        </w:rPr>
        <w:t>특이사항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다음과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같다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7A09364F" w14:textId="06AEDAD0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7D0D12E8" w14:textId="5069D002" w:rsidR="003E0305" w:rsidRDefault="003E0305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상단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하단에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대해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동일한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포토커플러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및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회로를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적용했다면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하단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포토커플러만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진행한다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2A7027C3" w14:textId="2261A21C" w:rsidR="003E0305" w:rsidRDefault="003E0305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각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축에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대해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동일한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포토커플러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및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회로를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적용했다면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1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번의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시험으로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대체한다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204ED029" w14:textId="37D4A8EE" w:rsidR="003E0305" w:rsidRDefault="003E0305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04E76647" w14:textId="2514A25F" w:rsidR="008F70A1" w:rsidRPr="00BB6CCA" w:rsidRDefault="008F70A1" w:rsidP="008F70A1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.7.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BB6CC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포토커플러 턴온시간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측정</w:t>
      </w:r>
    </w:p>
    <w:p w14:paraId="74618015" w14:textId="5C2D5E67" w:rsidR="00582007" w:rsidRPr="008F70A1" w:rsidRDefault="00582007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8F70A1" w14:paraId="417FEE37" w14:textId="77777777" w:rsidTr="008F70A1">
        <w:tc>
          <w:tcPr>
            <w:tcW w:w="2319" w:type="dxa"/>
          </w:tcPr>
          <w:p w14:paraId="7080EE81" w14:textId="77777777" w:rsidR="008F70A1" w:rsidRDefault="008F70A1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1D4AAD52" w14:textId="6AA484DA" w:rsidR="008F70A1" w:rsidRDefault="008F70A1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턴온 시간</w:t>
            </w:r>
          </w:p>
        </w:tc>
      </w:tr>
      <w:tr w:rsidR="008F70A1" w14:paraId="488E46D6" w14:textId="77777777" w:rsidTr="008F70A1">
        <w:tc>
          <w:tcPr>
            <w:tcW w:w="2319" w:type="dxa"/>
          </w:tcPr>
          <w:p w14:paraId="63E2917D" w14:textId="71790CDD" w:rsidR="008F70A1" w:rsidRDefault="008F70A1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HTL.7.1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05F45CA1" w14:textId="77777777" w:rsidR="008F70A1" w:rsidRDefault="008F70A1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0A923567" w14:textId="77777777" w:rsidR="008F70A1" w:rsidRDefault="008F70A1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538B7B8B" w14:textId="77777777" w:rsidR="00582007" w:rsidRDefault="00582007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17BC72A6" w14:textId="77777777" w:rsidR="004541F0" w:rsidRDefault="004541F0" w:rsidP="004541F0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42EBEF84" w14:textId="77777777" w:rsidR="004541F0" w:rsidRDefault="004541F0" w:rsidP="004541F0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4A6C022E" w14:textId="3BE7BB46" w:rsidR="00582007" w:rsidRPr="003E0305" w:rsidRDefault="004541F0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/>
          <w:color w:val="000000" w:themeColor="text1"/>
          <w:sz w:val="20"/>
          <w:szCs w:val="20"/>
        </w:rPr>
        <w:br w:type="page"/>
      </w:r>
    </w:p>
    <w:p w14:paraId="16F23E67" w14:textId="0579E31B" w:rsidR="00441146" w:rsidRPr="005A0CC2" w:rsidRDefault="00582007" w:rsidP="00441146">
      <w:pPr>
        <w:pStyle w:val="21"/>
        <w:ind w:left="567" w:hanging="567"/>
        <w:rPr>
          <w:rFonts w:eastAsia="HD현대체 Bold"/>
        </w:rPr>
      </w:pPr>
      <w:r w:rsidRPr="005A0CC2">
        <w:rPr>
          <w:rFonts w:eastAsia="HD현대체 Bold"/>
        </w:rPr>
        <w:t xml:space="preserve"> </w:t>
      </w:r>
      <w:bookmarkStart w:id="81" w:name="_Toc185249017"/>
      <w:r w:rsidR="00441146" w:rsidRPr="005A0CC2">
        <w:rPr>
          <w:rFonts w:eastAsia="HD현대체 Bold"/>
        </w:rPr>
        <w:t>[</w:t>
      </w:r>
      <w:r w:rsidR="00441146" w:rsidRPr="00A24F70">
        <w:rPr>
          <w:rFonts w:eastAsia="HD현대체 Bold"/>
          <w:color w:val="000000" w:themeColor="text1"/>
        </w:rPr>
        <w:t>H</w:t>
      </w:r>
      <w:r w:rsidR="00441146">
        <w:rPr>
          <w:rFonts w:eastAsia="HD현대체 Bold"/>
          <w:color w:val="000000" w:themeColor="text1"/>
        </w:rPr>
        <w:t>DT.8</w:t>
      </w:r>
      <w:r w:rsidR="00441146" w:rsidRPr="00A24F70">
        <w:rPr>
          <w:rFonts w:eastAsia="HD현대체 Bold"/>
          <w:color w:val="000000" w:themeColor="text1"/>
        </w:rPr>
        <w:t xml:space="preserve">] </w:t>
      </w:r>
      <w:r w:rsidR="00EF21D2">
        <w:rPr>
          <w:rFonts w:ascii="현대체Light" w:eastAsia="현대체Light" w:hAnsi="현대체Light" w:hint="eastAsia"/>
          <w:color w:val="000000" w:themeColor="text1"/>
        </w:rPr>
        <w:t>IPM 출력전류의 주파수대역 확인</w:t>
      </w:r>
      <w:bookmarkEnd w:id="81"/>
    </w:p>
    <w:p w14:paraId="6650BFAB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42D6038C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82" w:name="_Toc185249018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82"/>
    </w:p>
    <w:p w14:paraId="2752F870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8B66311" w14:textId="77777777" w:rsidR="00EF21D2" w:rsidRDefault="00EF21D2" w:rsidP="00EF21D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HDF.8.1(PF1) ~ HDF.8.3(PF3)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78033C7E" w14:textId="77777777" w:rsidR="00EF21D2" w:rsidRDefault="00EF21D2" w:rsidP="00EF21D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HDF.8.4(PF4)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별도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을 적용한다.</w:t>
      </w:r>
    </w:p>
    <w:p w14:paraId="2F34AC41" w14:textId="77777777" w:rsidR="00EF21D2" w:rsidRDefault="00EF21D2" w:rsidP="00EF21D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2C10478" w14:textId="77777777" w:rsidR="00EF21D2" w:rsidRDefault="00EF21D2" w:rsidP="00EF21D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C105~605,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IIF104~604</w:t>
      </w:r>
    </w:p>
    <w:p w14:paraId="11D534AE" w14:textId="77777777" w:rsidR="00EF21D2" w:rsidRPr="00FA1B11" w:rsidRDefault="00EF21D2" w:rsidP="00EF21D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B52BCD2" w14:textId="77777777" w:rsidR="00EF21D2" w:rsidRPr="00BB6CCA" w:rsidRDefault="00EF21D2" w:rsidP="00EF21D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.8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F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FT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활용한 성능평가</w:t>
      </w:r>
    </w:p>
    <w:p w14:paraId="7022944F" w14:textId="77777777" w:rsidR="00EF21D2" w:rsidRPr="00BB6CCA" w:rsidRDefault="00EF21D2" w:rsidP="00EF21D2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79A09A99" w14:textId="77777777" w:rsidR="00EF21D2" w:rsidRDefault="00EF21D2" w:rsidP="00EF21D2">
      <w:pPr>
        <w:pStyle w:val="afffffb"/>
        <w:widowControl/>
        <w:numPr>
          <w:ilvl w:val="0"/>
          <w:numId w:val="22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lang w:eastAsia="ko-KR"/>
        </w:rPr>
        <w:t xml:space="preserve">모터대역폭 이상의 경우 </w:t>
      </w:r>
      <w:r>
        <w:rPr>
          <w:rFonts w:ascii="현대체Light" w:eastAsia="현대체Light" w:hAnsi="현대체Light"/>
          <w:lang w:eastAsia="ko-KR"/>
        </w:rPr>
        <w:t xml:space="preserve">IPM </w:t>
      </w:r>
      <w:r>
        <w:rPr>
          <w:rFonts w:ascii="현대체Light" w:eastAsia="현대체Light" w:hAnsi="현대체Light" w:hint="eastAsia"/>
          <w:lang w:eastAsia="ko-KR"/>
        </w:rPr>
        <w:t xml:space="preserve">스위칭 주파수 </w:t>
      </w:r>
      <w:r>
        <w:rPr>
          <w:rFonts w:ascii="현대체Light" w:eastAsia="현대체Light" w:hAnsi="현대체Light"/>
          <w:lang w:eastAsia="ko-KR"/>
        </w:rPr>
        <w:t>10</w:t>
      </w:r>
      <w:r>
        <w:rPr>
          <w:rFonts w:ascii="현대체Light" w:eastAsia="현대체Light" w:hAnsi="현대체Light" w:hint="eastAsia"/>
          <w:lang w:eastAsia="ko-KR"/>
        </w:rPr>
        <w:t>K</w:t>
      </w:r>
      <w:r>
        <w:rPr>
          <w:rFonts w:ascii="현대체Light" w:eastAsia="현대체Light" w:hAnsi="현대체Light"/>
          <w:lang w:eastAsia="ko-KR"/>
        </w:rPr>
        <w:t>hz</w:t>
      </w:r>
      <w:r>
        <w:rPr>
          <w:rFonts w:ascii="현대체Light" w:eastAsia="현대체Light" w:hAnsi="현대체Light" w:hint="eastAsia"/>
          <w:lang w:eastAsia="ko-KR"/>
        </w:rPr>
        <w:t>배수만 있어야 하며,</w:t>
      </w:r>
      <w:r>
        <w:rPr>
          <w:rFonts w:ascii="현대체Light" w:eastAsia="현대체Light" w:hAnsi="현대체Light"/>
          <w:lang w:eastAsia="ko-KR"/>
        </w:rPr>
        <w:t xml:space="preserve">  </w:t>
      </w:r>
      <w:r>
        <w:rPr>
          <w:rFonts w:ascii="현대체Light" w:eastAsia="현대체Light" w:hAnsi="현대체Light" w:hint="eastAsia"/>
          <w:lang w:eastAsia="ko-KR"/>
        </w:rPr>
        <w:t>10Khz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이상의 주파수 이상에서는 정격전류 대비 </w:t>
      </w:r>
      <w:r>
        <w:rPr>
          <w:rFonts w:ascii="현대체Light" w:eastAsia="현대체Light" w:hAnsi="현대체Light"/>
          <w:lang w:eastAsia="ko-KR"/>
        </w:rPr>
        <w:t>20%</w:t>
      </w:r>
      <w:r>
        <w:rPr>
          <w:rFonts w:ascii="현대체Light" w:eastAsia="현대체Light" w:hAnsi="현대체Light" w:hint="eastAsia"/>
          <w:lang w:eastAsia="ko-KR"/>
        </w:rPr>
        <w:t>의 Amplitude를 초과하는지 확인한다.</w:t>
      </w:r>
    </w:p>
    <w:p w14:paraId="2157E22F" w14:textId="7AD5100B" w:rsidR="00EF21D2" w:rsidRDefault="00EF21D2" w:rsidP="00EF21D2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</w:p>
    <w:p w14:paraId="438CEFA1" w14:textId="1283B84F" w:rsidR="00EF21D2" w:rsidRPr="00BB6CCA" w:rsidRDefault="00EF21D2" w:rsidP="00EF21D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.8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HLF, THD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계산</w:t>
      </w:r>
    </w:p>
    <w:p w14:paraId="3020B475" w14:textId="545E7D93" w:rsidR="00C2208F" w:rsidRPr="00F60E49" w:rsidRDefault="00C2208F" w:rsidP="00C2208F">
      <w:pPr>
        <w:pStyle w:val="E"/>
        <w:rPr>
          <w:rFonts w:ascii="현대체Light" w:eastAsia="현대체Light" w:hAnsi="현대체Light"/>
          <w:color w:val="FF0000"/>
          <w:sz w:val="20"/>
          <w:szCs w:val="20"/>
        </w:rPr>
      </w:pPr>
    </w:p>
    <w:p w14:paraId="71B7BF4C" w14:textId="14C55D57" w:rsidR="00C2208F" w:rsidRPr="00F60E49" w:rsidRDefault="00C2208F" w:rsidP="00C2208F">
      <w:pPr>
        <w:pStyle w:val="afffffb"/>
        <w:widowControl/>
        <w:numPr>
          <w:ilvl w:val="0"/>
          <w:numId w:val="22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F60E49">
        <w:rPr>
          <w:rFonts w:ascii="현대체Light" w:eastAsia="현대체Light" w:hAnsi="현대체Light" w:hint="eastAsia"/>
          <w:lang w:eastAsia="ko-KR"/>
        </w:rPr>
        <w:t>Hi6에 제어기 AMP에 대한 고조파율을 실험으로 측정한다.</w:t>
      </w:r>
    </w:p>
    <w:p w14:paraId="3132BBCC" w14:textId="13538CEA" w:rsidR="00C2208F" w:rsidRPr="00F60E49" w:rsidRDefault="00C2208F" w:rsidP="00C2208F">
      <w:pPr>
        <w:pStyle w:val="afffffb"/>
        <w:widowControl/>
        <w:numPr>
          <w:ilvl w:val="0"/>
          <w:numId w:val="22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F60E49">
        <w:rPr>
          <w:rFonts w:ascii="현대체Light" w:eastAsia="현대체Light" w:hAnsi="현대체Light" w:hint="eastAsia"/>
          <w:lang w:eastAsia="ko-KR"/>
        </w:rPr>
        <w:t>비교 시 우위/동등/열세 여부를 확인한다.</w:t>
      </w:r>
    </w:p>
    <w:p w14:paraId="024214D5" w14:textId="2FB622E6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168AC592" w14:textId="79658D92" w:rsidR="00441146" w:rsidRPr="009D3FDC" w:rsidRDefault="009D3FDC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83" w:name="_Toc185249019"/>
      <w:r>
        <w:rPr>
          <w:noProof/>
        </w:rPr>
        <w:drawing>
          <wp:anchor distT="0" distB="0" distL="114300" distR="114300" simplePos="0" relativeHeight="251671552" behindDoc="0" locked="0" layoutInCell="1" allowOverlap="1" wp14:anchorId="0441A78A" wp14:editId="013576A9">
            <wp:simplePos x="0" y="0"/>
            <wp:positionH relativeFrom="margin">
              <wp:align>center</wp:align>
            </wp:positionH>
            <wp:positionV relativeFrom="paragraph">
              <wp:posOffset>452022</wp:posOffset>
            </wp:positionV>
            <wp:extent cx="4374515" cy="2736215"/>
            <wp:effectExtent l="0" t="0" r="6985" b="6985"/>
            <wp:wrapTopAndBottom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146">
        <w:rPr>
          <w:rFonts w:hint="eastAsia"/>
        </w:rPr>
        <w:t>시험</w:t>
      </w:r>
      <w:r w:rsidR="00441146">
        <w:rPr>
          <w:rFonts w:hint="eastAsia"/>
        </w:rPr>
        <w:t xml:space="preserve"> </w:t>
      </w:r>
      <w:r w:rsidR="00441146">
        <w:rPr>
          <w:rFonts w:hint="eastAsia"/>
        </w:rPr>
        <w:t>구성</w:t>
      </w:r>
      <w:r w:rsidR="00441146">
        <w:rPr>
          <w:rFonts w:hint="eastAsia"/>
        </w:rPr>
        <w:t>(</w:t>
      </w:r>
      <w:r w:rsidR="00441146">
        <w:t>Test facility)</w:t>
      </w:r>
      <w:bookmarkEnd w:id="83"/>
    </w:p>
    <w:p w14:paraId="39AC1120" w14:textId="601E2197" w:rsidR="009D3FDC" w:rsidRPr="009D3FDC" w:rsidRDefault="009D3FDC" w:rsidP="009D3FDC">
      <w:pPr>
        <w:pStyle w:val="E"/>
        <w:keepNext/>
        <w:spacing w:line="240" w:lineRule="auto"/>
        <w:rPr>
          <w:rFonts w:eastAsia="맑은 고딕"/>
          <w:position w:val="0"/>
        </w:rPr>
      </w:pPr>
    </w:p>
    <w:p w14:paraId="45D39173" w14:textId="1A1D81F8" w:rsidR="00441146" w:rsidRPr="0040264F" w:rsidRDefault="00441146" w:rsidP="00441146">
      <w:pPr>
        <w:pStyle w:val="aff4"/>
        <w:rPr>
          <w:rFonts w:ascii="Cambria" w:eastAsia="현대체Light" w:hAnsi="Cambria"/>
          <w:color w:val="000000" w:themeColor="text1"/>
          <w:sz w:val="22"/>
          <w:lang w:eastAsia="ko-KR"/>
        </w:rPr>
      </w:pP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7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 </w:t>
      </w:r>
      <w:r w:rsidR="009D3FD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모터</w:t>
      </w:r>
      <w:r w:rsidR="009D3FD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9D3FD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드라이브</w:t>
      </w:r>
      <w:r w:rsidR="009D3FD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9D3FD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분석기</w:t>
      </w:r>
      <w:r w:rsidR="009D3FD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9D3FD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활용한</w:t>
      </w:r>
      <w:r w:rsidR="009D3FD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9D3FD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출력전류</w:t>
      </w:r>
      <w:r w:rsidR="009D3FD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9D3FD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측정</w:t>
      </w:r>
      <w:r w:rsidR="009D3FD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9D3FD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환경구성</w:t>
      </w:r>
    </w:p>
    <w:p w14:paraId="0C680F97" w14:textId="3A9DA9F2" w:rsidR="009D3FDC" w:rsidRPr="007857D6" w:rsidRDefault="009D3FDC" w:rsidP="009D3FDC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(</w:t>
      </w:r>
      <w:r w:rsidR="006E656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그림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출처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: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참고문서</w:t>
      </w:r>
      <w:r w:rsidR="006E656C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-3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)</w:t>
      </w:r>
    </w:p>
    <w:p w14:paraId="607FCFE1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256C22F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84" w:name="_Toc185249020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84"/>
    </w:p>
    <w:p w14:paraId="57E4AC13" w14:textId="47C8399B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7456B85E" w14:textId="77777777" w:rsidR="00CB4EAE" w:rsidRDefault="00CB4EAE" w:rsidP="00CB4EAE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특이사항은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다음과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같다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7AAA4B96" w14:textId="72DFF098" w:rsidR="00441146" w:rsidRPr="00CB4EAE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25533B9D" w14:textId="21655DAE" w:rsidR="00894840" w:rsidRDefault="00894840" w:rsidP="00894840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드라이브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자체성능만을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판단하기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위해</w:t>
      </w:r>
      <w:r w:rsidR="00F268E3">
        <w:rPr>
          <w:rFonts w:ascii="Cambria" w:eastAsia="HD현대체  Light" w:hAnsi="Cambria"/>
          <w:color w:val="000000" w:themeColor="text1"/>
          <w:sz w:val="20"/>
          <w:szCs w:val="20"/>
        </w:rPr>
        <w:t xml:space="preserve"> </w:t>
      </w:r>
      <w:r w:rsidR="00F268E3">
        <w:rPr>
          <w:rFonts w:ascii="Cambria" w:eastAsia="HD현대체  Light" w:hAnsi="Cambria" w:hint="eastAsia"/>
          <w:color w:val="000000" w:themeColor="text1"/>
          <w:sz w:val="20"/>
          <w:szCs w:val="20"/>
        </w:rPr>
        <w:t>로봇제어기와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서보제어보드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및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소프트웨어버전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되도록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양산품을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적용하여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141DFA45" w14:textId="074E1ADA" w:rsidR="00894840" w:rsidRDefault="00894840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3CD0208E" w14:textId="1F94283A" w:rsidR="00894840" w:rsidRDefault="00894840" w:rsidP="0089484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.8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89484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모터</w:t>
      </w:r>
      <w:r w:rsidRPr="0089484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89484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전류출력</w:t>
      </w:r>
      <w:r w:rsidRPr="0089484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FFT </w:t>
      </w:r>
      <w:r w:rsidRPr="0089484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4C415A00" w14:textId="17AA9426" w:rsidR="00894840" w:rsidRDefault="00894840" w:rsidP="0089484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1220"/>
        <w:gridCol w:w="2977"/>
        <w:gridCol w:w="3204"/>
      </w:tblGrid>
      <w:tr w:rsidR="00F268E3" w14:paraId="06405404" w14:textId="0A80F9C8" w:rsidTr="00F268E3">
        <w:tc>
          <w:tcPr>
            <w:tcW w:w="2319" w:type="dxa"/>
          </w:tcPr>
          <w:p w14:paraId="09132CCD" w14:textId="77777777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220" w:type="dxa"/>
          </w:tcPr>
          <w:p w14:paraId="34F9C010" w14:textId="3D8049A8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축번호</w:t>
            </w:r>
          </w:p>
        </w:tc>
        <w:tc>
          <w:tcPr>
            <w:tcW w:w="2977" w:type="dxa"/>
          </w:tcPr>
          <w:p w14:paraId="3FAA6062" w14:textId="7CFA9A2E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Hi6 드라이브 FFT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파형</w:t>
            </w:r>
          </w:p>
        </w:tc>
        <w:tc>
          <w:tcPr>
            <w:tcW w:w="3204" w:type="dxa"/>
          </w:tcPr>
          <w:p w14:paraId="10FB3178" w14:textId="1C57C979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Hi6a 드라이브 FFT 파형</w:t>
            </w:r>
          </w:p>
        </w:tc>
      </w:tr>
      <w:tr w:rsidR="00F268E3" w14:paraId="3C491F5D" w14:textId="0FA58AD5" w:rsidTr="00F268E3">
        <w:tc>
          <w:tcPr>
            <w:tcW w:w="2319" w:type="dxa"/>
          </w:tcPr>
          <w:p w14:paraId="6CE3CAB5" w14:textId="56F76AF3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HTL.8.1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79E476DD" w14:textId="235D7721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1220" w:type="dxa"/>
            <w:vAlign w:val="center"/>
          </w:tcPr>
          <w:p w14:paraId="6A60A3B0" w14:textId="5CCFC7AC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977" w:type="dxa"/>
            <w:vAlign w:val="center"/>
          </w:tcPr>
          <w:p w14:paraId="4CB0F8E4" w14:textId="6C49E846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3204" w:type="dxa"/>
          </w:tcPr>
          <w:p w14:paraId="5CCBD6BB" w14:textId="77777777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F268E3" w14:paraId="0BD82907" w14:textId="77777777" w:rsidTr="00F268E3">
        <w:tc>
          <w:tcPr>
            <w:tcW w:w="2319" w:type="dxa"/>
          </w:tcPr>
          <w:p w14:paraId="36641392" w14:textId="764E6A9B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HTL.8.1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72E19587" w14:textId="384F98BD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1220" w:type="dxa"/>
            <w:vAlign w:val="center"/>
          </w:tcPr>
          <w:p w14:paraId="533243F8" w14:textId="028CA04B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4A665889" w14:textId="77777777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3204" w:type="dxa"/>
          </w:tcPr>
          <w:p w14:paraId="535F58A2" w14:textId="77777777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F268E3" w14:paraId="61D5D14D" w14:textId="77777777" w:rsidTr="00F268E3">
        <w:tc>
          <w:tcPr>
            <w:tcW w:w="2319" w:type="dxa"/>
          </w:tcPr>
          <w:p w14:paraId="00F48DBE" w14:textId="2904E694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HTL.8.1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.3.x</w:t>
            </w:r>
          </w:p>
          <w:p w14:paraId="5E8D6389" w14:textId="40EE6580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1220" w:type="dxa"/>
            <w:vAlign w:val="center"/>
          </w:tcPr>
          <w:p w14:paraId="7130686A" w14:textId="45BD6C60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977" w:type="dxa"/>
            <w:vAlign w:val="center"/>
          </w:tcPr>
          <w:p w14:paraId="6922AF0E" w14:textId="77777777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3204" w:type="dxa"/>
          </w:tcPr>
          <w:p w14:paraId="72A2925C" w14:textId="77777777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F268E3" w14:paraId="36EA985F" w14:textId="77777777" w:rsidTr="00F268E3">
        <w:tc>
          <w:tcPr>
            <w:tcW w:w="2319" w:type="dxa"/>
          </w:tcPr>
          <w:p w14:paraId="4C810410" w14:textId="6DF8CD86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HTL.8.1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.4.x</w:t>
            </w:r>
          </w:p>
          <w:p w14:paraId="046B3CA8" w14:textId="0C85C1D1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1220" w:type="dxa"/>
            <w:vAlign w:val="center"/>
          </w:tcPr>
          <w:p w14:paraId="2102A5EA" w14:textId="24A023FB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977" w:type="dxa"/>
            <w:vAlign w:val="center"/>
          </w:tcPr>
          <w:p w14:paraId="7DA3D447" w14:textId="77777777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3204" w:type="dxa"/>
          </w:tcPr>
          <w:p w14:paraId="11139292" w14:textId="77777777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F268E3" w14:paraId="2B76A1A9" w14:textId="77777777" w:rsidTr="00F268E3">
        <w:tc>
          <w:tcPr>
            <w:tcW w:w="2319" w:type="dxa"/>
          </w:tcPr>
          <w:p w14:paraId="35947FFE" w14:textId="6DE702B0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HTL.8.1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.5.x</w:t>
            </w:r>
          </w:p>
          <w:p w14:paraId="151D1012" w14:textId="1CFF0C37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1220" w:type="dxa"/>
            <w:vAlign w:val="center"/>
          </w:tcPr>
          <w:p w14:paraId="16FE509E" w14:textId="60A58E0B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977" w:type="dxa"/>
            <w:vAlign w:val="center"/>
          </w:tcPr>
          <w:p w14:paraId="35677B37" w14:textId="77777777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3204" w:type="dxa"/>
          </w:tcPr>
          <w:p w14:paraId="5DEEC133" w14:textId="77777777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F268E3" w14:paraId="414B9257" w14:textId="77777777" w:rsidTr="00F268E3">
        <w:tc>
          <w:tcPr>
            <w:tcW w:w="2319" w:type="dxa"/>
          </w:tcPr>
          <w:p w14:paraId="2AD387DD" w14:textId="219013B3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HTL.8.1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.6.x</w:t>
            </w:r>
          </w:p>
          <w:p w14:paraId="0B6C399E" w14:textId="100FE070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1220" w:type="dxa"/>
            <w:vAlign w:val="center"/>
          </w:tcPr>
          <w:p w14:paraId="51EB2529" w14:textId="3266AF39" w:rsidR="00F268E3" w:rsidRDefault="00F268E3" w:rsidP="00F268E3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977" w:type="dxa"/>
            <w:vAlign w:val="center"/>
          </w:tcPr>
          <w:p w14:paraId="44FD69AA" w14:textId="77777777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3204" w:type="dxa"/>
          </w:tcPr>
          <w:p w14:paraId="48CB7B72" w14:textId="77777777" w:rsidR="00F268E3" w:rsidRDefault="00F268E3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3902A439" w14:textId="3354A9CC" w:rsidR="006E0690" w:rsidRDefault="006E0690" w:rsidP="0089484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73A9C018" w14:textId="77777777" w:rsidR="00894840" w:rsidRPr="00BB6CCA" w:rsidRDefault="00894840" w:rsidP="0089484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2F1E04C1" w14:textId="54FA1AFD" w:rsidR="00894840" w:rsidRPr="0025613A" w:rsidRDefault="00894840" w:rsidP="0089484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HDT.8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25613A" w:rsidRPr="0025613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입력 지령 대비 출력전류 비교확인</w:t>
      </w:r>
    </w:p>
    <w:p w14:paraId="30902A72" w14:textId="77777777" w:rsidR="00F268E3" w:rsidRPr="00BB6CCA" w:rsidRDefault="00F268E3" w:rsidP="0089484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5A68DE62" w14:textId="2C97FD3E" w:rsidR="00894840" w:rsidRDefault="00894840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5DDAF3F6" w14:textId="694616BE" w:rsidR="00894840" w:rsidRPr="00894840" w:rsidRDefault="00894840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3FC2A25C" w14:textId="572628B4" w:rsidR="00894840" w:rsidRDefault="00CB4EAE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/>
          <w:color w:val="000000" w:themeColor="text1"/>
          <w:sz w:val="20"/>
          <w:szCs w:val="20"/>
        </w:rPr>
        <w:br w:type="page"/>
      </w:r>
    </w:p>
    <w:p w14:paraId="252CF496" w14:textId="26684FE8" w:rsidR="00441146" w:rsidRPr="005A0CC2" w:rsidRDefault="00894840" w:rsidP="00441146">
      <w:pPr>
        <w:pStyle w:val="21"/>
        <w:ind w:left="567" w:hanging="567"/>
        <w:rPr>
          <w:rFonts w:eastAsia="HD현대체 Bold"/>
        </w:rPr>
      </w:pPr>
      <w:r w:rsidRPr="005A0CC2">
        <w:rPr>
          <w:rFonts w:eastAsia="HD현대체 Bold"/>
        </w:rPr>
        <w:t xml:space="preserve"> </w:t>
      </w:r>
      <w:bookmarkStart w:id="85" w:name="_Toc185249021"/>
      <w:r w:rsidR="00441146" w:rsidRPr="005A0CC2">
        <w:rPr>
          <w:rFonts w:eastAsia="HD현대체 Bold"/>
        </w:rPr>
        <w:t>[</w:t>
      </w:r>
      <w:r w:rsidR="00441146" w:rsidRPr="00A24F70">
        <w:rPr>
          <w:rFonts w:eastAsia="HD현대체 Bold"/>
          <w:color w:val="000000" w:themeColor="text1"/>
        </w:rPr>
        <w:t>H</w:t>
      </w:r>
      <w:r w:rsidR="00441146">
        <w:rPr>
          <w:rFonts w:eastAsia="HD현대체 Bold"/>
          <w:color w:val="000000" w:themeColor="text1"/>
        </w:rPr>
        <w:t>DT.9</w:t>
      </w:r>
      <w:r w:rsidR="00441146" w:rsidRPr="00A24F70">
        <w:rPr>
          <w:rFonts w:eastAsia="HD현대체 Bold"/>
          <w:color w:val="000000" w:themeColor="text1"/>
        </w:rPr>
        <w:t xml:space="preserve">] </w:t>
      </w:r>
      <w:r w:rsidR="00246276">
        <w:rPr>
          <w:rFonts w:ascii="현대체Light" w:eastAsia="현대체Light" w:hAnsi="현대체Light" w:hint="eastAsia"/>
          <w:color w:val="000000" w:themeColor="text1"/>
        </w:rPr>
        <w:t>DMIGBT</w:t>
      </w:r>
      <w:r w:rsidR="00246276">
        <w:rPr>
          <w:rFonts w:ascii="현대체Light" w:eastAsia="현대체Light" w:hAnsi="현대체Light"/>
          <w:color w:val="000000" w:themeColor="text1"/>
        </w:rPr>
        <w:t xml:space="preserve"> </w:t>
      </w:r>
      <w:r w:rsidR="00246276">
        <w:rPr>
          <w:rFonts w:ascii="현대체Light" w:eastAsia="현대체Light" w:hAnsi="현대체Light" w:hint="eastAsia"/>
          <w:color w:val="000000" w:themeColor="text1"/>
        </w:rPr>
        <w:t>선정</w:t>
      </w:r>
      <w:bookmarkEnd w:id="85"/>
    </w:p>
    <w:p w14:paraId="48AFEEE4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206C8259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86" w:name="_Toc185249022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86"/>
    </w:p>
    <w:p w14:paraId="7DD1667F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4CF2558D" w14:textId="77777777" w:rsidR="00246276" w:rsidRDefault="00246276" w:rsidP="0024627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7C8DACB" w14:textId="77777777" w:rsidR="00246276" w:rsidRDefault="00246276" w:rsidP="0024627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HDF.9.1(PF1) ~ HDF.9.3(PF3)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3F7E45AF" w14:textId="77777777" w:rsidR="00246276" w:rsidRDefault="00246276" w:rsidP="0024627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HDF.9.4(PF4)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별도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을 적용한다.</w:t>
      </w:r>
    </w:p>
    <w:p w14:paraId="6A441D4B" w14:textId="77777777" w:rsidR="00246276" w:rsidRPr="00047567" w:rsidRDefault="00246276" w:rsidP="0024627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224B477" w14:textId="77777777" w:rsidR="00246276" w:rsidRDefault="00246276" w:rsidP="0024627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C900</w:t>
      </w:r>
    </w:p>
    <w:p w14:paraId="652C1A7C" w14:textId="77777777" w:rsidR="00246276" w:rsidRPr="00FA1B11" w:rsidRDefault="00246276" w:rsidP="0024627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800FE68" w14:textId="77777777" w:rsidR="00246276" w:rsidRPr="00BB6CCA" w:rsidRDefault="00246276" w:rsidP="00246276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.9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전기적 사양)</w:t>
      </w:r>
    </w:p>
    <w:p w14:paraId="092CC330" w14:textId="77777777" w:rsidR="00246276" w:rsidRPr="00BB6CCA" w:rsidRDefault="00246276" w:rsidP="00246276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1548AF07" w14:textId="77777777" w:rsidR="00246276" w:rsidRPr="00B11339" w:rsidRDefault="00246276" w:rsidP="00246276">
      <w:pPr>
        <w:pStyle w:val="E"/>
        <w:numPr>
          <w:ilvl w:val="0"/>
          <w:numId w:val="21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DMIGBT</w:t>
      </w:r>
      <w:r>
        <w:rPr>
          <w:rFonts w:ascii="Cambria" w:eastAsia="현대체Light" w:hAnsi="Cambria" w:hint="eastAsia"/>
          <w:color w:val="000000" w:themeColor="text1"/>
          <w:sz w:val="20"/>
        </w:rPr>
        <w:t>의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다이오드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용량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검토항목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</w:p>
    <w:p w14:paraId="206F67ED" w14:textId="77777777" w:rsidR="00246276" w:rsidRPr="001514A3" w:rsidRDefault="00246276" w:rsidP="00246276">
      <w:pPr>
        <w:pStyle w:val="E"/>
        <w:numPr>
          <w:ilvl w:val="1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전류</w:t>
      </w:r>
    </w:p>
    <w:p w14:paraId="6CF2B467" w14:textId="77777777" w:rsidR="00246276" w:rsidRPr="001514A3" w:rsidRDefault="00246276" w:rsidP="00246276">
      <w:pPr>
        <w:pStyle w:val="E"/>
        <w:numPr>
          <w:ilvl w:val="2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연속전류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기준</w:t>
      </w:r>
    </w:p>
    <w:p w14:paraId="35FFD44C" w14:textId="77777777" w:rsidR="00246276" w:rsidRPr="001514A3" w:rsidRDefault="00246276" w:rsidP="00246276">
      <w:pPr>
        <w:pStyle w:val="E"/>
        <w:numPr>
          <w:ilvl w:val="3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로봇의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6</w:t>
      </w:r>
      <w:r>
        <w:rPr>
          <w:rFonts w:ascii="Cambria" w:eastAsia="현대체Light" w:hAnsi="Cambria" w:hint="eastAsia"/>
          <w:color w:val="000000" w:themeColor="text1"/>
          <w:sz w:val="20"/>
        </w:rPr>
        <w:t>축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정격전류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합산</w:t>
      </w:r>
      <w:r>
        <w:rPr>
          <w:rFonts w:ascii="Cambria" w:eastAsia="현대체Light" w:hAnsi="Cambria" w:hint="eastAsia"/>
          <w:color w:val="000000" w:themeColor="text1"/>
          <w:sz w:val="20"/>
        </w:rPr>
        <w:t>(RMS</w:t>
      </w:r>
      <w:r>
        <w:rPr>
          <w:rFonts w:ascii="Cambria" w:eastAsia="현대체Light" w:hAnsi="Cambria" w:hint="eastAsia"/>
          <w:color w:val="000000" w:themeColor="text1"/>
          <w:sz w:val="20"/>
        </w:rPr>
        <w:t>값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합산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) </w:t>
      </w:r>
      <w:r w:rsidRPr="00B91CF4">
        <w:rPr>
          <w:rFonts w:ascii="Cambria" w:eastAsia="현대체Light" w:hAnsi="Cambria" w:hint="eastAsia"/>
          <w:b/>
          <w:color w:val="FF0000"/>
          <w:sz w:val="20"/>
        </w:rPr>
        <w:t>&lt;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다이오드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정방향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정격전류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최대치</w:t>
      </w:r>
      <w:r>
        <w:rPr>
          <w:rFonts w:ascii="Cambria" w:eastAsia="현대체Light" w:hAnsi="Cambria" w:hint="eastAsia"/>
          <w:color w:val="000000" w:themeColor="text1"/>
          <w:sz w:val="20"/>
        </w:rPr>
        <w:t>(</w:t>
      </w:r>
      <w:r>
        <w:rPr>
          <w:rFonts w:ascii="Cambria" w:eastAsia="현대체Light" w:hAnsi="Cambria"/>
          <w:color w:val="000000" w:themeColor="text1"/>
          <w:sz w:val="20"/>
        </w:rPr>
        <w:t>I</w:t>
      </w:r>
      <w:r w:rsidRPr="001514A3">
        <w:rPr>
          <w:rFonts w:ascii="Cambria" w:eastAsia="현대체Light" w:hAnsi="Cambria"/>
          <w:color w:val="000000" w:themeColor="text1"/>
          <w:sz w:val="12"/>
        </w:rPr>
        <w:t>D</w:t>
      </w:r>
      <w:r>
        <w:rPr>
          <w:rFonts w:ascii="Cambria" w:eastAsia="현대체Light" w:hAnsi="Cambria"/>
          <w:color w:val="000000" w:themeColor="text1"/>
          <w:sz w:val="20"/>
        </w:rPr>
        <w:t>, Inductive Load)</w:t>
      </w:r>
    </w:p>
    <w:p w14:paraId="32802B45" w14:textId="77777777" w:rsidR="00246276" w:rsidRPr="001514A3" w:rsidRDefault="00246276" w:rsidP="00246276">
      <w:pPr>
        <w:pStyle w:val="E"/>
        <w:numPr>
          <w:ilvl w:val="2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순간전류 기준</w:t>
      </w:r>
    </w:p>
    <w:p w14:paraId="7A08D0BA" w14:textId="77777777" w:rsidR="00246276" w:rsidRPr="00B91CF4" w:rsidRDefault="00246276" w:rsidP="00246276">
      <w:pPr>
        <w:pStyle w:val="E"/>
        <w:numPr>
          <w:ilvl w:val="3"/>
          <w:numId w:val="21"/>
        </w:numPr>
        <w:rPr>
          <w:rFonts w:ascii="현대체 Light" w:eastAsia="현대체 Light" w:hAnsi="현대체 Light"/>
          <w:color w:val="000000" w:themeColor="text1"/>
          <w:sz w:val="20"/>
          <w:szCs w:val="20"/>
        </w:rPr>
      </w:pPr>
      <w:r w:rsidRPr="00B91CF4">
        <w:rPr>
          <w:rFonts w:ascii="현대체 Light" w:eastAsia="현대체 Light" w:hAnsi="현대체 Light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3F911F12" wp14:editId="3D61B9CD">
            <wp:simplePos x="0" y="0"/>
            <wp:positionH relativeFrom="column">
              <wp:posOffset>1329055</wp:posOffset>
            </wp:positionH>
            <wp:positionV relativeFrom="paragraph">
              <wp:posOffset>646430</wp:posOffset>
            </wp:positionV>
            <wp:extent cx="1352550" cy="463550"/>
            <wp:effectExtent l="0" t="0" r="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>로봇의 6축 피크전류 합산(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RMS *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>√2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 )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+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부가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>2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축 피크전류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+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>선간 서지전압 시 인가전류 및 시간 (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2kV,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첨두전류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50A,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약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>600us (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단락회로전류 인가시간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* 2 </w:t>
      </w:r>
      <w:r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>(IEC 60060-1</w:t>
      </w:r>
      <w:r>
        <w:rPr>
          <w:rFonts w:ascii="현대체 Light" w:eastAsia="현대체 Light" w:hAnsi="현대체 Light"/>
          <w:color w:val="000000" w:themeColor="text1"/>
          <w:sz w:val="20"/>
          <w:szCs w:val="20"/>
        </w:rPr>
        <w:t>, 61000-4-5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참고)) 전류합산 </w:t>
      </w:r>
      <w:r w:rsidRPr="00B91CF4">
        <w:rPr>
          <w:rFonts w:ascii="Cambria" w:eastAsia="현대체 Light" w:hAnsi="Cambria"/>
          <w:b/>
          <w:color w:val="FF0000"/>
          <w:sz w:val="20"/>
          <w:szCs w:val="20"/>
        </w:rPr>
        <w:t>&lt;</w:t>
      </w:r>
      <w:r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  <w:shd w:val="clear" w:color="auto" w:fill="FFFFFF"/>
        </w:rPr>
        <w:t xml:space="preserve">다이오드모듈 </w:t>
      </w:r>
      <w:r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>i</w:t>
      </w:r>
      <w:r>
        <w:rPr>
          <w:color w:val="4D5156"/>
          <w:shd w:val="clear" w:color="auto" w:fill="FFFFFF"/>
          <w:vertAlign w:val="superscript"/>
        </w:rPr>
        <w:t>2</w:t>
      </w:r>
      <w:r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>*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  <w:shd w:val="clear" w:color="auto" w:fill="FFFFFF"/>
        </w:rPr>
        <w:t xml:space="preserve">t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>[</w:t>
      </w:r>
      <w:r>
        <w:rPr>
          <w:color w:val="4D5156"/>
          <w:sz w:val="21"/>
          <w:szCs w:val="21"/>
          <w:shd w:val="clear" w:color="auto" w:fill="FFFFFF"/>
        </w:rPr>
        <w:t>A</w:t>
      </w:r>
      <w:r>
        <w:rPr>
          <w:color w:val="4D5156"/>
          <w:shd w:val="clear" w:color="auto" w:fill="FFFFFF"/>
          <w:vertAlign w:val="superscript"/>
        </w:rPr>
        <w:t>2</w:t>
      </w:r>
      <w:r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>*s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 xml:space="preserve">]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  <w:shd w:val="clear" w:color="auto" w:fill="FFFFFF"/>
        </w:rPr>
        <w:t>수치를 통해 피크전류 최대허용치 역산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3F3C6788" w14:textId="77777777" w:rsidR="00246276" w:rsidRDefault="00246276" w:rsidP="00246276">
      <w:pPr>
        <w:pStyle w:val="E"/>
        <w:numPr>
          <w:ilvl w:val="1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전압</w:t>
      </w:r>
    </w:p>
    <w:p w14:paraId="0B5C9EE8" w14:textId="77777777" w:rsidR="00246276" w:rsidRDefault="00246276" w:rsidP="00246276">
      <w:pPr>
        <w:pStyle w:val="E"/>
        <w:numPr>
          <w:ilvl w:val="2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V</w:t>
      </w:r>
      <w:r w:rsidRPr="00D53478">
        <w:rPr>
          <w:rFonts w:ascii="현대체 Light" w:eastAsia="현대체 Light" w:hAnsi="현대체 Light" w:hint="eastAsia"/>
          <w:sz w:val="14"/>
        </w:rPr>
        <w:t>RRM</w:t>
      </w:r>
      <w:r>
        <w:rPr>
          <w:rFonts w:ascii="현대체 Light" w:eastAsia="현대체 Light" w:hAnsi="현대체 Light"/>
          <w:sz w:val="20"/>
        </w:rPr>
        <w:t>(</w:t>
      </w:r>
      <w:r>
        <w:rPr>
          <w:rFonts w:ascii="현대체 Light" w:eastAsia="현대체 Light" w:hAnsi="현대체 Light" w:hint="eastAsia"/>
          <w:sz w:val="20"/>
        </w:rPr>
        <w:t>Recurrent Peak Reverse Voltage</w:t>
      </w:r>
      <w:r>
        <w:rPr>
          <w:rFonts w:ascii="현대체 Light" w:eastAsia="현대체 Light" w:hAnsi="현대체 Light"/>
          <w:sz w:val="20"/>
        </w:rPr>
        <w:t xml:space="preserve">, Max) </w:t>
      </w:r>
      <w:r>
        <w:rPr>
          <w:rFonts w:ascii="현대체 Light" w:eastAsia="현대체 Light" w:hAnsi="현대체 Light" w:hint="eastAsia"/>
          <w:sz w:val="20"/>
        </w:rPr>
        <w:t>역전압</w:t>
      </w:r>
      <w:r>
        <w:rPr>
          <w:rFonts w:ascii="현대체 Light" w:eastAsia="현대체 Light" w:hAnsi="현대체 Light"/>
          <w:sz w:val="20"/>
        </w:rPr>
        <w:t xml:space="preserve"> </w:t>
      </w:r>
      <w:r w:rsidRPr="007E6B9E">
        <w:rPr>
          <w:rFonts w:ascii="Cambria" w:eastAsia="현대체 Light" w:hAnsi="Cambria"/>
          <w:color w:val="FF0000"/>
          <w:sz w:val="20"/>
        </w:rPr>
        <w:t>&gt;</w:t>
      </w:r>
      <w:r>
        <w:rPr>
          <w:rFonts w:ascii="현대체 Light" w:eastAsia="현대체 Light" w:hAnsi="현대체 Light" w:hint="eastAsia"/>
          <w:sz w:val="20"/>
        </w:rPr>
        <w:t xml:space="preserve"> 415V(유럽 공장전원 최대전압)</w:t>
      </w:r>
      <w:r>
        <w:rPr>
          <w:rFonts w:ascii="현대체 Light" w:eastAsia="현대체 Light" w:hAnsi="현대체 Light"/>
          <w:sz w:val="20"/>
        </w:rPr>
        <w:t xml:space="preserve"> * 2</w:t>
      </w:r>
    </w:p>
    <w:p w14:paraId="7B48DD3B" w14:textId="77777777" w:rsidR="00246276" w:rsidRDefault="00246276" w:rsidP="00246276">
      <w:pPr>
        <w:pStyle w:val="E"/>
        <w:numPr>
          <w:ilvl w:val="2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V</w:t>
      </w:r>
      <w:r w:rsidRPr="00785D02">
        <w:rPr>
          <w:rFonts w:ascii="현대체 Light" w:eastAsia="현대체 Light" w:hAnsi="현대체 Light" w:hint="eastAsia"/>
          <w:sz w:val="14"/>
        </w:rPr>
        <w:t>RSM</w:t>
      </w:r>
      <w:r>
        <w:rPr>
          <w:rFonts w:ascii="현대체 Light" w:eastAsia="현대체 Light" w:hAnsi="현대체 Light"/>
          <w:sz w:val="20"/>
        </w:rPr>
        <w:t>(Non-Repeatitive Reverse Voltage, Max)</w:t>
      </w:r>
      <w:r>
        <w:rPr>
          <w:rFonts w:ascii="현대체 Light" w:eastAsia="현대체 Light" w:hAnsi="현대체 Light" w:hint="eastAsia"/>
          <w:sz w:val="20"/>
        </w:rPr>
        <w:t xml:space="preserve"> 버스트전압에 대한 최대전압 * 2 </w:t>
      </w:r>
      <w:r w:rsidRPr="007E6B9E">
        <w:rPr>
          <w:rFonts w:ascii="Cambria" w:eastAsia="현대체 Light" w:hAnsi="Cambria"/>
          <w:b/>
          <w:color w:val="FF0000"/>
          <w:sz w:val="20"/>
        </w:rPr>
        <w:t>&gt;</w:t>
      </w:r>
      <w:r>
        <w:rPr>
          <w:rFonts w:ascii="현대체 Light" w:eastAsia="현대체 Light" w:hAnsi="현대체 Light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</w:rPr>
        <w:t>버스트시험 인가전압</w:t>
      </w:r>
    </w:p>
    <w:p w14:paraId="355C0E0E" w14:textId="77777777" w:rsidR="00246276" w:rsidRPr="0016215A" w:rsidRDefault="00246276" w:rsidP="00246276">
      <w:pPr>
        <w:pStyle w:val="E"/>
        <w:numPr>
          <w:ilvl w:val="3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자사 제어기는 노이즈필터를 사용하므로,</w:t>
      </w:r>
      <w:r>
        <w:rPr>
          <w:rFonts w:ascii="현대체 Light" w:eastAsia="현대체 Light" w:hAnsi="현대체 Light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</w:rPr>
        <w:t>상기 설계가 만족하지 않더라도 적절한 수준에서 검토할 것</w:t>
      </w:r>
    </w:p>
    <w:p w14:paraId="2793FF09" w14:textId="77777777" w:rsidR="00246276" w:rsidRDefault="00246276" w:rsidP="00246276">
      <w:pPr>
        <w:pStyle w:val="E"/>
        <w:rPr>
          <w:rFonts w:ascii="현대체 Light" w:eastAsia="현대체 Light" w:hAnsi="현대체 Light"/>
          <w:sz w:val="20"/>
          <w:lang w:val="de-DE"/>
        </w:rPr>
      </w:pPr>
    </w:p>
    <w:p w14:paraId="73ABCED6" w14:textId="77777777" w:rsidR="00246276" w:rsidRPr="00B11339" w:rsidRDefault="00246276" w:rsidP="00246276">
      <w:pPr>
        <w:pStyle w:val="E"/>
        <w:numPr>
          <w:ilvl w:val="0"/>
          <w:numId w:val="21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DMIGBT</w:t>
      </w:r>
      <w:r>
        <w:rPr>
          <w:rFonts w:ascii="Cambria" w:eastAsia="현대체Light" w:hAnsi="Cambria" w:hint="eastAsia"/>
          <w:color w:val="000000" w:themeColor="text1"/>
          <w:sz w:val="20"/>
        </w:rPr>
        <w:t>의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IGBT </w:t>
      </w:r>
      <w:r>
        <w:rPr>
          <w:rFonts w:ascii="Cambria" w:eastAsia="현대체Light" w:hAnsi="Cambria" w:hint="eastAsia"/>
          <w:color w:val="000000" w:themeColor="text1"/>
          <w:sz w:val="20"/>
        </w:rPr>
        <w:t>용량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검토항목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</w:p>
    <w:p w14:paraId="212AEE64" w14:textId="77777777" w:rsidR="00246276" w:rsidRDefault="00246276" w:rsidP="00246276">
      <w:pPr>
        <w:pStyle w:val="E"/>
        <w:numPr>
          <w:ilvl w:val="1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전류 / 전압</w:t>
      </w:r>
    </w:p>
    <w:p w14:paraId="0708358B" w14:textId="77777777" w:rsidR="00246276" w:rsidRDefault="00246276" w:rsidP="00246276">
      <w:pPr>
        <w:pStyle w:val="E"/>
        <w:numPr>
          <w:ilvl w:val="2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 xml:space="preserve">회생방전 개시전압을 </w:t>
      </w:r>
      <w:r>
        <w:rPr>
          <w:rFonts w:ascii="현대체 Light" w:eastAsia="현대체 Light" w:hAnsi="현대체 Light"/>
          <w:sz w:val="20"/>
        </w:rPr>
        <w:t>375</w:t>
      </w:r>
      <w:r>
        <w:rPr>
          <w:rFonts w:ascii="현대체 Light" w:eastAsia="현대체 Light" w:hAnsi="현대체 Light" w:hint="eastAsia"/>
          <w:sz w:val="20"/>
        </w:rPr>
        <w:t xml:space="preserve">V로 설정할 때 도통되는 전류량 설정은 회생방전저항의 저항치를 먼저 설정하고 이에 해당하는 </w:t>
      </w:r>
      <w:r>
        <w:rPr>
          <w:rFonts w:ascii="현대체 Light" w:eastAsia="현대체 Light" w:hAnsi="현대체 Light"/>
          <w:sz w:val="20"/>
        </w:rPr>
        <w:t>IGBT</w:t>
      </w:r>
      <w:r>
        <w:rPr>
          <w:rFonts w:ascii="현대체 Light" w:eastAsia="현대체 Light" w:hAnsi="현대체 Light" w:hint="eastAsia"/>
          <w:sz w:val="20"/>
        </w:rPr>
        <w:t>의 정격전류 허용치가 만족하는지 검토한다.</w:t>
      </w:r>
      <w:r>
        <w:rPr>
          <w:rFonts w:ascii="현대체 Light" w:eastAsia="현대체 Light" w:hAnsi="현대체 Light"/>
          <w:sz w:val="20"/>
        </w:rPr>
        <w:t xml:space="preserve"> (</w:t>
      </w:r>
      <w:r>
        <w:rPr>
          <w:rFonts w:ascii="현대체 Light" w:eastAsia="현대체 Light" w:hAnsi="현대체 Light" w:hint="eastAsia"/>
          <w:sz w:val="20"/>
        </w:rPr>
        <w:t>V</w:t>
      </w:r>
      <w:r w:rsidRPr="004A244F">
        <w:rPr>
          <w:rFonts w:ascii="현대체 Light" w:eastAsia="현대체 Light" w:hAnsi="현대체 Light" w:hint="eastAsia"/>
          <w:sz w:val="14"/>
        </w:rPr>
        <w:t>ON</w:t>
      </w:r>
      <w:r>
        <w:rPr>
          <w:rFonts w:ascii="현대체 Light" w:eastAsia="현대체 Light" w:hAnsi="현대체 Light"/>
          <w:sz w:val="20"/>
        </w:rPr>
        <w:t xml:space="preserve"> = 375V)</w:t>
      </w:r>
    </w:p>
    <w:p w14:paraId="60FAC659" w14:textId="77777777" w:rsidR="00246276" w:rsidRDefault="00246276" w:rsidP="00246276">
      <w:pPr>
        <w:pStyle w:val="E"/>
        <w:numPr>
          <w:ilvl w:val="2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소형 드라이브 및 중형 드라이브 별로 회생방전저항의 저항치를 다르게 설계한다.</w:t>
      </w:r>
      <w:r>
        <w:rPr>
          <w:rFonts w:ascii="현대체 Light" w:eastAsia="현대체 Light" w:hAnsi="현대체 Light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  <w:szCs w:val="20"/>
        </w:rPr>
        <w:t>하기 식은 윤덕용교수의 유도전동기 벡터제어 기술 서적 page 305를 참고했다.</w:t>
      </w:r>
      <w:r>
        <w:rPr>
          <w:rFonts w:ascii="현대체 Light" w:eastAsia="현대체 Light" w:hAnsi="현대체 Light"/>
          <w:sz w:val="20"/>
          <w:szCs w:val="20"/>
        </w:rPr>
        <w:t xml:space="preserve"> </w:t>
      </w:r>
      <w:r>
        <w:rPr>
          <w:rFonts w:ascii="현대체 Light" w:eastAsia="현대체 Light" w:hAnsi="현대체 Light" w:hint="eastAsia"/>
          <w:sz w:val="20"/>
          <w:szCs w:val="20"/>
        </w:rPr>
        <w:t>산출된 결과식의 도출과정은 생략한다.</w:t>
      </w:r>
    </w:p>
    <w:p w14:paraId="0F982EA9" w14:textId="77777777" w:rsidR="00246276" w:rsidRDefault="00246276" w:rsidP="00246276">
      <w:pPr>
        <w:pStyle w:val="E"/>
        <w:numPr>
          <w:ilvl w:val="3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5.2.1절 로봇 기종별 드라이브 하드웨어 매칭 매트릭스를 통해 로봇에 사용되는 모터의 출력 합산을 계산한다.</w:t>
      </w:r>
      <w:r>
        <w:rPr>
          <w:rFonts w:ascii="현대체 Light" w:eastAsia="현대체 Light" w:hAnsi="현대체 Light"/>
          <w:sz w:val="20"/>
        </w:rPr>
        <w:t xml:space="preserve"> (</w:t>
      </w:r>
      <w:r>
        <w:rPr>
          <w:rFonts w:ascii="현대체 Light" w:eastAsia="현대체 Light" w:hAnsi="현대체 Light" w:hint="eastAsia"/>
          <w:sz w:val="20"/>
        </w:rPr>
        <w:t>P</w:t>
      </w:r>
      <w:r w:rsidRPr="0006019F">
        <w:rPr>
          <w:rFonts w:ascii="현대체 Light" w:eastAsia="현대체 Light" w:hAnsi="현대체 Light"/>
          <w:sz w:val="14"/>
        </w:rPr>
        <w:t>out</w:t>
      </w:r>
      <w:r>
        <w:rPr>
          <w:rFonts w:ascii="현대체 Light" w:eastAsia="현대체 Light" w:hAnsi="현대체 Light"/>
          <w:sz w:val="20"/>
        </w:rPr>
        <w:t>)</w:t>
      </w:r>
    </w:p>
    <w:p w14:paraId="5C42B334" w14:textId="77777777" w:rsidR="00246276" w:rsidRPr="00054545" w:rsidRDefault="00246276" w:rsidP="00246276">
      <w:pPr>
        <w:pStyle w:val="E"/>
        <w:numPr>
          <w:ilvl w:val="3"/>
          <w:numId w:val="21"/>
        </w:numPr>
        <w:rPr>
          <w:rFonts w:ascii="현대체 Light" w:eastAsia="현대체 Light" w:hAnsi="현대체 Light"/>
          <w:sz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921B327" wp14:editId="4CE2DC86">
            <wp:simplePos x="0" y="0"/>
            <wp:positionH relativeFrom="column">
              <wp:posOffset>1134745</wp:posOffset>
            </wp:positionH>
            <wp:positionV relativeFrom="paragraph">
              <wp:posOffset>422910</wp:posOffset>
            </wp:positionV>
            <wp:extent cx="1036320" cy="280670"/>
            <wp:effectExtent l="0" t="0" r="0" b="5080"/>
            <wp:wrapTopAndBottom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19F">
        <w:rPr>
          <w:rFonts w:ascii="현대체 Light" w:eastAsia="현대체 Light" w:hAnsi="현대체 Light"/>
          <w:sz w:val="20"/>
        </w:rPr>
        <w:t xml:space="preserve">PMSM </w:t>
      </w:r>
      <w:r w:rsidRPr="0006019F">
        <w:rPr>
          <w:rFonts w:ascii="현대체 Light" w:eastAsia="현대체 Light" w:hAnsi="현대체 Light" w:hint="eastAsia"/>
          <w:sz w:val="20"/>
        </w:rPr>
        <w:t>모터의 매입형과 표면부착형의 모터효율은 차이가 있지만, 대략적으로 90%로 설정한다.</w:t>
      </w:r>
      <w:r w:rsidRPr="0006019F">
        <w:rPr>
          <w:rFonts w:ascii="현대체 Light" w:eastAsia="현대체 Light" w:hAnsi="현대체 Light"/>
          <w:sz w:val="20"/>
        </w:rPr>
        <w:t xml:space="preserve"> </w:t>
      </w:r>
      <w:r w:rsidRPr="004A244F">
        <w:rPr>
          <w:rFonts w:ascii="현대체 Light" w:eastAsia="현대체 Light" w:hAnsi="현대체 Light"/>
          <w:sz w:val="20"/>
        </w:rPr>
        <w:t>(</w:t>
      </w:r>
      <w:r w:rsidRPr="004A244F">
        <w:rPr>
          <w:rFonts w:ascii="현대체 Light" w:eastAsia="현대체 Light" w:hAnsi="현대체 Light"/>
          <w:color w:val="4D5156"/>
          <w:sz w:val="20"/>
          <w:szCs w:val="21"/>
          <w:shd w:val="clear" w:color="auto" w:fill="FFFFFF"/>
        </w:rPr>
        <w:t>η</w:t>
      </w:r>
      <w:r>
        <w:rPr>
          <w:rFonts w:ascii="현대체 Light" w:eastAsia="현대체 Light" w:hAnsi="현대체 Light"/>
          <w:color w:val="4D5156"/>
          <w:sz w:val="20"/>
          <w:szCs w:val="21"/>
          <w:shd w:val="clear" w:color="auto" w:fill="FFFFFF"/>
        </w:rPr>
        <w:t xml:space="preserve">=0.9 </w:t>
      </w:r>
      <w:r w:rsidRPr="004A244F">
        <w:rPr>
          <w:rFonts w:ascii="현대체 Light" w:eastAsia="현대체 Light" w:hAnsi="현대체 Light"/>
          <w:color w:val="4D5156"/>
          <w:sz w:val="20"/>
          <w:szCs w:val="21"/>
          <w:shd w:val="clear" w:color="auto" w:fill="FFFFFF"/>
        </w:rPr>
        <w:t>, 에타)</w:t>
      </w:r>
    </w:p>
    <w:p w14:paraId="05E1B95F" w14:textId="77777777" w:rsidR="00246276" w:rsidRPr="008019FA" w:rsidRDefault="00246276" w:rsidP="00246276">
      <w:pPr>
        <w:pStyle w:val="E"/>
        <w:numPr>
          <w:ilvl w:val="2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 xml:space="preserve">드라이브 별로 사용하는 회생저항값을 통해 </w:t>
      </w:r>
      <w:r>
        <w:rPr>
          <w:rFonts w:ascii="현대체 Light" w:eastAsia="현대체 Light" w:hAnsi="현대체 Light"/>
          <w:sz w:val="20"/>
        </w:rPr>
        <w:t>IGBT</w:t>
      </w:r>
      <w:r>
        <w:rPr>
          <w:rFonts w:ascii="현대체 Light" w:eastAsia="현대체 Light" w:hAnsi="현대체 Light" w:hint="eastAsia"/>
          <w:sz w:val="20"/>
        </w:rPr>
        <w:t>로 도통되는 전류와 동작전압의 마진을 가진 IGBT를 선정한다.</w:t>
      </w:r>
    </w:p>
    <w:p w14:paraId="655611FE" w14:textId="77777777" w:rsidR="00441146" w:rsidRPr="0024627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31FD20DB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6E23465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87" w:name="_Toc185249023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87"/>
    </w:p>
    <w:p w14:paraId="3F00E16E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030AE7BE" w14:textId="77777777" w:rsidR="00320F51" w:rsidRDefault="00320F51" w:rsidP="00320F51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제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품의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스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펙시트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내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용을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확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인한다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4EEC6E28" w14:textId="24505602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F4AD5C9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88" w:name="_Toc185249024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88"/>
    </w:p>
    <w:p w14:paraId="54F87761" w14:textId="0FEABF03" w:rsidR="00441146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4E542116" w14:textId="77777777" w:rsidR="00CB4EAE" w:rsidRDefault="00CB4EAE" w:rsidP="00CB4EAE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특이사항은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다음과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같다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3BAE7DA7" w14:textId="77777777" w:rsidR="00CB4EAE" w:rsidRPr="00CB4EAE" w:rsidRDefault="00CB4EAE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28D24B6C" w14:textId="03E58E72" w:rsidR="00CB4EAE" w:rsidRDefault="00CB4EAE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79024CC9" w14:textId="64BE2074" w:rsidR="00441146" w:rsidRDefault="00CB4EAE" w:rsidP="00441146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="002B0B1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</w:t>
      </w:r>
      <w:r w:rsidR="002B0B1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.9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62690C" w:rsidRPr="0062690C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="0062690C" w:rsidRPr="0062690C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62690C" w:rsidRPr="0062690C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="0062690C" w:rsidRPr="0062690C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="0062690C" w:rsidRPr="0062690C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전기적</w:t>
      </w:r>
      <w:r w:rsidR="0062690C" w:rsidRPr="0062690C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62690C" w:rsidRPr="0062690C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사양</w:t>
      </w:r>
    </w:p>
    <w:p w14:paraId="23561B3F" w14:textId="42A47149" w:rsidR="00CB4EAE" w:rsidRDefault="00CB4EAE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9743" w:type="dxa"/>
        <w:tblLook w:val="04A0" w:firstRow="1" w:lastRow="0" w:firstColumn="1" w:lastColumn="0" w:noHBand="0" w:noVBand="1"/>
      </w:tblPr>
      <w:tblGrid>
        <w:gridCol w:w="1571"/>
        <w:gridCol w:w="1401"/>
        <w:gridCol w:w="1358"/>
        <w:gridCol w:w="1335"/>
        <w:gridCol w:w="1443"/>
        <w:gridCol w:w="1352"/>
        <w:gridCol w:w="1283"/>
      </w:tblGrid>
      <w:tr w:rsidR="004A3892" w14:paraId="6595B481" w14:textId="2BAC5138" w:rsidTr="00FA4D20">
        <w:tc>
          <w:tcPr>
            <w:tcW w:w="1571" w:type="dxa"/>
            <w:vMerge w:val="restart"/>
          </w:tcPr>
          <w:p w14:paraId="77E5BB12" w14:textId="77777777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759" w:type="dxa"/>
            <w:gridSpan w:val="2"/>
          </w:tcPr>
          <w:p w14:paraId="037764A0" w14:textId="527AC452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다이오드 전압</w:t>
            </w:r>
          </w:p>
        </w:tc>
        <w:tc>
          <w:tcPr>
            <w:tcW w:w="2778" w:type="dxa"/>
            <w:gridSpan w:val="2"/>
          </w:tcPr>
          <w:p w14:paraId="4E6EE9DF" w14:textId="61C8D32D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다이오드 전류</w:t>
            </w:r>
          </w:p>
        </w:tc>
        <w:tc>
          <w:tcPr>
            <w:tcW w:w="1352" w:type="dxa"/>
            <w:vMerge w:val="restart"/>
          </w:tcPr>
          <w:p w14:paraId="12B930E6" w14:textId="71185B2E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IGBT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</w:t>
            </w:r>
          </w:p>
        </w:tc>
        <w:tc>
          <w:tcPr>
            <w:tcW w:w="1283" w:type="dxa"/>
            <w:vMerge w:val="restart"/>
          </w:tcPr>
          <w:p w14:paraId="0CB49828" w14:textId="5C89C7D0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IGBT 전류</w:t>
            </w:r>
          </w:p>
        </w:tc>
      </w:tr>
      <w:tr w:rsidR="004A3892" w14:paraId="2899F930" w14:textId="77777777" w:rsidTr="004A3892">
        <w:tc>
          <w:tcPr>
            <w:tcW w:w="1571" w:type="dxa"/>
            <w:vMerge/>
          </w:tcPr>
          <w:p w14:paraId="46AE7B9C" w14:textId="77777777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401" w:type="dxa"/>
          </w:tcPr>
          <w:p w14:paraId="2EC8E76A" w14:textId="322BF67B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 Light" w:eastAsia="현대체 Light" w:hAnsi="현대체 Light" w:hint="eastAsia"/>
                <w:sz w:val="20"/>
              </w:rPr>
              <w:t>V</w:t>
            </w:r>
            <w:r w:rsidRPr="00D53478">
              <w:rPr>
                <w:rFonts w:ascii="현대체 Light" w:eastAsia="현대체 Light" w:hAnsi="현대체 Light" w:hint="eastAsia"/>
                <w:sz w:val="14"/>
              </w:rPr>
              <w:t>RRM</w:t>
            </w:r>
          </w:p>
        </w:tc>
        <w:tc>
          <w:tcPr>
            <w:tcW w:w="1358" w:type="dxa"/>
          </w:tcPr>
          <w:p w14:paraId="62FE1F62" w14:textId="310F4B95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 Light" w:eastAsia="현대체 Light" w:hAnsi="현대체 Light" w:hint="eastAsia"/>
                <w:sz w:val="20"/>
              </w:rPr>
              <w:t>V</w:t>
            </w:r>
            <w:r w:rsidRPr="00785D02">
              <w:rPr>
                <w:rFonts w:ascii="현대체 Light" w:eastAsia="현대체 Light" w:hAnsi="현대체 Light" w:hint="eastAsia"/>
                <w:sz w:val="14"/>
              </w:rPr>
              <w:t>RSM</w:t>
            </w:r>
          </w:p>
        </w:tc>
        <w:tc>
          <w:tcPr>
            <w:tcW w:w="1335" w:type="dxa"/>
            <w:vAlign w:val="center"/>
          </w:tcPr>
          <w:p w14:paraId="6C629BE1" w14:textId="4208ED5C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연속전류</w:t>
            </w:r>
          </w:p>
        </w:tc>
        <w:tc>
          <w:tcPr>
            <w:tcW w:w="1443" w:type="dxa"/>
          </w:tcPr>
          <w:p w14:paraId="29C34420" w14:textId="0E20F9CD" w:rsidR="004A3892" w:rsidRDefault="004A3892" w:rsidP="004A3892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 Light" w:eastAsia="현대체 Light" w:hAnsi="현대체 Light"/>
                <w:color w:val="000000" w:themeColor="text1"/>
                <w:sz w:val="20"/>
                <w:szCs w:val="20"/>
                <w:shd w:val="clear" w:color="auto" w:fill="FFFFFF"/>
              </w:rPr>
              <w:t>i</w:t>
            </w:r>
            <w:r>
              <w:rPr>
                <w:color w:val="4D5156"/>
                <w:shd w:val="clear" w:color="auto" w:fill="FFFFFF"/>
                <w:vertAlign w:val="superscript"/>
              </w:rPr>
              <w:t>2</w:t>
            </w:r>
            <w:r>
              <w:rPr>
                <w:rFonts w:ascii="현대체 Light" w:eastAsia="현대체 Light" w:hAnsi="현대체 Light"/>
                <w:color w:val="000000" w:themeColor="text1"/>
                <w:sz w:val="20"/>
                <w:szCs w:val="20"/>
                <w:shd w:val="clear" w:color="auto" w:fill="FFFFFF"/>
              </w:rPr>
              <w:t>*</w:t>
            </w:r>
            <w:r w:rsidRPr="00B91CF4">
              <w:rPr>
                <w:rFonts w:ascii="현대체 Light" w:eastAsia="현대체 Light" w:hAnsi="현대체 Light" w:hint="eastAsia"/>
                <w:color w:val="000000" w:themeColor="text1"/>
                <w:sz w:val="20"/>
                <w:szCs w:val="20"/>
                <w:shd w:val="clear" w:color="auto" w:fill="FFFFFF"/>
              </w:rPr>
              <w:t>t</w:t>
            </w:r>
          </w:p>
        </w:tc>
        <w:tc>
          <w:tcPr>
            <w:tcW w:w="1352" w:type="dxa"/>
            <w:vMerge/>
            <w:vAlign w:val="center"/>
          </w:tcPr>
          <w:p w14:paraId="1E0306CB" w14:textId="16E44487" w:rsidR="004A3892" w:rsidRDefault="004A3892" w:rsidP="004A3892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283" w:type="dxa"/>
            <w:vMerge/>
          </w:tcPr>
          <w:p w14:paraId="75285D8E" w14:textId="77777777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4A3892" w14:paraId="081CE08C" w14:textId="073DDC99" w:rsidTr="004A3892">
        <w:tc>
          <w:tcPr>
            <w:tcW w:w="1571" w:type="dxa"/>
          </w:tcPr>
          <w:p w14:paraId="3B3AA79C" w14:textId="2198B94C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HTL.9.1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543CD0FB" w14:textId="14B77B2B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1401" w:type="dxa"/>
          </w:tcPr>
          <w:p w14:paraId="3C2A07B3" w14:textId="08EC79BF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358" w:type="dxa"/>
          </w:tcPr>
          <w:p w14:paraId="039B68AE" w14:textId="77777777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335" w:type="dxa"/>
            <w:vAlign w:val="center"/>
          </w:tcPr>
          <w:p w14:paraId="337621B0" w14:textId="4A06D80E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443" w:type="dxa"/>
          </w:tcPr>
          <w:p w14:paraId="3A682B7F" w14:textId="77777777" w:rsidR="004A3892" w:rsidRDefault="004A3892" w:rsidP="004A3892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352" w:type="dxa"/>
            <w:vAlign w:val="center"/>
          </w:tcPr>
          <w:p w14:paraId="55F7379A" w14:textId="07E70D61" w:rsidR="004A3892" w:rsidRDefault="004A3892" w:rsidP="004A3892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283" w:type="dxa"/>
          </w:tcPr>
          <w:p w14:paraId="6B44978C" w14:textId="77777777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49CC1100" w14:textId="77777777" w:rsidR="00CB4EAE" w:rsidRDefault="00CB4EAE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114FEA52" w14:textId="65C3D08A" w:rsidR="0044114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24242ADB" w14:textId="741B640F" w:rsidR="00CB4EAE" w:rsidRDefault="00CB4EAE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tbl>
      <w:tblPr>
        <w:tblStyle w:val="afffff2"/>
        <w:tblW w:w="9743" w:type="dxa"/>
        <w:tblLook w:val="04A0" w:firstRow="1" w:lastRow="0" w:firstColumn="1" w:lastColumn="0" w:noHBand="0" w:noVBand="1"/>
      </w:tblPr>
      <w:tblGrid>
        <w:gridCol w:w="1571"/>
        <w:gridCol w:w="1401"/>
        <w:gridCol w:w="1358"/>
        <w:gridCol w:w="1335"/>
        <w:gridCol w:w="1443"/>
        <w:gridCol w:w="1352"/>
        <w:gridCol w:w="1283"/>
      </w:tblGrid>
      <w:tr w:rsidR="004A3892" w14:paraId="08A2E3B2" w14:textId="77777777" w:rsidTr="00FA4D20">
        <w:tc>
          <w:tcPr>
            <w:tcW w:w="1571" w:type="dxa"/>
            <w:vMerge w:val="restart"/>
          </w:tcPr>
          <w:p w14:paraId="29362F40" w14:textId="77777777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759" w:type="dxa"/>
            <w:gridSpan w:val="2"/>
          </w:tcPr>
          <w:p w14:paraId="1EBF7448" w14:textId="77777777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다이오드 전압</w:t>
            </w:r>
          </w:p>
        </w:tc>
        <w:tc>
          <w:tcPr>
            <w:tcW w:w="2778" w:type="dxa"/>
            <w:gridSpan w:val="2"/>
          </w:tcPr>
          <w:p w14:paraId="31DCB351" w14:textId="77777777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다이오드 전류</w:t>
            </w:r>
          </w:p>
        </w:tc>
        <w:tc>
          <w:tcPr>
            <w:tcW w:w="1352" w:type="dxa"/>
            <w:vMerge w:val="restart"/>
          </w:tcPr>
          <w:p w14:paraId="7AD7F700" w14:textId="77777777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IGBT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</w:t>
            </w:r>
          </w:p>
        </w:tc>
        <w:tc>
          <w:tcPr>
            <w:tcW w:w="1283" w:type="dxa"/>
            <w:vMerge w:val="restart"/>
          </w:tcPr>
          <w:p w14:paraId="4A2BAD44" w14:textId="77777777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IGBT 전류</w:t>
            </w:r>
          </w:p>
        </w:tc>
      </w:tr>
      <w:tr w:rsidR="004A3892" w14:paraId="39618D83" w14:textId="77777777" w:rsidTr="00FA4D20">
        <w:tc>
          <w:tcPr>
            <w:tcW w:w="1571" w:type="dxa"/>
            <w:vMerge/>
          </w:tcPr>
          <w:p w14:paraId="6C05DCE8" w14:textId="77777777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401" w:type="dxa"/>
          </w:tcPr>
          <w:p w14:paraId="37F8A7CB" w14:textId="77777777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 Light" w:eastAsia="현대체 Light" w:hAnsi="현대체 Light" w:hint="eastAsia"/>
                <w:sz w:val="20"/>
              </w:rPr>
              <w:t>V</w:t>
            </w:r>
            <w:r w:rsidRPr="00D53478">
              <w:rPr>
                <w:rFonts w:ascii="현대체 Light" w:eastAsia="현대체 Light" w:hAnsi="현대체 Light" w:hint="eastAsia"/>
                <w:sz w:val="14"/>
              </w:rPr>
              <w:t>RRM</w:t>
            </w:r>
          </w:p>
        </w:tc>
        <w:tc>
          <w:tcPr>
            <w:tcW w:w="1358" w:type="dxa"/>
          </w:tcPr>
          <w:p w14:paraId="5949E5CB" w14:textId="77777777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 Light" w:eastAsia="현대체 Light" w:hAnsi="현대체 Light" w:hint="eastAsia"/>
                <w:sz w:val="20"/>
              </w:rPr>
              <w:t>V</w:t>
            </w:r>
            <w:r w:rsidRPr="00785D02">
              <w:rPr>
                <w:rFonts w:ascii="현대체 Light" w:eastAsia="현대체 Light" w:hAnsi="현대체 Light" w:hint="eastAsia"/>
                <w:sz w:val="14"/>
              </w:rPr>
              <w:t>RSM</w:t>
            </w:r>
          </w:p>
        </w:tc>
        <w:tc>
          <w:tcPr>
            <w:tcW w:w="1335" w:type="dxa"/>
            <w:vAlign w:val="center"/>
          </w:tcPr>
          <w:p w14:paraId="03018ECA" w14:textId="77777777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연속전류</w:t>
            </w:r>
          </w:p>
        </w:tc>
        <w:tc>
          <w:tcPr>
            <w:tcW w:w="1443" w:type="dxa"/>
          </w:tcPr>
          <w:p w14:paraId="6DCFA064" w14:textId="77777777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 Light" w:eastAsia="현대체 Light" w:hAnsi="현대체 Light"/>
                <w:color w:val="000000" w:themeColor="text1"/>
                <w:sz w:val="20"/>
                <w:szCs w:val="20"/>
                <w:shd w:val="clear" w:color="auto" w:fill="FFFFFF"/>
              </w:rPr>
              <w:t>i</w:t>
            </w:r>
            <w:r>
              <w:rPr>
                <w:color w:val="4D5156"/>
                <w:shd w:val="clear" w:color="auto" w:fill="FFFFFF"/>
                <w:vertAlign w:val="superscript"/>
              </w:rPr>
              <w:t>2</w:t>
            </w:r>
            <w:r>
              <w:rPr>
                <w:rFonts w:ascii="현대체 Light" w:eastAsia="현대체 Light" w:hAnsi="현대체 Light"/>
                <w:color w:val="000000" w:themeColor="text1"/>
                <w:sz w:val="20"/>
                <w:szCs w:val="20"/>
                <w:shd w:val="clear" w:color="auto" w:fill="FFFFFF"/>
              </w:rPr>
              <w:t>*</w:t>
            </w:r>
            <w:r w:rsidRPr="00B91CF4">
              <w:rPr>
                <w:rFonts w:ascii="현대체 Light" w:eastAsia="현대체 Light" w:hAnsi="현대체 Light" w:hint="eastAsia"/>
                <w:color w:val="000000" w:themeColor="text1"/>
                <w:sz w:val="20"/>
                <w:szCs w:val="20"/>
                <w:shd w:val="clear" w:color="auto" w:fill="FFFFFF"/>
              </w:rPr>
              <w:t>t</w:t>
            </w:r>
          </w:p>
        </w:tc>
        <w:tc>
          <w:tcPr>
            <w:tcW w:w="1352" w:type="dxa"/>
            <w:vMerge/>
            <w:vAlign w:val="center"/>
          </w:tcPr>
          <w:p w14:paraId="51490155" w14:textId="77777777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283" w:type="dxa"/>
            <w:vMerge/>
          </w:tcPr>
          <w:p w14:paraId="78C50519" w14:textId="77777777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4A3892" w14:paraId="4371BE81" w14:textId="77777777" w:rsidTr="00FA4D20">
        <w:tc>
          <w:tcPr>
            <w:tcW w:w="1571" w:type="dxa"/>
          </w:tcPr>
          <w:p w14:paraId="0E442CFB" w14:textId="5D4BC25B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HTL.9.1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.1.4</w:t>
            </w:r>
          </w:p>
        </w:tc>
        <w:tc>
          <w:tcPr>
            <w:tcW w:w="1401" w:type="dxa"/>
          </w:tcPr>
          <w:p w14:paraId="687E5174" w14:textId="77777777" w:rsidR="004A3892" w:rsidRDefault="004A3892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358" w:type="dxa"/>
          </w:tcPr>
          <w:p w14:paraId="5107B8CA" w14:textId="77777777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335" w:type="dxa"/>
            <w:vAlign w:val="center"/>
          </w:tcPr>
          <w:p w14:paraId="3048FB92" w14:textId="77777777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443" w:type="dxa"/>
          </w:tcPr>
          <w:p w14:paraId="7AE7CFE0" w14:textId="77777777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352" w:type="dxa"/>
            <w:vAlign w:val="center"/>
          </w:tcPr>
          <w:p w14:paraId="2A1EBB4A" w14:textId="77777777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283" w:type="dxa"/>
          </w:tcPr>
          <w:p w14:paraId="7803C38C" w14:textId="77777777" w:rsidR="004A3892" w:rsidRDefault="004A3892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59DA7B60" w14:textId="77777777" w:rsidR="00CB4EAE" w:rsidRPr="003B2066" w:rsidRDefault="00CB4EAE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6D171E24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7BE46F50" w14:textId="44DB6B40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89" w:name="_Toc185249025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DT.10</w:t>
      </w:r>
      <w:r w:rsidRPr="00A24F70">
        <w:rPr>
          <w:rFonts w:eastAsia="HD현대체 Bold"/>
          <w:color w:val="000000" w:themeColor="text1"/>
        </w:rPr>
        <w:t xml:space="preserve">] </w:t>
      </w:r>
      <w:r w:rsidR="00246276">
        <w:rPr>
          <w:rFonts w:ascii="현대체Light" w:eastAsia="현대체Light" w:hAnsi="현대체Light" w:hint="eastAsia"/>
          <w:color w:val="000000" w:themeColor="text1"/>
        </w:rPr>
        <w:t>PN</w:t>
      </w:r>
      <w:r w:rsidR="00246276">
        <w:rPr>
          <w:rFonts w:ascii="현대체Light" w:eastAsia="현대체Light" w:hAnsi="현대체Light"/>
          <w:color w:val="000000" w:themeColor="text1"/>
        </w:rPr>
        <w:t xml:space="preserve"> </w:t>
      </w:r>
      <w:r w:rsidR="00246276">
        <w:rPr>
          <w:rFonts w:ascii="현대체Light" w:eastAsia="현대체Light" w:hAnsi="현대체Light" w:hint="eastAsia"/>
          <w:color w:val="000000" w:themeColor="text1"/>
        </w:rPr>
        <w:t>커패시터 선정</w:t>
      </w:r>
      <w:bookmarkEnd w:id="89"/>
    </w:p>
    <w:p w14:paraId="058F47BA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64BF6131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90" w:name="_Toc185249026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90"/>
    </w:p>
    <w:p w14:paraId="1D007E9A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7AFD4F66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HDF.10.1(PF1) ~ HDF.10.3(PF3)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62DBF181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HDF.10.4(PF4)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별도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을 적용한다.</w:t>
      </w:r>
    </w:p>
    <w:p w14:paraId="2ACCC43F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C916B53" w14:textId="77777777" w:rsidR="00ED5C5E" w:rsidRPr="00047567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C901</w:t>
      </w:r>
    </w:p>
    <w:p w14:paraId="41CEF8BD" w14:textId="77777777" w:rsidR="00ED5C5E" w:rsidRPr="00FA1B11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C293D3B" w14:textId="77777777" w:rsidR="00ED5C5E" w:rsidRPr="00BB6CCA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.10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용량 사양)</w:t>
      </w:r>
    </w:p>
    <w:p w14:paraId="151EE0B8" w14:textId="77777777" w:rsidR="00ED5C5E" w:rsidRPr="00BB6CCA" w:rsidRDefault="00ED5C5E" w:rsidP="00ED5C5E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5C9FB5FA" w14:textId="77777777" w:rsidR="00ED5C5E" w:rsidRDefault="00ED5C5E" w:rsidP="00ED5C5E">
      <w:pPr>
        <w:pStyle w:val="E"/>
        <w:numPr>
          <w:ilvl w:val="1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PF1</w:t>
      </w:r>
      <w:r>
        <w:rPr>
          <w:rFonts w:ascii="현대체 Light" w:eastAsia="현대체 Light" w:hAnsi="현대체 Light"/>
          <w:sz w:val="20"/>
        </w:rPr>
        <w:t>~3</w:t>
      </w:r>
      <w:r>
        <w:rPr>
          <w:rFonts w:ascii="현대체 Light" w:eastAsia="현대체 Light" w:hAnsi="현대체 Light" w:hint="eastAsia"/>
          <w:sz w:val="20"/>
        </w:rPr>
        <w:t>에 해당하는 HDR10.1.1~</w:t>
      </w:r>
      <w:r>
        <w:rPr>
          <w:rFonts w:ascii="현대체 Light" w:eastAsia="현대체 Light" w:hAnsi="현대체 Light"/>
          <w:sz w:val="20"/>
        </w:rPr>
        <w:t>HDR10.1.3</w:t>
      </w:r>
      <w:r>
        <w:rPr>
          <w:rFonts w:ascii="현대체 Light" w:eastAsia="현대체 Light" w:hAnsi="현대체 Light" w:hint="eastAsia"/>
          <w:sz w:val="20"/>
        </w:rPr>
        <w:t xml:space="preserve">의 용량은 아래의 최대 부하 사용 조건을 고려하였을 때, 약 </w:t>
      </w:r>
      <w:r w:rsidRPr="00206B5B">
        <w:rPr>
          <w:rFonts w:ascii="현대체 Light" w:eastAsia="현대체 Light" w:hAnsi="현대체 Light"/>
          <w:b/>
          <w:sz w:val="20"/>
        </w:rPr>
        <w:t>6069</w:t>
      </w:r>
      <w:r w:rsidRPr="00206B5B">
        <w:rPr>
          <w:rFonts w:ascii="현대체 Light" w:eastAsia="현대체 Light" w:hAnsi="현대체 Light" w:hint="eastAsia"/>
          <w:b/>
          <w:sz w:val="20"/>
        </w:rPr>
        <w:t>uF 정도의 용량</w:t>
      </w:r>
      <w:r>
        <w:rPr>
          <w:rFonts w:ascii="현대체 Light" w:eastAsia="현대체 Light" w:hAnsi="현대체 Light" w:hint="eastAsia"/>
          <w:sz w:val="20"/>
        </w:rPr>
        <w:t>이 적정용량으로 필요한 것을 계산으로 알 수 있다.</w:t>
      </w:r>
      <w:r>
        <w:rPr>
          <w:rFonts w:ascii="현대체 Light" w:eastAsia="현대체 Light" w:hAnsi="현대체 Light"/>
          <w:sz w:val="20"/>
        </w:rPr>
        <w:t xml:space="preserve"> </w:t>
      </w:r>
    </w:p>
    <w:p w14:paraId="76152E6E" w14:textId="77777777" w:rsidR="00ED5C5E" w:rsidRDefault="00ED5C5E" w:rsidP="00ED5C5E">
      <w:pPr>
        <w:pStyle w:val="E"/>
        <w:numPr>
          <w:ilvl w:val="2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 xml:space="preserve">평균부하전류 </w:t>
      </w:r>
      <w:r>
        <w:rPr>
          <w:rFonts w:ascii="현대체 Light" w:eastAsia="현대체 Light" w:hAnsi="현대체 Light"/>
          <w:sz w:val="20"/>
        </w:rPr>
        <w:t>: 180</w:t>
      </w:r>
      <w:r>
        <w:rPr>
          <w:rFonts w:ascii="현대체 Light" w:eastAsia="현대체 Light" w:hAnsi="현대체 Light" w:hint="eastAsia"/>
          <w:sz w:val="20"/>
        </w:rPr>
        <w:t xml:space="preserve">A 설정 </w:t>
      </w:r>
      <w:r>
        <w:rPr>
          <w:rFonts w:ascii="현대체 Light" w:eastAsia="현대체 Light" w:hAnsi="현대체 Light"/>
          <w:sz w:val="20"/>
        </w:rPr>
        <w:t>(</w:t>
      </w:r>
      <w:r>
        <w:rPr>
          <w:rFonts w:ascii="현대체 Light" w:eastAsia="현대체 Light" w:hAnsi="현대체 Light" w:hint="eastAsia"/>
          <w:sz w:val="20"/>
        </w:rPr>
        <w:t>HS220 6축 사용모터의 정격전류 합산(</w:t>
      </w:r>
      <w:r>
        <w:rPr>
          <w:rFonts w:ascii="현대체 Light" w:eastAsia="현대체 Light" w:hAnsi="현대체 Light"/>
          <w:sz w:val="20"/>
        </w:rPr>
        <w:t>108.6</w:t>
      </w:r>
      <w:r>
        <w:rPr>
          <w:rFonts w:ascii="현대체 Light" w:eastAsia="현대체 Light" w:hAnsi="현대체 Light" w:hint="eastAsia"/>
          <w:sz w:val="20"/>
        </w:rPr>
        <w:t>A</w:t>
      </w:r>
      <w:r>
        <w:rPr>
          <w:rFonts w:ascii="현대체 Light" w:eastAsia="현대체 Light" w:hAnsi="현대체 Light"/>
          <w:sz w:val="20"/>
        </w:rPr>
        <w:t>)</w:t>
      </w:r>
      <w:r>
        <w:rPr>
          <w:rFonts w:ascii="현대체 Light" w:eastAsia="현대체 Light" w:hAnsi="현대체 Light" w:hint="eastAsia"/>
          <w:sz w:val="20"/>
        </w:rPr>
        <w:t xml:space="preserve"> + 부가축 </w:t>
      </w:r>
      <w:r>
        <w:rPr>
          <w:rFonts w:ascii="현대체 Light" w:eastAsia="현대체 Light" w:hAnsi="현대체 Light"/>
          <w:sz w:val="20"/>
        </w:rPr>
        <w:t>2</w:t>
      </w:r>
      <w:r>
        <w:rPr>
          <w:rFonts w:ascii="현대체 Light" w:eastAsia="현대체 Light" w:hAnsi="현대체 Light" w:hint="eastAsia"/>
          <w:sz w:val="20"/>
        </w:rPr>
        <w:t xml:space="preserve">축 중대형모터사용 시(약 </w:t>
      </w:r>
      <w:r>
        <w:rPr>
          <w:rFonts w:ascii="현대체 Light" w:eastAsia="현대체 Light" w:hAnsi="현대체 Light"/>
          <w:sz w:val="20"/>
        </w:rPr>
        <w:t>60A)</w:t>
      </w:r>
      <w:r>
        <w:rPr>
          <w:rFonts w:ascii="현대체 Light" w:eastAsia="현대체 Light" w:hAnsi="현대체 Light" w:hint="eastAsia"/>
          <w:sz w:val="20"/>
        </w:rPr>
        <w:t xml:space="preserve"> </w:t>
      </w:r>
      <w:r>
        <w:rPr>
          <w:rFonts w:ascii="현대체 Light" w:eastAsia="현대체 Light" w:hAnsi="현대체 Light"/>
          <w:sz w:val="20"/>
        </w:rPr>
        <w:t xml:space="preserve">+ </w:t>
      </w:r>
      <w:r>
        <w:rPr>
          <w:rFonts w:ascii="현대체 Light" w:eastAsia="현대체 Light" w:hAnsi="현대체 Light" w:hint="eastAsia"/>
          <w:sz w:val="20"/>
        </w:rPr>
        <w:t xml:space="preserve">마진) </w:t>
      </w:r>
    </w:p>
    <w:p w14:paraId="25A32068" w14:textId="77777777" w:rsidR="00ED5C5E" w:rsidRDefault="00ED5C5E" w:rsidP="00ED5C5E">
      <w:pPr>
        <w:pStyle w:val="E"/>
        <w:numPr>
          <w:ilvl w:val="2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 xml:space="preserve">리플률 </w:t>
      </w:r>
      <w:r>
        <w:rPr>
          <w:rFonts w:ascii="현대체 Light" w:eastAsia="현대체 Light" w:hAnsi="현대체 Light"/>
          <w:sz w:val="20"/>
        </w:rPr>
        <w:t>: 40</w:t>
      </w:r>
      <w:r>
        <w:rPr>
          <w:rFonts w:ascii="현대체 Light" w:eastAsia="현대체 Light" w:hAnsi="현대체 Light" w:hint="eastAsia"/>
          <w:sz w:val="20"/>
        </w:rPr>
        <w:t xml:space="preserve">V 설정 (타마가와 데이터시트의 </w:t>
      </w:r>
      <w:r>
        <w:rPr>
          <w:rFonts w:ascii="현대체 Light" w:eastAsia="현대체 Light" w:hAnsi="현대체 Light"/>
          <w:sz w:val="20"/>
        </w:rPr>
        <w:t xml:space="preserve">DC240V </w:t>
      </w:r>
      <w:r>
        <w:rPr>
          <w:rFonts w:ascii="현대체 Light" w:eastAsia="현대체 Light" w:hAnsi="현대체 Light" w:hint="eastAsia"/>
          <w:sz w:val="20"/>
        </w:rPr>
        <w:t>시험기준과</w:t>
      </w:r>
      <w:r>
        <w:rPr>
          <w:rFonts w:ascii="현대체 Light" w:eastAsia="현대체 Light" w:hAnsi="현대체 Light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</w:rPr>
        <w:t>AC200</w:t>
      </w:r>
      <w:r>
        <w:rPr>
          <w:rFonts w:ascii="현대체 Light" w:eastAsia="현대체 Light" w:hAnsi="현대체 Light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</w:rPr>
        <w:t xml:space="preserve">전원 사용 시 </w:t>
      </w:r>
      <w:r>
        <w:rPr>
          <w:rFonts w:ascii="현대체 Light" w:eastAsia="현대체 Light" w:hAnsi="현대체 Light"/>
          <w:sz w:val="20"/>
        </w:rPr>
        <w:t>DC</w:t>
      </w:r>
      <w:r>
        <w:rPr>
          <w:rFonts w:ascii="현대체 Light" w:eastAsia="현대체 Light" w:hAnsi="현대체 Light" w:hint="eastAsia"/>
          <w:sz w:val="20"/>
        </w:rPr>
        <w:t xml:space="preserve">링크 전압 </w:t>
      </w:r>
      <w:r>
        <w:rPr>
          <w:rFonts w:ascii="현대체 Light" w:eastAsia="현대체 Light" w:hAnsi="현대체 Light"/>
          <w:sz w:val="20"/>
        </w:rPr>
        <w:t>282V</w:t>
      </w:r>
      <w:r>
        <w:rPr>
          <w:rFonts w:ascii="현대체 Light" w:eastAsia="현대체 Light" w:hAnsi="현대체 Light" w:hint="eastAsia"/>
          <w:sz w:val="20"/>
        </w:rPr>
        <w:t xml:space="preserve">간의 차이로 </w:t>
      </w:r>
      <w:r>
        <w:rPr>
          <w:rFonts w:ascii="현대체 Light" w:eastAsia="현대체 Light" w:hAnsi="현대체 Light"/>
          <w:sz w:val="20"/>
        </w:rPr>
        <w:t>40V</w:t>
      </w:r>
      <w:r>
        <w:rPr>
          <w:rFonts w:ascii="현대체 Light" w:eastAsia="현대체 Light" w:hAnsi="현대체 Light" w:hint="eastAsia"/>
          <w:sz w:val="20"/>
        </w:rPr>
        <w:t>를 설정)</w:t>
      </w:r>
    </w:p>
    <w:p w14:paraId="7E1F05BA" w14:textId="77777777" w:rsidR="00ED5C5E" w:rsidRDefault="00ED5C5E" w:rsidP="00ED5C5E">
      <w:pPr>
        <w:pStyle w:val="E"/>
        <w:numPr>
          <w:ilvl w:val="1"/>
          <w:numId w:val="21"/>
        </w:numPr>
        <w:rPr>
          <w:rFonts w:ascii="현대체 Light" w:eastAsia="현대체 Light" w:hAnsi="현대체 Light"/>
          <w:sz w:val="20"/>
        </w:rPr>
      </w:pPr>
      <w:r w:rsidRPr="0046294D">
        <w:rPr>
          <w:rFonts w:ascii="현대체 Light" w:eastAsia="현대체 Light" w:hAnsi="현대체 Light" w:hint="eastAsia"/>
          <w:sz w:val="20"/>
        </w:rPr>
        <w:t>PF</w:t>
      </w:r>
      <w:r w:rsidRPr="0046294D">
        <w:rPr>
          <w:rFonts w:ascii="현대체 Light" w:eastAsia="현대체 Light" w:hAnsi="현대체 Light"/>
          <w:sz w:val="20"/>
        </w:rPr>
        <w:t>4</w:t>
      </w:r>
      <w:r w:rsidRPr="0046294D">
        <w:rPr>
          <w:rFonts w:ascii="현대체 Light" w:eastAsia="현대체 Light" w:hAnsi="현대체 Light" w:hint="eastAsia"/>
          <w:sz w:val="20"/>
        </w:rPr>
        <w:t>에 해당하는 HDR10.1.4의 용량은 아래 최대 부하 사용 조건을 고려하였을 때,</w:t>
      </w:r>
      <w:r w:rsidRPr="0046294D">
        <w:rPr>
          <w:rFonts w:ascii="현대체 Light" w:eastAsia="현대체 Light" w:hAnsi="현대체 Light"/>
          <w:sz w:val="20"/>
        </w:rPr>
        <w:t xml:space="preserve"> </w:t>
      </w:r>
      <w:r w:rsidRPr="0046294D">
        <w:rPr>
          <w:rFonts w:ascii="현대체 Light" w:eastAsia="현대체 Light" w:hAnsi="현대체 Light" w:hint="eastAsia"/>
          <w:sz w:val="20"/>
        </w:rPr>
        <w:t xml:space="preserve">약 </w:t>
      </w:r>
      <w:r w:rsidRPr="0046294D">
        <w:rPr>
          <w:rFonts w:ascii="현대체 Light" w:eastAsia="현대체 Light" w:hAnsi="현대체 Light"/>
          <w:b/>
          <w:sz w:val="20"/>
        </w:rPr>
        <w:t xml:space="preserve">3366uF </w:t>
      </w:r>
      <w:r w:rsidRPr="0046294D">
        <w:rPr>
          <w:rFonts w:ascii="현대체 Light" w:eastAsia="현대체 Light" w:hAnsi="현대체 Light" w:hint="eastAsia"/>
          <w:b/>
          <w:sz w:val="20"/>
        </w:rPr>
        <w:t>정도의 용량</w:t>
      </w:r>
      <w:r>
        <w:rPr>
          <w:rFonts w:ascii="현대체 Light" w:eastAsia="현대체 Light" w:hAnsi="현대체 Light" w:hint="eastAsia"/>
          <w:sz w:val="20"/>
        </w:rPr>
        <w:t>이</w:t>
      </w:r>
      <w:r w:rsidRPr="0046294D">
        <w:rPr>
          <w:rFonts w:ascii="현대체 Light" w:eastAsia="현대체 Light" w:hAnsi="현대체 Light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</w:rPr>
        <w:t>적정용량으로 필요한 것을 계산으로 알 수 있다.</w:t>
      </w:r>
      <w:r>
        <w:rPr>
          <w:rFonts w:ascii="현대체 Light" w:eastAsia="현대체 Light" w:hAnsi="현대체 Light"/>
          <w:sz w:val="20"/>
        </w:rPr>
        <w:t xml:space="preserve"> </w:t>
      </w:r>
    </w:p>
    <w:p w14:paraId="072BA982" w14:textId="77777777" w:rsidR="00ED5C5E" w:rsidRPr="0046294D" w:rsidRDefault="00ED5C5E" w:rsidP="00ED5C5E">
      <w:pPr>
        <w:pStyle w:val="E"/>
        <w:numPr>
          <w:ilvl w:val="2"/>
          <w:numId w:val="21"/>
        </w:numPr>
        <w:rPr>
          <w:rFonts w:ascii="현대체 Light" w:eastAsia="현대체 Light" w:hAnsi="현대체 Light"/>
          <w:sz w:val="20"/>
        </w:rPr>
      </w:pPr>
      <w:r w:rsidRPr="0046294D">
        <w:rPr>
          <w:rFonts w:ascii="현대체 Light" w:eastAsia="현대체 Light" w:hAnsi="현대체 Light" w:hint="eastAsia"/>
          <w:sz w:val="20"/>
        </w:rPr>
        <w:t xml:space="preserve">평균 부하전류 </w:t>
      </w:r>
      <w:r w:rsidRPr="0046294D">
        <w:rPr>
          <w:rFonts w:ascii="현대체 Light" w:eastAsia="현대체 Light" w:hAnsi="현대체 Light"/>
          <w:sz w:val="20"/>
        </w:rPr>
        <w:t>: 100A</w:t>
      </w:r>
      <w:r w:rsidRPr="0046294D">
        <w:rPr>
          <w:rFonts w:ascii="현대체 Light" w:eastAsia="현대체 Light" w:hAnsi="현대체 Light" w:hint="eastAsia"/>
          <w:sz w:val="20"/>
        </w:rPr>
        <w:t xml:space="preserve">(HS020 6축 사용모터의 정격전류 합산 </w:t>
      </w:r>
      <w:r w:rsidRPr="0046294D">
        <w:rPr>
          <w:rFonts w:ascii="현대체 Light" w:eastAsia="현대체 Light" w:hAnsi="현대체 Light"/>
          <w:sz w:val="20"/>
        </w:rPr>
        <w:t>: 32.9</w:t>
      </w:r>
      <w:r w:rsidRPr="0046294D">
        <w:rPr>
          <w:rFonts w:ascii="현대체 Light" w:eastAsia="현대체 Light" w:hAnsi="현대체 Light" w:hint="eastAsia"/>
          <w:sz w:val="20"/>
        </w:rPr>
        <w:t xml:space="preserve">A + 부가축 </w:t>
      </w:r>
      <w:r w:rsidRPr="0046294D">
        <w:rPr>
          <w:rFonts w:ascii="현대체 Light" w:eastAsia="현대체 Light" w:hAnsi="현대체 Light"/>
          <w:sz w:val="20"/>
        </w:rPr>
        <w:t>2</w:t>
      </w:r>
      <w:r w:rsidRPr="0046294D">
        <w:rPr>
          <w:rFonts w:ascii="현대체 Light" w:eastAsia="현대체 Light" w:hAnsi="현대체 Light" w:hint="eastAsia"/>
          <w:sz w:val="20"/>
        </w:rPr>
        <w:t xml:space="preserve">축 중대형모터사용 시(약 </w:t>
      </w:r>
      <w:r w:rsidRPr="0046294D">
        <w:rPr>
          <w:rFonts w:ascii="현대체 Light" w:eastAsia="현대체 Light" w:hAnsi="현대체 Light"/>
          <w:sz w:val="20"/>
        </w:rPr>
        <w:t>60A</w:t>
      </w:r>
      <w:r w:rsidRPr="0046294D">
        <w:rPr>
          <w:rFonts w:ascii="현대체 Light" w:eastAsia="현대체 Light" w:hAnsi="현대체 Light" w:hint="eastAsia"/>
          <w:sz w:val="20"/>
        </w:rPr>
        <w:t>)</w:t>
      </w:r>
      <w:r w:rsidRPr="0046294D">
        <w:rPr>
          <w:rFonts w:ascii="현대체 Light" w:eastAsia="현대체 Light" w:hAnsi="현대체 Light"/>
          <w:sz w:val="20"/>
        </w:rPr>
        <w:t xml:space="preserve"> + </w:t>
      </w:r>
      <w:r w:rsidRPr="0046294D">
        <w:rPr>
          <w:rFonts w:ascii="현대체 Light" w:eastAsia="현대체 Light" w:hAnsi="현대체 Light" w:hint="eastAsia"/>
          <w:sz w:val="20"/>
        </w:rPr>
        <w:t>마진)</w:t>
      </w:r>
    </w:p>
    <w:p w14:paraId="31129A4C" w14:textId="77777777" w:rsidR="00ED5C5E" w:rsidRDefault="00ED5C5E" w:rsidP="00ED5C5E">
      <w:pPr>
        <w:pStyle w:val="E"/>
        <w:numPr>
          <w:ilvl w:val="2"/>
          <w:numId w:val="21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 xml:space="preserve">리플률 </w:t>
      </w:r>
      <w:r>
        <w:rPr>
          <w:rFonts w:ascii="현대체 Light" w:eastAsia="현대체 Light" w:hAnsi="현대체 Light"/>
          <w:sz w:val="20"/>
        </w:rPr>
        <w:t xml:space="preserve">: </w:t>
      </w:r>
      <w:r>
        <w:rPr>
          <w:rFonts w:ascii="현대체 Light" w:eastAsia="현대체 Light" w:hAnsi="현대체 Light" w:hint="eastAsia"/>
          <w:sz w:val="20"/>
        </w:rPr>
        <w:t>40V 설정</w:t>
      </w:r>
    </w:p>
    <w:p w14:paraId="31B626AF" w14:textId="77777777" w:rsidR="00ED5C5E" w:rsidRPr="001514A3" w:rsidRDefault="00ED5C5E" w:rsidP="00ED5C5E">
      <w:pPr>
        <w:pStyle w:val="E"/>
        <w:ind w:left="1600"/>
        <w:rPr>
          <w:rFonts w:ascii="현대체 Light" w:eastAsia="현대체 Light" w:hAnsi="현대체 Light"/>
          <w:sz w:val="20"/>
        </w:rPr>
      </w:pPr>
    </w:p>
    <w:p w14:paraId="33F6CF95" w14:textId="77777777" w:rsidR="00ED5C5E" w:rsidRPr="00AA730B" w:rsidRDefault="00ED5C5E" w:rsidP="00ED5C5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  <w:r w:rsidRPr="005D6795">
        <w:rPr>
          <w:rFonts w:ascii="현대체Light" w:eastAsia="현대체Light" w:hAnsi="현대체Light"/>
          <w:b/>
          <w:color w:val="000000" w:themeColor="text1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</w:rPr>
        <w:t>HDR</w:t>
      </w:r>
      <w:r>
        <w:rPr>
          <w:rFonts w:ascii="현대체Light" w:eastAsia="현대체Light" w:hAnsi="현대체Light"/>
          <w:b/>
          <w:color w:val="000000" w:themeColor="text1"/>
        </w:rPr>
        <w:t>.10</w:t>
      </w:r>
      <w:r w:rsidRPr="00BB6CCA">
        <w:rPr>
          <w:rFonts w:ascii="현대체Light" w:eastAsia="현대체Light" w:hAnsi="현대체Light"/>
          <w:b/>
          <w:color w:val="000000" w:themeColor="text1"/>
        </w:rPr>
        <w:t>.</w:t>
      </w:r>
      <w:r>
        <w:rPr>
          <w:rFonts w:ascii="현대체Light" w:eastAsia="현대체Light" w:hAnsi="현대체Light"/>
          <w:b/>
          <w:color w:val="0000FF"/>
        </w:rPr>
        <w:t>2</w:t>
      </w:r>
      <w:r w:rsidRPr="00BB6CCA">
        <w:rPr>
          <w:rFonts w:ascii="현대체Light" w:eastAsia="현대체Light" w:hAnsi="현대체Light"/>
          <w:b/>
          <w:color w:val="0000FF"/>
        </w:rPr>
        <w:t>.x</w:t>
      </w:r>
      <w:r w:rsidRPr="00BB6CCA">
        <w:rPr>
          <w:rFonts w:ascii="현대체Light" w:eastAsia="현대체Light" w:hAnsi="현대체Light"/>
          <w:b/>
          <w:color w:val="000000" w:themeColor="text1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</w:rPr>
        <w:t>–</w:t>
      </w:r>
      <w:r>
        <w:rPr>
          <w:rFonts w:ascii="현대체Light" w:eastAsia="현대체Light" w:hAnsi="현대체Light"/>
          <w:b/>
          <w:color w:val="000000" w:themeColor="text1"/>
        </w:rPr>
        <w:t xml:space="preserve"> 2 (</w:t>
      </w:r>
      <w:r>
        <w:rPr>
          <w:rFonts w:ascii="현대체Light" w:eastAsia="현대체Light" w:hAnsi="현대체Light" w:hint="eastAsia"/>
          <w:b/>
          <w:color w:val="000000" w:themeColor="text1"/>
          <w:lang w:eastAsia="ko-KR"/>
        </w:rPr>
        <w:t>수명</w:t>
      </w:r>
      <w:r>
        <w:rPr>
          <w:rFonts w:ascii="현대체Light" w:eastAsia="현대체Light" w:hAnsi="현대체Light" w:hint="eastAsia"/>
          <w:b/>
          <w:color w:val="000000" w:themeColor="text1"/>
        </w:rPr>
        <w:t xml:space="preserve"> 사양)</w:t>
      </w:r>
    </w:p>
    <w:p w14:paraId="1E864FF6" w14:textId="77777777" w:rsidR="00ED5C5E" w:rsidRDefault="00ED5C5E" w:rsidP="00ED5C5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21B65920" w14:textId="77777777" w:rsidR="00ED5C5E" w:rsidRDefault="00ED5C5E" w:rsidP="00ED5C5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color w:val="000000" w:themeColor="text1"/>
          <w:lang w:eastAsia="ko-KR"/>
        </w:rPr>
      </w:pPr>
      <w:r w:rsidRPr="00AA730B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HDR10.2.1~HDR10.2.4는 </w:t>
      </w:r>
      <w:r w:rsidRPr="00AA730B">
        <w:rPr>
          <w:rFonts w:ascii="현대체Light" w:eastAsia="현대체Light" w:hAnsi="현대체Light"/>
          <w:b/>
          <w:color w:val="000000" w:themeColor="text1"/>
          <w:lang w:eastAsia="ko-KR"/>
        </w:rPr>
        <w:t>105</w:t>
      </w:r>
      <w:r w:rsidRPr="00AA730B">
        <w:rPr>
          <w:rFonts w:ascii="현대체Light" w:eastAsia="현대체Light" w:hAnsi="현대체Light" w:hint="eastAsia"/>
          <w:b/>
          <w:color w:val="000000" w:themeColor="text1"/>
          <w:lang w:eastAsia="ko-KR"/>
        </w:rPr>
        <w:t xml:space="preserve">도의 5000Hour를 보장하는 </w:t>
      </w:r>
      <w:r w:rsidRPr="00AA730B">
        <w:rPr>
          <w:rFonts w:ascii="현대체Light" w:eastAsia="현대체Light" w:hAnsi="현대체Light"/>
          <w:b/>
          <w:color w:val="000000" w:themeColor="text1"/>
          <w:lang w:eastAsia="ko-KR"/>
        </w:rPr>
        <w:t>Long Life</w:t>
      </w:r>
      <w:r w:rsidRPr="00AA730B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형 커패시터</w:t>
      </w:r>
      <w:r w:rsidRPr="00AA730B">
        <w:rPr>
          <w:rFonts w:ascii="현대체Light" w:eastAsia="현대체Light" w:hAnsi="현대체Light" w:hint="eastAsia"/>
          <w:color w:val="000000" w:themeColor="text1"/>
          <w:lang w:eastAsia="ko-KR"/>
        </w:rPr>
        <w:t>를 사용한다.</w:t>
      </w:r>
    </w:p>
    <w:p w14:paraId="6B85E269" w14:textId="77777777" w:rsidR="00ED5C5E" w:rsidRPr="00AA730B" w:rsidRDefault="00ED5C5E" w:rsidP="00ED5C5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color w:val="000000" w:themeColor="text1"/>
          <w:lang w:eastAsia="ko-KR"/>
        </w:rPr>
      </w:pPr>
    </w:p>
    <w:p w14:paraId="0A4BC26B" w14:textId="77777777" w:rsidR="00ED5C5E" w:rsidRDefault="00ED5C5E" w:rsidP="00ED5C5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176E487B" w14:textId="77777777" w:rsidR="00ED5C5E" w:rsidRPr="00AA730B" w:rsidRDefault="00ED5C5E" w:rsidP="00ED5C5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  <w:r w:rsidRPr="005D6795">
        <w:rPr>
          <w:rFonts w:ascii="현대체Light" w:eastAsia="현대체Light" w:hAnsi="현대체Light"/>
          <w:b/>
          <w:color w:val="000000" w:themeColor="text1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</w:rPr>
        <w:t>HDR</w:t>
      </w:r>
      <w:r>
        <w:rPr>
          <w:rFonts w:ascii="현대체Light" w:eastAsia="현대체Light" w:hAnsi="현대체Light"/>
          <w:b/>
          <w:color w:val="000000" w:themeColor="text1"/>
        </w:rPr>
        <w:t>.10</w:t>
      </w:r>
      <w:r w:rsidRPr="00BB6CCA">
        <w:rPr>
          <w:rFonts w:ascii="현대체Light" w:eastAsia="현대체Light" w:hAnsi="현대체Light"/>
          <w:b/>
          <w:color w:val="000000" w:themeColor="text1"/>
        </w:rPr>
        <w:t>.</w:t>
      </w:r>
      <w:r>
        <w:rPr>
          <w:rFonts w:ascii="현대체Light" w:eastAsia="현대체Light" w:hAnsi="현대체Light"/>
          <w:b/>
          <w:color w:val="0000FF"/>
        </w:rPr>
        <w:t>3</w:t>
      </w:r>
      <w:r w:rsidRPr="00BB6CCA">
        <w:rPr>
          <w:rFonts w:ascii="현대체Light" w:eastAsia="현대체Light" w:hAnsi="현대체Light"/>
          <w:b/>
          <w:color w:val="0000FF"/>
        </w:rPr>
        <w:t>.x</w:t>
      </w:r>
      <w:r w:rsidRPr="00BB6CCA">
        <w:rPr>
          <w:rFonts w:ascii="현대체Light" w:eastAsia="현대체Light" w:hAnsi="현대체Light"/>
          <w:b/>
          <w:color w:val="000000" w:themeColor="text1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</w:rPr>
        <w:t>–</w:t>
      </w:r>
      <w:r>
        <w:rPr>
          <w:rFonts w:ascii="현대체Light" w:eastAsia="현대체Light" w:hAnsi="현대체Light"/>
          <w:b/>
          <w:color w:val="000000" w:themeColor="text1"/>
        </w:rPr>
        <w:t xml:space="preserve"> 3 (</w:t>
      </w:r>
      <w:r>
        <w:rPr>
          <w:rFonts w:ascii="현대체Light" w:eastAsia="현대체Light" w:hAnsi="현대체Light" w:hint="eastAsia"/>
          <w:b/>
          <w:color w:val="000000" w:themeColor="text1"/>
          <w:lang w:eastAsia="ko-KR"/>
        </w:rPr>
        <w:t>Low impedance</w:t>
      </w:r>
      <w:r>
        <w:rPr>
          <w:rFonts w:ascii="현대체Light" w:eastAsia="현대체Light" w:hAnsi="현대체Light" w:hint="eastAsia"/>
          <w:b/>
          <w:color w:val="000000" w:themeColor="text1"/>
        </w:rPr>
        <w:t xml:space="preserve"> 사양)</w:t>
      </w:r>
    </w:p>
    <w:p w14:paraId="7CDF66B4" w14:textId="77777777" w:rsidR="00ED5C5E" w:rsidRDefault="00ED5C5E" w:rsidP="00ED5C5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37059FB4" w14:textId="5D3ACC56" w:rsidR="00441146" w:rsidRPr="00ED5C5E" w:rsidRDefault="00ED5C5E" w:rsidP="00ED5C5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color w:val="000000" w:themeColor="text1"/>
          <w:lang w:eastAsia="ko-KR"/>
        </w:rPr>
      </w:pPr>
      <w:r>
        <w:rPr>
          <w:rFonts w:ascii="현대체Light" w:eastAsia="현대체Light" w:hAnsi="현대체Light"/>
          <w:color w:val="000000" w:themeColor="text1"/>
          <w:lang w:eastAsia="ko-KR"/>
        </w:rPr>
        <w:t>HDR10.1~10.3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의 요구사양을 충족했다면 가급적 가격조건이 동일하다고 가정할 때, Low Impedance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(ESR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관련) 사양인지 확인한다.</w:t>
      </w:r>
    </w:p>
    <w:p w14:paraId="6DCC9A59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D4A3FFE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91" w:name="_Toc185249027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91"/>
    </w:p>
    <w:p w14:paraId="0485D043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3890EA67" w14:textId="77777777" w:rsidR="002B0B16" w:rsidRDefault="002B0B16" w:rsidP="002B0B1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제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품의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스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펙시트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내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용을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확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인한다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279AC3E0" w14:textId="77777777" w:rsidR="00441146" w:rsidRPr="002B0B1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77591EEB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92" w:name="_Toc185249028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92"/>
    </w:p>
    <w:p w14:paraId="074852A2" w14:textId="4514FEC2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4091A9B2" w14:textId="6C5900C8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2D7FE4A1" w14:textId="77777777" w:rsidR="00FE6E80" w:rsidRPr="002B0B16" w:rsidRDefault="00FE6E80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32F6CB46" w14:textId="74C8CE1B" w:rsidR="0062690C" w:rsidRPr="00BB6CCA" w:rsidRDefault="0062690C" w:rsidP="0062690C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="007214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10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7214A2" w:rsidRPr="007214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="007214A2" w:rsidRPr="007214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7214A2" w:rsidRPr="007214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="007214A2" w:rsidRPr="007214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="007214A2" w:rsidRPr="007214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용량</w:t>
      </w:r>
      <w:r w:rsidR="007214A2" w:rsidRPr="007214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7214A2" w:rsidRPr="007214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사양</w:t>
      </w:r>
    </w:p>
    <w:p w14:paraId="6671342C" w14:textId="3F3F1E8B" w:rsidR="0062690C" w:rsidRDefault="0062690C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1D58C4" w14:paraId="0323D70E" w14:textId="77777777" w:rsidTr="00FA4D20">
        <w:tc>
          <w:tcPr>
            <w:tcW w:w="2319" w:type="dxa"/>
          </w:tcPr>
          <w:p w14:paraId="7CFABD12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3A344ABC" w14:textId="2901EAFF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용량</w:t>
            </w:r>
          </w:p>
        </w:tc>
      </w:tr>
      <w:tr w:rsidR="001D58C4" w14:paraId="1D1D9084" w14:textId="77777777" w:rsidTr="00FA4D20">
        <w:tc>
          <w:tcPr>
            <w:tcW w:w="2319" w:type="dxa"/>
          </w:tcPr>
          <w:p w14:paraId="10FDF5E0" w14:textId="1B8F0820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HTL.10.1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79CE5848" w14:textId="78A96733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2467" w:type="dxa"/>
            <w:vAlign w:val="center"/>
          </w:tcPr>
          <w:p w14:paraId="7C1DC50D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73839109" w14:textId="51DACC89" w:rsidR="007214A2" w:rsidRDefault="007214A2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1D58C4" w14:paraId="45C73279" w14:textId="77777777" w:rsidTr="00FA4D20">
        <w:tc>
          <w:tcPr>
            <w:tcW w:w="2319" w:type="dxa"/>
          </w:tcPr>
          <w:p w14:paraId="0162988D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3E8314F1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용량</w:t>
            </w:r>
          </w:p>
        </w:tc>
      </w:tr>
      <w:tr w:rsidR="001D58C4" w14:paraId="2338D974" w14:textId="77777777" w:rsidTr="00FA4D20">
        <w:tc>
          <w:tcPr>
            <w:tcW w:w="2319" w:type="dxa"/>
          </w:tcPr>
          <w:p w14:paraId="38B3959D" w14:textId="49395AE3" w:rsidR="001D58C4" w:rsidRDefault="001D58C4" w:rsidP="001D58C4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HTL.10.1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.1.4</w:t>
            </w:r>
          </w:p>
        </w:tc>
        <w:tc>
          <w:tcPr>
            <w:tcW w:w="2467" w:type="dxa"/>
            <w:vAlign w:val="center"/>
          </w:tcPr>
          <w:p w14:paraId="5C7F85B2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65B274C3" w14:textId="7E6698DC" w:rsidR="007214A2" w:rsidRPr="007214A2" w:rsidRDefault="007214A2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39136450" w14:textId="5DB8C45B" w:rsidR="0062690C" w:rsidRDefault="0062690C" w:rsidP="0062690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  <w:r w:rsidRPr="005D6795">
        <w:rPr>
          <w:rFonts w:ascii="현대체Light" w:eastAsia="현대체Light" w:hAnsi="현대체Light"/>
          <w:b/>
          <w:color w:val="000000" w:themeColor="text1"/>
        </w:rPr>
        <w:t>[</w:t>
      </w:r>
      <w:r w:rsidR="007214A2">
        <w:rPr>
          <w:rFonts w:ascii="현대체Light" w:eastAsia="현대체Light" w:hAnsi="현대체Light"/>
          <w:b/>
          <w:color w:val="000000" w:themeColor="text1"/>
        </w:rPr>
        <w:t>HDT</w:t>
      </w:r>
      <w:r>
        <w:rPr>
          <w:rFonts w:ascii="현대체Light" w:eastAsia="현대체Light" w:hAnsi="현대체Light"/>
          <w:b/>
          <w:color w:val="000000" w:themeColor="text1"/>
        </w:rPr>
        <w:t>10</w:t>
      </w:r>
      <w:r w:rsidRPr="00BB6CCA">
        <w:rPr>
          <w:rFonts w:ascii="현대체Light" w:eastAsia="현대체Light" w:hAnsi="현대체Light"/>
          <w:b/>
          <w:color w:val="000000" w:themeColor="text1"/>
        </w:rPr>
        <w:t>.</w:t>
      </w:r>
      <w:r>
        <w:rPr>
          <w:rFonts w:ascii="현대체Light" w:eastAsia="현대체Light" w:hAnsi="현대체Light"/>
          <w:b/>
          <w:color w:val="0000FF"/>
        </w:rPr>
        <w:t>2</w:t>
      </w:r>
      <w:r w:rsidRPr="00BB6CCA">
        <w:rPr>
          <w:rFonts w:ascii="현대체Light" w:eastAsia="현대체Light" w:hAnsi="현대체Light"/>
          <w:b/>
          <w:color w:val="0000FF"/>
        </w:rPr>
        <w:t>.x</w:t>
      </w:r>
      <w:r w:rsidRPr="00BB6CCA">
        <w:rPr>
          <w:rFonts w:ascii="현대체Light" w:eastAsia="현대체Light" w:hAnsi="현대체Light"/>
          <w:b/>
          <w:color w:val="000000" w:themeColor="text1"/>
        </w:rPr>
        <w:t xml:space="preserve">] </w:t>
      </w:r>
      <w:r w:rsidR="007214A2" w:rsidRPr="007214A2">
        <w:rPr>
          <w:rFonts w:ascii="현대체Light" w:eastAsia="현대체Light" w:hAnsi="현대체Light" w:hint="eastAsia"/>
          <w:b/>
          <w:color w:val="000000" w:themeColor="text1"/>
        </w:rPr>
        <w:t>제품스펙</w:t>
      </w:r>
      <w:r w:rsidR="007214A2" w:rsidRPr="007214A2">
        <w:rPr>
          <w:rFonts w:ascii="현대체Light" w:eastAsia="현대체Light" w:hAnsi="현대체Light"/>
          <w:b/>
          <w:color w:val="000000" w:themeColor="text1"/>
        </w:rPr>
        <w:t xml:space="preserve"> </w:t>
      </w:r>
      <w:r w:rsidR="007214A2" w:rsidRPr="007214A2">
        <w:rPr>
          <w:rFonts w:ascii="현대체Light" w:eastAsia="현대체Light" w:hAnsi="현대체Light" w:hint="eastAsia"/>
          <w:b/>
          <w:color w:val="000000" w:themeColor="text1"/>
        </w:rPr>
        <w:t>확인</w:t>
      </w:r>
      <w:r w:rsidR="007214A2" w:rsidRPr="007214A2">
        <w:rPr>
          <w:rFonts w:ascii="현대체Light" w:eastAsia="현대체Light" w:hAnsi="현대체Light"/>
          <w:b/>
          <w:color w:val="000000" w:themeColor="text1"/>
        </w:rPr>
        <w:t xml:space="preserve"> - </w:t>
      </w:r>
      <w:r w:rsidR="007214A2" w:rsidRPr="007214A2">
        <w:rPr>
          <w:rFonts w:ascii="현대체Light" w:eastAsia="현대체Light" w:hAnsi="현대체Light" w:hint="eastAsia"/>
          <w:b/>
          <w:color w:val="000000" w:themeColor="text1"/>
        </w:rPr>
        <w:t>수명</w:t>
      </w:r>
      <w:r w:rsidR="007214A2" w:rsidRPr="007214A2">
        <w:rPr>
          <w:rFonts w:ascii="현대체Light" w:eastAsia="현대체Light" w:hAnsi="현대체Light"/>
          <w:b/>
          <w:color w:val="000000" w:themeColor="text1"/>
        </w:rPr>
        <w:t xml:space="preserve"> </w:t>
      </w:r>
      <w:r w:rsidR="007214A2" w:rsidRPr="007214A2">
        <w:rPr>
          <w:rFonts w:ascii="현대체Light" w:eastAsia="현대체Light" w:hAnsi="현대체Light" w:hint="eastAsia"/>
          <w:b/>
          <w:color w:val="000000" w:themeColor="text1"/>
        </w:rPr>
        <w:t>사양</w:t>
      </w:r>
    </w:p>
    <w:p w14:paraId="2B2990D4" w14:textId="54290A22" w:rsidR="007214A2" w:rsidRDefault="007214A2" w:rsidP="0062690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49BA9EBD" w14:textId="77777777" w:rsidR="001D58C4" w:rsidRDefault="001D58C4" w:rsidP="001D58C4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1D58C4" w14:paraId="51AEFF86" w14:textId="77777777" w:rsidTr="00FA4D20">
        <w:tc>
          <w:tcPr>
            <w:tcW w:w="2319" w:type="dxa"/>
          </w:tcPr>
          <w:p w14:paraId="1768A6F5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24D9C6DE" w14:textId="468865E0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수명</w:t>
            </w:r>
          </w:p>
        </w:tc>
      </w:tr>
      <w:tr w:rsidR="001D58C4" w14:paraId="49B240FD" w14:textId="77777777" w:rsidTr="00FA4D20">
        <w:tc>
          <w:tcPr>
            <w:tcW w:w="2319" w:type="dxa"/>
          </w:tcPr>
          <w:p w14:paraId="418D9F75" w14:textId="38CDACF2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HTL.10.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2.1.x</w:t>
            </w:r>
          </w:p>
          <w:p w14:paraId="712B14EE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2467" w:type="dxa"/>
            <w:vAlign w:val="center"/>
          </w:tcPr>
          <w:p w14:paraId="1CCEEEF7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5673F9C8" w14:textId="77777777" w:rsidR="001D58C4" w:rsidRDefault="001D58C4" w:rsidP="001D58C4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1D58C4" w14:paraId="09F9A363" w14:textId="77777777" w:rsidTr="00FA4D20">
        <w:tc>
          <w:tcPr>
            <w:tcW w:w="2319" w:type="dxa"/>
          </w:tcPr>
          <w:p w14:paraId="3A425F9F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1F5B3B2B" w14:textId="2F608E54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수명</w:t>
            </w:r>
          </w:p>
        </w:tc>
      </w:tr>
      <w:tr w:rsidR="001D58C4" w14:paraId="612B9173" w14:textId="77777777" w:rsidTr="00FA4D20">
        <w:tc>
          <w:tcPr>
            <w:tcW w:w="2319" w:type="dxa"/>
          </w:tcPr>
          <w:p w14:paraId="48FDBA5F" w14:textId="3E6CC0B0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HTL.10.2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.1.4</w:t>
            </w:r>
          </w:p>
        </w:tc>
        <w:tc>
          <w:tcPr>
            <w:tcW w:w="2467" w:type="dxa"/>
            <w:vAlign w:val="center"/>
          </w:tcPr>
          <w:p w14:paraId="48E3AB33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796C7392" w14:textId="378B54BE" w:rsidR="007214A2" w:rsidRDefault="007214A2" w:rsidP="0062690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25479A7D" w14:textId="77777777" w:rsidR="007214A2" w:rsidRDefault="007214A2" w:rsidP="0062690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4BF00211" w14:textId="340F7F3E" w:rsidR="007214A2" w:rsidRPr="00AA730B" w:rsidRDefault="007214A2" w:rsidP="007214A2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  <w:r w:rsidRPr="005D6795">
        <w:rPr>
          <w:rFonts w:ascii="현대체Light" w:eastAsia="현대체Light" w:hAnsi="현대체Light"/>
          <w:b/>
          <w:color w:val="000000" w:themeColor="text1"/>
        </w:rPr>
        <w:t>[</w:t>
      </w:r>
      <w:r>
        <w:rPr>
          <w:rFonts w:ascii="현대체Light" w:eastAsia="현대체Light" w:hAnsi="현대체Light"/>
          <w:b/>
          <w:color w:val="000000" w:themeColor="text1"/>
        </w:rPr>
        <w:t>HDT.10</w:t>
      </w:r>
      <w:r w:rsidRPr="00BB6CCA">
        <w:rPr>
          <w:rFonts w:ascii="현대체Light" w:eastAsia="현대체Light" w:hAnsi="현대체Light"/>
          <w:b/>
          <w:color w:val="000000" w:themeColor="text1"/>
        </w:rPr>
        <w:t>.</w:t>
      </w:r>
      <w:r>
        <w:rPr>
          <w:rFonts w:ascii="현대체Light" w:eastAsia="현대체Light" w:hAnsi="현대체Light"/>
          <w:b/>
          <w:color w:val="0000FF"/>
        </w:rPr>
        <w:t>3</w:t>
      </w:r>
      <w:r w:rsidRPr="00BB6CCA">
        <w:rPr>
          <w:rFonts w:ascii="현대체Light" w:eastAsia="현대체Light" w:hAnsi="현대체Light"/>
          <w:b/>
          <w:color w:val="0000FF"/>
        </w:rPr>
        <w:t>.x</w:t>
      </w:r>
      <w:r w:rsidRPr="00BB6CCA">
        <w:rPr>
          <w:rFonts w:ascii="현대체Light" w:eastAsia="현대체Light" w:hAnsi="현대체Light"/>
          <w:b/>
          <w:color w:val="000000" w:themeColor="text1"/>
        </w:rPr>
        <w:t xml:space="preserve">] </w:t>
      </w:r>
      <w:r w:rsidRPr="007214A2">
        <w:rPr>
          <w:rFonts w:ascii="현대체Light" w:eastAsia="현대체Light" w:hAnsi="현대체Light" w:hint="eastAsia"/>
          <w:b/>
          <w:color w:val="000000" w:themeColor="text1"/>
        </w:rPr>
        <w:t>제품스펙</w:t>
      </w:r>
      <w:r w:rsidRPr="007214A2">
        <w:rPr>
          <w:rFonts w:ascii="현대체Light" w:eastAsia="현대체Light" w:hAnsi="현대체Light"/>
          <w:b/>
          <w:color w:val="000000" w:themeColor="text1"/>
        </w:rPr>
        <w:t xml:space="preserve"> </w:t>
      </w:r>
      <w:r w:rsidRPr="007214A2">
        <w:rPr>
          <w:rFonts w:ascii="현대체Light" w:eastAsia="현대체Light" w:hAnsi="현대체Light" w:hint="eastAsia"/>
          <w:b/>
          <w:color w:val="000000" w:themeColor="text1"/>
        </w:rPr>
        <w:t>확인</w:t>
      </w:r>
      <w:r w:rsidRPr="007214A2">
        <w:rPr>
          <w:rFonts w:ascii="현대체Light" w:eastAsia="현대체Light" w:hAnsi="현대체Light"/>
          <w:b/>
          <w:color w:val="000000" w:themeColor="text1"/>
        </w:rPr>
        <w:t xml:space="preserve"> - Low impedance </w:t>
      </w:r>
      <w:r w:rsidRPr="007214A2">
        <w:rPr>
          <w:rFonts w:ascii="현대체Light" w:eastAsia="현대체Light" w:hAnsi="현대체Light" w:hint="eastAsia"/>
          <w:b/>
          <w:color w:val="000000" w:themeColor="text1"/>
        </w:rPr>
        <w:t>사양</w:t>
      </w:r>
    </w:p>
    <w:p w14:paraId="12225F9A" w14:textId="7954DF94" w:rsidR="007214A2" w:rsidRDefault="007214A2" w:rsidP="0062690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022E8964" w14:textId="77777777" w:rsidR="001D58C4" w:rsidRDefault="001D58C4" w:rsidP="001D58C4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1D58C4" w14:paraId="10A2184D" w14:textId="77777777" w:rsidTr="00FA4D20">
        <w:tc>
          <w:tcPr>
            <w:tcW w:w="2319" w:type="dxa"/>
          </w:tcPr>
          <w:p w14:paraId="4E59836A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5B135B4A" w14:textId="03F3111D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ESR</w:t>
            </w:r>
          </w:p>
        </w:tc>
      </w:tr>
      <w:tr w:rsidR="001D58C4" w14:paraId="0C2D74C4" w14:textId="77777777" w:rsidTr="00FA4D20">
        <w:tc>
          <w:tcPr>
            <w:tcW w:w="2319" w:type="dxa"/>
          </w:tcPr>
          <w:p w14:paraId="358B0376" w14:textId="7F1F683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HTL.10.2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31109644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2467" w:type="dxa"/>
            <w:vAlign w:val="center"/>
          </w:tcPr>
          <w:p w14:paraId="646184B8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46E54896" w14:textId="77777777" w:rsidR="001D58C4" w:rsidRDefault="001D58C4" w:rsidP="001D58C4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1D58C4" w14:paraId="19081D76" w14:textId="77777777" w:rsidTr="00FA4D20">
        <w:tc>
          <w:tcPr>
            <w:tcW w:w="2319" w:type="dxa"/>
          </w:tcPr>
          <w:p w14:paraId="651E83F9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5EB9CD5C" w14:textId="2DAACAEE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ESR</w:t>
            </w:r>
          </w:p>
        </w:tc>
      </w:tr>
      <w:tr w:rsidR="001D58C4" w14:paraId="4D682427" w14:textId="77777777" w:rsidTr="00FA4D20">
        <w:tc>
          <w:tcPr>
            <w:tcW w:w="2319" w:type="dxa"/>
          </w:tcPr>
          <w:p w14:paraId="675F05F1" w14:textId="58752A7C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HTL.10.2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.1.4</w:t>
            </w:r>
          </w:p>
        </w:tc>
        <w:tc>
          <w:tcPr>
            <w:tcW w:w="2467" w:type="dxa"/>
            <w:vAlign w:val="center"/>
          </w:tcPr>
          <w:p w14:paraId="4373D2BB" w14:textId="77777777" w:rsidR="001D58C4" w:rsidRDefault="001D58C4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48121EB0" w14:textId="2F1BF6B9" w:rsidR="007214A2" w:rsidRDefault="007214A2" w:rsidP="0062690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5ED4EB85" w14:textId="0A3DEEE7" w:rsidR="007214A2" w:rsidRDefault="007214A2" w:rsidP="0062690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0502D915" w14:textId="0B57E057" w:rsidR="007214A2" w:rsidRDefault="007214A2" w:rsidP="0062690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45462D7E" w14:textId="05DE2164" w:rsidR="007214A2" w:rsidRDefault="007214A2" w:rsidP="0062690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35B3A46A" w14:textId="6643242B" w:rsidR="007214A2" w:rsidRDefault="007214A2" w:rsidP="0062690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38CF690D" w14:textId="77777777" w:rsidR="007214A2" w:rsidRPr="007214A2" w:rsidRDefault="007214A2" w:rsidP="0062690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337E1C0A" w14:textId="79B221CD" w:rsidR="0062690C" w:rsidRDefault="0062690C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</w:p>
    <w:p w14:paraId="41C7A634" w14:textId="33605AF5" w:rsidR="0062690C" w:rsidRDefault="0062690C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</w:p>
    <w:p w14:paraId="128E4578" w14:textId="77777777" w:rsidR="0062690C" w:rsidRPr="0062690C" w:rsidRDefault="0062690C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</w:p>
    <w:p w14:paraId="6AD07959" w14:textId="77777777" w:rsidR="0062690C" w:rsidRDefault="0062690C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</w:p>
    <w:p w14:paraId="077E8CB4" w14:textId="057EC176" w:rsidR="00441146" w:rsidRPr="0062690C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0D269CB7" w14:textId="179802EF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93" w:name="_Toc185249029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DT.11</w:t>
      </w:r>
      <w:r w:rsidRPr="00A24F70">
        <w:rPr>
          <w:rFonts w:eastAsia="HD현대체 Bold"/>
          <w:color w:val="000000" w:themeColor="text1"/>
        </w:rPr>
        <w:t xml:space="preserve">] </w:t>
      </w:r>
      <w:r w:rsidR="005E0105">
        <w:rPr>
          <w:rFonts w:eastAsia="HD현대체 Bold"/>
          <w:color w:val="000000" w:themeColor="text1"/>
        </w:rPr>
        <w:t>PN</w:t>
      </w:r>
      <w:r w:rsidR="00ED5C5E">
        <w:rPr>
          <w:rFonts w:ascii="현대체Light" w:eastAsia="현대체Light" w:hAnsi="현대체Light" w:hint="eastAsia"/>
          <w:color w:val="000000" w:themeColor="text1"/>
        </w:rPr>
        <w:t xml:space="preserve">전압 </w:t>
      </w:r>
      <w:r w:rsidR="0035320B">
        <w:rPr>
          <w:rFonts w:ascii="현대체Light" w:eastAsia="현대체Light" w:hAnsi="현대체Light" w:hint="eastAsia"/>
          <w:color w:val="000000" w:themeColor="text1"/>
        </w:rPr>
        <w:t>레벨 확인</w:t>
      </w:r>
      <w:bookmarkEnd w:id="93"/>
    </w:p>
    <w:p w14:paraId="1D56C1EB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245A1902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94" w:name="_Toc185249030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94"/>
    </w:p>
    <w:p w14:paraId="2F7E23E4" w14:textId="2C638BC5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4CE815C9" w14:textId="77777777" w:rsidR="00AA6F7B" w:rsidRDefault="00AA6F7B" w:rsidP="00AA6F7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HDF.11.1(PF1) ~ HDF.11.4(PF4)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7E989775" w14:textId="77777777" w:rsidR="00AA6F7B" w:rsidRDefault="00AA6F7B" w:rsidP="00AA6F7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1F5DB43" w14:textId="2904F395" w:rsidR="00AA6F7B" w:rsidRPr="00AA6F7B" w:rsidRDefault="00AA6F7B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C915, C900, C901,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Interface :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EIF900, IIF911, IIF912</w:t>
      </w:r>
    </w:p>
    <w:p w14:paraId="51DE1445" w14:textId="77777777" w:rsidR="00AA6F7B" w:rsidRDefault="00AA6F7B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79EDC036" w14:textId="77777777" w:rsidR="00ED5C5E" w:rsidRPr="00BB6CCA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.11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리플전압 확인</w:t>
      </w:r>
    </w:p>
    <w:p w14:paraId="30F3D31A" w14:textId="77777777" w:rsidR="00ED5C5E" w:rsidRPr="00BB6CCA" w:rsidRDefault="00ED5C5E" w:rsidP="00ED5C5E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1533A438" w14:textId="7E2FBCD4" w:rsidR="00441146" w:rsidRPr="00ED5C5E" w:rsidRDefault="00ED5C5E" w:rsidP="00441146">
      <w:pPr>
        <w:pStyle w:val="E"/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 xml:space="preserve">로봇이 구동하지 않는 상태에서 </w:t>
      </w:r>
      <w:r>
        <w:rPr>
          <w:rFonts w:ascii="현대체 Light" w:eastAsia="현대체 Light" w:hAnsi="현대체 Light"/>
          <w:sz w:val="20"/>
        </w:rPr>
        <w:t>PN</w:t>
      </w:r>
      <w:r>
        <w:rPr>
          <w:rFonts w:ascii="현대체 Light" w:eastAsia="현대체 Light" w:hAnsi="현대체 Light" w:hint="eastAsia"/>
          <w:sz w:val="20"/>
        </w:rPr>
        <w:t xml:space="preserve">전압이 충전되어 있을 때, 전압 변동률은 </w:t>
      </w:r>
      <w:r w:rsidRPr="0020621B">
        <w:rPr>
          <w:rFonts w:ascii="현대체 Light" w:eastAsia="현대체 Light" w:hAnsi="현대체 Light" w:hint="eastAsia"/>
          <w:b/>
          <w:sz w:val="20"/>
        </w:rPr>
        <w:t xml:space="preserve">입력 AC전압 </w:t>
      </w:r>
      <w:r w:rsidRPr="0020621B">
        <w:rPr>
          <w:rFonts w:ascii="현대체 Light" w:eastAsia="현대체 Light" w:hAnsi="현대체 Light"/>
          <w:b/>
          <w:sz w:val="20"/>
        </w:rPr>
        <w:t xml:space="preserve">* </w:t>
      </w:r>
      <w:r w:rsidRPr="0020621B">
        <w:rPr>
          <w:rFonts w:ascii="현대체 Light" w:eastAsia="현대체 Light" w:hAnsi="현대체 Light"/>
          <w:b/>
          <w:color w:val="000000" w:themeColor="text1"/>
          <w:sz w:val="20"/>
          <w:szCs w:val="20"/>
          <w:shd w:val="clear" w:color="auto" w:fill="FFFFFF"/>
        </w:rPr>
        <w:t>√2</w:t>
      </w:r>
      <w:r w:rsidRPr="0020621B">
        <w:rPr>
          <w:rFonts w:ascii="현대체 Light" w:eastAsia="현대체 Light" w:hAnsi="현대체 Light"/>
          <w:b/>
          <w:sz w:val="20"/>
        </w:rPr>
        <w:t xml:space="preserve">  </w:t>
      </w:r>
      <w:r w:rsidRPr="0020621B">
        <w:rPr>
          <w:rFonts w:ascii="현대체 Light" w:eastAsia="현대체 Light" w:hAnsi="현대체 Light" w:hint="eastAsia"/>
          <w:b/>
          <w:sz w:val="20"/>
        </w:rPr>
        <w:t xml:space="preserve">의 </w:t>
      </w:r>
      <w:r w:rsidRPr="0020621B">
        <w:rPr>
          <w:rFonts w:ascii="현대체Light" w:eastAsia="현대체Light" w:hAnsi="현대체Light"/>
          <w:b/>
          <w:bCs/>
          <w:color w:val="000000" w:themeColor="text1"/>
          <w:sz w:val="18"/>
          <w:szCs w:val="18"/>
        </w:rPr>
        <w:t>±</w:t>
      </w:r>
      <w:r w:rsidRPr="0020621B">
        <w:rPr>
          <w:rFonts w:ascii="현대체 Light" w:eastAsia="현대체 Light" w:hAnsi="현대체 Light" w:hint="eastAsia"/>
          <w:b/>
          <w:sz w:val="20"/>
        </w:rPr>
        <w:t>5%</w:t>
      </w:r>
      <w:r>
        <w:rPr>
          <w:rFonts w:ascii="현대체 Light" w:eastAsia="현대체 Light" w:hAnsi="현대체 Light" w:hint="eastAsia"/>
          <w:sz w:val="20"/>
        </w:rPr>
        <w:t xml:space="preserve"> 로 정한다.</w:t>
      </w:r>
    </w:p>
    <w:p w14:paraId="792FA945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4706E79" w14:textId="403EBB68" w:rsidR="00441146" w:rsidRPr="00AA6F7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95" w:name="_Toc185249031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95"/>
    </w:p>
    <w:p w14:paraId="784AFFCE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70447898" w14:textId="7B504754" w:rsidR="00441146" w:rsidRDefault="00FE6E80" w:rsidP="00441146">
      <w:pPr>
        <w:pStyle w:val="E"/>
        <w:keepNext/>
        <w:spacing w:line="240" w:lineRule="auto"/>
        <w:jc w:val="center"/>
        <w:rPr>
          <w:position w:val="0"/>
        </w:rPr>
      </w:pPr>
      <w:r>
        <w:rPr>
          <w:noProof/>
        </w:rPr>
        <w:drawing>
          <wp:inline distT="0" distB="0" distL="0" distR="0" wp14:anchorId="51CD59ED" wp14:editId="79A45400">
            <wp:extent cx="3538025" cy="2846599"/>
            <wp:effectExtent l="0" t="0" r="5715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3635" cy="28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9093" w14:textId="6646277C" w:rsidR="00FE6E80" w:rsidRDefault="00FE6E80" w:rsidP="00FE6E80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8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드라이브유닛의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개념블록도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내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AA6F7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PN</w:t>
      </w:r>
      <w:r w:rsidR="00AA6F7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전압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측정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포인트</w:t>
      </w:r>
    </w:p>
    <w:p w14:paraId="0070CA74" w14:textId="67A45621" w:rsidR="00441146" w:rsidRPr="00496780" w:rsidRDefault="00FE6E80" w:rsidP="00496780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(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개념블록도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출처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: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참고문서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-2)</w:t>
      </w:r>
    </w:p>
    <w:p w14:paraId="02136603" w14:textId="4192E9CD" w:rsidR="00441146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96" w:name="_Toc185249032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96"/>
    </w:p>
    <w:p w14:paraId="3C203D75" w14:textId="6360D57A" w:rsidR="00AA6F7B" w:rsidRDefault="00AA6F7B" w:rsidP="00AA6F7B">
      <w:pPr>
        <w:pStyle w:val="E"/>
        <w:rPr>
          <w:rFonts w:eastAsia="맑은 고딕"/>
        </w:rPr>
      </w:pPr>
    </w:p>
    <w:p w14:paraId="59B992D0" w14:textId="20764500" w:rsidR="00A22F1A" w:rsidRPr="00BB6CCA" w:rsidRDefault="00A22F1A" w:rsidP="00A22F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HDT.11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리플전압 측정</w:t>
      </w:r>
    </w:p>
    <w:p w14:paraId="14EA86FC" w14:textId="77777777" w:rsidR="00A22F1A" w:rsidRPr="00AA6F7B" w:rsidRDefault="00A22F1A" w:rsidP="00AA6F7B">
      <w:pPr>
        <w:pStyle w:val="E"/>
        <w:rPr>
          <w:rFonts w:eastAsia="맑은 고딕"/>
        </w:rPr>
      </w:pPr>
    </w:p>
    <w:tbl>
      <w:tblPr>
        <w:tblStyle w:val="afffff2"/>
        <w:tblW w:w="7253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</w:tblGrid>
      <w:tr w:rsidR="002F1A8C" w14:paraId="3433D4B3" w14:textId="45944C9F" w:rsidTr="002F1A8C">
        <w:tc>
          <w:tcPr>
            <w:tcW w:w="2319" w:type="dxa"/>
          </w:tcPr>
          <w:p w14:paraId="5EB72B08" w14:textId="77777777" w:rsidR="002F1A8C" w:rsidRDefault="002F1A8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33FAB663" w14:textId="19BE03B8" w:rsidR="002F1A8C" w:rsidRDefault="002F1A8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PN전압 max</w:t>
            </w:r>
          </w:p>
        </w:tc>
        <w:tc>
          <w:tcPr>
            <w:tcW w:w="2467" w:type="dxa"/>
          </w:tcPr>
          <w:p w14:paraId="654C4002" w14:textId="4D6C0471" w:rsidR="002F1A8C" w:rsidRDefault="002F1A8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PN전압 min</w:t>
            </w:r>
          </w:p>
        </w:tc>
      </w:tr>
      <w:tr w:rsidR="002F1A8C" w14:paraId="68FA9BD3" w14:textId="39407B2C" w:rsidTr="002F1A8C">
        <w:tc>
          <w:tcPr>
            <w:tcW w:w="2319" w:type="dxa"/>
          </w:tcPr>
          <w:p w14:paraId="43739D9C" w14:textId="797AEEBD" w:rsidR="002F1A8C" w:rsidRDefault="002F1A8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HTL.11.1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4572478F" w14:textId="35645E13" w:rsidR="002F1A8C" w:rsidRDefault="002F1A8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4C300347" w14:textId="77777777" w:rsidR="002F1A8C" w:rsidRDefault="002F1A8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79C216C8" w14:textId="77777777" w:rsidR="002F1A8C" w:rsidRDefault="002F1A8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79E69FB4" w14:textId="32A99FBB" w:rsidR="00AA6F7B" w:rsidRPr="00FE6E80" w:rsidRDefault="00AA6F7B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/>
          <w:color w:val="000000" w:themeColor="text1"/>
          <w:sz w:val="20"/>
          <w:szCs w:val="20"/>
        </w:rPr>
        <w:br w:type="page"/>
      </w:r>
    </w:p>
    <w:p w14:paraId="467D997A" w14:textId="6A584DCF" w:rsidR="00441146" w:rsidRPr="005A0CC2" w:rsidRDefault="00AA6F7B" w:rsidP="00441146">
      <w:pPr>
        <w:pStyle w:val="21"/>
        <w:ind w:left="567" w:hanging="567"/>
        <w:rPr>
          <w:rFonts w:eastAsia="HD현대체 Bold"/>
        </w:rPr>
      </w:pPr>
      <w:r w:rsidRPr="005A0CC2">
        <w:rPr>
          <w:rFonts w:eastAsia="HD현대체 Bold"/>
        </w:rPr>
        <w:t xml:space="preserve"> </w:t>
      </w:r>
      <w:bookmarkStart w:id="97" w:name="_Toc185249033"/>
      <w:r w:rsidR="00441146" w:rsidRPr="005A0CC2">
        <w:rPr>
          <w:rFonts w:eastAsia="HD현대체 Bold"/>
        </w:rPr>
        <w:t>[</w:t>
      </w:r>
      <w:r w:rsidR="00441146" w:rsidRPr="00A24F70">
        <w:rPr>
          <w:rFonts w:eastAsia="HD현대체 Bold"/>
          <w:color w:val="000000" w:themeColor="text1"/>
        </w:rPr>
        <w:t>H</w:t>
      </w:r>
      <w:r w:rsidR="00441146">
        <w:rPr>
          <w:rFonts w:eastAsia="HD현대체 Bold"/>
          <w:color w:val="000000" w:themeColor="text1"/>
        </w:rPr>
        <w:t>DT.12</w:t>
      </w:r>
      <w:r w:rsidR="00441146" w:rsidRPr="00A24F70">
        <w:rPr>
          <w:rFonts w:eastAsia="HD현대체 Bold"/>
          <w:color w:val="000000" w:themeColor="text1"/>
        </w:rPr>
        <w:t xml:space="preserve">] </w:t>
      </w:r>
      <w:r w:rsidR="00ED5C5E">
        <w:rPr>
          <w:rFonts w:ascii="현대체Light" w:eastAsia="현대체Light" w:hAnsi="현대체Light" w:hint="eastAsia"/>
          <w:color w:val="000000" w:themeColor="text1"/>
        </w:rPr>
        <w:t>컨버터</w:t>
      </w:r>
      <w:r w:rsidR="00ED5C5E">
        <w:rPr>
          <w:rFonts w:ascii="현대체Light" w:eastAsia="현대체Light" w:hAnsi="현대체Light"/>
          <w:color w:val="000000" w:themeColor="text1"/>
        </w:rPr>
        <w:t xml:space="preserve"> </w:t>
      </w:r>
      <w:r w:rsidR="0035320B">
        <w:rPr>
          <w:rFonts w:ascii="현대체Light" w:eastAsia="현대체Light" w:hAnsi="현대체Light" w:hint="eastAsia"/>
          <w:color w:val="000000" w:themeColor="text1"/>
        </w:rPr>
        <w:t>제어용</w:t>
      </w:r>
      <w:r w:rsidR="00ED5C5E">
        <w:rPr>
          <w:rFonts w:ascii="현대체Light" w:eastAsia="현대체Light" w:hAnsi="현대체Light"/>
          <w:color w:val="000000" w:themeColor="text1"/>
        </w:rPr>
        <w:t xml:space="preserve"> </w:t>
      </w:r>
      <w:r w:rsidR="00ED5C5E">
        <w:rPr>
          <w:rFonts w:ascii="현대체Light" w:eastAsia="현대체Light" w:hAnsi="현대체Light" w:hint="eastAsia"/>
          <w:color w:val="000000" w:themeColor="text1"/>
        </w:rPr>
        <w:t>절연형 전원모듈 제품선정</w:t>
      </w:r>
      <w:bookmarkEnd w:id="97"/>
    </w:p>
    <w:p w14:paraId="5B75C193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4F8FFF97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98" w:name="_Toc185249034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98"/>
    </w:p>
    <w:p w14:paraId="624D1FDE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491C861B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651A567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HDF12.1(PF1) ~ HDF12.4(PF4)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65435A53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3ED104C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C902,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Interface :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EIF9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0, IIF914, IIF915</w:t>
      </w:r>
    </w:p>
    <w:p w14:paraId="18970DE7" w14:textId="77777777" w:rsidR="00ED5C5E" w:rsidRPr="00356167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5FD05AC" w14:textId="77777777" w:rsidR="00ED5C5E" w:rsidRPr="001E5710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[HDR.1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2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출력전원 전기적 사양)</w:t>
      </w:r>
    </w:p>
    <w:p w14:paraId="06CF7E84" w14:textId="77777777" w:rsidR="00ED5C5E" w:rsidRPr="0013733E" w:rsidRDefault="00ED5C5E" w:rsidP="00ED5C5E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61353823" w14:textId="77777777" w:rsidR="00ED5C5E" w:rsidRPr="001E5710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24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V</w:t>
      </w:r>
      <w:r w:rsidRPr="001E5710">
        <w:rPr>
          <w:rFonts w:ascii="현대체Light" w:eastAsia="현대체Light" w:hAnsi="현대체Light"/>
          <w:bCs/>
          <w:color w:val="000000" w:themeColor="text1"/>
          <w:sz w:val="20"/>
          <w:szCs w:val="20"/>
        </w:rPr>
        <w:t>± 5%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입력전압을 인가받을 때,</w:t>
      </w:r>
    </w:p>
    <w:p w14:paraId="4891BB72" w14:textId="67776BE7" w:rsidR="00ED5C5E" w:rsidRPr="00547737" w:rsidRDefault="00547737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DT.12.1.x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에</w:t>
      </w:r>
      <w:r w:rsidR="00ED5C5E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해당하는 요구스펙을 만족하는 제품을 사용한다.</w:t>
      </w:r>
      <w:r w:rsidR="00ED5C5E"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(</w:t>
      </w:r>
      <w:r w:rsidR="00ED5C5E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출력전원은 </w:t>
      </w:r>
      <w:r w:rsidR="00ED5C5E">
        <w:rPr>
          <w:rFonts w:ascii="현대체Light" w:eastAsia="현대체Light" w:hAnsi="현대체Light"/>
          <w:color w:val="000000" w:themeColor="text1"/>
          <w:sz w:val="20"/>
          <w:szCs w:val="20"/>
        </w:rPr>
        <w:t>2</w:t>
      </w:r>
      <w:r w:rsidR="00ED5C5E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채널 개별전원</w:t>
      </w:r>
      <w:r w:rsidR="00ED5C5E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(P1~P2</w:t>
      </w:r>
      <w:r w:rsidR="00ED5C5E"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 w:rsidR="00ED5C5E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</w:p>
    <w:p w14:paraId="19D0E35A" w14:textId="77777777" w:rsidR="00ED5C5E" w:rsidRPr="005D6795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7DAEAC7D" w14:textId="77777777" w:rsidR="00ED5C5E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[HDR.1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2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2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2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과전류출력 보호기능)</w:t>
      </w:r>
    </w:p>
    <w:p w14:paraId="311C2B7A" w14:textId="77777777" w:rsidR="00ED5C5E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20BCA8BC" w14:textId="6F0E8D25" w:rsidR="00ED5C5E" w:rsidRPr="001E5710" w:rsidRDefault="00547737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HDT.12.2.x</w:t>
      </w:r>
      <w:r w:rsidR="00ED5C5E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에 해당하는 요구스펙을 만족하는 제품을 사용한다.</w:t>
      </w:r>
      <w:r w:rsidR="00ED5C5E"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(</w:t>
      </w:r>
      <w:r w:rsidR="00ED5C5E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출력전원은 </w:t>
      </w:r>
      <w:r w:rsidR="00ED5C5E">
        <w:rPr>
          <w:rFonts w:ascii="현대체Light" w:eastAsia="현대체Light" w:hAnsi="현대체Light"/>
          <w:color w:val="000000" w:themeColor="text1"/>
          <w:sz w:val="20"/>
          <w:szCs w:val="20"/>
        </w:rPr>
        <w:t>2</w:t>
      </w:r>
      <w:r w:rsidR="00ED5C5E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채널 개별전원</w:t>
      </w:r>
      <w:r w:rsidR="00ED5C5E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(P1~P2</w:t>
      </w:r>
      <w:r w:rsidR="00ED5C5E"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 w:rsidR="00ED5C5E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</w:p>
    <w:p w14:paraId="38D6BAAB" w14:textId="2F5A2430" w:rsidR="00ED5C5E" w:rsidRPr="005D6795" w:rsidRDefault="00ED5C5E" w:rsidP="00ED5C5E">
      <w:pPr>
        <w:pStyle w:val="E"/>
        <w:rPr>
          <w:rFonts w:ascii="현대체Light" w:eastAsia="현대체Light" w:hAnsi="현대체Light"/>
          <w:b/>
          <w:color w:val="0000FF"/>
          <w:sz w:val="20"/>
          <w:szCs w:val="20"/>
        </w:rPr>
      </w:pPr>
    </w:p>
    <w:p w14:paraId="20C3FBED" w14:textId="77777777" w:rsidR="00ED5C5E" w:rsidRPr="005D6795" w:rsidRDefault="00ED5C5E" w:rsidP="00ED5C5E">
      <w:pPr>
        <w:pStyle w:val="E"/>
        <w:rPr>
          <w:rFonts w:ascii="현대체Light" w:eastAsia="현대체Light" w:hAnsi="현대체Light"/>
          <w:b/>
          <w:color w:val="0000FF"/>
          <w:sz w:val="20"/>
          <w:szCs w:val="20"/>
        </w:rPr>
      </w:pPr>
    </w:p>
    <w:p w14:paraId="19A489B8" w14:textId="77777777" w:rsidR="00ED5C5E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[HDR.1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2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3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3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절연 성능)</w:t>
      </w:r>
    </w:p>
    <w:p w14:paraId="58440A6B" w14:textId="77777777" w:rsidR="00ED5C5E" w:rsidRPr="00C17E2B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5509C03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각 포트의 선간전압에 대해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AC 2.5kV, DC1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kV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내압시험 pass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여부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인가시간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/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누설전류 0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.5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m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A)</w:t>
      </w:r>
    </w:p>
    <w:p w14:paraId="43CC6396" w14:textId="7C695437" w:rsidR="00441146" w:rsidRPr="00ED5C5E" w:rsidRDefault="00ED5C5E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각 포트 간 절연저항 50M옴 이상 (절연저항계로 측정)</w:t>
      </w:r>
    </w:p>
    <w:p w14:paraId="13154677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323CF5F5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99" w:name="_Toc185249035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99"/>
    </w:p>
    <w:p w14:paraId="67B490B8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1520BF15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244F531C" w14:textId="77777777" w:rsidR="00441146" w:rsidRDefault="00441146" w:rsidP="00441146">
      <w:pPr>
        <w:pStyle w:val="E"/>
        <w:keepNext/>
        <w:spacing w:line="240" w:lineRule="auto"/>
        <w:jc w:val="center"/>
        <w:rPr>
          <w:position w:val="0"/>
        </w:rPr>
      </w:pPr>
    </w:p>
    <w:p w14:paraId="123421C8" w14:textId="219E79DA" w:rsidR="00441146" w:rsidRPr="0040264F" w:rsidRDefault="00441146" w:rsidP="00441146">
      <w:pPr>
        <w:pStyle w:val="aff4"/>
        <w:rPr>
          <w:rFonts w:ascii="Cambria" w:eastAsia="현대체Light" w:hAnsi="Cambria"/>
          <w:color w:val="000000" w:themeColor="text1"/>
          <w:sz w:val="22"/>
        </w:rPr>
      </w:pP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9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 …… </w:t>
      </w:r>
      <w:r w:rsidRPr="0040264F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시험</w:t>
      </w:r>
      <w:r w:rsidRPr="0040264F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Pr="0040264F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구성도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(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Block diagram for … test)</w:t>
      </w:r>
    </w:p>
    <w:p w14:paraId="7500A981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3573AE61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00" w:name="_Toc185249036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00"/>
    </w:p>
    <w:p w14:paraId="2AF417A9" w14:textId="7A237149" w:rsidR="00A22F1A" w:rsidRDefault="00A22F1A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6BB8FB41" w14:textId="77777777" w:rsidR="00A22F1A" w:rsidRPr="00CB4EAE" w:rsidRDefault="00A22F1A" w:rsidP="00A22F1A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특이사항은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다음과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같다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328BE9F8" w14:textId="77777777" w:rsidR="00A22F1A" w:rsidRPr="00BC5A51" w:rsidRDefault="00A22F1A" w:rsidP="00A22F1A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3C9BA496" w14:textId="77777777" w:rsidR="00A22F1A" w:rsidRDefault="00A22F1A" w:rsidP="00A22F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1.1(PF1) ~ HDT1.4(PF4)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동일한 시험기준을 적용한다.</w:t>
      </w:r>
    </w:p>
    <w:p w14:paraId="3A05F1FF" w14:textId="77777777" w:rsidR="00A22F1A" w:rsidRPr="00A22F1A" w:rsidRDefault="00A22F1A" w:rsidP="00A22F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121A5DF" w14:textId="77777777" w:rsidR="00A22F1A" w:rsidRDefault="00A22F1A" w:rsidP="00A22F1A">
      <w:pPr>
        <w:pStyle w:val="E"/>
        <w:rPr>
          <w:rFonts w:ascii="Cambria" w:eastAsia="HD현대체  Light" w:hAnsi="Cambria"/>
          <w:color w:val="3333FF"/>
          <w:sz w:val="20"/>
          <w:szCs w:val="20"/>
        </w:rPr>
      </w:pPr>
    </w:p>
    <w:p w14:paraId="43F7643F" w14:textId="3A83C560" w:rsidR="00547737" w:rsidRDefault="00547737" w:rsidP="0054773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2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54773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Pr="0054773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54773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Pr="0054773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Pr="0054773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출력전원</w:t>
      </w:r>
      <w:r w:rsidRPr="0054773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54773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전기적</w:t>
      </w:r>
      <w:r w:rsidRPr="0054773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54773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사양</w:t>
      </w:r>
    </w:p>
    <w:p w14:paraId="7586A8B8" w14:textId="77777777" w:rsidR="00547737" w:rsidRPr="0013733E" w:rsidRDefault="00547737" w:rsidP="00547737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26484E7D" w14:textId="5E39E68F" w:rsidR="00203993" w:rsidRDefault="00203993" w:rsidP="00203993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/>
          <w:color w:val="000000" w:themeColor="text1"/>
          <w:sz w:val="20"/>
          <w:szCs w:val="20"/>
        </w:rPr>
        <w:t xml:space="preserve">HDT.12.1.1~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HDT.</w:t>
      </w:r>
      <w:r>
        <w:rPr>
          <w:rFonts w:ascii="Cambria" w:eastAsia="HD현대체  Light" w:hAnsi="Cambria"/>
          <w:color w:val="000000" w:themeColor="text1"/>
          <w:sz w:val="20"/>
          <w:szCs w:val="20"/>
        </w:rPr>
        <w:t>12.1.4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통과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기준은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아래의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전기적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사양을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만족하는지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제품스펙시트를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확인한다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548A187B" w14:textId="77777777" w:rsidR="00547737" w:rsidRPr="00203993" w:rsidRDefault="00547737" w:rsidP="0054773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1296"/>
        <w:gridCol w:w="1473"/>
        <w:gridCol w:w="1374"/>
        <w:gridCol w:w="1475"/>
        <w:gridCol w:w="1395"/>
        <w:gridCol w:w="1550"/>
        <w:gridCol w:w="1180"/>
      </w:tblGrid>
      <w:tr w:rsidR="00203993" w14:paraId="6196B440" w14:textId="77777777" w:rsidTr="00203993">
        <w:tc>
          <w:tcPr>
            <w:tcW w:w="1296" w:type="dxa"/>
          </w:tcPr>
          <w:p w14:paraId="30E06318" w14:textId="33939E2E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473" w:type="dxa"/>
          </w:tcPr>
          <w:p w14:paraId="50D9FFFF" w14:textId="4F775ABA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출력포트</w:t>
            </w:r>
          </w:p>
        </w:tc>
        <w:tc>
          <w:tcPr>
            <w:tcW w:w="1374" w:type="dxa"/>
          </w:tcPr>
          <w:p w14:paraId="563EC741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(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RMS)</w:t>
            </w:r>
          </w:p>
        </w:tc>
        <w:tc>
          <w:tcPr>
            <w:tcW w:w="1475" w:type="dxa"/>
          </w:tcPr>
          <w:p w14:paraId="416EFEDA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변동범위</w:t>
            </w:r>
          </w:p>
        </w:tc>
        <w:tc>
          <w:tcPr>
            <w:tcW w:w="1395" w:type="dxa"/>
          </w:tcPr>
          <w:p w14:paraId="5A33BCCC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리플 (mVp-p)</w:t>
            </w:r>
          </w:p>
        </w:tc>
        <w:tc>
          <w:tcPr>
            <w:tcW w:w="1550" w:type="dxa"/>
          </w:tcPr>
          <w:p w14:paraId="0DDEC284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노이즈(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mVp-p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180" w:type="dxa"/>
          </w:tcPr>
          <w:p w14:paraId="35D904B7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효율</w:t>
            </w:r>
          </w:p>
        </w:tc>
      </w:tr>
      <w:tr w:rsidR="00203993" w14:paraId="6D291D61" w14:textId="77777777" w:rsidTr="00203993">
        <w:tc>
          <w:tcPr>
            <w:tcW w:w="1296" w:type="dxa"/>
          </w:tcPr>
          <w:p w14:paraId="35111415" w14:textId="77777777" w:rsidR="00203993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HTL.12.1.1.x</w:t>
            </w:r>
          </w:p>
          <w:p w14:paraId="45247D74" w14:textId="0DE8BF6D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(where x = 1~4)</w:t>
            </w:r>
          </w:p>
        </w:tc>
        <w:tc>
          <w:tcPr>
            <w:tcW w:w="1473" w:type="dxa"/>
          </w:tcPr>
          <w:p w14:paraId="6D8DD7EF" w14:textId="2B465B2C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1374" w:type="dxa"/>
          </w:tcPr>
          <w:p w14:paraId="75A1E01C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475" w:type="dxa"/>
          </w:tcPr>
          <w:p w14:paraId="5E1F8EC7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+14.5V ~ +15.5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V</w:t>
            </w:r>
          </w:p>
        </w:tc>
        <w:tc>
          <w:tcPr>
            <w:tcW w:w="1395" w:type="dxa"/>
          </w:tcPr>
          <w:p w14:paraId="7BB544D3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 이하</w:t>
            </w:r>
          </w:p>
        </w:tc>
        <w:tc>
          <w:tcPr>
            <w:tcW w:w="1550" w:type="dxa"/>
          </w:tcPr>
          <w:p w14:paraId="741E5F5D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이하</w:t>
            </w:r>
          </w:p>
        </w:tc>
        <w:tc>
          <w:tcPr>
            <w:tcW w:w="1180" w:type="dxa"/>
          </w:tcPr>
          <w:p w14:paraId="4C3D77C8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</w:tr>
      <w:tr w:rsidR="00203993" w14:paraId="49C03369" w14:textId="77777777" w:rsidTr="00203993">
        <w:tc>
          <w:tcPr>
            <w:tcW w:w="1296" w:type="dxa"/>
          </w:tcPr>
          <w:p w14:paraId="3B765B7A" w14:textId="653332BC" w:rsidR="00203993" w:rsidRDefault="00203993" w:rsidP="00203993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HTL.12.1.2.x</w:t>
            </w:r>
          </w:p>
          <w:p w14:paraId="6CA5DC76" w14:textId="46A03A00" w:rsidR="00203993" w:rsidRPr="001E5710" w:rsidRDefault="00203993" w:rsidP="00203993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(where x = 1~4)</w:t>
            </w:r>
          </w:p>
        </w:tc>
        <w:tc>
          <w:tcPr>
            <w:tcW w:w="1473" w:type="dxa"/>
          </w:tcPr>
          <w:p w14:paraId="5D58F764" w14:textId="23ED9625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1374" w:type="dxa"/>
          </w:tcPr>
          <w:p w14:paraId="3917998F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-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475" w:type="dxa"/>
          </w:tcPr>
          <w:p w14:paraId="596AE1CF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-5.5V ~ -4.5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V</w:t>
            </w:r>
          </w:p>
        </w:tc>
        <w:tc>
          <w:tcPr>
            <w:tcW w:w="1395" w:type="dxa"/>
          </w:tcPr>
          <w:p w14:paraId="74659A63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</w:t>
            </w:r>
          </w:p>
        </w:tc>
        <w:tc>
          <w:tcPr>
            <w:tcW w:w="1550" w:type="dxa"/>
          </w:tcPr>
          <w:p w14:paraId="78E0C026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150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이하</w:t>
            </w:r>
          </w:p>
        </w:tc>
        <w:tc>
          <w:tcPr>
            <w:tcW w:w="1180" w:type="dxa"/>
          </w:tcPr>
          <w:p w14:paraId="61385921" w14:textId="77777777" w:rsidR="00203993" w:rsidRPr="001E5710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</w:tr>
    </w:tbl>
    <w:p w14:paraId="6D81169D" w14:textId="77777777" w:rsidR="00547737" w:rsidRDefault="00547737" w:rsidP="0054773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0C4D6C37" w14:textId="77777777" w:rsidR="00547737" w:rsidRPr="005D6795" w:rsidRDefault="00547737" w:rsidP="0054773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113D321B" w14:textId="752199F7" w:rsidR="00547737" w:rsidRDefault="00547737" w:rsidP="0054773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2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2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54773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Pr="0054773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54773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Pr="0054773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Pr="0054773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과전류출력</w:t>
      </w:r>
      <w:r w:rsidRPr="0054773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54773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보호기능</w:t>
      </w:r>
    </w:p>
    <w:p w14:paraId="73B7EB28" w14:textId="77777777" w:rsidR="00547737" w:rsidRDefault="00547737" w:rsidP="0054773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71C543F5" w14:textId="77777777" w:rsidR="00547737" w:rsidRPr="001E5710" w:rsidRDefault="00547737" w:rsidP="0054773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아래 표에 해당하는 요구스펙을 만족하는 제품을 사용한다.</w:t>
      </w:r>
      <w:r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(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출력전원은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2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채널 개별전원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(P1~P2</w:t>
      </w:r>
      <w:r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</w:p>
    <w:p w14:paraId="37CCF388" w14:textId="77777777" w:rsidR="00547737" w:rsidRPr="00AF3564" w:rsidRDefault="00547737" w:rsidP="0054773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4CA7870A" w14:textId="77777777" w:rsidR="00547737" w:rsidRPr="005D6795" w:rsidRDefault="00547737" w:rsidP="00547737">
      <w:pPr>
        <w:pStyle w:val="E"/>
        <w:rPr>
          <w:rFonts w:ascii="현대체Light" w:eastAsia="현대체Light" w:hAnsi="현대체Light"/>
          <w:b/>
          <w:color w:val="0000FF"/>
          <w:sz w:val="20"/>
          <w:szCs w:val="20"/>
        </w:rPr>
      </w:pPr>
    </w:p>
    <w:tbl>
      <w:tblPr>
        <w:tblStyle w:val="afffff2"/>
        <w:tblW w:w="9741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1948"/>
        <w:gridCol w:w="1949"/>
      </w:tblGrid>
      <w:tr w:rsidR="00203993" w:rsidRPr="00812BBD" w14:paraId="77788757" w14:textId="77777777" w:rsidTr="00203993">
        <w:tc>
          <w:tcPr>
            <w:tcW w:w="1948" w:type="dxa"/>
          </w:tcPr>
          <w:p w14:paraId="06441424" w14:textId="12C9476B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48" w:type="dxa"/>
          </w:tcPr>
          <w:p w14:paraId="51F47448" w14:textId="79F9FBF6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출력포트</w:t>
            </w:r>
          </w:p>
        </w:tc>
        <w:tc>
          <w:tcPr>
            <w:tcW w:w="1948" w:type="dxa"/>
          </w:tcPr>
          <w:p w14:paraId="2A1DCC58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(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RMS)</w:t>
            </w:r>
          </w:p>
        </w:tc>
        <w:tc>
          <w:tcPr>
            <w:tcW w:w="1948" w:type="dxa"/>
          </w:tcPr>
          <w:p w14:paraId="54350BCF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전류(MAX)</w:t>
            </w:r>
          </w:p>
        </w:tc>
        <w:tc>
          <w:tcPr>
            <w:tcW w:w="1949" w:type="dxa"/>
          </w:tcPr>
          <w:p w14:paraId="1212D4C0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검출 범위</w:t>
            </w:r>
          </w:p>
        </w:tc>
      </w:tr>
      <w:tr w:rsidR="00203993" w:rsidRPr="00812BBD" w14:paraId="7C841458" w14:textId="77777777" w:rsidTr="00203993">
        <w:tc>
          <w:tcPr>
            <w:tcW w:w="1948" w:type="dxa"/>
          </w:tcPr>
          <w:p w14:paraId="3A6B8254" w14:textId="0457BDBE" w:rsidR="00203993" w:rsidRDefault="00203993" w:rsidP="00203993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HTL.12.2.1.x</w:t>
            </w:r>
          </w:p>
          <w:p w14:paraId="3B3FFC77" w14:textId="49739946" w:rsidR="00203993" w:rsidRPr="00812BBD" w:rsidRDefault="00203993" w:rsidP="00203993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(where x = 1~4)</w:t>
            </w:r>
          </w:p>
        </w:tc>
        <w:tc>
          <w:tcPr>
            <w:tcW w:w="1948" w:type="dxa"/>
          </w:tcPr>
          <w:p w14:paraId="65ECFA48" w14:textId="7CC561A5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1948" w:type="dxa"/>
          </w:tcPr>
          <w:p w14:paraId="4F4A88BA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948" w:type="dxa"/>
          </w:tcPr>
          <w:p w14:paraId="796C28F9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mA</w:t>
            </w:r>
          </w:p>
        </w:tc>
        <w:tc>
          <w:tcPr>
            <w:tcW w:w="1949" w:type="dxa"/>
          </w:tcPr>
          <w:p w14:paraId="456CDDC1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이하에서 검출</w:t>
            </w:r>
          </w:p>
        </w:tc>
      </w:tr>
      <w:tr w:rsidR="00203993" w:rsidRPr="00812BBD" w14:paraId="0E12D875" w14:textId="77777777" w:rsidTr="00203993">
        <w:tc>
          <w:tcPr>
            <w:tcW w:w="1948" w:type="dxa"/>
          </w:tcPr>
          <w:p w14:paraId="328C13FC" w14:textId="0BE0B67A" w:rsidR="00203993" w:rsidRDefault="00203993" w:rsidP="00203993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HTL.12.2.2.x</w:t>
            </w:r>
          </w:p>
          <w:p w14:paraId="47AC07E7" w14:textId="42E78476" w:rsidR="00203993" w:rsidRPr="00812BBD" w:rsidRDefault="00203993" w:rsidP="00203993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(where x = 1~4)</w:t>
            </w:r>
          </w:p>
        </w:tc>
        <w:tc>
          <w:tcPr>
            <w:tcW w:w="1948" w:type="dxa"/>
          </w:tcPr>
          <w:p w14:paraId="720D6F00" w14:textId="20C52F15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1948" w:type="dxa"/>
          </w:tcPr>
          <w:p w14:paraId="086836BC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-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948" w:type="dxa"/>
          </w:tcPr>
          <w:p w14:paraId="210874C9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0mA</w:t>
            </w:r>
          </w:p>
        </w:tc>
        <w:tc>
          <w:tcPr>
            <w:tcW w:w="1949" w:type="dxa"/>
          </w:tcPr>
          <w:p w14:paraId="5C74F61F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이하에서 검출</w:t>
            </w:r>
          </w:p>
        </w:tc>
      </w:tr>
    </w:tbl>
    <w:p w14:paraId="0406C824" w14:textId="77777777" w:rsidR="00547737" w:rsidRPr="005D6795" w:rsidRDefault="00547737" w:rsidP="00547737">
      <w:pPr>
        <w:pStyle w:val="E"/>
        <w:rPr>
          <w:rFonts w:ascii="현대체Light" w:eastAsia="현대체Light" w:hAnsi="현대체Light"/>
          <w:b/>
          <w:color w:val="0000FF"/>
          <w:sz w:val="20"/>
          <w:szCs w:val="20"/>
        </w:rPr>
      </w:pPr>
    </w:p>
    <w:p w14:paraId="1338B312" w14:textId="77777777" w:rsidR="00547737" w:rsidRPr="005D6795" w:rsidRDefault="00547737" w:rsidP="00547737">
      <w:pPr>
        <w:pStyle w:val="E"/>
        <w:rPr>
          <w:rFonts w:ascii="현대체Light" w:eastAsia="현대체Light" w:hAnsi="현대체Light"/>
          <w:b/>
          <w:color w:val="0000FF"/>
          <w:sz w:val="20"/>
          <w:szCs w:val="20"/>
        </w:rPr>
      </w:pPr>
    </w:p>
    <w:p w14:paraId="013A708A" w14:textId="586796A8" w:rsidR="00547737" w:rsidRDefault="00547737" w:rsidP="0054773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[HDR.1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2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3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ED5CB3" w:rsidRPr="00ED5CB3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="00ED5CB3" w:rsidRPr="00ED5CB3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ED5CB3" w:rsidRPr="00ED5CB3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="00ED5CB3" w:rsidRPr="00ED5CB3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- </w:t>
      </w:r>
      <w:r w:rsidR="00ED5CB3" w:rsidRPr="00ED5CB3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과전류출력</w:t>
      </w:r>
      <w:r w:rsidR="00ED5CB3" w:rsidRPr="00ED5CB3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ED5CB3" w:rsidRPr="00ED5CB3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보호기능</w:t>
      </w:r>
    </w:p>
    <w:p w14:paraId="39FC1E0C" w14:textId="77777777" w:rsidR="00547737" w:rsidRPr="00C17E2B" w:rsidRDefault="00547737" w:rsidP="0054773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81989E1" w14:textId="77777777" w:rsidR="00547737" w:rsidRDefault="00547737" w:rsidP="0054773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각 포트의 선간전압에 대해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AC 2.5kV, DC1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kV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내압시험 pass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여부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인가시간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/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누설전류 0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.5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m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A)</w:t>
      </w:r>
    </w:p>
    <w:p w14:paraId="26CB41AD" w14:textId="77777777" w:rsidR="00547737" w:rsidRPr="00ED5C5E" w:rsidRDefault="00547737" w:rsidP="0054773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각 포트 간 절연저항 50M옴 이상 (절연저항계로 측정)</w:t>
      </w:r>
    </w:p>
    <w:p w14:paraId="5E320953" w14:textId="77777777" w:rsidR="00A22F1A" w:rsidRPr="00547737" w:rsidRDefault="00A22F1A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5844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</w:tblGrid>
      <w:tr w:rsidR="00203993" w:rsidRPr="00812BBD" w14:paraId="545E6F6E" w14:textId="77777777" w:rsidTr="00FA4D20">
        <w:tc>
          <w:tcPr>
            <w:tcW w:w="1948" w:type="dxa"/>
          </w:tcPr>
          <w:p w14:paraId="17765BC7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48" w:type="dxa"/>
          </w:tcPr>
          <w:p w14:paraId="32AB9DC3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내압시험 결과</w:t>
            </w:r>
          </w:p>
        </w:tc>
        <w:tc>
          <w:tcPr>
            <w:tcW w:w="1948" w:type="dxa"/>
          </w:tcPr>
          <w:p w14:paraId="7CD00BB7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절연저항 결과</w:t>
            </w:r>
          </w:p>
        </w:tc>
      </w:tr>
      <w:tr w:rsidR="00203993" w:rsidRPr="00812BBD" w14:paraId="1A6612B6" w14:textId="77777777" w:rsidTr="00FA4D20">
        <w:tc>
          <w:tcPr>
            <w:tcW w:w="1948" w:type="dxa"/>
          </w:tcPr>
          <w:p w14:paraId="45E5A3DB" w14:textId="627852EA" w:rsidR="00203993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.3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15CBDAAF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4891220C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948" w:type="dxa"/>
          </w:tcPr>
          <w:p w14:paraId="02D4023A" w14:textId="77777777" w:rsidR="00203993" w:rsidRPr="00812BBD" w:rsidRDefault="00203993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2F952038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1538BD0C" w14:textId="3ACDB0D4" w:rsidR="00441146" w:rsidRDefault="00441146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288322E3" w14:textId="75C15083" w:rsidR="00A22F1A" w:rsidRPr="00A22F1A" w:rsidRDefault="00A22F1A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  <w:r>
        <w:rPr>
          <w:rFonts w:ascii="Cambria" w:eastAsia="맑은 고딕" w:hAnsi="Cambria" w:cs="Helvetica"/>
          <w:bCs/>
          <w:color w:val="000000"/>
          <w:sz w:val="18"/>
          <w:szCs w:val="18"/>
        </w:rPr>
        <w:br w:type="page"/>
      </w:r>
    </w:p>
    <w:p w14:paraId="383752C6" w14:textId="42EFA0E9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01" w:name="_Toc185249037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DT.13</w:t>
      </w:r>
      <w:r w:rsidRPr="00A24F70">
        <w:rPr>
          <w:rFonts w:eastAsia="HD현대체 Bold"/>
          <w:color w:val="000000" w:themeColor="text1"/>
        </w:rPr>
        <w:t xml:space="preserve">] </w:t>
      </w:r>
      <w:r w:rsidR="00ED5C5E" w:rsidRPr="00C17E2B">
        <w:rPr>
          <w:rFonts w:ascii="현대체Light" w:eastAsia="현대체Light" w:hAnsi="현대체Light" w:hint="eastAsia"/>
          <w:color w:val="000000" w:themeColor="text1"/>
        </w:rPr>
        <w:t>회생방전 제어</w:t>
      </w:r>
      <w:r w:rsidR="004D4F35">
        <w:rPr>
          <w:rFonts w:ascii="현대체Light" w:eastAsia="현대체Light" w:hAnsi="현대체Light" w:hint="eastAsia"/>
          <w:color w:val="000000" w:themeColor="text1"/>
        </w:rPr>
        <w:t>관련 회로동작 확인</w:t>
      </w:r>
      <w:bookmarkEnd w:id="101"/>
    </w:p>
    <w:p w14:paraId="3D6F5743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73737D4E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02" w:name="_Toc185249038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02"/>
    </w:p>
    <w:p w14:paraId="309AFC9E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1FDE25BA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HDF13.1(PF1) ~ HDF13.4(PF4)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285A0BEA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187E474" w14:textId="77777777" w:rsidR="00ED5C5E" w:rsidRPr="002D12D7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C905,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IIF909, IIF918</w:t>
      </w:r>
    </w:p>
    <w:p w14:paraId="755404D0" w14:textId="77777777" w:rsidR="00ED5C5E" w:rsidRPr="00C17E2B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3499520" w14:textId="77777777" w:rsidR="00ED5C5E" w:rsidRPr="003F6AA2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</w:t>
      </w:r>
      <w:r>
        <w:rPr>
          <w:rFonts w:ascii="현대체Light" w:eastAsia="현대체Light" w:hAnsi="현대체Light" w:hint="eastAsia"/>
          <w:b/>
          <w:color w:val="0000FF"/>
          <w:sz w:val="20"/>
          <w:szCs w:val="20"/>
        </w:rPr>
        <w:t>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회생방전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동작</w:t>
      </w:r>
    </w:p>
    <w:p w14:paraId="28EAC651" w14:textId="77777777" w:rsidR="00ED5C5E" w:rsidRDefault="00ED5C5E" w:rsidP="00ED5C5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51C6D529" w14:textId="77777777" w:rsidR="00ED5C5E" w:rsidRDefault="00ED5C5E" w:rsidP="00ED5C5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아래의 전압레벨에 도달하였을 때, 히스테리시스 영역 내에서 회생방전 동작이 이루어지는지 확인한다.</w:t>
      </w:r>
    </w:p>
    <w:p w14:paraId="53EC6786" w14:textId="77777777" w:rsidR="00ED5C5E" w:rsidRPr="002D12D7" w:rsidRDefault="00ED5C5E" w:rsidP="00ED5C5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02099EB1" w14:textId="77777777" w:rsidR="0025613A" w:rsidRPr="0025613A" w:rsidRDefault="0025613A" w:rsidP="0025613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25613A">
        <w:rPr>
          <w:rFonts w:ascii="현대체Light" w:eastAsia="현대체Light" w:hAnsi="현대체Light" w:hint="eastAsia"/>
          <w:lang w:eastAsia="ko-KR"/>
        </w:rPr>
        <w:t xml:space="preserve">회생방전전압 설정 </w:t>
      </w:r>
      <w:r w:rsidRPr="0025613A">
        <w:rPr>
          <w:rFonts w:ascii="현대체Light" w:eastAsia="현대체Light" w:hAnsi="현대체Light"/>
          <w:lang w:eastAsia="ko-KR"/>
        </w:rPr>
        <w:t xml:space="preserve">: </w:t>
      </w:r>
      <w:r w:rsidRPr="0025613A">
        <w:rPr>
          <w:rFonts w:ascii="현대체Light" w:eastAsia="현대체Light" w:hAnsi="현대체Light" w:hint="eastAsia"/>
          <w:lang w:eastAsia="ko-KR"/>
        </w:rPr>
        <w:t>임의 설정 (출하기준 : 3</w:t>
      </w:r>
      <w:r w:rsidRPr="0025613A">
        <w:rPr>
          <w:rFonts w:ascii="현대체Light" w:eastAsia="현대체Light" w:hAnsi="현대체Light"/>
          <w:lang w:eastAsia="ko-KR"/>
        </w:rPr>
        <w:t>75</w:t>
      </w:r>
      <w:r w:rsidRPr="0025613A">
        <w:rPr>
          <w:rFonts w:ascii="현대체Light" w:eastAsia="현대체Light" w:hAnsi="현대체Light" w:hint="eastAsia"/>
          <w:lang w:eastAsia="ko-KR"/>
        </w:rPr>
        <w:t>V</w:t>
      </w:r>
      <w:r w:rsidRPr="0025613A">
        <w:rPr>
          <w:rFonts w:ascii="현대체Light" w:eastAsia="현대체Light" w:hAnsi="현대체Light"/>
          <w:lang w:eastAsia="ko-KR"/>
        </w:rPr>
        <w:t>)</w:t>
      </w:r>
    </w:p>
    <w:p w14:paraId="46198F4B" w14:textId="77777777" w:rsidR="0025613A" w:rsidRPr="0025613A" w:rsidRDefault="0025613A" w:rsidP="0025613A">
      <w:pPr>
        <w:pStyle w:val="afffffb"/>
        <w:widowControl/>
        <w:numPr>
          <w:ilvl w:val="1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25613A">
        <w:rPr>
          <w:rFonts w:ascii="현대체Light" w:eastAsia="현대체Light" w:hAnsi="현대체Light" w:hint="eastAsia"/>
          <w:lang w:eastAsia="ko-KR"/>
        </w:rPr>
        <w:t>회생방전 개시전압 레벨은 가변저항을 통해 조절할 수 있도록 한다.</w:t>
      </w:r>
    </w:p>
    <w:p w14:paraId="5D9B036B" w14:textId="77777777" w:rsidR="0025613A" w:rsidRPr="0025613A" w:rsidRDefault="0025613A" w:rsidP="0025613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25613A">
        <w:rPr>
          <w:rFonts w:ascii="현대체Light" w:eastAsia="현대체Light" w:hAnsi="현대체Light" w:hint="eastAsia"/>
          <w:lang w:eastAsia="ko-KR"/>
        </w:rPr>
        <w:t xml:space="preserve">히스테리시스 폭 </w:t>
      </w:r>
      <w:r w:rsidRPr="0025613A">
        <w:rPr>
          <w:rFonts w:ascii="현대체Light" w:eastAsia="현대체Light" w:hAnsi="현대체Light"/>
          <w:lang w:eastAsia="ko-KR"/>
        </w:rPr>
        <w:t xml:space="preserve">: </w:t>
      </w:r>
      <w:r w:rsidRPr="0025613A">
        <w:rPr>
          <w:rFonts w:ascii="현대체Light" w:eastAsia="현대체Light" w:hAnsi="현대체Light" w:hint="eastAsia"/>
          <w:lang w:eastAsia="ko-KR"/>
        </w:rPr>
        <w:t>15</w:t>
      </w:r>
      <w:r w:rsidRPr="0025613A">
        <w:rPr>
          <w:rFonts w:ascii="현대체Light" w:eastAsia="현대체Light" w:hAnsi="현대체Light"/>
          <w:lang w:eastAsia="ko-KR"/>
        </w:rPr>
        <w:t xml:space="preserve">V </w:t>
      </w:r>
      <w:r w:rsidRPr="0025613A">
        <w:rPr>
          <w:rFonts w:ascii="현대체Light" w:eastAsia="현대체Light" w:hAnsi="현대체Light" w:hint="eastAsia"/>
          <w:lang w:eastAsia="ko-KR"/>
        </w:rPr>
        <w:t xml:space="preserve">± </w:t>
      </w:r>
      <w:r w:rsidRPr="0025613A">
        <w:rPr>
          <w:rFonts w:ascii="현대체Light" w:eastAsia="현대체Light" w:hAnsi="현대체Light"/>
          <w:lang w:eastAsia="ko-KR"/>
        </w:rPr>
        <w:t>5</w:t>
      </w:r>
      <w:r w:rsidRPr="0025613A">
        <w:rPr>
          <w:rFonts w:ascii="현대체Light" w:eastAsia="현대체Light" w:hAnsi="현대체Light" w:hint="eastAsia"/>
          <w:lang w:eastAsia="ko-KR"/>
        </w:rPr>
        <w:t>V</w:t>
      </w:r>
    </w:p>
    <w:p w14:paraId="65AA998E" w14:textId="77777777" w:rsidR="00ED5C5E" w:rsidRPr="003F6AA2" w:rsidRDefault="00ED5C5E" w:rsidP="00ED5C5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회로 </w:t>
      </w:r>
      <w:r>
        <w:rPr>
          <w:rFonts w:ascii="현대체Light" w:eastAsia="현대체Light" w:hAnsi="현대체Light"/>
          <w:lang w:eastAsia="ko-KR"/>
        </w:rPr>
        <w:t xml:space="preserve">: </w:t>
      </w:r>
      <w:r>
        <w:rPr>
          <w:rFonts w:ascii="현대체Light" w:eastAsia="현대체Light" w:hAnsi="현대체Light" w:hint="eastAsia"/>
          <w:lang w:eastAsia="ko-KR"/>
        </w:rPr>
        <w:t xml:space="preserve">C905, 내부 인터페이스 신호 </w:t>
      </w:r>
      <w:r>
        <w:rPr>
          <w:rFonts w:ascii="현대체Light" w:eastAsia="현대체Light" w:hAnsi="현대체Light"/>
          <w:lang w:eastAsia="ko-KR"/>
        </w:rPr>
        <w:t xml:space="preserve">: </w:t>
      </w:r>
      <w:r>
        <w:rPr>
          <w:rFonts w:ascii="현대체Light" w:eastAsia="현대체Light" w:hAnsi="현대체Light" w:hint="eastAsia"/>
          <w:lang w:eastAsia="ko-KR"/>
        </w:rPr>
        <w:t>IIF909</w:t>
      </w:r>
    </w:p>
    <w:p w14:paraId="5CD1D452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8CB31AA" w14:textId="77777777" w:rsidR="00ED5C5E" w:rsidRPr="003F6AA2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63D4BD5" w14:textId="77777777" w:rsidR="00ED5C5E" w:rsidRPr="00C17E2B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2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제어전원 OFF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시 오동작방지</w:t>
      </w:r>
    </w:p>
    <w:p w14:paraId="1892F4A3" w14:textId="77777777" w:rsidR="00ED5C5E" w:rsidRPr="002D12D7" w:rsidRDefault="00ED5C5E" w:rsidP="00ED5C5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58BFC4EA" w14:textId="77777777" w:rsidR="00ED5C5E" w:rsidRPr="009F08E0" w:rsidRDefault="00ED5C5E" w:rsidP="00ED5C5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color w:val="0000FF"/>
        </w:rPr>
      </w:pPr>
      <w:r w:rsidRPr="00C17E2B">
        <w:rPr>
          <w:rFonts w:ascii="현대체Light" w:eastAsia="현대체Light" w:hAnsi="현대체Light" w:hint="eastAsia"/>
          <w:lang w:eastAsia="ko-KR"/>
        </w:rPr>
        <w:t xml:space="preserve">회생방전 제어용 </w:t>
      </w:r>
      <w:r w:rsidRPr="00C17E2B">
        <w:rPr>
          <w:rFonts w:ascii="현대체Light" w:eastAsia="현대체Light" w:hAnsi="현대체Light"/>
          <w:lang w:eastAsia="ko-KR"/>
        </w:rPr>
        <w:t>+15V</w:t>
      </w:r>
      <w:r w:rsidRPr="00C17E2B">
        <w:rPr>
          <w:rFonts w:ascii="현대체Light" w:eastAsia="현대체Light" w:hAnsi="현대체Light" w:hint="eastAsia"/>
          <w:lang w:eastAsia="ko-KR"/>
        </w:rPr>
        <w:t xml:space="preserve">와 </w:t>
      </w:r>
      <w:r w:rsidRPr="00C17E2B">
        <w:rPr>
          <w:rFonts w:ascii="현대체Light" w:eastAsia="현대체Light" w:hAnsi="현대체Light"/>
          <w:lang w:eastAsia="ko-KR"/>
        </w:rPr>
        <w:t>-5V</w:t>
      </w:r>
      <w:r w:rsidRPr="00C17E2B">
        <w:rPr>
          <w:rFonts w:ascii="현대체Light" w:eastAsia="현대체Light" w:hAnsi="현대체Light" w:hint="eastAsia"/>
          <w:lang w:eastAsia="ko-KR"/>
        </w:rPr>
        <w:t xml:space="preserve">가 전원OFF가 되면서 저전압이 발생될 때 회생IGBT의 오동작 방지회로 </w:t>
      </w:r>
      <w:r>
        <w:rPr>
          <w:rFonts w:ascii="현대체Light" w:eastAsia="현대체Light" w:hAnsi="현대체Light" w:hint="eastAsia"/>
          <w:lang w:eastAsia="ko-KR"/>
        </w:rPr>
        <w:t>구동하여 gate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전압이 OF</w:t>
      </w:r>
      <w:r>
        <w:rPr>
          <w:rFonts w:ascii="현대체Light" w:eastAsia="현대체Light" w:hAnsi="현대체Light"/>
          <w:lang w:eastAsia="ko-KR"/>
        </w:rPr>
        <w:t xml:space="preserve">F </w:t>
      </w:r>
      <w:r>
        <w:rPr>
          <w:rFonts w:ascii="현대체Light" w:eastAsia="현대체Light" w:hAnsi="현대체Light" w:hint="eastAsia"/>
          <w:lang w:eastAsia="ko-KR"/>
        </w:rPr>
        <w:t>상태를 유지하는지 확인</w:t>
      </w:r>
    </w:p>
    <w:p w14:paraId="4FF22B96" w14:textId="77777777" w:rsidR="00ED5C5E" w:rsidRPr="009F08E0" w:rsidRDefault="00ED5C5E" w:rsidP="00ED5C5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회로 </w:t>
      </w:r>
      <w:r>
        <w:rPr>
          <w:rFonts w:ascii="현대체Light" w:eastAsia="현대체Light" w:hAnsi="현대체Light"/>
          <w:lang w:eastAsia="ko-KR"/>
        </w:rPr>
        <w:t xml:space="preserve">: </w:t>
      </w:r>
      <w:r>
        <w:rPr>
          <w:rFonts w:ascii="현대체Light" w:eastAsia="현대체Light" w:hAnsi="현대체Light" w:hint="eastAsia"/>
          <w:lang w:eastAsia="ko-KR"/>
        </w:rPr>
        <w:t xml:space="preserve">C905, 내부 인터페이스 신호 </w:t>
      </w:r>
      <w:r>
        <w:rPr>
          <w:rFonts w:ascii="현대체Light" w:eastAsia="현대체Light" w:hAnsi="현대체Light"/>
          <w:lang w:eastAsia="ko-KR"/>
        </w:rPr>
        <w:t xml:space="preserve">: </w:t>
      </w:r>
      <w:r>
        <w:rPr>
          <w:rFonts w:ascii="현대체Light" w:eastAsia="현대체Light" w:hAnsi="현대체Light" w:hint="eastAsia"/>
          <w:lang w:eastAsia="ko-KR"/>
        </w:rPr>
        <w:t>IIF909</w:t>
      </w:r>
    </w:p>
    <w:p w14:paraId="187EE685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75E4BAA" w14:textId="77777777" w:rsidR="00ED5C5E" w:rsidRPr="003F6AA2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3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회생 오버타임</w:t>
      </w:r>
    </w:p>
    <w:p w14:paraId="5789A04F" w14:textId="77777777" w:rsidR="00ED5C5E" w:rsidRPr="003F6AA2" w:rsidRDefault="00ED5C5E" w:rsidP="00ED5C5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55D7D196" w14:textId="77777777" w:rsidR="00ED5C5E" w:rsidRDefault="00ED5C5E" w:rsidP="00ED5C5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3F6AA2">
        <w:rPr>
          <w:rFonts w:ascii="현대체Light" w:eastAsia="현대체Light" w:hAnsi="현대체Light" w:hint="eastAsia"/>
          <w:lang w:eastAsia="ko-KR"/>
        </w:rPr>
        <w:t xml:space="preserve">회생동작이 </w:t>
      </w:r>
      <w:r>
        <w:rPr>
          <w:rFonts w:ascii="현대체Light" w:eastAsia="현대체Light" w:hAnsi="현대체Light"/>
          <w:lang w:eastAsia="ko-KR"/>
        </w:rPr>
        <w:t xml:space="preserve">30ms </w:t>
      </w:r>
      <w:r w:rsidRPr="003F6AA2">
        <w:rPr>
          <w:rFonts w:ascii="현대체Light" w:eastAsia="현대체Light" w:hAnsi="현대체Light" w:hint="eastAsia"/>
          <w:lang w:eastAsia="ko-KR"/>
        </w:rPr>
        <w:t xml:space="preserve">오버타임되었을 때, 때 </w:t>
      </w:r>
      <w:r>
        <w:rPr>
          <w:rFonts w:ascii="현대체Light" w:eastAsia="현대체Light" w:hAnsi="현대체Light" w:hint="eastAsia"/>
          <w:lang w:eastAsia="ko-KR"/>
        </w:rPr>
        <w:t>IIF902</w:t>
      </w:r>
      <w:r>
        <w:rPr>
          <w:rFonts w:ascii="현대체Light" w:eastAsia="현대체Light" w:hAnsi="현대체Light"/>
          <w:lang w:eastAsia="ko-KR"/>
        </w:rPr>
        <w:t xml:space="preserve"> </w:t>
      </w:r>
      <w:r w:rsidRPr="003F6AA2">
        <w:rPr>
          <w:rFonts w:ascii="현대체Light" w:eastAsia="현대체Light" w:hAnsi="현대체Light" w:hint="eastAsia"/>
          <w:lang w:eastAsia="ko-KR"/>
        </w:rPr>
        <w:t xml:space="preserve">신호를 </w:t>
      </w:r>
      <w:r>
        <w:rPr>
          <w:rFonts w:ascii="현대체Light" w:eastAsia="현대체Light" w:hAnsi="현대체Light" w:hint="eastAsia"/>
          <w:lang w:eastAsia="ko-KR"/>
        </w:rPr>
        <w:t>L</w:t>
      </w:r>
      <w:r>
        <w:rPr>
          <w:rFonts w:ascii="현대체Light" w:eastAsia="현대체Light" w:hAnsi="현대체Light"/>
          <w:lang w:eastAsia="ko-KR"/>
        </w:rPr>
        <w:t>ow</w:t>
      </w:r>
      <w:r>
        <w:rPr>
          <w:rFonts w:ascii="현대체Light" w:eastAsia="현대체Light" w:hAnsi="현대체Light" w:hint="eastAsia"/>
          <w:lang w:eastAsia="ko-KR"/>
        </w:rPr>
        <w:t xml:space="preserve"> -&gt; High로 변화시킨다.</w:t>
      </w:r>
    </w:p>
    <w:p w14:paraId="44DA06CD" w14:textId="7BD450CF" w:rsidR="00441146" w:rsidRPr="00ED5C5E" w:rsidRDefault="00ED5C5E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회로 </w:t>
      </w:r>
      <w:r>
        <w:rPr>
          <w:rFonts w:ascii="현대체Light" w:eastAsia="현대체Light" w:hAnsi="현대체Light"/>
          <w:lang w:eastAsia="ko-KR"/>
        </w:rPr>
        <w:t xml:space="preserve">: </w:t>
      </w:r>
      <w:r>
        <w:rPr>
          <w:rFonts w:ascii="현대체Light" w:eastAsia="현대체Light" w:hAnsi="현대체Light" w:hint="eastAsia"/>
          <w:lang w:eastAsia="ko-KR"/>
        </w:rPr>
        <w:t xml:space="preserve">C905, 내부 인터페이스 신호 </w:t>
      </w:r>
      <w:r>
        <w:rPr>
          <w:rFonts w:ascii="현대체Light" w:eastAsia="현대체Light" w:hAnsi="현대체Light"/>
          <w:lang w:eastAsia="ko-KR"/>
        </w:rPr>
        <w:t xml:space="preserve">: </w:t>
      </w:r>
      <w:r>
        <w:rPr>
          <w:rFonts w:ascii="현대체Light" w:eastAsia="현대체Light" w:hAnsi="현대체Light" w:hint="eastAsia"/>
          <w:lang w:eastAsia="ko-KR"/>
        </w:rPr>
        <w:t>IIF918</w:t>
      </w:r>
    </w:p>
    <w:p w14:paraId="7B43B24C" w14:textId="61B17283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F1C06EA" w14:textId="6233364F" w:rsidR="00441146" w:rsidRPr="009E460B" w:rsidRDefault="00ED58B2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03" w:name="_Toc185249039"/>
      <w:r>
        <w:rPr>
          <w:noProof/>
        </w:rPr>
        <w:drawing>
          <wp:anchor distT="0" distB="0" distL="114300" distR="114300" simplePos="0" relativeHeight="251672576" behindDoc="0" locked="0" layoutInCell="1" allowOverlap="1" wp14:anchorId="347A4A92" wp14:editId="76275F05">
            <wp:simplePos x="0" y="0"/>
            <wp:positionH relativeFrom="margin">
              <wp:posOffset>715645</wp:posOffset>
            </wp:positionH>
            <wp:positionV relativeFrom="paragraph">
              <wp:posOffset>455148</wp:posOffset>
            </wp:positionV>
            <wp:extent cx="4255135" cy="2287270"/>
            <wp:effectExtent l="0" t="0" r="0" b="0"/>
            <wp:wrapTopAndBottom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146">
        <w:rPr>
          <w:rFonts w:hint="eastAsia"/>
        </w:rPr>
        <w:t>시험</w:t>
      </w:r>
      <w:r w:rsidR="00441146">
        <w:rPr>
          <w:rFonts w:hint="eastAsia"/>
        </w:rPr>
        <w:t xml:space="preserve"> </w:t>
      </w:r>
      <w:r w:rsidR="00441146">
        <w:rPr>
          <w:rFonts w:hint="eastAsia"/>
        </w:rPr>
        <w:t>구성</w:t>
      </w:r>
      <w:r w:rsidR="00441146">
        <w:rPr>
          <w:rFonts w:hint="eastAsia"/>
        </w:rPr>
        <w:t>(</w:t>
      </w:r>
      <w:r w:rsidR="00441146">
        <w:t>Test facility)</w:t>
      </w:r>
      <w:bookmarkEnd w:id="103"/>
    </w:p>
    <w:p w14:paraId="4DD077C5" w14:textId="650B5517" w:rsidR="00441146" w:rsidRPr="00ED58B2" w:rsidRDefault="00441146" w:rsidP="00ED58B2">
      <w:pPr>
        <w:pStyle w:val="E"/>
        <w:keepNext/>
        <w:spacing w:line="240" w:lineRule="auto"/>
        <w:rPr>
          <w:rFonts w:eastAsia="맑은 고딕"/>
          <w:position w:val="0"/>
        </w:rPr>
      </w:pPr>
    </w:p>
    <w:p w14:paraId="55B015E5" w14:textId="218D44B4" w:rsidR="00ED58B2" w:rsidRDefault="00ED58B2" w:rsidP="00ED58B2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10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드라이브유닛의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회생제어부분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개념블록도</w:t>
      </w:r>
    </w:p>
    <w:p w14:paraId="5F44D65E" w14:textId="168041A1" w:rsidR="00ED58B2" w:rsidRPr="00496780" w:rsidRDefault="00ED58B2" w:rsidP="00ED58B2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(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개념블록도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출처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: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참고문서</w:t>
      </w:r>
      <w:r w:rsidR="00FA4D20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-4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)</w:t>
      </w:r>
    </w:p>
    <w:p w14:paraId="0D069AC0" w14:textId="2BEB8E1E" w:rsidR="00441146" w:rsidRPr="00ED58B2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16B6D9F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04" w:name="_Toc185249040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04"/>
    </w:p>
    <w:p w14:paraId="21595D9B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557371ED" w14:textId="41E8D6B8" w:rsidR="00FA4D20" w:rsidRPr="003F6AA2" w:rsidRDefault="00FA4D20" w:rsidP="00FA4D2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[HDT.13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</w:t>
      </w:r>
      <w:r>
        <w:rPr>
          <w:rFonts w:ascii="현대체Light" w:eastAsia="현대체Light" w:hAnsi="현대체Light" w:hint="eastAsia"/>
          <w:b/>
          <w:color w:val="0000FF"/>
          <w:sz w:val="20"/>
          <w:szCs w:val="20"/>
        </w:rPr>
        <w:t>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회생방전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동작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시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PN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전압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측정</w:t>
      </w:r>
    </w:p>
    <w:p w14:paraId="42115A22" w14:textId="6DAC095D" w:rsidR="00FA4D20" w:rsidRDefault="00FA4D20" w:rsidP="00FA4D20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BF01E22" w14:textId="77D3BCBC" w:rsidR="00FA4D20" w:rsidRPr="00FA4D20" w:rsidRDefault="00FA4D20" w:rsidP="00FA4D20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모터의 감속 구간에서 발생하는 회생전력이 PN전압을 상승시키도록 로봇제어기를 구동시킨 후 </w:t>
      </w:r>
      <w:r>
        <w:rPr>
          <w:rFonts w:ascii="현대체Light" w:eastAsia="현대체Light" w:hAnsi="현대체Light"/>
          <w:lang w:eastAsia="ko-KR"/>
        </w:rPr>
        <w:t>PN</w:t>
      </w:r>
      <w:r>
        <w:rPr>
          <w:rFonts w:ascii="현대체Light" w:eastAsia="현대체Light" w:hAnsi="현대체Light" w:hint="eastAsia"/>
          <w:lang w:eastAsia="ko-KR"/>
        </w:rPr>
        <w:t>전압을 측정한다.</w:t>
      </w:r>
    </w:p>
    <w:p w14:paraId="65DBA58A" w14:textId="77777777" w:rsidR="00FA4D20" w:rsidRPr="00FA4D20" w:rsidRDefault="00FA4D20" w:rsidP="00FA4D20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9740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1948"/>
        <w:gridCol w:w="1948"/>
      </w:tblGrid>
      <w:tr w:rsidR="00FA4D20" w:rsidRPr="00812BBD" w14:paraId="3A0182CF" w14:textId="75DBA821" w:rsidTr="00FA4D20">
        <w:tc>
          <w:tcPr>
            <w:tcW w:w="1948" w:type="dxa"/>
          </w:tcPr>
          <w:p w14:paraId="7B5C2F0D" w14:textId="77777777" w:rsidR="00FA4D20" w:rsidRPr="00812BBD" w:rsidRDefault="00FA4D20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48" w:type="dxa"/>
          </w:tcPr>
          <w:p w14:paraId="1A8605DA" w14:textId="353DC865" w:rsidR="00FA4D20" w:rsidRPr="00812BBD" w:rsidRDefault="00FA4D20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회생 개시전압</w:t>
            </w:r>
          </w:p>
        </w:tc>
        <w:tc>
          <w:tcPr>
            <w:tcW w:w="1948" w:type="dxa"/>
          </w:tcPr>
          <w:p w14:paraId="229B470D" w14:textId="280A1492" w:rsidR="00FA4D20" w:rsidRPr="00812BBD" w:rsidRDefault="00FA4D20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회생 종료전압</w:t>
            </w:r>
          </w:p>
        </w:tc>
        <w:tc>
          <w:tcPr>
            <w:tcW w:w="1948" w:type="dxa"/>
          </w:tcPr>
          <w:p w14:paraId="10E3EA06" w14:textId="01F8AE7B" w:rsidR="00FA4D20" w:rsidRDefault="00FA4D20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히스테리시스폭</w:t>
            </w:r>
          </w:p>
        </w:tc>
        <w:tc>
          <w:tcPr>
            <w:tcW w:w="1948" w:type="dxa"/>
          </w:tcPr>
          <w:p w14:paraId="06CDFA0B" w14:textId="48972AC5" w:rsidR="00FA4D20" w:rsidRDefault="00FA4D20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파형</w:t>
            </w:r>
          </w:p>
        </w:tc>
      </w:tr>
      <w:tr w:rsidR="00FA4D20" w:rsidRPr="00812BBD" w14:paraId="795CA03B" w14:textId="26FE3BCF" w:rsidTr="00FA4D20">
        <w:tc>
          <w:tcPr>
            <w:tcW w:w="1948" w:type="dxa"/>
          </w:tcPr>
          <w:p w14:paraId="670404CE" w14:textId="54962D4E" w:rsidR="00FA4D20" w:rsidRDefault="00FA4D20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2039493A" w14:textId="77777777" w:rsidR="00FA4D20" w:rsidRPr="00812BBD" w:rsidRDefault="00FA4D20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50BAE93F" w14:textId="77777777" w:rsidR="00FA4D20" w:rsidRPr="00812BBD" w:rsidRDefault="00FA4D20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948" w:type="dxa"/>
          </w:tcPr>
          <w:p w14:paraId="2D92F20D" w14:textId="77777777" w:rsidR="00FA4D20" w:rsidRPr="00812BBD" w:rsidRDefault="00FA4D20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948" w:type="dxa"/>
          </w:tcPr>
          <w:p w14:paraId="11CBDED5" w14:textId="77777777" w:rsidR="00FA4D20" w:rsidRPr="00812BBD" w:rsidRDefault="00FA4D20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948" w:type="dxa"/>
          </w:tcPr>
          <w:p w14:paraId="02493671" w14:textId="77777777" w:rsidR="00FA4D20" w:rsidRPr="00812BBD" w:rsidRDefault="00FA4D20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103D5E3A" w14:textId="77777777" w:rsidR="00FA4D20" w:rsidRDefault="00FA4D20" w:rsidP="00FA4D2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D5489B9" w14:textId="77777777" w:rsidR="00FA4D20" w:rsidRPr="003F6AA2" w:rsidRDefault="00FA4D20" w:rsidP="00FA4D2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F344FF4" w14:textId="2EB36EEE" w:rsidR="00FA4D20" w:rsidRPr="00C17E2B" w:rsidRDefault="00FA4D20" w:rsidP="00FA4D2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[HDT.13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2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제어전원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OFF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시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IGBT Gate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파형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측정</w:t>
      </w:r>
    </w:p>
    <w:p w14:paraId="24EC2400" w14:textId="77777777" w:rsidR="00FA4D20" w:rsidRPr="00FA4D20" w:rsidRDefault="00FA4D20" w:rsidP="00FA4D20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352228A5" w14:textId="3CE72092" w:rsidR="00FA4D20" w:rsidRDefault="00FA4D20" w:rsidP="00FA4D20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 xml:space="preserve">제어기 전원을 OFF하였을 때 회생제어용 </w:t>
      </w:r>
      <w:r>
        <w:rPr>
          <w:rFonts w:ascii="현대체Light" w:eastAsia="현대체Light" w:hAnsi="현대체Light"/>
          <w:color w:val="000000" w:themeColor="text1"/>
        </w:rPr>
        <w:t>15</w:t>
      </w:r>
      <w:r>
        <w:rPr>
          <w:rFonts w:ascii="현대체Light" w:eastAsia="현대체Light" w:hAnsi="현대체Light" w:hint="eastAsia"/>
          <w:color w:val="000000" w:themeColor="text1"/>
        </w:rPr>
        <w:t xml:space="preserve">V와 </w:t>
      </w:r>
      <w:r>
        <w:rPr>
          <w:rFonts w:ascii="현대체Light" w:eastAsia="현대체Light" w:hAnsi="현대체Light"/>
          <w:color w:val="000000" w:themeColor="text1"/>
        </w:rPr>
        <w:t>-5</w:t>
      </w:r>
      <w:r>
        <w:rPr>
          <w:rFonts w:ascii="현대체Light" w:eastAsia="현대체Light" w:hAnsi="현대체Light" w:hint="eastAsia"/>
          <w:color w:val="000000" w:themeColor="text1"/>
        </w:rPr>
        <w:t>V 전원이 OFF되는 상황에서 회생IGBT Gate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파형을 측정한다.</w:t>
      </w:r>
    </w:p>
    <w:p w14:paraId="09D95616" w14:textId="6B3465CC" w:rsidR="00FA4D20" w:rsidRDefault="00FA4D20" w:rsidP="00FA4D20">
      <w:pPr>
        <w:pStyle w:val="E"/>
        <w:rPr>
          <w:rFonts w:ascii="현대체Light" w:eastAsia="현대체Light" w:hAnsi="현대체Light"/>
          <w:color w:val="000000" w:themeColor="text1"/>
        </w:rPr>
      </w:pPr>
    </w:p>
    <w:tbl>
      <w:tblPr>
        <w:tblStyle w:val="afffff2"/>
        <w:tblW w:w="5844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</w:tblGrid>
      <w:tr w:rsidR="00FA4D20" w:rsidRPr="00812BBD" w14:paraId="04722A93" w14:textId="77777777" w:rsidTr="00FA4D20">
        <w:tc>
          <w:tcPr>
            <w:tcW w:w="1948" w:type="dxa"/>
          </w:tcPr>
          <w:p w14:paraId="23C06258" w14:textId="77777777" w:rsidR="00FA4D20" w:rsidRPr="00812BBD" w:rsidRDefault="00FA4D20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48" w:type="dxa"/>
          </w:tcPr>
          <w:p w14:paraId="26899A72" w14:textId="56DA8491" w:rsidR="00FA4D20" w:rsidRPr="00812BBD" w:rsidRDefault="00FA4D20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IGBT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gate ON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여부</w:t>
            </w:r>
          </w:p>
        </w:tc>
        <w:tc>
          <w:tcPr>
            <w:tcW w:w="1948" w:type="dxa"/>
          </w:tcPr>
          <w:p w14:paraId="3A30FD4C" w14:textId="77777777" w:rsidR="00FA4D20" w:rsidRDefault="00FA4D20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파형</w:t>
            </w:r>
          </w:p>
        </w:tc>
      </w:tr>
      <w:tr w:rsidR="00FA4D20" w:rsidRPr="00812BBD" w14:paraId="360BD87B" w14:textId="77777777" w:rsidTr="00FA4D20">
        <w:tc>
          <w:tcPr>
            <w:tcW w:w="1948" w:type="dxa"/>
          </w:tcPr>
          <w:p w14:paraId="2AD7F456" w14:textId="3F315D74" w:rsidR="00FA4D20" w:rsidRDefault="00FA4D20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39C56427" w14:textId="77777777" w:rsidR="00FA4D20" w:rsidRPr="00812BBD" w:rsidRDefault="00FA4D20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64A00EFF" w14:textId="77777777" w:rsidR="00FA4D20" w:rsidRPr="00812BBD" w:rsidRDefault="00FA4D20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948" w:type="dxa"/>
          </w:tcPr>
          <w:p w14:paraId="696A820B" w14:textId="77777777" w:rsidR="00FA4D20" w:rsidRPr="00812BBD" w:rsidRDefault="00FA4D20" w:rsidP="00FA4D20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1A108055" w14:textId="05047C61" w:rsidR="00FA4D20" w:rsidRDefault="00FA4D20" w:rsidP="00FA4D20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A7E0E37" w14:textId="299F4337" w:rsidR="00FA4D20" w:rsidRPr="003F6AA2" w:rsidRDefault="00FA4D20" w:rsidP="00FA4D2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[HDT.13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3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회생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오버타임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상황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가정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시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에러신호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생성여부</w:t>
      </w:r>
      <w:r w:rsidRPr="00FA4D2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A4D2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측정</w:t>
      </w:r>
    </w:p>
    <w:p w14:paraId="50F450BC" w14:textId="77777777" w:rsidR="00FA4D20" w:rsidRPr="003F6AA2" w:rsidRDefault="00FA4D20" w:rsidP="00FA4D20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313E31AD" w14:textId="20CC88D8" w:rsidR="00FA4D20" w:rsidRPr="00371E2A" w:rsidRDefault="00371E2A" w:rsidP="00371E2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회생동작이 47ms 이상 지속되는 상황을 가정한 신호를 생성하였을 때 에러신호를 생성하는지 여부를 확인한다,</w:t>
      </w:r>
    </w:p>
    <w:p w14:paraId="7C68CBE9" w14:textId="0E3067E1" w:rsidR="00441146" w:rsidRPr="00FA4D20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3896" w:type="dxa"/>
        <w:tblLook w:val="04A0" w:firstRow="1" w:lastRow="0" w:firstColumn="1" w:lastColumn="0" w:noHBand="0" w:noVBand="1"/>
      </w:tblPr>
      <w:tblGrid>
        <w:gridCol w:w="1948"/>
        <w:gridCol w:w="1948"/>
      </w:tblGrid>
      <w:tr w:rsidR="00371E2A" w:rsidRPr="00812BBD" w14:paraId="266D6CAA" w14:textId="77777777" w:rsidTr="00371E2A">
        <w:tc>
          <w:tcPr>
            <w:tcW w:w="1948" w:type="dxa"/>
          </w:tcPr>
          <w:p w14:paraId="5541FF98" w14:textId="77777777" w:rsidR="00371E2A" w:rsidRPr="00812BBD" w:rsidRDefault="00371E2A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48" w:type="dxa"/>
          </w:tcPr>
          <w:p w14:paraId="2F929BBD" w14:textId="77777777" w:rsidR="00371E2A" w:rsidRDefault="00371E2A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파형</w:t>
            </w:r>
          </w:p>
        </w:tc>
      </w:tr>
      <w:tr w:rsidR="00371E2A" w:rsidRPr="00812BBD" w14:paraId="49518B07" w14:textId="77777777" w:rsidTr="00371E2A">
        <w:tc>
          <w:tcPr>
            <w:tcW w:w="1948" w:type="dxa"/>
          </w:tcPr>
          <w:p w14:paraId="4EEE88C7" w14:textId="0075ED88" w:rsidR="00371E2A" w:rsidRDefault="00371E2A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.3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30021E06" w14:textId="77777777" w:rsidR="00371E2A" w:rsidRPr="00812BBD" w:rsidRDefault="00371E2A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1C000F24" w14:textId="77777777" w:rsidR="00371E2A" w:rsidRPr="00812BBD" w:rsidRDefault="00371E2A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24D488F1" w14:textId="77777777" w:rsidR="00FA4D20" w:rsidRDefault="00FA4D20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775DFB88" w14:textId="77777777" w:rsidR="00FA4D20" w:rsidRDefault="00FA4D20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1425523E" w14:textId="77777777" w:rsidR="00FA4D20" w:rsidRDefault="00FA4D20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12E35BEB" w14:textId="45D4EA1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65519988" w14:textId="14AD080F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05" w:name="_Toc185249041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DT.14</w:t>
      </w:r>
      <w:r w:rsidRPr="00A24F70">
        <w:rPr>
          <w:rFonts w:eastAsia="HD현대체 Bold"/>
          <w:color w:val="000000" w:themeColor="text1"/>
        </w:rPr>
        <w:t xml:space="preserve">] </w:t>
      </w:r>
      <w:r w:rsidR="00ED5C5E" w:rsidRPr="00C17E2B">
        <w:rPr>
          <w:rFonts w:ascii="현대체Light" w:eastAsia="현대체Light" w:hAnsi="현대체Light" w:hint="eastAsia"/>
          <w:color w:val="000000" w:themeColor="text1"/>
        </w:rPr>
        <w:t>회생방전저항 과열 검지</w:t>
      </w:r>
      <w:r w:rsidR="004D4F35">
        <w:rPr>
          <w:rFonts w:ascii="현대체Light" w:eastAsia="현대체Light" w:hAnsi="현대체Light" w:hint="eastAsia"/>
          <w:color w:val="000000" w:themeColor="text1"/>
        </w:rPr>
        <w:t xml:space="preserve"> 회로동작 확인</w:t>
      </w:r>
      <w:bookmarkEnd w:id="105"/>
    </w:p>
    <w:p w14:paraId="067BDA97" w14:textId="7D27E708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587D80B6" w14:textId="393D5CB6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06" w:name="_Toc185249042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06"/>
    </w:p>
    <w:p w14:paraId="61BFA640" w14:textId="58ABA04D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EF92D94" w14:textId="777E0C58" w:rsidR="00ED5C5E" w:rsidRPr="003F6AA2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.14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온도센서 정상 및 과열검지 </w:t>
      </w:r>
    </w:p>
    <w:p w14:paraId="18565D16" w14:textId="68B7F33B" w:rsidR="00ED5C5E" w:rsidRPr="003F6AA2" w:rsidRDefault="00ED5C5E" w:rsidP="00ED5C5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1059C0D1" w14:textId="76992DCF" w:rsidR="00441146" w:rsidRPr="00ED5C5E" w:rsidRDefault="00ED5C5E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3F6AA2">
        <w:rPr>
          <w:rFonts w:ascii="현대체Light" w:eastAsia="현대체Light" w:hAnsi="현대체Light" w:hint="eastAsia"/>
          <w:lang w:eastAsia="ko-KR"/>
        </w:rPr>
        <w:t>회생저항 과열이 발생하여 N</w:t>
      </w:r>
      <w:r w:rsidRPr="003F6AA2">
        <w:rPr>
          <w:rFonts w:ascii="현대체Light" w:eastAsia="현대체Light" w:hAnsi="현대체Light"/>
          <w:lang w:eastAsia="ko-KR"/>
        </w:rPr>
        <w:t>ormal close</w:t>
      </w:r>
      <w:r w:rsidRPr="003F6AA2">
        <w:rPr>
          <w:rFonts w:ascii="현대체Light" w:eastAsia="현대체Light" w:hAnsi="현대체Light" w:hint="eastAsia"/>
          <w:lang w:eastAsia="ko-KR"/>
        </w:rPr>
        <w:t xml:space="preserve">의 온도센서가 </w:t>
      </w:r>
      <w:r w:rsidRPr="003F6AA2">
        <w:rPr>
          <w:rFonts w:ascii="현대체Light" w:eastAsia="현대체Light" w:hAnsi="현대체Light"/>
          <w:lang w:eastAsia="ko-KR"/>
        </w:rPr>
        <w:t>Open</w:t>
      </w:r>
      <w:r w:rsidRPr="003F6AA2">
        <w:rPr>
          <w:rFonts w:ascii="현대체Light" w:eastAsia="현대체Light" w:hAnsi="현대체Light" w:hint="eastAsia"/>
          <w:lang w:eastAsia="ko-KR"/>
        </w:rPr>
        <w:t xml:space="preserve">되었을 때, </w:t>
      </w:r>
      <w:r>
        <w:rPr>
          <w:rFonts w:ascii="현대체Light" w:eastAsia="현대체Light" w:hAnsi="현대체Light" w:hint="eastAsia"/>
          <w:lang w:eastAsia="ko-KR"/>
        </w:rPr>
        <w:t>IIF902</w:t>
      </w:r>
      <w:r w:rsidRPr="003F6AA2">
        <w:rPr>
          <w:rFonts w:ascii="현대체Light" w:eastAsia="현대체Light" w:hAnsi="현대체Light" w:hint="eastAsia"/>
          <w:lang w:eastAsia="ko-KR"/>
        </w:rPr>
        <w:t xml:space="preserve">신호를 </w:t>
      </w:r>
      <w:r>
        <w:rPr>
          <w:rFonts w:ascii="현대체Light" w:eastAsia="현대체Light" w:hAnsi="현대체Light" w:hint="eastAsia"/>
          <w:lang w:eastAsia="ko-KR"/>
        </w:rPr>
        <w:t>L</w:t>
      </w:r>
      <w:r>
        <w:rPr>
          <w:rFonts w:ascii="현대체Light" w:eastAsia="현대체Light" w:hAnsi="현대체Light"/>
          <w:lang w:eastAsia="ko-KR"/>
        </w:rPr>
        <w:t>ow</w:t>
      </w:r>
      <w:r>
        <w:rPr>
          <w:rFonts w:ascii="현대체Light" w:eastAsia="현대체Light" w:hAnsi="현대체Light" w:hint="eastAsia"/>
          <w:lang w:eastAsia="ko-KR"/>
        </w:rPr>
        <w:t xml:space="preserve"> -&gt; High로 변화시킨다.</w:t>
      </w:r>
    </w:p>
    <w:p w14:paraId="5E46C40D" w14:textId="7FCF5654" w:rsidR="00441146" w:rsidRPr="00ED5C5E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298C426" w14:textId="3E8A7283" w:rsidR="00441146" w:rsidRPr="00131BCE" w:rsidRDefault="00131BCE" w:rsidP="00131BCE">
      <w:pPr>
        <w:pStyle w:val="31"/>
        <w:tabs>
          <w:tab w:val="clear" w:pos="5596"/>
          <w:tab w:val="num" w:pos="709"/>
        </w:tabs>
        <w:ind w:left="709" w:hanging="709"/>
      </w:pPr>
      <w:bookmarkStart w:id="107" w:name="_Toc185249043"/>
      <w:r>
        <w:rPr>
          <w:noProof/>
        </w:rPr>
        <w:drawing>
          <wp:anchor distT="0" distB="0" distL="114300" distR="114300" simplePos="0" relativeHeight="251673600" behindDoc="0" locked="0" layoutInCell="1" allowOverlap="1" wp14:anchorId="7E2B0669" wp14:editId="5BD13618">
            <wp:simplePos x="0" y="0"/>
            <wp:positionH relativeFrom="margin">
              <wp:posOffset>956603</wp:posOffset>
            </wp:positionH>
            <wp:positionV relativeFrom="paragraph">
              <wp:posOffset>411382</wp:posOffset>
            </wp:positionV>
            <wp:extent cx="4401820" cy="2124075"/>
            <wp:effectExtent l="0" t="0" r="0" b="9525"/>
            <wp:wrapTopAndBottom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146">
        <w:rPr>
          <w:rFonts w:hint="eastAsia"/>
        </w:rPr>
        <w:t>시험</w:t>
      </w:r>
      <w:r w:rsidR="00441146">
        <w:rPr>
          <w:rFonts w:hint="eastAsia"/>
        </w:rPr>
        <w:t xml:space="preserve"> </w:t>
      </w:r>
      <w:r w:rsidR="00441146">
        <w:rPr>
          <w:rFonts w:hint="eastAsia"/>
        </w:rPr>
        <w:t>구성</w:t>
      </w:r>
      <w:r w:rsidR="00441146">
        <w:rPr>
          <w:rFonts w:hint="eastAsia"/>
        </w:rPr>
        <w:t>(</w:t>
      </w:r>
      <w:r w:rsidR="00441146">
        <w:t>Test facility)</w:t>
      </w:r>
      <w:bookmarkEnd w:id="107"/>
    </w:p>
    <w:p w14:paraId="3E910D78" w14:textId="753DF582" w:rsidR="00131BCE" w:rsidRDefault="00131BCE" w:rsidP="00131BCE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11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드라이브유닛의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회생방전저항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과열검지센서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장착부분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="004F794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표시</w:t>
      </w:r>
      <w:r w:rsidR="004F794B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개념블록도</w:t>
      </w:r>
    </w:p>
    <w:p w14:paraId="5DBE8045" w14:textId="77777777" w:rsidR="00131BCE" w:rsidRPr="00496780" w:rsidRDefault="00131BCE" w:rsidP="00131BCE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(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개념블록도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출처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: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참고문서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-4)</w:t>
      </w:r>
    </w:p>
    <w:p w14:paraId="5C2D7C86" w14:textId="77777777" w:rsidR="00441146" w:rsidRPr="00131BCE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80EFF3D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08" w:name="_Toc185249044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08"/>
    </w:p>
    <w:p w14:paraId="5262A9D7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6F3871F6" w14:textId="18798DAC" w:rsidR="00131BCE" w:rsidRDefault="00131BCE" w:rsidP="00131BC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온도센서의 접점이 오픈되는 상황을 가정하여 신호를 생성하였을 때, 에러신호를 생성하는지 여부를 확인한다,</w:t>
      </w:r>
    </w:p>
    <w:p w14:paraId="0A3CBEF4" w14:textId="4166E6CE" w:rsidR="004F794B" w:rsidRDefault="004F794B" w:rsidP="00131BC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23B1427B" w14:textId="04A2BF31" w:rsidR="004F794B" w:rsidRPr="004F794B" w:rsidRDefault="004F794B" w:rsidP="004F794B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.14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4F794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온도센서</w:t>
      </w:r>
      <w:r w:rsidRPr="004F794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4F794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정상</w:t>
      </w:r>
      <w:r w:rsidRPr="004F794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4F794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및</w:t>
      </w:r>
      <w:r w:rsidRPr="004F794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4F794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과열검지</w:t>
      </w:r>
      <w:r w:rsidRPr="004F794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4F794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회로</w:t>
      </w:r>
      <w:r w:rsidRPr="004F794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4F794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입출력</w:t>
      </w:r>
      <w:r w:rsidRPr="004F794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4F794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신호측정</w:t>
      </w:r>
    </w:p>
    <w:p w14:paraId="6378E70C" w14:textId="77777777" w:rsidR="00131BCE" w:rsidRPr="00FA4D20" w:rsidRDefault="00131BCE" w:rsidP="00131BCE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3896" w:type="dxa"/>
        <w:tblLook w:val="04A0" w:firstRow="1" w:lastRow="0" w:firstColumn="1" w:lastColumn="0" w:noHBand="0" w:noVBand="1"/>
      </w:tblPr>
      <w:tblGrid>
        <w:gridCol w:w="1948"/>
        <w:gridCol w:w="1948"/>
      </w:tblGrid>
      <w:tr w:rsidR="00131BCE" w:rsidRPr="00812BBD" w14:paraId="521F26EC" w14:textId="77777777" w:rsidTr="00B6581C">
        <w:tc>
          <w:tcPr>
            <w:tcW w:w="1948" w:type="dxa"/>
          </w:tcPr>
          <w:p w14:paraId="30449ACA" w14:textId="77777777" w:rsidR="00131BCE" w:rsidRPr="00812BBD" w:rsidRDefault="00131BCE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48" w:type="dxa"/>
          </w:tcPr>
          <w:p w14:paraId="52F312A5" w14:textId="77777777" w:rsidR="00131BCE" w:rsidRDefault="00131BC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파형</w:t>
            </w:r>
          </w:p>
        </w:tc>
      </w:tr>
      <w:tr w:rsidR="00131BCE" w:rsidRPr="00812BBD" w14:paraId="365DBA26" w14:textId="77777777" w:rsidTr="00B6581C">
        <w:tc>
          <w:tcPr>
            <w:tcW w:w="1948" w:type="dxa"/>
          </w:tcPr>
          <w:p w14:paraId="1025038E" w14:textId="3AFE328F" w:rsidR="00131BCE" w:rsidRDefault="00131BCE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</w:t>
            </w:r>
            <w:r w:rsidR="00355671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4</w:t>
            </w:r>
            <w:r w:rsidR="00355671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77060D90" w14:textId="77777777" w:rsidR="00131BCE" w:rsidRPr="00812BBD" w:rsidRDefault="00131BCE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3E43493F" w14:textId="77777777" w:rsidR="00131BCE" w:rsidRPr="00812BBD" w:rsidRDefault="00131BCE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380F5887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5640CDD4" w14:textId="77777777" w:rsidR="00131BCE" w:rsidRDefault="00131BCE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240AE0AF" w14:textId="77777777" w:rsidR="00131BCE" w:rsidRDefault="00131BCE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p w14:paraId="7632A95A" w14:textId="30C8D7C8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5971D23F" w14:textId="4C337DBD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09" w:name="_Toc185249045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DT.15</w:t>
      </w:r>
      <w:r w:rsidRPr="00A24F70">
        <w:rPr>
          <w:rFonts w:eastAsia="HD현대체 Bold"/>
          <w:color w:val="000000" w:themeColor="text1"/>
        </w:rPr>
        <w:t xml:space="preserve">] </w:t>
      </w:r>
      <w:r w:rsidR="00ED5C5E" w:rsidRPr="00C17E2B">
        <w:rPr>
          <w:rFonts w:ascii="현대체Light" w:eastAsia="현대체Light" w:hAnsi="현대체Light" w:hint="eastAsia"/>
          <w:color w:val="000000" w:themeColor="text1"/>
        </w:rPr>
        <w:t xml:space="preserve">회생방전저항 </w:t>
      </w:r>
      <w:r w:rsidR="00ED5C5E">
        <w:rPr>
          <w:rFonts w:ascii="현대체Light" w:eastAsia="현대체Light" w:hAnsi="현대체Light" w:hint="eastAsia"/>
          <w:color w:val="000000" w:themeColor="text1"/>
        </w:rPr>
        <w:t>단선</w:t>
      </w:r>
      <w:r w:rsidR="00ED5C5E" w:rsidRPr="00C17E2B">
        <w:rPr>
          <w:rFonts w:ascii="현대체Light" w:eastAsia="현대체Light" w:hAnsi="현대체Light" w:hint="eastAsia"/>
          <w:color w:val="000000" w:themeColor="text1"/>
        </w:rPr>
        <w:t xml:space="preserve"> 검지</w:t>
      </w:r>
      <w:r w:rsidR="004D4F35">
        <w:rPr>
          <w:rFonts w:ascii="현대체Light" w:eastAsia="현대체Light" w:hAnsi="현대체Light" w:hint="eastAsia"/>
          <w:color w:val="000000" w:themeColor="text1"/>
        </w:rPr>
        <w:t xml:space="preserve"> 회로동작 확인</w:t>
      </w:r>
      <w:bookmarkEnd w:id="109"/>
    </w:p>
    <w:p w14:paraId="7E9B9EEA" w14:textId="20A1372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332C63A8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10" w:name="_Toc185249046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10"/>
    </w:p>
    <w:p w14:paraId="48F7E631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176BF000" w14:textId="1FD33BA2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HDF15.1(PF1) ~ HDF15.4(PF4)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22E2E43A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55A4FB2" w14:textId="340A7B0E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C905,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IIF904</w:t>
      </w:r>
    </w:p>
    <w:p w14:paraId="24B05C92" w14:textId="2C92420A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CDC1F17" w14:textId="77777777" w:rsidR="00ED5C5E" w:rsidRPr="001F7AB5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3A164DC" w14:textId="7A104FDA" w:rsidR="00ED5C5E" w:rsidRPr="003F6AA2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회생저항 단선</w:t>
      </w:r>
    </w:p>
    <w:p w14:paraId="21A72BE8" w14:textId="77777777" w:rsidR="00ED5C5E" w:rsidRPr="003F6AA2" w:rsidRDefault="00ED5C5E" w:rsidP="00ED5C5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6946CE8C" w14:textId="6B31B1D7" w:rsidR="00441146" w:rsidRPr="00ED5C5E" w:rsidRDefault="00ED5C5E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3F6AA2">
        <w:rPr>
          <w:rFonts w:ascii="현대체Light" w:eastAsia="현대체Light" w:hAnsi="현대체Light" w:hint="eastAsia"/>
          <w:lang w:eastAsia="ko-KR"/>
        </w:rPr>
        <w:t xml:space="preserve">회생저항이 </w:t>
      </w:r>
      <w:r>
        <w:rPr>
          <w:rFonts w:ascii="현대체Light" w:eastAsia="현대체Light" w:hAnsi="현대체Light" w:hint="eastAsia"/>
          <w:lang w:eastAsia="ko-KR"/>
        </w:rPr>
        <w:t>과열되어 단선되는 상황을 가정하여,</w:t>
      </w:r>
      <w:r w:rsidRPr="003F6AA2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회생저항이 </w:t>
      </w:r>
      <w:r w:rsidRPr="003F6AA2">
        <w:rPr>
          <w:rFonts w:ascii="현대체Light" w:eastAsia="현대체Light" w:hAnsi="현대체Light" w:hint="eastAsia"/>
          <w:lang w:eastAsia="ko-KR"/>
        </w:rPr>
        <w:t xml:space="preserve">전기적으로 </w:t>
      </w:r>
      <w:r w:rsidRPr="003F6AA2">
        <w:rPr>
          <w:rFonts w:ascii="현대체Light" w:eastAsia="현대체Light" w:hAnsi="현대체Light"/>
          <w:lang w:eastAsia="ko-KR"/>
        </w:rPr>
        <w:t>Open</w:t>
      </w:r>
      <w:r w:rsidRPr="003F6AA2">
        <w:rPr>
          <w:rFonts w:ascii="현대체Light" w:eastAsia="현대체Light" w:hAnsi="현대체Light" w:hint="eastAsia"/>
          <w:lang w:eastAsia="ko-KR"/>
        </w:rPr>
        <w:t xml:space="preserve">되었을 때 </w:t>
      </w:r>
      <w:r>
        <w:rPr>
          <w:rFonts w:ascii="현대체Light" w:eastAsia="현대체Light" w:hAnsi="현대체Light" w:hint="eastAsia"/>
          <w:lang w:eastAsia="ko-KR"/>
        </w:rPr>
        <w:t>IIF904</w:t>
      </w:r>
      <w:r w:rsidRPr="003F6AA2">
        <w:rPr>
          <w:rFonts w:ascii="현대체Light" w:eastAsia="현대체Light" w:hAnsi="현대체Light" w:hint="eastAsia"/>
          <w:lang w:eastAsia="ko-KR"/>
        </w:rPr>
        <w:t xml:space="preserve">신호를 </w:t>
      </w:r>
      <w:r>
        <w:rPr>
          <w:rFonts w:ascii="현대체Light" w:eastAsia="현대체Light" w:hAnsi="현대체Light" w:hint="eastAsia"/>
          <w:lang w:eastAsia="ko-KR"/>
        </w:rPr>
        <w:t>L</w:t>
      </w:r>
      <w:r>
        <w:rPr>
          <w:rFonts w:ascii="현대체Light" w:eastAsia="현대체Light" w:hAnsi="현대체Light"/>
          <w:lang w:eastAsia="ko-KR"/>
        </w:rPr>
        <w:t>ow</w:t>
      </w:r>
      <w:r>
        <w:rPr>
          <w:rFonts w:ascii="현대체Light" w:eastAsia="현대체Light" w:hAnsi="현대체Light" w:hint="eastAsia"/>
          <w:lang w:eastAsia="ko-KR"/>
        </w:rPr>
        <w:t xml:space="preserve"> -&gt; High로 변화시킨다.</w:t>
      </w:r>
    </w:p>
    <w:p w14:paraId="5C6ECE83" w14:textId="61DB986A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7B92A04" w14:textId="32E22CB8" w:rsidR="00441146" w:rsidRPr="004F794B" w:rsidRDefault="004F794B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11" w:name="_Toc185249047"/>
      <w:r>
        <w:rPr>
          <w:noProof/>
        </w:rPr>
        <w:drawing>
          <wp:anchor distT="0" distB="0" distL="114300" distR="114300" simplePos="0" relativeHeight="251674624" behindDoc="0" locked="0" layoutInCell="1" allowOverlap="1" wp14:anchorId="5D1CCB64" wp14:editId="6C5EE59C">
            <wp:simplePos x="0" y="0"/>
            <wp:positionH relativeFrom="margin">
              <wp:align>center</wp:align>
            </wp:positionH>
            <wp:positionV relativeFrom="paragraph">
              <wp:posOffset>456858</wp:posOffset>
            </wp:positionV>
            <wp:extent cx="4859020" cy="2211705"/>
            <wp:effectExtent l="0" t="0" r="0" b="0"/>
            <wp:wrapTopAndBottom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146">
        <w:rPr>
          <w:rFonts w:hint="eastAsia"/>
        </w:rPr>
        <w:t>시험</w:t>
      </w:r>
      <w:r w:rsidR="00441146">
        <w:rPr>
          <w:rFonts w:hint="eastAsia"/>
        </w:rPr>
        <w:t xml:space="preserve"> </w:t>
      </w:r>
      <w:r w:rsidR="00441146">
        <w:rPr>
          <w:rFonts w:hint="eastAsia"/>
        </w:rPr>
        <w:t>구성</w:t>
      </w:r>
      <w:r w:rsidR="00441146">
        <w:rPr>
          <w:rFonts w:hint="eastAsia"/>
        </w:rPr>
        <w:t>(</w:t>
      </w:r>
      <w:r w:rsidR="00441146">
        <w:t>Test facility)</w:t>
      </w:r>
      <w:bookmarkEnd w:id="111"/>
    </w:p>
    <w:p w14:paraId="758DD236" w14:textId="77777777" w:rsidR="00441146" w:rsidRDefault="00441146" w:rsidP="00441146">
      <w:pPr>
        <w:pStyle w:val="E"/>
        <w:keepNext/>
        <w:spacing w:line="240" w:lineRule="auto"/>
        <w:jc w:val="center"/>
        <w:rPr>
          <w:position w:val="0"/>
        </w:rPr>
      </w:pPr>
    </w:p>
    <w:p w14:paraId="299E9119" w14:textId="064877D5" w:rsidR="004F794B" w:rsidRDefault="004F794B" w:rsidP="004F794B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12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드라이브유닛의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회생방전저항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표시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개념블록도</w:t>
      </w:r>
    </w:p>
    <w:p w14:paraId="4EB7A7FB" w14:textId="637AA54C" w:rsidR="004F794B" w:rsidRPr="00732546" w:rsidRDefault="004F794B" w:rsidP="00732546">
      <w:pPr>
        <w:pStyle w:val="aff4"/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</w:pP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(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개념블록도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출처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 xml:space="preserve">: 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참고문서</w:t>
      </w:r>
      <w:r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-4)</w:t>
      </w:r>
    </w:p>
    <w:p w14:paraId="41764C55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12" w:name="_Toc185249048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12"/>
    </w:p>
    <w:p w14:paraId="725B3A5C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24E99639" w14:textId="4B8F40FD" w:rsidR="004F794B" w:rsidRDefault="004F794B" w:rsidP="004F794B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회생저항이 오픈되는 상황을 가정하여 신호를 생성하였을 때, 에러신호를 생성하는지 여부를 확인한다,</w:t>
      </w:r>
    </w:p>
    <w:p w14:paraId="3034DB0E" w14:textId="77777777" w:rsidR="004F794B" w:rsidRDefault="004F794B" w:rsidP="004F794B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698E6BBA" w14:textId="13173F22" w:rsidR="004F794B" w:rsidRDefault="004F794B" w:rsidP="004F794B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4F794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회생저항</w:t>
      </w:r>
      <w:r w:rsidRPr="004F794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4F794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단선</w:t>
      </w:r>
      <w:r w:rsidRPr="004F794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4F794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회로</w:t>
      </w:r>
      <w:r w:rsidRPr="004F794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4F794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입출력</w:t>
      </w:r>
      <w:r w:rsidRPr="004F794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4F794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신호측정</w:t>
      </w:r>
    </w:p>
    <w:p w14:paraId="7DDDAB3A" w14:textId="77777777" w:rsidR="004F794B" w:rsidRPr="00FA4D20" w:rsidRDefault="004F794B" w:rsidP="004F794B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3896" w:type="dxa"/>
        <w:tblLook w:val="04A0" w:firstRow="1" w:lastRow="0" w:firstColumn="1" w:lastColumn="0" w:noHBand="0" w:noVBand="1"/>
      </w:tblPr>
      <w:tblGrid>
        <w:gridCol w:w="1948"/>
        <w:gridCol w:w="1948"/>
      </w:tblGrid>
      <w:tr w:rsidR="004F794B" w:rsidRPr="00812BBD" w14:paraId="022CC7DD" w14:textId="77777777" w:rsidTr="00B6581C">
        <w:tc>
          <w:tcPr>
            <w:tcW w:w="1948" w:type="dxa"/>
          </w:tcPr>
          <w:p w14:paraId="17C7B423" w14:textId="77777777" w:rsidR="004F794B" w:rsidRPr="00812BBD" w:rsidRDefault="004F794B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48" w:type="dxa"/>
          </w:tcPr>
          <w:p w14:paraId="635655F7" w14:textId="77777777" w:rsidR="004F794B" w:rsidRDefault="004F794B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파형</w:t>
            </w:r>
          </w:p>
        </w:tc>
      </w:tr>
      <w:tr w:rsidR="004F794B" w:rsidRPr="00812BBD" w14:paraId="6C230FF6" w14:textId="77777777" w:rsidTr="00B6581C">
        <w:tc>
          <w:tcPr>
            <w:tcW w:w="1948" w:type="dxa"/>
          </w:tcPr>
          <w:p w14:paraId="0AFC28AE" w14:textId="7D1354B1" w:rsidR="004F794B" w:rsidRDefault="004F794B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</w:t>
            </w:r>
            <w:r w:rsidR="00355671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</w:t>
            </w:r>
            <w:r w:rsidR="00355671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06B141F4" w14:textId="77777777" w:rsidR="004F794B" w:rsidRPr="00812BBD" w:rsidRDefault="004F794B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593BF496" w14:textId="77777777" w:rsidR="004F794B" w:rsidRPr="00812BBD" w:rsidRDefault="004F794B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6CD9D75B" w14:textId="1AAC7AF7" w:rsidR="00441146" w:rsidRPr="00150F8A" w:rsidRDefault="00150F8A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  <w:r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7432531F" w14:textId="6BF72A68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13" w:name="_Toc185249049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DT.16</w:t>
      </w:r>
      <w:r w:rsidRPr="00A24F70">
        <w:rPr>
          <w:rFonts w:eastAsia="HD현대체 Bold"/>
          <w:color w:val="000000" w:themeColor="text1"/>
        </w:rPr>
        <w:t xml:space="preserve">] </w:t>
      </w:r>
      <w:r w:rsidR="00ED5C5E">
        <w:rPr>
          <w:rFonts w:ascii="현대체Light" w:eastAsia="현대체Light" w:hAnsi="현대체Light" w:hint="eastAsia"/>
          <w:color w:val="000000" w:themeColor="text1"/>
        </w:rPr>
        <w:t>PN</w:t>
      </w:r>
      <w:r w:rsidR="00ED5C5E">
        <w:rPr>
          <w:rFonts w:ascii="현대체Light" w:eastAsia="현대체Light" w:hAnsi="현대체Light"/>
          <w:color w:val="000000" w:themeColor="text1"/>
        </w:rPr>
        <w:t xml:space="preserve"> </w:t>
      </w:r>
      <w:r w:rsidR="00ED5C5E">
        <w:rPr>
          <w:rFonts w:ascii="현대체Light" w:eastAsia="현대체Light" w:hAnsi="현대체Light" w:hint="eastAsia"/>
          <w:color w:val="000000" w:themeColor="text1"/>
        </w:rPr>
        <w:t>과전압 검지</w:t>
      </w:r>
      <w:r w:rsidR="00D17840">
        <w:rPr>
          <w:rFonts w:ascii="현대체Light" w:eastAsia="현대체Light" w:hAnsi="현대체Light" w:hint="eastAsia"/>
          <w:color w:val="000000" w:themeColor="text1"/>
        </w:rPr>
        <w:t xml:space="preserve"> 회로동작 확인</w:t>
      </w:r>
      <w:bookmarkEnd w:id="113"/>
    </w:p>
    <w:p w14:paraId="49ABCFC3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5F4E3D49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14" w:name="_Toc185249050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14"/>
    </w:p>
    <w:p w14:paraId="0BDFCA4E" w14:textId="144543DB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360D03B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HDF16.1(PF1) ~ HDF16.4(PF4)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54211C42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545EBFE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C906, C917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IIF905, IIF908</w:t>
      </w:r>
    </w:p>
    <w:p w14:paraId="367B24D9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D416DCD" w14:textId="77777777" w:rsidR="00ED5C5E" w:rsidRPr="001F7AB5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21E2A90" w14:textId="77777777" w:rsidR="00ED5C5E" w:rsidRPr="003F6AA2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.16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PN 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과전압 신호 생성</w:t>
      </w:r>
    </w:p>
    <w:p w14:paraId="1A53AF08" w14:textId="77777777" w:rsidR="00ED5C5E" w:rsidRPr="003F6AA2" w:rsidRDefault="00ED5C5E" w:rsidP="00ED5C5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176E7BC8" w14:textId="77777777" w:rsidR="00ED5C5E" w:rsidRDefault="00ED5C5E" w:rsidP="00ED5C5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lang w:eastAsia="ko-KR"/>
        </w:rPr>
        <w:t xml:space="preserve">가변저항 조절을 통한 </w:t>
      </w:r>
      <w:r w:rsidRPr="00C17E2B">
        <w:rPr>
          <w:rFonts w:ascii="현대체Light" w:eastAsia="현대체Light" w:hAnsi="현대체Light" w:hint="eastAsia"/>
          <w:lang w:eastAsia="ko-KR"/>
        </w:rPr>
        <w:t>과전압</w:t>
      </w:r>
      <w:r>
        <w:rPr>
          <w:rFonts w:ascii="현대체Light" w:eastAsia="현대체Light" w:hAnsi="현대체Light" w:hint="eastAsia"/>
          <w:lang w:eastAsia="ko-KR"/>
        </w:rPr>
        <w:t xml:space="preserve"> 인지</w:t>
      </w:r>
      <w:r w:rsidRPr="00C17E2B">
        <w:rPr>
          <w:rFonts w:ascii="현대체Light" w:eastAsia="현대체Light" w:hAnsi="현대체Light" w:hint="eastAsia"/>
          <w:lang w:eastAsia="ko-KR"/>
        </w:rPr>
        <w:t>레벨</w:t>
      </w:r>
      <w:r>
        <w:rPr>
          <w:rFonts w:ascii="현대체Light" w:eastAsia="현대체Light" w:hAnsi="현대체Light" w:hint="eastAsia"/>
          <w:lang w:eastAsia="ko-KR"/>
        </w:rPr>
        <w:t xml:space="preserve"> 설정</w:t>
      </w:r>
      <w:r w:rsidRPr="00C17E2B">
        <w:rPr>
          <w:rFonts w:ascii="현대체Light" w:eastAsia="현대체Light" w:hAnsi="현대체Light" w:hint="eastAsia"/>
          <w:lang w:eastAsia="ko-KR"/>
        </w:rPr>
        <w:t xml:space="preserve"> </w:t>
      </w:r>
      <w:r w:rsidRPr="00C17E2B">
        <w:rPr>
          <w:rFonts w:ascii="현대체Light" w:eastAsia="현대체Light" w:hAnsi="현대체Light"/>
          <w:lang w:eastAsia="ko-KR"/>
        </w:rPr>
        <w:t xml:space="preserve">: </w:t>
      </w:r>
      <w:r w:rsidRPr="00C17E2B">
        <w:rPr>
          <w:rFonts w:ascii="현대체Light" w:eastAsia="현대체Light" w:hAnsi="현대체Light" w:hint="eastAsia"/>
          <w:lang w:eastAsia="ko-KR"/>
        </w:rPr>
        <w:t>D</w:t>
      </w:r>
      <w:r>
        <w:rPr>
          <w:rFonts w:ascii="현대체Light" w:eastAsia="현대체Light" w:hAnsi="현대체Light"/>
          <w:lang w:eastAsia="ko-KR"/>
        </w:rPr>
        <w:t xml:space="preserve">C390~395V </w:t>
      </w:r>
      <w:r>
        <w:rPr>
          <w:rFonts w:ascii="현대체Light" w:eastAsia="현대체Light" w:hAnsi="현대체Light" w:hint="eastAsia"/>
          <w:lang w:eastAsia="ko-KR"/>
        </w:rPr>
        <w:t>사이</w:t>
      </w:r>
    </w:p>
    <w:p w14:paraId="048F7224" w14:textId="77777777" w:rsidR="00ED5C5E" w:rsidRPr="006E4F10" w:rsidRDefault="00ED5C5E" w:rsidP="00ED5C5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</w:p>
    <w:p w14:paraId="17BE64BD" w14:textId="1522090E" w:rsidR="00441146" w:rsidRPr="00ED5C5E" w:rsidRDefault="00ED5C5E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/>
          <w:color w:val="000000" w:themeColor="text1"/>
          <w:lang w:eastAsia="ko-KR"/>
        </w:rPr>
        <w:t>PN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전압을 저항분압하여 생성한 신호와 가변저항을 통해 생성한 신호를 아날로그 </w:t>
      </w:r>
      <w:r w:rsidRPr="003F6AA2">
        <w:rPr>
          <w:rFonts w:ascii="현대체Light" w:eastAsia="현대체Light" w:hAnsi="현대체Light"/>
          <w:color w:val="000000" w:themeColor="text1"/>
          <w:lang w:eastAsia="ko-KR"/>
        </w:rPr>
        <w:t xml:space="preserve">OPAMP 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>비교기를 통해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PN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전압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저항분압하여 생성된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신호가 커졌을 때</w:t>
      </w:r>
      <w:r w:rsidRPr="003F6AA2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IIF905</w:t>
      </w:r>
      <w:r w:rsidRPr="003F6AA2">
        <w:rPr>
          <w:rFonts w:ascii="현대체Light" w:eastAsia="현대체Light" w:hAnsi="현대체Light" w:hint="eastAsia"/>
          <w:lang w:eastAsia="ko-KR"/>
        </w:rPr>
        <w:t xml:space="preserve">신호를 </w:t>
      </w:r>
      <w:r>
        <w:rPr>
          <w:rFonts w:ascii="현대체Light" w:eastAsia="현대체Light" w:hAnsi="현대체Light" w:hint="eastAsia"/>
          <w:lang w:eastAsia="ko-KR"/>
        </w:rPr>
        <w:t>L</w:t>
      </w:r>
      <w:r>
        <w:rPr>
          <w:rFonts w:ascii="현대체Light" w:eastAsia="현대체Light" w:hAnsi="현대체Light"/>
          <w:lang w:eastAsia="ko-KR"/>
        </w:rPr>
        <w:t>ow</w:t>
      </w:r>
      <w:r>
        <w:rPr>
          <w:rFonts w:ascii="현대체Light" w:eastAsia="현대체Light" w:hAnsi="현대체Light" w:hint="eastAsia"/>
          <w:lang w:eastAsia="ko-KR"/>
        </w:rPr>
        <w:t xml:space="preserve"> -&gt; High로 변화시킨다.</w:t>
      </w:r>
    </w:p>
    <w:p w14:paraId="7E2B7149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3A5FA6C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15" w:name="_Toc185249051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15"/>
    </w:p>
    <w:p w14:paraId="7184F9A4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62B3E08A" w14:textId="079CD515" w:rsidR="00441146" w:rsidRDefault="00355671" w:rsidP="00441146">
      <w:pPr>
        <w:pStyle w:val="E"/>
        <w:rPr>
          <w:rFonts w:ascii="Cambria" w:eastAsia="현대체Light" w:hAnsi="Cambria"/>
          <w:color w:val="000000" w:themeColor="text1"/>
        </w:rPr>
      </w:pPr>
      <w:r>
        <w:rPr>
          <w:rFonts w:ascii="Cambria" w:eastAsia="현대체Light" w:hAnsi="Cambria" w:hint="eastAsia"/>
          <w:color w:val="000000" w:themeColor="text1"/>
        </w:rPr>
        <w:t xml:space="preserve">PN </w:t>
      </w:r>
      <w:r>
        <w:rPr>
          <w:rFonts w:ascii="Cambria" w:eastAsia="현대체Light" w:hAnsi="Cambria" w:hint="eastAsia"/>
          <w:color w:val="000000" w:themeColor="text1"/>
        </w:rPr>
        <w:t>과전압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검지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회로를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시험한다</w:t>
      </w:r>
      <w:r>
        <w:rPr>
          <w:rFonts w:ascii="Cambria" w:eastAsia="현대체Light" w:hAnsi="Cambria" w:hint="eastAsia"/>
          <w:color w:val="000000" w:themeColor="text1"/>
        </w:rPr>
        <w:t>.</w:t>
      </w:r>
    </w:p>
    <w:p w14:paraId="26A731CB" w14:textId="77777777" w:rsidR="00355671" w:rsidRDefault="00355671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9B9FBD4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16" w:name="_Toc185249052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16"/>
    </w:p>
    <w:p w14:paraId="5EFECADB" w14:textId="6B794BB8" w:rsidR="00441146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3D71BA1E" w14:textId="43510BDD" w:rsidR="00355671" w:rsidRDefault="00355671" w:rsidP="00355671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.16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35567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PN </w:t>
      </w:r>
      <w:r w:rsidRPr="0035567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과전압</w:t>
      </w:r>
      <w:r w:rsidRPr="0035567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5567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</w:t>
      </w:r>
      <w:r w:rsidRPr="0035567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5567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생성</w:t>
      </w:r>
      <w:r w:rsidRPr="0035567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5567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회로</w:t>
      </w:r>
      <w:r w:rsidRPr="0035567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5567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입출력</w:t>
      </w:r>
      <w:r w:rsidRPr="0035567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5567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신호측정</w:t>
      </w:r>
    </w:p>
    <w:p w14:paraId="1740E91E" w14:textId="386E9E1A" w:rsidR="00355671" w:rsidRDefault="00355671" w:rsidP="00355671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06B41674" w14:textId="0998D4C8" w:rsidR="00355671" w:rsidRPr="00355671" w:rsidRDefault="00355671" w:rsidP="00355671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PN전압이 과전압이 되는 상황을 가정하여 신호를 생성하였을 때, 에러신호를 생성하는지 여부를 확인한다,</w:t>
      </w:r>
    </w:p>
    <w:p w14:paraId="275ABEDE" w14:textId="31873165" w:rsidR="00355671" w:rsidRPr="00355671" w:rsidRDefault="00355671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tbl>
      <w:tblPr>
        <w:tblStyle w:val="afffff2"/>
        <w:tblW w:w="3896" w:type="dxa"/>
        <w:tblLook w:val="04A0" w:firstRow="1" w:lastRow="0" w:firstColumn="1" w:lastColumn="0" w:noHBand="0" w:noVBand="1"/>
      </w:tblPr>
      <w:tblGrid>
        <w:gridCol w:w="1948"/>
        <w:gridCol w:w="1948"/>
      </w:tblGrid>
      <w:tr w:rsidR="00355671" w:rsidRPr="00812BBD" w14:paraId="633E8AE8" w14:textId="77777777" w:rsidTr="00B6581C">
        <w:tc>
          <w:tcPr>
            <w:tcW w:w="1948" w:type="dxa"/>
          </w:tcPr>
          <w:p w14:paraId="2208D13E" w14:textId="77777777" w:rsidR="00355671" w:rsidRPr="00812BBD" w:rsidRDefault="00355671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48" w:type="dxa"/>
          </w:tcPr>
          <w:p w14:paraId="475000E1" w14:textId="77777777" w:rsidR="00355671" w:rsidRDefault="00355671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파형</w:t>
            </w:r>
          </w:p>
        </w:tc>
      </w:tr>
      <w:tr w:rsidR="00355671" w:rsidRPr="00812BBD" w14:paraId="6190D4AF" w14:textId="77777777" w:rsidTr="00B6581C">
        <w:tc>
          <w:tcPr>
            <w:tcW w:w="1948" w:type="dxa"/>
          </w:tcPr>
          <w:p w14:paraId="7163D7F2" w14:textId="17D541B5" w:rsidR="00355671" w:rsidRDefault="00355671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1E604DCF" w14:textId="77777777" w:rsidR="00355671" w:rsidRPr="00812BBD" w:rsidRDefault="00355671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6F95D171" w14:textId="77777777" w:rsidR="00355671" w:rsidRPr="00812BBD" w:rsidRDefault="00355671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2A7EAC16" w14:textId="77777777" w:rsidR="00355671" w:rsidRPr="00BC5A51" w:rsidRDefault="00355671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42C8E56B" w14:textId="77777777" w:rsidR="00441146" w:rsidRPr="00355671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0AF50287" w14:textId="60B720F7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17" w:name="_Toc185249053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DT.17</w:t>
      </w:r>
      <w:r w:rsidRPr="00A24F70">
        <w:rPr>
          <w:rFonts w:eastAsia="HD현대체 Bold"/>
          <w:color w:val="000000" w:themeColor="text1"/>
        </w:rPr>
        <w:t xml:space="preserve">] </w:t>
      </w:r>
      <w:r w:rsidR="00ED5C5E">
        <w:rPr>
          <w:rFonts w:ascii="현대체Light" w:eastAsia="현대체Light" w:hAnsi="현대체Light" w:hint="eastAsia"/>
          <w:color w:val="000000" w:themeColor="text1"/>
        </w:rPr>
        <w:t>PN</w:t>
      </w:r>
      <w:r w:rsidR="00ED5C5E">
        <w:rPr>
          <w:rFonts w:ascii="현대체Light" w:eastAsia="현대체Light" w:hAnsi="현대체Light"/>
          <w:color w:val="000000" w:themeColor="text1"/>
        </w:rPr>
        <w:t xml:space="preserve"> </w:t>
      </w:r>
      <w:r w:rsidR="00ED5C5E">
        <w:rPr>
          <w:rFonts w:ascii="현대체Light" w:eastAsia="현대체Light" w:hAnsi="현대체Light" w:hint="eastAsia"/>
          <w:color w:val="000000" w:themeColor="text1"/>
        </w:rPr>
        <w:t>저전압 검지</w:t>
      </w:r>
      <w:r w:rsidR="006027AB">
        <w:rPr>
          <w:rFonts w:ascii="현대체Light" w:eastAsia="현대체Light" w:hAnsi="현대체Light" w:hint="eastAsia"/>
          <w:color w:val="000000" w:themeColor="text1"/>
        </w:rPr>
        <w:t xml:space="preserve"> 회로동작 확인</w:t>
      </w:r>
      <w:bookmarkEnd w:id="117"/>
    </w:p>
    <w:p w14:paraId="746E9F26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52DC7827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18" w:name="_Toc185249054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18"/>
    </w:p>
    <w:p w14:paraId="6EFA5A0A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93AF23E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HDF17.1(PF1) ~ HDF17.4(PF4)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556C006D" w14:textId="77777777" w:rsidR="00ED5C5E" w:rsidRPr="00A05285" w:rsidRDefault="00ED5C5E" w:rsidP="00ED5C5E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B592F83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C907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IIF906</w:t>
      </w:r>
    </w:p>
    <w:p w14:paraId="17808D3C" w14:textId="77777777" w:rsidR="00ED5C5E" w:rsidRDefault="00ED5C5E" w:rsidP="00ED5C5E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9B6E5B4" w14:textId="77777777" w:rsidR="00ED5C5E" w:rsidRPr="001F7AB5" w:rsidRDefault="00ED5C5E" w:rsidP="00ED5C5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896F8FE" w14:textId="77777777" w:rsidR="00ED5C5E" w:rsidRPr="003F6AA2" w:rsidRDefault="00ED5C5E" w:rsidP="00ED5C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.17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PN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저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전압 신호 생성</w:t>
      </w:r>
    </w:p>
    <w:p w14:paraId="12DAF082" w14:textId="77777777" w:rsidR="00ED5C5E" w:rsidRPr="003F6AA2" w:rsidRDefault="00ED5C5E" w:rsidP="00ED5C5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194D3D1D" w14:textId="77777777" w:rsidR="0025613A" w:rsidRPr="00A46AB5" w:rsidRDefault="0025613A" w:rsidP="0025613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highlight w:val="yellow"/>
        </w:rPr>
      </w:pPr>
      <w:r w:rsidRPr="00A46AB5">
        <w:rPr>
          <w:rFonts w:ascii="현대체Light" w:eastAsia="현대체Light" w:hAnsi="현대체Light" w:hint="eastAsia"/>
          <w:highlight w:val="yellow"/>
          <w:lang w:eastAsia="ko-KR"/>
        </w:rPr>
        <w:t xml:space="preserve">저전압 인지레벨 </w:t>
      </w:r>
      <w:r w:rsidRPr="00A46AB5">
        <w:rPr>
          <w:rFonts w:ascii="현대체Light" w:eastAsia="현대체Light" w:hAnsi="현대체Light"/>
          <w:highlight w:val="yellow"/>
          <w:lang w:eastAsia="ko-KR"/>
        </w:rPr>
        <w:t xml:space="preserve">: </w:t>
      </w:r>
      <w:r w:rsidRPr="00A46AB5">
        <w:rPr>
          <w:rFonts w:ascii="현대체Light" w:eastAsia="현대체Light" w:hAnsi="현대체Light" w:hint="eastAsia"/>
          <w:highlight w:val="yellow"/>
          <w:lang w:eastAsia="ko-KR"/>
        </w:rPr>
        <w:t>D</w:t>
      </w:r>
      <w:r w:rsidRPr="00A46AB5">
        <w:rPr>
          <w:rFonts w:ascii="현대체Light" w:eastAsia="현대체Light" w:hAnsi="현대체Light"/>
          <w:highlight w:val="yellow"/>
          <w:lang w:eastAsia="ko-KR"/>
        </w:rPr>
        <w:t>C</w:t>
      </w:r>
      <w:r>
        <w:rPr>
          <w:rFonts w:ascii="현대체Light" w:eastAsia="현대체Light" w:hAnsi="현대체Light"/>
          <w:highlight w:val="yellow"/>
          <w:lang w:eastAsia="ko-KR"/>
        </w:rPr>
        <w:t>140</w:t>
      </w:r>
      <w:r>
        <w:rPr>
          <w:rFonts w:ascii="현대체Light" w:eastAsia="현대체Light" w:hAnsi="현대체Light" w:hint="eastAsia"/>
          <w:highlight w:val="yellow"/>
          <w:lang w:eastAsia="ko-KR"/>
        </w:rPr>
        <w:t>V</w:t>
      </w:r>
      <w:r>
        <w:rPr>
          <w:rFonts w:ascii="현대체Light" w:eastAsia="현대체Light" w:hAnsi="현대체Light"/>
          <w:highlight w:val="yellow"/>
          <w:lang w:eastAsia="ko-KR"/>
        </w:rPr>
        <w:t>~150V</w:t>
      </w:r>
      <w:r w:rsidRPr="00A46AB5">
        <w:rPr>
          <w:rFonts w:ascii="현대체Light" w:eastAsia="현대체Light" w:hAnsi="현대체Light" w:hint="eastAsia"/>
          <w:highlight w:val="yellow"/>
          <w:lang w:eastAsia="ko-KR"/>
        </w:rPr>
        <w:t xml:space="preserve"> 전압</w:t>
      </w:r>
    </w:p>
    <w:p w14:paraId="3E586A57" w14:textId="77777777" w:rsidR="00ED5C5E" w:rsidRPr="0025613A" w:rsidRDefault="00ED5C5E" w:rsidP="00ED5C5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</w:p>
    <w:p w14:paraId="155D24BA" w14:textId="768DC7AC" w:rsidR="00441146" w:rsidRPr="00ED5C5E" w:rsidRDefault="00ED5C5E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/>
          <w:color w:val="000000" w:themeColor="text1"/>
          <w:lang w:eastAsia="ko-KR"/>
        </w:rPr>
        <w:t>PN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전압을 저항분압하여 생성한 신호와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저전압 기준전압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신호를 아날로그 </w:t>
      </w:r>
      <w:r w:rsidRPr="003F6AA2">
        <w:rPr>
          <w:rFonts w:ascii="현대체Light" w:eastAsia="현대체Light" w:hAnsi="현대체Light"/>
          <w:color w:val="000000" w:themeColor="text1"/>
          <w:lang w:eastAsia="ko-KR"/>
        </w:rPr>
        <w:t xml:space="preserve">OPAMP 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>비교기를 통해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PN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전압을 저항분압하여 생성된 신호가 저전압 기준전압 신호보다 작아지면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</w:t>
      </w:r>
      <w:r w:rsidRPr="003F6AA2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IIF906</w:t>
      </w:r>
      <w:r w:rsidRPr="003F6AA2">
        <w:rPr>
          <w:rFonts w:ascii="현대체Light" w:eastAsia="현대체Light" w:hAnsi="현대체Light" w:hint="eastAsia"/>
          <w:lang w:eastAsia="ko-KR"/>
        </w:rPr>
        <w:t xml:space="preserve">신호를 </w:t>
      </w:r>
      <w:r>
        <w:rPr>
          <w:rFonts w:ascii="현대체Light" w:eastAsia="현대체Light" w:hAnsi="현대체Light" w:hint="eastAsia"/>
          <w:lang w:eastAsia="ko-KR"/>
        </w:rPr>
        <w:t>L</w:t>
      </w:r>
      <w:r>
        <w:rPr>
          <w:rFonts w:ascii="현대체Light" w:eastAsia="현대체Light" w:hAnsi="현대체Light"/>
          <w:lang w:eastAsia="ko-KR"/>
        </w:rPr>
        <w:t>ow</w:t>
      </w:r>
      <w:r>
        <w:rPr>
          <w:rFonts w:ascii="현대체Light" w:eastAsia="현대체Light" w:hAnsi="현대체Light" w:hint="eastAsia"/>
          <w:lang w:eastAsia="ko-KR"/>
        </w:rPr>
        <w:t xml:space="preserve"> -&gt; High로 변화시킨다.</w:t>
      </w:r>
    </w:p>
    <w:p w14:paraId="3156A70C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4534908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19" w:name="_Toc185249055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19"/>
    </w:p>
    <w:p w14:paraId="6A25914B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3E43DED6" w14:textId="05678AA7" w:rsidR="00441146" w:rsidRPr="00355671" w:rsidRDefault="00355671" w:rsidP="00441146">
      <w:pPr>
        <w:pStyle w:val="E"/>
        <w:rPr>
          <w:rFonts w:ascii="Cambria" w:eastAsia="현대체Light" w:hAnsi="Cambria"/>
          <w:color w:val="000000" w:themeColor="text1"/>
        </w:rPr>
      </w:pPr>
      <w:r>
        <w:rPr>
          <w:rFonts w:ascii="Cambria" w:eastAsia="현대체Light" w:hAnsi="Cambria" w:hint="eastAsia"/>
          <w:color w:val="000000" w:themeColor="text1"/>
        </w:rPr>
        <w:t xml:space="preserve">PN </w:t>
      </w:r>
      <w:r>
        <w:rPr>
          <w:rFonts w:ascii="Cambria" w:eastAsia="현대체Light" w:hAnsi="Cambria" w:hint="eastAsia"/>
          <w:color w:val="000000" w:themeColor="text1"/>
        </w:rPr>
        <w:t>저전압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검지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회로를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시험한다</w:t>
      </w:r>
      <w:r>
        <w:rPr>
          <w:rFonts w:ascii="Cambria" w:eastAsia="현대체Light" w:hAnsi="Cambria" w:hint="eastAsia"/>
          <w:color w:val="000000" w:themeColor="text1"/>
        </w:rPr>
        <w:t>.</w:t>
      </w:r>
    </w:p>
    <w:p w14:paraId="3E3F186B" w14:textId="389118E4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15989565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20" w:name="_Toc185249056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20"/>
    </w:p>
    <w:p w14:paraId="19A7F2F9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3E4B921D" w14:textId="40A8060B" w:rsidR="00355671" w:rsidRPr="003F6AA2" w:rsidRDefault="00355671" w:rsidP="00355671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.17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35567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PN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저</w:t>
      </w:r>
      <w:r w:rsidRPr="0035567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전압</w:t>
      </w:r>
      <w:r w:rsidRPr="0035567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5567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</w:t>
      </w:r>
      <w:r w:rsidRPr="0035567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5567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생성</w:t>
      </w:r>
      <w:r w:rsidRPr="0035567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5567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회로</w:t>
      </w:r>
      <w:r w:rsidRPr="0035567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5567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입출력</w:t>
      </w:r>
      <w:r w:rsidRPr="0035567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5567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신호측정</w:t>
      </w:r>
    </w:p>
    <w:p w14:paraId="5B210589" w14:textId="1AE85880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216C16C0" w14:textId="15CAD7D7" w:rsidR="00355671" w:rsidRPr="00355671" w:rsidRDefault="00355671" w:rsidP="00355671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PN전압이 저전압이 되는 상황을 가정하여 신호를 생성하였을 때, 에러신호를 생성하는지 여부를 확인한다,</w:t>
      </w:r>
    </w:p>
    <w:p w14:paraId="4AB17DAB" w14:textId="77777777" w:rsidR="00355671" w:rsidRPr="00355671" w:rsidRDefault="00355671" w:rsidP="00355671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tbl>
      <w:tblPr>
        <w:tblStyle w:val="afffff2"/>
        <w:tblW w:w="3896" w:type="dxa"/>
        <w:tblLook w:val="04A0" w:firstRow="1" w:lastRow="0" w:firstColumn="1" w:lastColumn="0" w:noHBand="0" w:noVBand="1"/>
      </w:tblPr>
      <w:tblGrid>
        <w:gridCol w:w="1948"/>
        <w:gridCol w:w="1948"/>
      </w:tblGrid>
      <w:tr w:rsidR="00355671" w:rsidRPr="00812BBD" w14:paraId="093AD12D" w14:textId="77777777" w:rsidTr="00B6581C">
        <w:tc>
          <w:tcPr>
            <w:tcW w:w="1948" w:type="dxa"/>
          </w:tcPr>
          <w:p w14:paraId="162EF29F" w14:textId="77777777" w:rsidR="00355671" w:rsidRPr="00812BBD" w:rsidRDefault="00355671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48" w:type="dxa"/>
          </w:tcPr>
          <w:p w14:paraId="221E8E03" w14:textId="77777777" w:rsidR="00355671" w:rsidRDefault="00355671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파형</w:t>
            </w:r>
          </w:p>
        </w:tc>
      </w:tr>
      <w:tr w:rsidR="00355671" w:rsidRPr="00812BBD" w14:paraId="5C8DF2A0" w14:textId="77777777" w:rsidTr="00B6581C">
        <w:tc>
          <w:tcPr>
            <w:tcW w:w="1948" w:type="dxa"/>
          </w:tcPr>
          <w:p w14:paraId="307754C9" w14:textId="63A6F531" w:rsidR="00355671" w:rsidRDefault="00355671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6CFC67A7" w14:textId="77777777" w:rsidR="00355671" w:rsidRPr="00812BBD" w:rsidRDefault="00355671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2A215A32" w14:textId="77777777" w:rsidR="00355671" w:rsidRPr="00812BBD" w:rsidRDefault="00355671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5E97EC7B" w14:textId="77777777" w:rsidR="00355671" w:rsidRDefault="00355671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45C9BC2F" w14:textId="77777777" w:rsidR="00355671" w:rsidRPr="00355671" w:rsidRDefault="00355671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4C6CFA10" w14:textId="77777777" w:rsidR="00441146" w:rsidRPr="003B206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7F06A96C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2DF92F8D" w14:textId="0636CC42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21" w:name="_Toc185249057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DT.18</w:t>
      </w:r>
      <w:r w:rsidRPr="00A24F70">
        <w:rPr>
          <w:rFonts w:eastAsia="HD현대체 Bold"/>
          <w:color w:val="000000" w:themeColor="text1"/>
        </w:rPr>
        <w:t>]</w:t>
      </w:r>
      <w:r w:rsidR="00E26B4A">
        <w:rPr>
          <w:rFonts w:eastAsia="HD현대체 Bold"/>
          <w:color w:val="000000" w:themeColor="text1"/>
        </w:rPr>
        <w:t xml:space="preserve"> </w:t>
      </w:r>
      <w:r w:rsidR="00E26B4A" w:rsidRPr="006027AB">
        <w:rPr>
          <w:rFonts w:ascii="현대체Light" w:eastAsia="현대체Light" w:hAnsi="현대체Light" w:hint="eastAsia"/>
          <w:color w:val="000000" w:themeColor="text1"/>
        </w:rPr>
        <w:t>PN</w:t>
      </w:r>
      <w:r w:rsidR="00E26B4A" w:rsidRPr="006027AB">
        <w:rPr>
          <w:rFonts w:ascii="현대체Light" w:eastAsia="현대체Light" w:hAnsi="현대체Light"/>
          <w:color w:val="000000" w:themeColor="text1"/>
        </w:rPr>
        <w:t xml:space="preserve"> </w:t>
      </w:r>
      <w:r w:rsidR="00E26B4A" w:rsidRPr="006027AB">
        <w:rPr>
          <w:rFonts w:ascii="현대체Light" w:eastAsia="현대체Light" w:hAnsi="현대체Light" w:hint="eastAsia"/>
          <w:color w:val="000000" w:themeColor="text1"/>
        </w:rPr>
        <w:t>전압 방전</w:t>
      </w:r>
      <w:r w:rsidRPr="006027AB">
        <w:rPr>
          <w:rFonts w:ascii="현대체Light" w:eastAsia="현대체Light" w:hAnsi="현대체Light"/>
          <w:color w:val="000000" w:themeColor="text1"/>
        </w:rPr>
        <w:t xml:space="preserve"> </w:t>
      </w:r>
      <w:r w:rsidR="006027AB" w:rsidRPr="006027AB">
        <w:rPr>
          <w:rFonts w:ascii="현대체Light" w:eastAsia="현대체Light" w:hAnsi="현대체Light" w:hint="eastAsia"/>
          <w:color w:val="000000" w:themeColor="text1"/>
        </w:rPr>
        <w:t>회로동작 확인</w:t>
      </w:r>
      <w:bookmarkEnd w:id="121"/>
    </w:p>
    <w:p w14:paraId="4BA1F735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1F9594EE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22" w:name="_Toc185249058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22"/>
    </w:p>
    <w:p w14:paraId="487F3EC9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611E084" w14:textId="77777777" w:rsidR="00E26B4A" w:rsidRDefault="00E26B4A" w:rsidP="00E26B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HDF18.1(PF1) ~ HDF18.4(PF4)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56DF1460" w14:textId="77777777" w:rsidR="00E26B4A" w:rsidRPr="00A05285" w:rsidRDefault="00E26B4A" w:rsidP="00E26B4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71D7A58" w14:textId="77777777" w:rsidR="00E26B4A" w:rsidRDefault="00E26B4A" w:rsidP="00E26B4A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C909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, C910,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IIF901</w:t>
      </w:r>
    </w:p>
    <w:p w14:paraId="50EB6925" w14:textId="77777777" w:rsidR="00E26B4A" w:rsidRDefault="00E26B4A" w:rsidP="00E26B4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22D8ED9" w14:textId="77777777" w:rsidR="00E26B4A" w:rsidRPr="001F7AB5" w:rsidRDefault="00E26B4A" w:rsidP="00E26B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8CE15F0" w14:textId="77777777" w:rsidR="00E26B4A" w:rsidRPr="003F6AA2" w:rsidRDefault="00E26B4A" w:rsidP="00E26B4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670E69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PN </w:t>
      </w:r>
      <w:r w:rsidRPr="00670E69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전압 방전 동작</w:t>
      </w:r>
    </w:p>
    <w:p w14:paraId="752C82CF" w14:textId="77777777" w:rsidR="00E26B4A" w:rsidRDefault="00E26B4A" w:rsidP="00E26B4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4987411" w14:textId="0837BA5F" w:rsidR="00441146" w:rsidRPr="00E26B4A" w:rsidRDefault="00E26B4A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/>
          <w:lang w:eastAsia="ko-KR"/>
        </w:rPr>
        <w:t>IIF901</w:t>
      </w:r>
      <w:r w:rsidRPr="00C17E2B">
        <w:rPr>
          <w:rFonts w:ascii="현대체Light" w:eastAsia="현대체Light" w:hAnsi="현대체Light" w:hint="eastAsia"/>
          <w:lang w:eastAsia="ko-KR"/>
        </w:rPr>
        <w:t xml:space="preserve"> 신호를 받으면</w:t>
      </w:r>
      <w:r>
        <w:rPr>
          <w:rFonts w:ascii="현대체Light" w:eastAsia="현대체Light" w:hAnsi="현대체Light" w:hint="eastAsia"/>
          <w:lang w:eastAsia="ko-KR"/>
        </w:rPr>
        <w:t>,</w:t>
      </w:r>
      <w:r w:rsidRPr="00C17E2B">
        <w:rPr>
          <w:rFonts w:ascii="현대체Light" w:eastAsia="현대체Light" w:hAnsi="현대체Light" w:hint="eastAsia"/>
          <w:lang w:eastAsia="ko-KR"/>
        </w:rPr>
        <w:t xml:space="preserve"> 릴레이 </w:t>
      </w:r>
      <w:r>
        <w:rPr>
          <w:rFonts w:ascii="현대체Light" w:eastAsia="현대체Light" w:hAnsi="현대체Light" w:hint="eastAsia"/>
          <w:lang w:eastAsia="ko-KR"/>
        </w:rPr>
        <w:t>접점(C909)이</w:t>
      </w:r>
      <w:r w:rsidRPr="00C17E2B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구동되어</w:t>
      </w:r>
      <w:r w:rsidRPr="00C17E2B">
        <w:rPr>
          <w:rFonts w:ascii="현대체Light" w:eastAsia="현대체Light" w:hAnsi="현대체Light" w:hint="eastAsia"/>
          <w:lang w:eastAsia="ko-KR"/>
        </w:rPr>
        <w:t xml:space="preserve"> PN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전압</w:t>
      </w:r>
      <w:r w:rsidRPr="00C17E2B">
        <w:rPr>
          <w:rFonts w:ascii="현대체Light" w:eastAsia="현대체Light" w:hAnsi="현대체Light" w:hint="eastAsia"/>
          <w:lang w:eastAsia="ko-KR"/>
        </w:rPr>
        <w:t xml:space="preserve"> 에너지를 방전저항</w:t>
      </w:r>
      <w:r>
        <w:rPr>
          <w:rFonts w:ascii="현대체Light" w:eastAsia="현대체Light" w:hAnsi="현대체Light" w:hint="eastAsia"/>
          <w:lang w:eastAsia="ko-KR"/>
        </w:rPr>
        <w:t>(</w:t>
      </w:r>
      <w:r>
        <w:rPr>
          <w:rFonts w:ascii="현대체Light" w:eastAsia="현대체Light" w:hAnsi="현대체Light"/>
          <w:lang w:eastAsia="ko-KR"/>
        </w:rPr>
        <w:t>C910</w:t>
      </w:r>
      <w:r>
        <w:rPr>
          <w:rFonts w:ascii="현대체Light" w:eastAsia="현대체Light" w:hAnsi="현대체Light" w:hint="eastAsia"/>
          <w:lang w:eastAsia="ko-KR"/>
        </w:rPr>
        <w:t>)</w:t>
      </w:r>
      <w:r w:rsidRPr="00C17E2B">
        <w:rPr>
          <w:rFonts w:ascii="현대체Light" w:eastAsia="현대체Light" w:hAnsi="현대체Light" w:hint="eastAsia"/>
          <w:lang w:eastAsia="ko-KR"/>
        </w:rPr>
        <w:t xml:space="preserve">을 통해 </w:t>
      </w:r>
      <w:r>
        <w:rPr>
          <w:rFonts w:ascii="현대체Light" w:eastAsia="현대체Light" w:hAnsi="현대체Light" w:hint="eastAsia"/>
          <w:lang w:eastAsia="ko-KR"/>
        </w:rPr>
        <w:t>소모하는지 확인한다.</w:t>
      </w:r>
    </w:p>
    <w:p w14:paraId="77A9A237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4AA78C7" w14:textId="537F7A2C" w:rsidR="00441146" w:rsidRPr="00F81E41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23" w:name="_Toc185249059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23"/>
    </w:p>
    <w:p w14:paraId="3AE81F0B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058951BB" w14:textId="67D154A2" w:rsidR="00F81E41" w:rsidRDefault="00F81E41" w:rsidP="00F81E41">
      <w:pPr>
        <w:pStyle w:val="E"/>
        <w:rPr>
          <w:rFonts w:ascii="Cambria" w:eastAsia="현대체Light" w:hAnsi="Cambria"/>
          <w:color w:val="000000" w:themeColor="text1"/>
        </w:rPr>
      </w:pPr>
      <w:r>
        <w:rPr>
          <w:rFonts w:ascii="Cambria" w:eastAsia="현대체Light" w:hAnsi="Cambria" w:hint="eastAsia"/>
          <w:color w:val="000000" w:themeColor="text1"/>
        </w:rPr>
        <w:t xml:space="preserve">PN </w:t>
      </w:r>
      <w:r>
        <w:rPr>
          <w:rFonts w:ascii="Cambria" w:eastAsia="현대체Light" w:hAnsi="Cambria" w:hint="eastAsia"/>
          <w:color w:val="000000" w:themeColor="text1"/>
        </w:rPr>
        <w:t>전압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방전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회로를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시험한다</w:t>
      </w:r>
      <w:r>
        <w:rPr>
          <w:rFonts w:ascii="Cambria" w:eastAsia="현대체Light" w:hAnsi="Cambria" w:hint="eastAsia"/>
          <w:color w:val="000000" w:themeColor="text1"/>
        </w:rPr>
        <w:t>.</w:t>
      </w:r>
    </w:p>
    <w:p w14:paraId="51680C0B" w14:textId="77777777" w:rsidR="00441146" w:rsidRPr="00F81E41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1FA2EC8C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24" w:name="_Toc185249060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24"/>
    </w:p>
    <w:p w14:paraId="48597593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7638BFD8" w14:textId="2F5CACA5" w:rsidR="00F81E41" w:rsidRDefault="00F81E41" w:rsidP="00F81E41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F81E4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PN </w:t>
      </w:r>
      <w:r w:rsidRPr="00F81E4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전압</w:t>
      </w:r>
      <w:r w:rsidRPr="00F81E4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81E4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방전</w:t>
      </w:r>
      <w:r w:rsidRPr="00F81E4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81E4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동작</w:t>
      </w:r>
      <w:r w:rsidRPr="00F81E4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81E4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회로</w:t>
      </w:r>
      <w:r w:rsidRPr="00F81E4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81E4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입출력</w:t>
      </w:r>
      <w:r w:rsidRPr="00F81E4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81E41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신호측정</w:t>
      </w:r>
    </w:p>
    <w:p w14:paraId="1157F4F6" w14:textId="7A876F61" w:rsidR="00ED3D3C" w:rsidRDefault="00ED3D3C" w:rsidP="00F81E41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38C8DE17" w14:textId="1877C0D9" w:rsidR="00ED3D3C" w:rsidRPr="00ED3D3C" w:rsidRDefault="00ED3D3C" w:rsidP="00ED3D3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로봇제어기가 서보온 </w:t>
      </w:r>
      <w:r>
        <w:rPr>
          <w:rFonts w:ascii="현대체Light" w:eastAsia="현대체Light" w:hAnsi="현대체Light"/>
          <w:lang w:eastAsia="ko-KR"/>
        </w:rPr>
        <w:t xml:space="preserve">-&gt; </w:t>
      </w:r>
      <w:r>
        <w:rPr>
          <w:rFonts w:ascii="현대체Light" w:eastAsia="현대체Light" w:hAnsi="현대체Light" w:hint="eastAsia"/>
          <w:lang w:eastAsia="ko-KR"/>
        </w:rPr>
        <w:t>서보오프 시, PN전압 방전 신호를 전달받으면, 방전저항을 통해 에너지를 소비하는지 여부를 확인한다,</w:t>
      </w:r>
    </w:p>
    <w:p w14:paraId="2B006384" w14:textId="77777777" w:rsidR="00441146" w:rsidRPr="00F81E41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3896" w:type="dxa"/>
        <w:tblLook w:val="04A0" w:firstRow="1" w:lastRow="0" w:firstColumn="1" w:lastColumn="0" w:noHBand="0" w:noVBand="1"/>
      </w:tblPr>
      <w:tblGrid>
        <w:gridCol w:w="1948"/>
        <w:gridCol w:w="1948"/>
      </w:tblGrid>
      <w:tr w:rsidR="00F81E41" w:rsidRPr="00812BBD" w14:paraId="2A3EAE00" w14:textId="77777777" w:rsidTr="00B6581C">
        <w:tc>
          <w:tcPr>
            <w:tcW w:w="1948" w:type="dxa"/>
          </w:tcPr>
          <w:p w14:paraId="608FFA77" w14:textId="77777777" w:rsidR="00F81E41" w:rsidRPr="00812BBD" w:rsidRDefault="00F81E41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48" w:type="dxa"/>
          </w:tcPr>
          <w:p w14:paraId="0E889EBF" w14:textId="77777777" w:rsidR="00F81E41" w:rsidRDefault="00F81E41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파형</w:t>
            </w:r>
          </w:p>
        </w:tc>
      </w:tr>
      <w:tr w:rsidR="00F81E41" w:rsidRPr="00812BBD" w14:paraId="5AF0299E" w14:textId="77777777" w:rsidTr="00B6581C">
        <w:tc>
          <w:tcPr>
            <w:tcW w:w="1948" w:type="dxa"/>
          </w:tcPr>
          <w:p w14:paraId="41A5FAB6" w14:textId="2A404D28" w:rsidR="00F81E41" w:rsidRDefault="00F81E41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8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178FE140" w14:textId="77777777" w:rsidR="00F81E41" w:rsidRPr="00812BBD" w:rsidRDefault="00F81E41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48" w:type="dxa"/>
          </w:tcPr>
          <w:p w14:paraId="05C11285" w14:textId="77777777" w:rsidR="00F81E41" w:rsidRPr="00812BBD" w:rsidRDefault="00F81E41" w:rsidP="00B6581C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171A9C5F" w14:textId="77777777" w:rsidR="00441146" w:rsidRPr="003B206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698F05FF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3504E2BE" w14:textId="10D6B65F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25" w:name="_Toc185249061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DT.19</w:t>
      </w:r>
      <w:r w:rsidRPr="00A24F70">
        <w:rPr>
          <w:rFonts w:eastAsia="HD현대체 Bold"/>
          <w:color w:val="000000" w:themeColor="text1"/>
        </w:rPr>
        <w:t xml:space="preserve">] </w:t>
      </w:r>
      <w:r w:rsidR="00E26B4A" w:rsidRPr="00C17E2B">
        <w:rPr>
          <w:rFonts w:ascii="현대체Light" w:eastAsia="현대체Light" w:hAnsi="현대체Light" w:hint="eastAsia"/>
          <w:color w:val="000000" w:themeColor="text1"/>
        </w:rPr>
        <w:t xml:space="preserve">회생방전저항 과열 </w:t>
      </w:r>
      <w:r w:rsidR="00E26B4A">
        <w:rPr>
          <w:rFonts w:ascii="현대체Light" w:eastAsia="현대체Light" w:hAnsi="현대체Light" w:hint="eastAsia"/>
          <w:color w:val="000000" w:themeColor="text1"/>
        </w:rPr>
        <w:t>신호전달</w:t>
      </w:r>
      <w:r w:rsidR="001B6638">
        <w:rPr>
          <w:rFonts w:ascii="현대체Light" w:eastAsia="현대체Light" w:hAnsi="현대체Light" w:hint="eastAsia"/>
          <w:color w:val="000000" w:themeColor="text1"/>
        </w:rPr>
        <w:t xml:space="preserve"> 포토커플러 동작 및 딜레이시간 확인</w:t>
      </w:r>
      <w:bookmarkEnd w:id="125"/>
    </w:p>
    <w:p w14:paraId="177B6D9D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7528EAA9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26" w:name="_Toc185249062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26"/>
    </w:p>
    <w:p w14:paraId="3DBF524D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7EFBB66C" w14:textId="77777777" w:rsidR="00E26B4A" w:rsidRDefault="00E26B4A" w:rsidP="00E26B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HDF19.1(PF1) ~ HDF19.4(PF4)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1992559B" w14:textId="77777777" w:rsidR="00E26B4A" w:rsidRPr="00740940" w:rsidRDefault="00E26B4A" w:rsidP="00E26B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DEAE544" w14:textId="77777777" w:rsidR="00E26B4A" w:rsidRDefault="00E26B4A" w:rsidP="00E26B4A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C908,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Interface : IIF902, IIF904, IIF918, IIF914,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EIF905</w:t>
      </w:r>
    </w:p>
    <w:p w14:paraId="576A1FE4" w14:textId="77777777" w:rsidR="00E26B4A" w:rsidRDefault="00E26B4A" w:rsidP="00E26B4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D5664E4" w14:textId="77777777" w:rsidR="00E26B4A" w:rsidRPr="003F6AA2" w:rsidRDefault="00E26B4A" w:rsidP="00E26B4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.19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회생방전저항 과열신호 외부 전달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</w:p>
    <w:p w14:paraId="16694A5C" w14:textId="77777777" w:rsidR="00E26B4A" w:rsidRPr="003F6AA2" w:rsidRDefault="00E26B4A" w:rsidP="00E26B4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6056627E" w14:textId="77777777" w:rsidR="00E26B4A" w:rsidRDefault="00E26B4A" w:rsidP="00E26B4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IIF902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or IIF904 </w:t>
      </w:r>
      <w:r>
        <w:rPr>
          <w:rFonts w:ascii="현대체Light" w:eastAsia="현대체Light" w:hAnsi="현대체Light"/>
          <w:lang w:eastAsia="ko-KR"/>
        </w:rPr>
        <w:t xml:space="preserve">or IIF918 </w:t>
      </w:r>
      <w:r w:rsidRPr="003F6AA2">
        <w:rPr>
          <w:rFonts w:ascii="현대체Light" w:eastAsia="현대체Light" w:hAnsi="현대체Light" w:hint="eastAsia"/>
          <w:lang w:eastAsia="ko-KR"/>
        </w:rPr>
        <w:t>신</w:t>
      </w:r>
      <w:r>
        <w:rPr>
          <w:rFonts w:ascii="현대체Light" w:eastAsia="현대체Light" w:hAnsi="현대체Light" w:hint="eastAsia"/>
          <w:lang w:eastAsia="ko-KR"/>
        </w:rPr>
        <w:t>호가</w:t>
      </w:r>
      <w:r w:rsidRPr="003F6AA2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L</w:t>
      </w:r>
      <w:r>
        <w:rPr>
          <w:rFonts w:ascii="현대체Light" w:eastAsia="현대체Light" w:hAnsi="현대체Light"/>
          <w:lang w:eastAsia="ko-KR"/>
        </w:rPr>
        <w:t>ow</w:t>
      </w:r>
      <w:r>
        <w:rPr>
          <w:rFonts w:ascii="현대체Light" w:eastAsia="현대체Light" w:hAnsi="현대체Light" w:hint="eastAsia"/>
          <w:lang w:eastAsia="ko-KR"/>
        </w:rPr>
        <w:t xml:space="preserve"> -&gt; High로 변화하거나 IIF914의 </w:t>
      </w:r>
      <w:r>
        <w:rPr>
          <w:rFonts w:ascii="현대체Light" w:eastAsia="현대체Light" w:hAnsi="현대체Light"/>
          <w:lang w:eastAsia="ko-KR"/>
        </w:rPr>
        <w:t>15</w:t>
      </w:r>
      <w:r>
        <w:rPr>
          <w:rFonts w:ascii="현대체Light" w:eastAsia="현대체Light" w:hAnsi="현대체Light" w:hint="eastAsia"/>
          <w:lang w:eastAsia="ko-KR"/>
        </w:rPr>
        <w:t>V가 인가되지 않을 때, EIF905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신호가 Low -&gt; High로 변화하는지 확인한다.</w:t>
      </w:r>
    </w:p>
    <w:p w14:paraId="6FC52604" w14:textId="03FEA19C" w:rsidR="00441146" w:rsidRPr="00E26B4A" w:rsidRDefault="00E26B4A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포토커플러 </w:t>
      </w:r>
      <w:r>
        <w:rPr>
          <w:rFonts w:ascii="현대체Light" w:eastAsia="현대체Light" w:hAnsi="현대체Light"/>
          <w:lang w:eastAsia="ko-KR"/>
        </w:rPr>
        <w:t xml:space="preserve">Turn-ON/OFF </w:t>
      </w:r>
      <w:r>
        <w:rPr>
          <w:rFonts w:ascii="현대체Light" w:eastAsia="현대체Light" w:hAnsi="현대체Light" w:hint="eastAsia"/>
          <w:lang w:eastAsia="ko-KR"/>
        </w:rPr>
        <w:t>delay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시간은 </w:t>
      </w:r>
      <w:r>
        <w:rPr>
          <w:rFonts w:ascii="현대체Light" w:eastAsia="현대체Light" w:hAnsi="현대체Light"/>
          <w:lang w:eastAsia="ko-KR"/>
        </w:rPr>
        <w:t>50</w:t>
      </w:r>
      <w:r>
        <w:rPr>
          <w:rFonts w:ascii="현대체Light" w:eastAsia="현대체Light" w:hAnsi="현대체Light" w:hint="eastAsia"/>
          <w:lang w:eastAsia="ko-KR"/>
        </w:rPr>
        <w:t>us 이내로 한다.</w:t>
      </w:r>
    </w:p>
    <w:p w14:paraId="795063AE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1C0D10B6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27" w:name="_Toc185249063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27"/>
    </w:p>
    <w:p w14:paraId="02F59ACA" w14:textId="2EA5F73B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2F4F53A7" w14:textId="22B18C05" w:rsidR="00441146" w:rsidRDefault="00EA22CE" w:rsidP="00441146">
      <w:pPr>
        <w:pStyle w:val="E"/>
        <w:rPr>
          <w:rFonts w:ascii="Cambria" w:eastAsia="현대체Light" w:hAnsi="Cambria"/>
          <w:color w:val="000000" w:themeColor="text1"/>
        </w:rPr>
      </w:pPr>
      <w:r>
        <w:rPr>
          <w:rFonts w:ascii="Cambria" w:eastAsia="현대체Light" w:hAnsi="Cambria" w:hint="eastAsia"/>
          <w:color w:val="000000" w:themeColor="text1"/>
        </w:rPr>
        <w:t>HD</w:t>
      </w:r>
      <w:r>
        <w:rPr>
          <w:rFonts w:ascii="Cambria" w:eastAsia="현대체Light" w:hAnsi="Cambria"/>
          <w:color w:val="000000" w:themeColor="text1"/>
        </w:rPr>
        <w:t>F</w:t>
      </w:r>
      <w:r w:rsidR="00F44C78">
        <w:rPr>
          <w:rFonts w:ascii="Cambria" w:eastAsia="현대체Light" w:hAnsi="Cambria"/>
          <w:color w:val="000000" w:themeColor="text1"/>
        </w:rPr>
        <w:t>.</w:t>
      </w:r>
      <w:r>
        <w:rPr>
          <w:rFonts w:ascii="Cambria" w:eastAsia="현대체Light" w:hAnsi="Cambria"/>
          <w:color w:val="000000" w:themeColor="text1"/>
        </w:rPr>
        <w:t>19</w:t>
      </w:r>
      <w:r w:rsidR="00F44C78">
        <w:rPr>
          <w:rFonts w:ascii="Cambria" w:eastAsia="현대체Light" w:hAnsi="Cambr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에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해당하는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포토커플러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입출력동작을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시험한다</w:t>
      </w:r>
      <w:r>
        <w:rPr>
          <w:rFonts w:ascii="Cambria" w:eastAsia="현대체Light" w:hAnsi="Cambria" w:hint="eastAsia"/>
          <w:color w:val="000000" w:themeColor="text1"/>
        </w:rPr>
        <w:t>.</w:t>
      </w:r>
    </w:p>
    <w:p w14:paraId="17B5D24C" w14:textId="77777777" w:rsidR="00EA22CE" w:rsidRPr="00EA22CE" w:rsidRDefault="00EA22CE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1148F4C7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28" w:name="_Toc185249064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28"/>
    </w:p>
    <w:p w14:paraId="36E3383B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45F10347" w14:textId="2DF85AD5" w:rsidR="00441146" w:rsidRDefault="00EA22CE" w:rsidP="00441146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[HDT.19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EA22C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회생방전저항</w:t>
      </w:r>
      <w:r w:rsidRPr="00EA22C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EA22C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과열신호</w:t>
      </w:r>
      <w:r w:rsidRPr="00EA22C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EA22C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외부</w:t>
      </w:r>
      <w:r w:rsidRPr="00EA22C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EA22C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전달</w:t>
      </w:r>
      <w:r w:rsidRPr="00EA22C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EA22C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포토커플러</w:t>
      </w:r>
      <w:r w:rsidRPr="00EA22C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EA22C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입출력</w:t>
      </w:r>
      <w:r w:rsidRPr="00EA22C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EA22C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신호측정</w:t>
      </w:r>
    </w:p>
    <w:p w14:paraId="1866B612" w14:textId="6FABE1E4" w:rsidR="00EA22CE" w:rsidRDefault="00EA22CE" w:rsidP="00441146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3005DEAA" w14:textId="6A24C153" w:rsidR="00EA22CE" w:rsidRPr="00EA22CE" w:rsidRDefault="00EA22CE" w:rsidP="00EA22C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해당 포토커플러를 ON을 하는 신호를 생성하였을 때 포토커플러 1차측과 </w:t>
      </w:r>
      <w:r>
        <w:rPr>
          <w:rFonts w:ascii="현대체Light" w:eastAsia="현대체Light" w:hAnsi="현대체Light"/>
          <w:lang w:eastAsia="ko-KR"/>
        </w:rPr>
        <w:t>2</w:t>
      </w:r>
      <w:r>
        <w:rPr>
          <w:rFonts w:ascii="현대체Light" w:eastAsia="현대체Light" w:hAnsi="현대체Light" w:hint="eastAsia"/>
          <w:lang w:eastAsia="ko-KR"/>
        </w:rPr>
        <w:t>차즉 비교를 통해 turn-on 시간을 확인한다,</w:t>
      </w:r>
    </w:p>
    <w:p w14:paraId="022FD7DE" w14:textId="77777777" w:rsidR="00EA22CE" w:rsidRDefault="00EA22CE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7253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</w:tblGrid>
      <w:tr w:rsidR="00EA22CE" w14:paraId="47FE0AD0" w14:textId="214498C0" w:rsidTr="00EA22CE">
        <w:tc>
          <w:tcPr>
            <w:tcW w:w="2319" w:type="dxa"/>
          </w:tcPr>
          <w:p w14:paraId="06785D8C" w14:textId="77777777" w:rsidR="00EA22CE" w:rsidRDefault="00EA22C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52A967C0" w14:textId="77777777" w:rsidR="00EA22CE" w:rsidRDefault="00EA22C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턴온 시간</w:t>
            </w:r>
          </w:p>
        </w:tc>
        <w:tc>
          <w:tcPr>
            <w:tcW w:w="2467" w:type="dxa"/>
          </w:tcPr>
          <w:p w14:paraId="5FA4CD06" w14:textId="65456FD0" w:rsidR="00EA22CE" w:rsidRDefault="00EA22C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파형</w:t>
            </w:r>
          </w:p>
        </w:tc>
      </w:tr>
      <w:tr w:rsidR="00EA22CE" w14:paraId="77403B14" w14:textId="505A3FC3" w:rsidTr="00EA22CE">
        <w:tc>
          <w:tcPr>
            <w:tcW w:w="2319" w:type="dxa"/>
          </w:tcPr>
          <w:p w14:paraId="77F1B423" w14:textId="200B4FA1" w:rsidR="00EA22CE" w:rsidRDefault="00EA22C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HTL.19.1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0E98961C" w14:textId="77777777" w:rsidR="00EA22CE" w:rsidRDefault="00EA22C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0EC35929" w14:textId="77777777" w:rsidR="00EA22CE" w:rsidRDefault="00EA22C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314CFADA" w14:textId="77777777" w:rsidR="00EA22CE" w:rsidRDefault="00EA22C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07266B96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07E2B19D" w14:textId="77777777" w:rsidR="00441146" w:rsidRPr="003B206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1DCA5B55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46B42536" w14:textId="17FBFA7B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29" w:name="_Toc185249065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DT.20</w:t>
      </w:r>
      <w:r w:rsidRPr="00A24F70">
        <w:rPr>
          <w:rFonts w:eastAsia="HD현대체 Bold"/>
          <w:color w:val="000000" w:themeColor="text1"/>
        </w:rPr>
        <w:t xml:space="preserve">] </w:t>
      </w:r>
      <w:r w:rsidR="009D591A">
        <w:rPr>
          <w:rFonts w:ascii="현대체Light" w:eastAsia="현대체Light" w:hAnsi="현대체Light"/>
          <w:color w:val="000000" w:themeColor="text1"/>
        </w:rPr>
        <w:t xml:space="preserve">PN </w:t>
      </w:r>
      <w:r w:rsidR="009D591A">
        <w:rPr>
          <w:rFonts w:ascii="현대체Light" w:eastAsia="현대체Light" w:hAnsi="현대체Light" w:hint="eastAsia"/>
          <w:color w:val="000000" w:themeColor="text1"/>
        </w:rPr>
        <w:t>과전압</w:t>
      </w:r>
      <w:r w:rsidR="009D591A" w:rsidRPr="00C17E2B">
        <w:rPr>
          <w:rFonts w:ascii="현대체Light" w:eastAsia="현대체Light" w:hAnsi="현대체Light" w:hint="eastAsia"/>
          <w:color w:val="000000" w:themeColor="text1"/>
        </w:rPr>
        <w:t xml:space="preserve"> </w:t>
      </w:r>
      <w:r w:rsidR="009D591A">
        <w:rPr>
          <w:rFonts w:ascii="현대체Light" w:eastAsia="현대체Light" w:hAnsi="현대체Light" w:hint="eastAsia"/>
          <w:color w:val="000000" w:themeColor="text1"/>
        </w:rPr>
        <w:t>신호전달</w:t>
      </w:r>
      <w:r w:rsidR="00C0336D">
        <w:rPr>
          <w:rFonts w:ascii="현대체Light" w:eastAsia="현대체Light" w:hAnsi="현대체Light" w:hint="eastAsia"/>
          <w:color w:val="000000" w:themeColor="text1"/>
        </w:rPr>
        <w:t xml:space="preserve"> 포토커플러 동작 및 딜레이시간 확인</w:t>
      </w:r>
      <w:bookmarkEnd w:id="129"/>
    </w:p>
    <w:p w14:paraId="08046B3A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2C92450C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30" w:name="_Toc185249066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30"/>
    </w:p>
    <w:p w14:paraId="026FA0F3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5AF7E00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HDF20.1(PF1) ~ HDF20.4(PF4)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4881B305" w14:textId="77777777" w:rsidR="009D591A" w:rsidRPr="00740940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2BDABAC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C908,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Interface : IIF905,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EIF906</w:t>
      </w:r>
    </w:p>
    <w:p w14:paraId="316FABB2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41A86B6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.20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PN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과전압 신호 외부 전달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</w:p>
    <w:p w14:paraId="28AEACB1" w14:textId="77777777" w:rsidR="009D591A" w:rsidRPr="003F6AA2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5023BB19" w14:textId="77777777" w:rsidR="009D591A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IIF905</w:t>
      </w:r>
      <w:r w:rsidRPr="003F6AA2">
        <w:rPr>
          <w:rFonts w:ascii="현대체Light" w:eastAsia="현대체Light" w:hAnsi="현대체Light" w:hint="eastAsia"/>
          <w:lang w:eastAsia="ko-KR"/>
        </w:rPr>
        <w:t>신</w:t>
      </w:r>
      <w:r>
        <w:rPr>
          <w:rFonts w:ascii="현대체Light" w:eastAsia="현대체Light" w:hAnsi="현대체Light" w:hint="eastAsia"/>
          <w:lang w:eastAsia="ko-KR"/>
        </w:rPr>
        <w:t>호가</w:t>
      </w:r>
      <w:r w:rsidRPr="003F6AA2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L</w:t>
      </w:r>
      <w:r>
        <w:rPr>
          <w:rFonts w:ascii="현대체Light" w:eastAsia="현대체Light" w:hAnsi="현대체Light"/>
          <w:lang w:eastAsia="ko-KR"/>
        </w:rPr>
        <w:t>ow</w:t>
      </w:r>
      <w:r>
        <w:rPr>
          <w:rFonts w:ascii="현대체Light" w:eastAsia="현대체Light" w:hAnsi="현대체Light" w:hint="eastAsia"/>
          <w:lang w:eastAsia="ko-KR"/>
        </w:rPr>
        <w:t xml:space="preserve"> -&gt; High로 변화했을 때, EIF906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신호가 Low -&gt; High로 변화하는지 확인한다.</w:t>
      </w:r>
    </w:p>
    <w:p w14:paraId="05CD7BC9" w14:textId="77777777" w:rsidR="009D591A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포토커플러 </w:t>
      </w:r>
      <w:r>
        <w:rPr>
          <w:rFonts w:ascii="현대체Light" w:eastAsia="현대체Light" w:hAnsi="현대체Light"/>
          <w:lang w:eastAsia="ko-KR"/>
        </w:rPr>
        <w:t xml:space="preserve">Turn-ON/OFF </w:t>
      </w:r>
      <w:r>
        <w:rPr>
          <w:rFonts w:ascii="현대체Light" w:eastAsia="현대체Light" w:hAnsi="현대체Light" w:hint="eastAsia"/>
          <w:lang w:eastAsia="ko-KR"/>
        </w:rPr>
        <w:t>delay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시간은 </w:t>
      </w:r>
      <w:r>
        <w:rPr>
          <w:rFonts w:ascii="현대체Light" w:eastAsia="현대체Light" w:hAnsi="현대체Light"/>
          <w:lang w:eastAsia="ko-KR"/>
        </w:rPr>
        <w:t>50</w:t>
      </w:r>
      <w:r>
        <w:rPr>
          <w:rFonts w:ascii="현대체Light" w:eastAsia="현대체Light" w:hAnsi="현대체Light" w:hint="eastAsia"/>
          <w:lang w:eastAsia="ko-KR"/>
        </w:rPr>
        <w:t>us 이내로 한다.</w:t>
      </w:r>
    </w:p>
    <w:p w14:paraId="78283164" w14:textId="37353DDE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38FBB261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31" w:name="_Toc185249067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31"/>
    </w:p>
    <w:p w14:paraId="2AF70031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61A2A7CE" w14:textId="0A342F7A" w:rsidR="00F44C78" w:rsidRDefault="00F44C78" w:rsidP="00F44C78">
      <w:pPr>
        <w:pStyle w:val="E"/>
        <w:rPr>
          <w:rFonts w:ascii="Cambria" w:eastAsia="현대체Light" w:hAnsi="Cambria"/>
          <w:color w:val="000000" w:themeColor="text1"/>
        </w:rPr>
      </w:pPr>
      <w:r>
        <w:rPr>
          <w:rFonts w:ascii="Cambria" w:eastAsia="현대체Light" w:hAnsi="Cambria" w:hint="eastAsia"/>
          <w:color w:val="000000" w:themeColor="text1"/>
        </w:rPr>
        <w:t>HD</w:t>
      </w:r>
      <w:r>
        <w:rPr>
          <w:rFonts w:ascii="Cambria" w:eastAsia="현대체Light" w:hAnsi="Cambria"/>
          <w:color w:val="000000" w:themeColor="text1"/>
        </w:rPr>
        <w:t xml:space="preserve">F.20 </w:t>
      </w:r>
      <w:r>
        <w:rPr>
          <w:rFonts w:ascii="Cambria" w:eastAsia="현대체Light" w:hAnsi="Cambria" w:hint="eastAsia"/>
          <w:color w:val="000000" w:themeColor="text1"/>
        </w:rPr>
        <w:t>에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해당하는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포토커플러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입출력동작을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시험한다</w:t>
      </w:r>
      <w:r>
        <w:rPr>
          <w:rFonts w:ascii="Cambria" w:eastAsia="현대체Light" w:hAnsi="Cambria" w:hint="eastAsia"/>
          <w:color w:val="000000" w:themeColor="text1"/>
        </w:rPr>
        <w:t>.</w:t>
      </w:r>
    </w:p>
    <w:p w14:paraId="32B8548F" w14:textId="77777777" w:rsidR="00441146" w:rsidRPr="00F44C78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490CC9C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32" w:name="_Toc185249068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32"/>
    </w:p>
    <w:p w14:paraId="220674A2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1780DE5E" w14:textId="380E5A49" w:rsidR="00F44C78" w:rsidRDefault="00F44C78" w:rsidP="00F44C7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[HDT.20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F44C7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PN </w:t>
      </w:r>
      <w:r w:rsidRPr="00F44C7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과전압</w:t>
      </w:r>
      <w:r w:rsidRPr="00F44C7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44C7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</w:t>
      </w:r>
      <w:r w:rsidRPr="00F44C7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44C7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외부</w:t>
      </w:r>
      <w:r w:rsidRPr="00F44C7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44C7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전달</w:t>
      </w:r>
      <w:r w:rsidRPr="00F44C7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44C7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신호측정</w:t>
      </w:r>
    </w:p>
    <w:p w14:paraId="45DF7DB6" w14:textId="77777777" w:rsidR="00F44C78" w:rsidRDefault="00F44C78" w:rsidP="00F44C7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29E6867C" w14:textId="77777777" w:rsidR="00F44C78" w:rsidRPr="00EA22CE" w:rsidRDefault="00F44C78" w:rsidP="00F44C78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해당 포토커플러를 ON을 하는 신호를 생성하였을 때 포토커플러 1차측과 </w:t>
      </w:r>
      <w:r>
        <w:rPr>
          <w:rFonts w:ascii="현대체Light" w:eastAsia="현대체Light" w:hAnsi="현대체Light"/>
          <w:lang w:eastAsia="ko-KR"/>
        </w:rPr>
        <w:t>2</w:t>
      </w:r>
      <w:r>
        <w:rPr>
          <w:rFonts w:ascii="현대체Light" w:eastAsia="현대체Light" w:hAnsi="현대체Light" w:hint="eastAsia"/>
          <w:lang w:eastAsia="ko-KR"/>
        </w:rPr>
        <w:t>차즉 비교를 통해 turn-on 시간을 확인한다,</w:t>
      </w:r>
    </w:p>
    <w:p w14:paraId="0BC214F2" w14:textId="77777777" w:rsidR="00F44C78" w:rsidRDefault="00F44C78" w:rsidP="00F44C78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7253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</w:tblGrid>
      <w:tr w:rsidR="00F44C78" w14:paraId="6AB40BE8" w14:textId="77777777" w:rsidTr="00B6581C">
        <w:tc>
          <w:tcPr>
            <w:tcW w:w="2319" w:type="dxa"/>
          </w:tcPr>
          <w:p w14:paraId="2FAA4FD9" w14:textId="77777777" w:rsidR="00F44C78" w:rsidRDefault="00F44C7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33C5F9B2" w14:textId="77777777" w:rsidR="00F44C78" w:rsidRDefault="00F44C7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턴온 시간</w:t>
            </w:r>
          </w:p>
        </w:tc>
        <w:tc>
          <w:tcPr>
            <w:tcW w:w="2467" w:type="dxa"/>
          </w:tcPr>
          <w:p w14:paraId="4D08EE8A" w14:textId="77777777" w:rsidR="00F44C78" w:rsidRDefault="00F44C7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파형</w:t>
            </w:r>
          </w:p>
        </w:tc>
      </w:tr>
      <w:tr w:rsidR="00F44C78" w14:paraId="47114CF0" w14:textId="77777777" w:rsidTr="00B6581C">
        <w:tc>
          <w:tcPr>
            <w:tcW w:w="2319" w:type="dxa"/>
          </w:tcPr>
          <w:p w14:paraId="1839B314" w14:textId="328C5C0F" w:rsidR="00F44C78" w:rsidRDefault="00F44C7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HTL.20.1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7897BA0A" w14:textId="77777777" w:rsidR="00F44C78" w:rsidRDefault="00F44C7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6FC8FF2D" w14:textId="77777777" w:rsidR="00F44C78" w:rsidRDefault="00F44C7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0CF250C5" w14:textId="77777777" w:rsidR="00F44C78" w:rsidRDefault="00F44C7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0449601E" w14:textId="77777777" w:rsidR="00441146" w:rsidRPr="003B206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05CCE5FA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5C6EFBBA" w14:textId="031F85F3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33" w:name="_Toc185249069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DT.21</w:t>
      </w:r>
      <w:r w:rsidRPr="00A24F70">
        <w:rPr>
          <w:rFonts w:eastAsia="HD현대체 Bold"/>
          <w:color w:val="000000" w:themeColor="text1"/>
        </w:rPr>
        <w:t xml:space="preserve">] </w:t>
      </w:r>
      <w:r w:rsidR="009D591A">
        <w:rPr>
          <w:rFonts w:ascii="현대체Light" w:eastAsia="현대체Light" w:hAnsi="현대체Light"/>
          <w:color w:val="000000" w:themeColor="text1"/>
        </w:rPr>
        <w:t xml:space="preserve">PN </w:t>
      </w:r>
      <w:r w:rsidR="009D591A">
        <w:rPr>
          <w:rFonts w:ascii="현대체Light" w:eastAsia="현대체Light" w:hAnsi="현대체Light" w:hint="eastAsia"/>
          <w:color w:val="000000" w:themeColor="text1"/>
        </w:rPr>
        <w:t>저전압</w:t>
      </w:r>
      <w:r w:rsidR="009D591A" w:rsidRPr="00C17E2B">
        <w:rPr>
          <w:rFonts w:ascii="현대체Light" w:eastAsia="현대체Light" w:hAnsi="현대체Light" w:hint="eastAsia"/>
          <w:color w:val="000000" w:themeColor="text1"/>
        </w:rPr>
        <w:t xml:space="preserve"> </w:t>
      </w:r>
      <w:r w:rsidR="009D591A">
        <w:rPr>
          <w:rFonts w:ascii="현대체Light" w:eastAsia="현대체Light" w:hAnsi="현대체Light" w:hint="eastAsia"/>
          <w:color w:val="000000" w:themeColor="text1"/>
        </w:rPr>
        <w:t>신호전달</w:t>
      </w:r>
      <w:r w:rsidR="00C0336D">
        <w:rPr>
          <w:rFonts w:ascii="현대체Light" w:eastAsia="현대체Light" w:hAnsi="현대체Light" w:hint="eastAsia"/>
          <w:color w:val="000000" w:themeColor="text1"/>
        </w:rPr>
        <w:t xml:space="preserve"> 포토커플러 동작 및 딜레이시간 확인</w:t>
      </w:r>
      <w:bookmarkEnd w:id="133"/>
    </w:p>
    <w:p w14:paraId="28BC06E8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5061C12E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34" w:name="_Toc185249070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34"/>
    </w:p>
    <w:p w14:paraId="513CE5D0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CD002A0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HDF21.1(PF1) ~ HDF21.4(PF4)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430188F2" w14:textId="77777777" w:rsidR="009D591A" w:rsidRPr="00740940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CEF7712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C908,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Interface : IIF906,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EIF907</w:t>
      </w:r>
    </w:p>
    <w:p w14:paraId="79B7A821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5B9FBD8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.21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PN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저전압 신호 외부 전달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</w:p>
    <w:p w14:paraId="1AFF38B4" w14:textId="77777777" w:rsidR="009D591A" w:rsidRPr="003F6AA2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4C2F23D0" w14:textId="77777777" w:rsidR="009D591A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IIF906</w:t>
      </w:r>
      <w:r w:rsidRPr="003F6AA2">
        <w:rPr>
          <w:rFonts w:ascii="현대체Light" w:eastAsia="현대체Light" w:hAnsi="현대체Light" w:hint="eastAsia"/>
          <w:lang w:eastAsia="ko-KR"/>
        </w:rPr>
        <w:t>신</w:t>
      </w:r>
      <w:r>
        <w:rPr>
          <w:rFonts w:ascii="현대체Light" w:eastAsia="현대체Light" w:hAnsi="현대체Light" w:hint="eastAsia"/>
          <w:lang w:eastAsia="ko-KR"/>
        </w:rPr>
        <w:t>호가</w:t>
      </w:r>
      <w:r w:rsidRPr="003F6AA2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L</w:t>
      </w:r>
      <w:r>
        <w:rPr>
          <w:rFonts w:ascii="현대체Light" w:eastAsia="현대체Light" w:hAnsi="현대체Light"/>
          <w:lang w:eastAsia="ko-KR"/>
        </w:rPr>
        <w:t>ow</w:t>
      </w:r>
      <w:r>
        <w:rPr>
          <w:rFonts w:ascii="현대체Light" w:eastAsia="현대체Light" w:hAnsi="현대체Light" w:hint="eastAsia"/>
          <w:lang w:eastAsia="ko-KR"/>
        </w:rPr>
        <w:t xml:space="preserve"> -&gt; High로 변화했을 때, EIF907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신호가 Low -&gt; High로 변화하는지 확인한다.</w:t>
      </w:r>
    </w:p>
    <w:p w14:paraId="2849502E" w14:textId="46B8EC7A" w:rsidR="00441146" w:rsidRPr="009D591A" w:rsidRDefault="009D591A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포토커플러 </w:t>
      </w:r>
      <w:r>
        <w:rPr>
          <w:rFonts w:ascii="현대체Light" w:eastAsia="현대체Light" w:hAnsi="현대체Light"/>
          <w:lang w:eastAsia="ko-KR"/>
        </w:rPr>
        <w:t xml:space="preserve">Turn-ON/OFF </w:t>
      </w:r>
      <w:r>
        <w:rPr>
          <w:rFonts w:ascii="현대체Light" w:eastAsia="현대체Light" w:hAnsi="현대체Light" w:hint="eastAsia"/>
          <w:lang w:eastAsia="ko-KR"/>
        </w:rPr>
        <w:t>delay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시간은 </w:t>
      </w:r>
      <w:r>
        <w:rPr>
          <w:rFonts w:ascii="현대체Light" w:eastAsia="현대체Light" w:hAnsi="현대체Light"/>
          <w:lang w:eastAsia="ko-KR"/>
        </w:rPr>
        <w:t>50</w:t>
      </w:r>
      <w:r>
        <w:rPr>
          <w:rFonts w:ascii="현대체Light" w:eastAsia="현대체Light" w:hAnsi="현대체Light" w:hint="eastAsia"/>
          <w:lang w:eastAsia="ko-KR"/>
        </w:rPr>
        <w:t>us 이내로 한다.</w:t>
      </w:r>
    </w:p>
    <w:p w14:paraId="1F95B29B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B8C895C" w14:textId="7366A506" w:rsidR="00441146" w:rsidRPr="007A265E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35" w:name="_Toc185249071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35"/>
    </w:p>
    <w:p w14:paraId="097E90BA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602B3880" w14:textId="5B7F6C42" w:rsidR="007A265E" w:rsidRDefault="007A265E" w:rsidP="007A265E">
      <w:pPr>
        <w:pStyle w:val="E"/>
        <w:rPr>
          <w:rFonts w:ascii="Cambria" w:eastAsia="현대체Light" w:hAnsi="Cambria"/>
          <w:color w:val="000000" w:themeColor="text1"/>
        </w:rPr>
      </w:pPr>
      <w:r>
        <w:rPr>
          <w:rFonts w:ascii="Cambria" w:eastAsia="현대체Light" w:hAnsi="Cambria" w:hint="eastAsia"/>
          <w:color w:val="000000" w:themeColor="text1"/>
        </w:rPr>
        <w:t>HD</w:t>
      </w:r>
      <w:r>
        <w:rPr>
          <w:rFonts w:ascii="Cambria" w:eastAsia="현대체Light" w:hAnsi="Cambria"/>
          <w:color w:val="000000" w:themeColor="text1"/>
        </w:rPr>
        <w:t xml:space="preserve">F.21 </w:t>
      </w:r>
      <w:r>
        <w:rPr>
          <w:rFonts w:ascii="Cambria" w:eastAsia="현대체Light" w:hAnsi="Cambria" w:hint="eastAsia"/>
          <w:color w:val="000000" w:themeColor="text1"/>
        </w:rPr>
        <w:t>에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해당하는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포토커플러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입출력동작을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시험한다</w:t>
      </w:r>
      <w:r>
        <w:rPr>
          <w:rFonts w:ascii="Cambria" w:eastAsia="현대체Light" w:hAnsi="Cambria" w:hint="eastAsia"/>
          <w:color w:val="000000" w:themeColor="text1"/>
        </w:rPr>
        <w:t>.</w:t>
      </w:r>
    </w:p>
    <w:p w14:paraId="3D92344B" w14:textId="77777777" w:rsidR="00441146" w:rsidRPr="007A265E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CECFDDC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36" w:name="_Toc185249072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36"/>
    </w:p>
    <w:p w14:paraId="1AD3A7E2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7D587DEE" w14:textId="683E1B06" w:rsidR="007A265E" w:rsidRDefault="007A265E" w:rsidP="007A26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[HDT.21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7A265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PN </w:t>
      </w:r>
      <w:r w:rsidRPr="007A265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저전압</w:t>
      </w:r>
      <w:r w:rsidRPr="007A265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7A265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</w:t>
      </w:r>
      <w:r w:rsidRPr="007A265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7A265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외부</w:t>
      </w:r>
      <w:r w:rsidRPr="007A265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7A265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전달</w:t>
      </w:r>
      <w:r w:rsidRPr="007A265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7A265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신호측정</w:t>
      </w:r>
    </w:p>
    <w:p w14:paraId="46E41CCE" w14:textId="77777777" w:rsidR="007A265E" w:rsidRDefault="007A265E" w:rsidP="007A26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3831E2BA" w14:textId="77777777" w:rsidR="007A265E" w:rsidRPr="00EA22CE" w:rsidRDefault="007A265E" w:rsidP="007A265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해당 포토커플러를 ON을 하는 신호를 생성하였을 때 포토커플러 1차측과 </w:t>
      </w:r>
      <w:r>
        <w:rPr>
          <w:rFonts w:ascii="현대체Light" w:eastAsia="현대체Light" w:hAnsi="현대체Light"/>
          <w:lang w:eastAsia="ko-KR"/>
        </w:rPr>
        <w:t>2</w:t>
      </w:r>
      <w:r>
        <w:rPr>
          <w:rFonts w:ascii="현대체Light" w:eastAsia="현대체Light" w:hAnsi="현대체Light" w:hint="eastAsia"/>
          <w:lang w:eastAsia="ko-KR"/>
        </w:rPr>
        <w:t>차즉 비교를 통해 turn-on 시간을 확인한다,</w:t>
      </w:r>
    </w:p>
    <w:p w14:paraId="6CD3D5E1" w14:textId="77777777" w:rsidR="007A265E" w:rsidRDefault="007A265E" w:rsidP="007A265E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7253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</w:tblGrid>
      <w:tr w:rsidR="007A265E" w14:paraId="75F5537C" w14:textId="77777777" w:rsidTr="00B6581C">
        <w:tc>
          <w:tcPr>
            <w:tcW w:w="2319" w:type="dxa"/>
          </w:tcPr>
          <w:p w14:paraId="15C1108D" w14:textId="77777777" w:rsidR="007A265E" w:rsidRDefault="007A265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2AA4B5C9" w14:textId="77777777" w:rsidR="007A265E" w:rsidRDefault="007A265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턴온 시간</w:t>
            </w:r>
          </w:p>
        </w:tc>
        <w:tc>
          <w:tcPr>
            <w:tcW w:w="2467" w:type="dxa"/>
          </w:tcPr>
          <w:p w14:paraId="0BDE9B37" w14:textId="77777777" w:rsidR="007A265E" w:rsidRDefault="007A265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파형</w:t>
            </w:r>
          </w:p>
        </w:tc>
      </w:tr>
      <w:tr w:rsidR="007A265E" w14:paraId="06BAEF90" w14:textId="77777777" w:rsidTr="00B6581C">
        <w:tc>
          <w:tcPr>
            <w:tcW w:w="2319" w:type="dxa"/>
          </w:tcPr>
          <w:p w14:paraId="5F90B953" w14:textId="57232251" w:rsidR="007A265E" w:rsidRDefault="007A265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HTL.21.1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4E2299F7" w14:textId="77777777" w:rsidR="007A265E" w:rsidRDefault="007A265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20797964" w14:textId="77777777" w:rsidR="007A265E" w:rsidRDefault="007A265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6F32B0F1" w14:textId="77777777" w:rsidR="007A265E" w:rsidRDefault="007A265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531812F5" w14:textId="1B46B99D" w:rsidR="00441146" w:rsidRPr="003B2066" w:rsidRDefault="00441146" w:rsidP="007A265E">
      <w:pPr>
        <w:pStyle w:val="E"/>
        <w:spacing w:line="240" w:lineRule="auto"/>
        <w:ind w:right="200"/>
        <w:rPr>
          <w:rFonts w:ascii="Cambria" w:eastAsia="HD현대체  Light" w:hAnsi="Cambria"/>
        </w:rPr>
      </w:pPr>
    </w:p>
    <w:p w14:paraId="29E2FA06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66907421" w14:textId="2EB6BEE4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37" w:name="_Toc185249073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DT.22</w:t>
      </w:r>
      <w:r w:rsidRPr="00A24F70">
        <w:rPr>
          <w:rFonts w:eastAsia="HD현대체 Bold"/>
          <w:color w:val="000000" w:themeColor="text1"/>
        </w:rPr>
        <w:t xml:space="preserve">] </w:t>
      </w:r>
      <w:r w:rsidR="009D591A">
        <w:rPr>
          <w:rFonts w:ascii="현대체Light" w:eastAsia="현대체Light" w:hAnsi="현대체Light" w:hint="eastAsia"/>
          <w:color w:val="000000" w:themeColor="text1"/>
        </w:rPr>
        <w:t>컨버터 제어전원 이상</w:t>
      </w:r>
      <w:r w:rsidR="009D591A" w:rsidRPr="00C17E2B">
        <w:rPr>
          <w:rFonts w:ascii="현대체Light" w:eastAsia="현대체Light" w:hAnsi="현대체Light" w:hint="eastAsia"/>
          <w:color w:val="000000" w:themeColor="text1"/>
        </w:rPr>
        <w:t xml:space="preserve"> </w:t>
      </w:r>
      <w:r w:rsidR="009D591A">
        <w:rPr>
          <w:rFonts w:ascii="현대체Light" w:eastAsia="현대체Light" w:hAnsi="현대체Light" w:hint="eastAsia"/>
          <w:color w:val="000000" w:themeColor="text1"/>
        </w:rPr>
        <w:t>신호전달</w:t>
      </w:r>
      <w:r w:rsidR="00C0336D">
        <w:rPr>
          <w:rFonts w:ascii="현대체Light" w:eastAsia="현대체Light" w:hAnsi="현대체Light" w:hint="eastAsia"/>
          <w:color w:val="000000" w:themeColor="text1"/>
        </w:rPr>
        <w:t xml:space="preserve"> 포토커플러 동작 및 딜레이시간 확인</w:t>
      </w:r>
      <w:bookmarkEnd w:id="137"/>
    </w:p>
    <w:p w14:paraId="4EC41105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52CDD065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38" w:name="_Toc185249074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38"/>
    </w:p>
    <w:p w14:paraId="3CC09BE4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9B64CEB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HDF22.1(PF1) ~ HDF22.4(PF4)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41B1B753" w14:textId="77777777" w:rsidR="009D591A" w:rsidRPr="00DD7593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9D2D0D4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C908,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Interface : IIF903,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EIF908</w:t>
      </w:r>
    </w:p>
    <w:p w14:paraId="07A24184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6B81906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.22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컨버터 제어전원 이상신호 외부 전달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</w:p>
    <w:p w14:paraId="0FA5049A" w14:textId="77777777" w:rsidR="009D591A" w:rsidRPr="003F6AA2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48AE4084" w14:textId="77777777" w:rsidR="009D591A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IIF903</w:t>
      </w:r>
      <w:r w:rsidRPr="003F6AA2">
        <w:rPr>
          <w:rFonts w:ascii="현대체Light" w:eastAsia="현대체Light" w:hAnsi="현대체Light" w:hint="eastAsia"/>
          <w:lang w:eastAsia="ko-KR"/>
        </w:rPr>
        <w:t>신</w:t>
      </w:r>
      <w:r>
        <w:rPr>
          <w:rFonts w:ascii="현대체Light" w:eastAsia="현대체Light" w:hAnsi="현대체Light" w:hint="eastAsia"/>
          <w:lang w:eastAsia="ko-KR"/>
        </w:rPr>
        <w:t>호가</w:t>
      </w:r>
      <w:r w:rsidRPr="003F6AA2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H</w:t>
      </w:r>
      <w:r>
        <w:rPr>
          <w:rFonts w:ascii="현대체Light" w:eastAsia="현대체Light" w:hAnsi="현대체Light"/>
          <w:lang w:eastAsia="ko-KR"/>
        </w:rPr>
        <w:t>igh</w:t>
      </w:r>
      <w:r>
        <w:rPr>
          <w:rFonts w:ascii="현대체Light" w:eastAsia="현대체Light" w:hAnsi="현대체Light" w:hint="eastAsia"/>
          <w:lang w:eastAsia="ko-KR"/>
        </w:rPr>
        <w:t xml:space="preserve"> -&gt; Low로 변화했을 때, EIF907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신호가 Low -&gt; High로 변화하는지 확인한다.</w:t>
      </w:r>
    </w:p>
    <w:p w14:paraId="44295491" w14:textId="6EAC4082" w:rsidR="00441146" w:rsidRPr="009D591A" w:rsidRDefault="009D591A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포토커플러 </w:t>
      </w:r>
      <w:r>
        <w:rPr>
          <w:rFonts w:ascii="현대체Light" w:eastAsia="현대체Light" w:hAnsi="현대체Light"/>
          <w:lang w:eastAsia="ko-KR"/>
        </w:rPr>
        <w:t xml:space="preserve">Turn-ON/OFF </w:t>
      </w:r>
      <w:r>
        <w:rPr>
          <w:rFonts w:ascii="현대체Light" w:eastAsia="현대체Light" w:hAnsi="현대체Light" w:hint="eastAsia"/>
          <w:lang w:eastAsia="ko-KR"/>
        </w:rPr>
        <w:t>delay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시간은 </w:t>
      </w:r>
      <w:r>
        <w:rPr>
          <w:rFonts w:ascii="현대체Light" w:eastAsia="현대체Light" w:hAnsi="현대체Light"/>
          <w:lang w:eastAsia="ko-KR"/>
        </w:rPr>
        <w:t>50</w:t>
      </w:r>
      <w:r>
        <w:rPr>
          <w:rFonts w:ascii="현대체Light" w:eastAsia="현대체Light" w:hAnsi="현대체Light" w:hint="eastAsia"/>
          <w:lang w:eastAsia="ko-KR"/>
        </w:rPr>
        <w:t>us 이내로 한다.</w:t>
      </w:r>
    </w:p>
    <w:p w14:paraId="009E173F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4BEE73D3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39" w:name="_Toc185249075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39"/>
    </w:p>
    <w:p w14:paraId="15DE3861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2192162C" w14:textId="5B4896D3" w:rsidR="00280458" w:rsidRDefault="00280458" w:rsidP="00280458">
      <w:pPr>
        <w:pStyle w:val="E"/>
        <w:rPr>
          <w:rFonts w:ascii="Cambria" w:eastAsia="현대체Light" w:hAnsi="Cambria"/>
          <w:color w:val="000000" w:themeColor="text1"/>
        </w:rPr>
      </w:pPr>
      <w:r>
        <w:rPr>
          <w:rFonts w:ascii="Cambria" w:eastAsia="현대체Light" w:hAnsi="Cambria" w:hint="eastAsia"/>
          <w:color w:val="000000" w:themeColor="text1"/>
        </w:rPr>
        <w:t>HD</w:t>
      </w:r>
      <w:r>
        <w:rPr>
          <w:rFonts w:ascii="Cambria" w:eastAsia="현대체Light" w:hAnsi="Cambria"/>
          <w:color w:val="000000" w:themeColor="text1"/>
        </w:rPr>
        <w:t xml:space="preserve">F.22 </w:t>
      </w:r>
      <w:r>
        <w:rPr>
          <w:rFonts w:ascii="Cambria" w:eastAsia="현대체Light" w:hAnsi="Cambria" w:hint="eastAsia"/>
          <w:color w:val="000000" w:themeColor="text1"/>
        </w:rPr>
        <w:t>에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해당하는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포토커플러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입출력동작을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시험한다</w:t>
      </w:r>
      <w:r>
        <w:rPr>
          <w:rFonts w:ascii="Cambria" w:eastAsia="현대체Light" w:hAnsi="Cambria" w:hint="eastAsia"/>
          <w:color w:val="000000" w:themeColor="text1"/>
        </w:rPr>
        <w:t>.</w:t>
      </w:r>
    </w:p>
    <w:p w14:paraId="67FDD988" w14:textId="77777777" w:rsidR="00441146" w:rsidRPr="00280458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108F3377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40" w:name="_Toc185249076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40"/>
    </w:p>
    <w:p w14:paraId="446E39F3" w14:textId="4E9D517C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706F6740" w14:textId="56064002" w:rsidR="00280458" w:rsidRDefault="00280458" w:rsidP="0028045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[HDT.22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28045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컨버터</w:t>
      </w:r>
      <w:r w:rsidRPr="0028045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28045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제어전원</w:t>
      </w:r>
      <w:r w:rsidRPr="0028045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28045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이상신호</w:t>
      </w:r>
      <w:r w:rsidRPr="0028045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28045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외부</w:t>
      </w:r>
      <w:r w:rsidRPr="0028045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28045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전달</w:t>
      </w:r>
      <w:r w:rsidRPr="0028045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28045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신호측정</w:t>
      </w:r>
    </w:p>
    <w:p w14:paraId="48D27AA5" w14:textId="77777777" w:rsidR="00280458" w:rsidRDefault="00280458" w:rsidP="0028045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7CD8E860" w14:textId="77777777" w:rsidR="00280458" w:rsidRPr="00EA22CE" w:rsidRDefault="00280458" w:rsidP="00280458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해당 포토커플러를 ON을 하는 신호를 생성하였을 때 포토커플러 1차측과 </w:t>
      </w:r>
      <w:r>
        <w:rPr>
          <w:rFonts w:ascii="현대체Light" w:eastAsia="현대체Light" w:hAnsi="현대체Light"/>
          <w:lang w:eastAsia="ko-KR"/>
        </w:rPr>
        <w:t>2</w:t>
      </w:r>
      <w:r>
        <w:rPr>
          <w:rFonts w:ascii="현대체Light" w:eastAsia="현대체Light" w:hAnsi="현대체Light" w:hint="eastAsia"/>
          <w:lang w:eastAsia="ko-KR"/>
        </w:rPr>
        <w:t>차즉 비교를 통해 turn-on 시간을 확인한다,</w:t>
      </w:r>
    </w:p>
    <w:p w14:paraId="28579AE5" w14:textId="77777777" w:rsidR="00280458" w:rsidRDefault="00280458" w:rsidP="00280458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7253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</w:tblGrid>
      <w:tr w:rsidR="00280458" w14:paraId="0DD29E87" w14:textId="77777777" w:rsidTr="00B6581C">
        <w:tc>
          <w:tcPr>
            <w:tcW w:w="2319" w:type="dxa"/>
          </w:tcPr>
          <w:p w14:paraId="43DE0BF2" w14:textId="77777777" w:rsidR="00280458" w:rsidRDefault="0028045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387D2B11" w14:textId="77777777" w:rsidR="00280458" w:rsidRDefault="0028045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턴온 시간</w:t>
            </w:r>
          </w:p>
        </w:tc>
        <w:tc>
          <w:tcPr>
            <w:tcW w:w="2467" w:type="dxa"/>
          </w:tcPr>
          <w:p w14:paraId="34E9F116" w14:textId="77777777" w:rsidR="00280458" w:rsidRDefault="0028045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파형</w:t>
            </w:r>
          </w:p>
        </w:tc>
      </w:tr>
      <w:tr w:rsidR="00280458" w14:paraId="62451C8D" w14:textId="77777777" w:rsidTr="00B6581C">
        <w:tc>
          <w:tcPr>
            <w:tcW w:w="2319" w:type="dxa"/>
          </w:tcPr>
          <w:p w14:paraId="64186A19" w14:textId="0571B048" w:rsidR="00280458" w:rsidRDefault="0028045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HTL.22.1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17AB1EBF" w14:textId="77777777" w:rsidR="00280458" w:rsidRDefault="0028045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1AC73AD0" w14:textId="77777777" w:rsidR="00280458" w:rsidRDefault="0028045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68280498" w14:textId="77777777" w:rsidR="00280458" w:rsidRDefault="00280458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3FA87C79" w14:textId="77777777" w:rsidR="00441146" w:rsidRPr="003B206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3B60F646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205E461A" w14:textId="07745EBE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41" w:name="_Toc185249077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DT.23</w:t>
      </w:r>
      <w:r w:rsidRPr="00A24F70">
        <w:rPr>
          <w:rFonts w:eastAsia="HD현대체 Bold"/>
          <w:color w:val="000000" w:themeColor="text1"/>
        </w:rPr>
        <w:t xml:space="preserve">] </w:t>
      </w:r>
      <w:r w:rsidR="009D591A">
        <w:rPr>
          <w:rFonts w:ascii="현대체Light" w:eastAsia="현대체Light" w:hAnsi="현대체Light" w:hint="eastAsia"/>
          <w:color w:val="000000" w:themeColor="text1"/>
        </w:rPr>
        <w:t>Frame Ground 접지 연결</w:t>
      </w:r>
      <w:r w:rsidR="00783E03">
        <w:rPr>
          <w:rFonts w:ascii="현대체Light" w:eastAsia="현대체Light" w:hAnsi="현대체Light" w:hint="eastAsia"/>
          <w:color w:val="000000" w:themeColor="text1"/>
        </w:rPr>
        <w:t>구성 확인</w:t>
      </w:r>
      <w:bookmarkEnd w:id="141"/>
    </w:p>
    <w:p w14:paraId="5BB41D66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27D8B69C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42" w:name="_Toc185249078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42"/>
    </w:p>
    <w:p w14:paraId="3FE24F5F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7104C5F9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HDF23.1(PF1) ~ HDF23.4(PF4)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5F2BE45B" w14:textId="77777777" w:rsidR="009D591A" w:rsidRPr="00DD7593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1E45D7D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C108-208,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C1001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EIF1101-1201, IIF917, EIF1102-1202</w:t>
      </w:r>
    </w:p>
    <w:p w14:paraId="20E34381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9A15D17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모터 접지선 처리</w:t>
      </w:r>
    </w:p>
    <w:p w14:paraId="4E7D2228" w14:textId="77777777" w:rsidR="009D591A" w:rsidRPr="003F6AA2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31943A77" w14:textId="77777777" w:rsidR="009D591A" w:rsidRPr="00EF0D3F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E</w:t>
      </w:r>
      <w:r>
        <w:rPr>
          <w:rFonts w:ascii="현대체Light" w:eastAsia="현대체Light" w:hAnsi="현대체Light"/>
          <w:lang w:eastAsia="ko-KR"/>
        </w:rPr>
        <w:t xml:space="preserve">IF1101-1201 </w:t>
      </w:r>
      <w:r>
        <w:rPr>
          <w:rFonts w:ascii="현대체Light" w:eastAsia="현대체Light" w:hAnsi="현대체Light" w:hint="eastAsia"/>
          <w:lang w:eastAsia="ko-KR"/>
        </w:rPr>
        <w:t xml:space="preserve">및 </w:t>
      </w:r>
      <w:r>
        <w:rPr>
          <w:rFonts w:ascii="현대체Light" w:eastAsia="현대체Light" w:hAnsi="현대체Light"/>
          <w:lang w:eastAsia="ko-KR"/>
        </w:rPr>
        <w:t>C108-208</w:t>
      </w:r>
      <w:r>
        <w:rPr>
          <w:rFonts w:ascii="현대체Light" w:eastAsia="현대체Light" w:hAnsi="현대체Light" w:hint="eastAsia"/>
          <w:lang w:eastAsia="ko-KR"/>
        </w:rPr>
        <w:t>을 통해 AMP보드에 모터접지선이 연결되는 구조인지 확인</w:t>
      </w:r>
    </w:p>
    <w:p w14:paraId="1E93AA38" w14:textId="77777777" w:rsidR="009D591A" w:rsidRDefault="009D591A" w:rsidP="009D591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21F5E8A8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AMP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보드의 접지포인트와 방열판 연결</w:t>
      </w:r>
    </w:p>
    <w:p w14:paraId="71EB455A" w14:textId="77777777" w:rsidR="009D591A" w:rsidRPr="003F6AA2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69D0831B" w14:textId="77777777" w:rsidR="009D591A" w:rsidRPr="00EF0D3F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/>
          <w:lang w:eastAsia="ko-KR"/>
        </w:rPr>
        <w:t>AMP</w:t>
      </w:r>
      <w:r>
        <w:rPr>
          <w:rFonts w:ascii="현대체Light" w:eastAsia="현대체Light" w:hAnsi="현대체Light" w:hint="eastAsia"/>
          <w:lang w:eastAsia="ko-KR"/>
        </w:rPr>
        <w:t xml:space="preserve">보드 내에서 </w:t>
      </w:r>
      <w:r>
        <w:rPr>
          <w:rFonts w:ascii="현대체Light" w:eastAsia="현대체Light" w:hAnsi="현대체Light"/>
          <w:lang w:eastAsia="ko-KR"/>
        </w:rPr>
        <w:t>IIF917</w:t>
      </w:r>
      <w:r>
        <w:rPr>
          <w:rFonts w:ascii="현대체Light" w:eastAsia="현대체Light" w:hAnsi="현대체Light" w:hint="eastAsia"/>
          <w:lang w:eastAsia="ko-KR"/>
        </w:rPr>
        <w:t>을 통해 AMP보드의 접지포인트가 방열판과 연결되는 구조인지 확인</w:t>
      </w:r>
    </w:p>
    <w:p w14:paraId="7F4294EC" w14:textId="77777777" w:rsidR="009D591A" w:rsidRDefault="009D591A" w:rsidP="009D591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38581413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3.x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방열판과 Frame Ground 연결</w:t>
      </w:r>
    </w:p>
    <w:p w14:paraId="2606FDF0" w14:textId="77777777" w:rsidR="009D591A" w:rsidRPr="003F6AA2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680BBB0A" w14:textId="33EED3F4" w:rsidR="00441146" w:rsidRPr="009D591A" w:rsidRDefault="009D591A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 xml:space="preserve">방열판과 제어기의 Frame Ground 부스바간 연결을 할 수 있는 구조인지 확인 </w:t>
      </w:r>
    </w:p>
    <w:p w14:paraId="25134C12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705A156B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43" w:name="_Toc185249079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43"/>
    </w:p>
    <w:p w14:paraId="4AF4A3A1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09066A12" w14:textId="0CDA9EE2" w:rsidR="00441146" w:rsidRPr="001E287E" w:rsidRDefault="00441146" w:rsidP="001E287E">
      <w:pPr>
        <w:pStyle w:val="E"/>
        <w:keepNext/>
        <w:spacing w:line="240" w:lineRule="auto"/>
        <w:rPr>
          <w:rFonts w:eastAsia="맑은 고딕"/>
          <w:position w:val="0"/>
        </w:rPr>
      </w:pPr>
    </w:p>
    <w:p w14:paraId="7BB19C97" w14:textId="60D71F4F" w:rsidR="001E287E" w:rsidRDefault="001E287E" w:rsidP="001E287E">
      <w:pPr>
        <w:pStyle w:val="E"/>
        <w:rPr>
          <w:rFonts w:ascii="Cambria" w:eastAsia="현대체Light" w:hAnsi="Cambria"/>
          <w:color w:val="000000" w:themeColor="text1"/>
        </w:rPr>
      </w:pPr>
      <w:r>
        <w:rPr>
          <w:rFonts w:ascii="Cambria" w:eastAsia="현대체Light" w:hAnsi="Cambria" w:hint="eastAsia"/>
          <w:color w:val="000000" w:themeColor="text1"/>
        </w:rPr>
        <w:t>HD</w:t>
      </w:r>
      <w:r>
        <w:rPr>
          <w:rFonts w:ascii="Cambria" w:eastAsia="현대체Light" w:hAnsi="Cambria"/>
          <w:color w:val="000000" w:themeColor="text1"/>
        </w:rPr>
        <w:t xml:space="preserve">F.23 </w:t>
      </w:r>
      <w:r>
        <w:rPr>
          <w:rFonts w:ascii="Cambria" w:eastAsia="현대체Light" w:hAnsi="Cambria" w:hint="eastAsia"/>
          <w:color w:val="000000" w:themeColor="text1"/>
        </w:rPr>
        <w:t>에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해당하는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 w:rsidR="00BF6E14">
        <w:rPr>
          <w:rFonts w:ascii="Cambria" w:eastAsia="현대체Light" w:hAnsi="Cambria" w:hint="eastAsia"/>
          <w:color w:val="000000" w:themeColor="text1"/>
        </w:rPr>
        <w:t>실제</w:t>
      </w:r>
      <w:r w:rsidR="00BF6E14">
        <w:rPr>
          <w:rFonts w:ascii="Cambria" w:eastAsia="현대체Light" w:hAnsi="Cambria" w:hint="eastAsia"/>
          <w:color w:val="000000" w:themeColor="text1"/>
        </w:rPr>
        <w:t xml:space="preserve"> </w:t>
      </w:r>
      <w:r w:rsidR="00BF6E14">
        <w:rPr>
          <w:rFonts w:ascii="Cambria" w:eastAsia="현대체Light" w:hAnsi="Cambria" w:hint="eastAsia"/>
          <w:color w:val="000000" w:themeColor="text1"/>
        </w:rPr>
        <w:t>시험시료의</w:t>
      </w:r>
      <w:r w:rsidR="00BF6E14"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컴포넌트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및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연결구성도를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확인한다</w:t>
      </w:r>
      <w:r>
        <w:rPr>
          <w:rFonts w:ascii="Cambria" w:eastAsia="현대체Light" w:hAnsi="Cambria" w:hint="eastAsia"/>
          <w:color w:val="000000" w:themeColor="text1"/>
        </w:rPr>
        <w:t>.</w:t>
      </w:r>
    </w:p>
    <w:p w14:paraId="1FA4C3AE" w14:textId="77777777" w:rsidR="00441146" w:rsidRPr="001E287E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0EF3BA03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44" w:name="_Toc185249080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44"/>
    </w:p>
    <w:p w14:paraId="58CEA6BB" w14:textId="73C8B79B" w:rsidR="00441146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7638994C" w14:textId="77777777" w:rsidR="001E287E" w:rsidRDefault="001E287E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661358D1" w14:textId="752322FD" w:rsidR="001E287E" w:rsidRPr="003F6AA2" w:rsidRDefault="001E287E" w:rsidP="001E287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로봇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내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모터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접지선이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보드에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연결되는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구조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0F433A79" w14:textId="77777777" w:rsidR="001E287E" w:rsidRPr="001E287E" w:rsidRDefault="001E287E" w:rsidP="001E287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1E287E" w14:paraId="25ED78C4" w14:textId="77777777" w:rsidTr="001E287E">
        <w:tc>
          <w:tcPr>
            <w:tcW w:w="2319" w:type="dxa"/>
          </w:tcPr>
          <w:p w14:paraId="7A760A41" w14:textId="77777777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1D7466A3" w14:textId="0CB09666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육안확인 또는 측정사진</w:t>
            </w:r>
          </w:p>
        </w:tc>
      </w:tr>
      <w:tr w:rsidR="001E287E" w14:paraId="344980DD" w14:textId="77777777" w:rsidTr="001E287E">
        <w:tc>
          <w:tcPr>
            <w:tcW w:w="2319" w:type="dxa"/>
          </w:tcPr>
          <w:p w14:paraId="223EB8EB" w14:textId="74E64302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HTL.23.1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5B48CE4F" w14:textId="77777777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131F9CB8" w14:textId="77777777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2126E0B1" w14:textId="4A4245D7" w:rsidR="001E287E" w:rsidRPr="00EF0D3F" w:rsidRDefault="001E287E" w:rsidP="001E287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</w:p>
    <w:p w14:paraId="6B86AAA2" w14:textId="77777777" w:rsidR="001E287E" w:rsidRDefault="001E287E" w:rsidP="001E287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284CFBDE" w14:textId="766281AF" w:rsidR="001E287E" w:rsidRPr="003F6AA2" w:rsidRDefault="001E287E" w:rsidP="001E287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보드와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방열판이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전기적연결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구조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2C674698" w14:textId="77777777" w:rsidR="001E287E" w:rsidRPr="001E287E" w:rsidRDefault="001E287E" w:rsidP="001E287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1E287E" w14:paraId="1D9C11A4" w14:textId="77777777" w:rsidTr="00B6581C">
        <w:tc>
          <w:tcPr>
            <w:tcW w:w="2319" w:type="dxa"/>
          </w:tcPr>
          <w:p w14:paraId="1A3742FC" w14:textId="77777777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55118EB1" w14:textId="241EEB9D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육안확인 또는 측정사진</w:t>
            </w:r>
          </w:p>
        </w:tc>
      </w:tr>
      <w:tr w:rsidR="001E287E" w14:paraId="43C57E83" w14:textId="77777777" w:rsidTr="00B6581C">
        <w:tc>
          <w:tcPr>
            <w:tcW w:w="2319" w:type="dxa"/>
          </w:tcPr>
          <w:p w14:paraId="075D854B" w14:textId="46977B59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HTL.23.2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29CF3104" w14:textId="77777777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0C9824B9" w14:textId="77777777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171A9F15" w14:textId="77777777" w:rsidR="001E287E" w:rsidRDefault="001E287E" w:rsidP="001E287E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73559462" w14:textId="39CD0C91" w:rsidR="001E287E" w:rsidRPr="003F6AA2" w:rsidRDefault="001E287E" w:rsidP="001E287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3.x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방열판이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제어기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Frame ground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와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전기적연결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구조</w:t>
      </w:r>
      <w:r w:rsidRPr="001E287E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1E287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352A76CD" w14:textId="77777777" w:rsidR="001E287E" w:rsidRPr="003F6AA2" w:rsidRDefault="001E287E" w:rsidP="001E287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1E287E" w14:paraId="0792FB86" w14:textId="77777777" w:rsidTr="00B6581C">
        <w:tc>
          <w:tcPr>
            <w:tcW w:w="2319" w:type="dxa"/>
          </w:tcPr>
          <w:p w14:paraId="2A523058" w14:textId="77777777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2E1570BE" w14:textId="24E95F0D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육안확인 또는 측정사진</w:t>
            </w:r>
          </w:p>
        </w:tc>
      </w:tr>
      <w:tr w:rsidR="001E287E" w14:paraId="6E0E1DF6" w14:textId="77777777" w:rsidTr="00B6581C">
        <w:tc>
          <w:tcPr>
            <w:tcW w:w="2319" w:type="dxa"/>
          </w:tcPr>
          <w:p w14:paraId="2CC7F6A2" w14:textId="77777777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HTL.23.2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0E4D6C1D" w14:textId="77777777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4B393E0C" w14:textId="77777777" w:rsidR="001E287E" w:rsidRDefault="001E287E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11E6B444" w14:textId="50CD79D0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0F84B848" w14:textId="4994B34E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45" w:name="_Toc185249081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DT.24</w:t>
      </w:r>
      <w:r w:rsidRPr="00A24F70">
        <w:rPr>
          <w:rFonts w:eastAsia="HD현대체 Bold"/>
          <w:color w:val="000000" w:themeColor="text1"/>
        </w:rPr>
        <w:t xml:space="preserve">] </w:t>
      </w:r>
      <w:r w:rsidR="009D591A">
        <w:rPr>
          <w:rFonts w:ascii="현대체Light" w:eastAsia="현대체Light" w:hAnsi="현대체Light" w:hint="eastAsia"/>
          <w:color w:val="000000" w:themeColor="text1"/>
        </w:rPr>
        <w:t>파워단 노이즈유입 보호절연</w:t>
      </w:r>
      <w:r w:rsidR="00783E03">
        <w:rPr>
          <w:rFonts w:ascii="현대체Light" w:eastAsia="현대체Light" w:hAnsi="현대체Light" w:hint="eastAsia"/>
          <w:color w:val="000000" w:themeColor="text1"/>
        </w:rPr>
        <w:t xml:space="preserve"> 회로소자 반영 확인</w:t>
      </w:r>
      <w:bookmarkEnd w:id="145"/>
    </w:p>
    <w:p w14:paraId="719E4BE3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60D24A56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46" w:name="_Toc185249082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46"/>
    </w:p>
    <w:p w14:paraId="7E7A9D48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3BAABFBC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HDF24.1(PF1) ~ HDF24.4(PF4)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208A5EA6" w14:textId="77777777" w:rsidR="009D591A" w:rsidRPr="00DC09C7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75DC77D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C915, C900, C901,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Interface :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IIF917</w:t>
      </w:r>
    </w:p>
    <w:p w14:paraId="63BB07A9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(해당 파트에 대해서는 Full hardware structure에서 표기하지 않음)</w:t>
      </w:r>
    </w:p>
    <w:p w14:paraId="1921C4F9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F8E517C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.24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입력 R/S/T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전압과 접지 간 커플링 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Grounding capacitor)</w:t>
      </w:r>
    </w:p>
    <w:p w14:paraId="51D8D165" w14:textId="77777777" w:rsidR="009D591A" w:rsidRPr="00FB3744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05E5F73F" w14:textId="77777777" w:rsidR="009D591A" w:rsidRPr="00EF0D3F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입력 R</w:t>
      </w:r>
      <w:r>
        <w:rPr>
          <w:rFonts w:ascii="현대체Light" w:eastAsia="현대체Light" w:hAnsi="현대체Light"/>
          <w:lang w:eastAsia="ko-KR"/>
        </w:rPr>
        <w:t>/</w:t>
      </w:r>
      <w:r>
        <w:rPr>
          <w:rFonts w:ascii="현대체Light" w:eastAsia="현대체Light" w:hAnsi="현대체Light" w:hint="eastAsia"/>
          <w:lang w:eastAsia="ko-KR"/>
        </w:rPr>
        <w:t>S</w:t>
      </w:r>
      <w:r>
        <w:rPr>
          <w:rFonts w:ascii="현대체Light" w:eastAsia="현대체Light" w:hAnsi="현대체Light"/>
          <w:lang w:eastAsia="ko-KR"/>
        </w:rPr>
        <w:t>/</w:t>
      </w:r>
      <w:r>
        <w:rPr>
          <w:rFonts w:ascii="현대체Light" w:eastAsia="현대체Light" w:hAnsi="현대체Light" w:hint="eastAsia"/>
          <w:lang w:eastAsia="ko-KR"/>
        </w:rPr>
        <w:t>T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전압 라인이 IIF917 사이에 Y-cap을 사용하였는지 확인 (용량 </w:t>
      </w:r>
      <w:r>
        <w:rPr>
          <w:rFonts w:ascii="현대체Light" w:eastAsia="현대체Light" w:hAnsi="현대체Light"/>
          <w:lang w:eastAsia="ko-KR"/>
        </w:rPr>
        <w:t>: 4700</w:t>
      </w:r>
      <w:r>
        <w:rPr>
          <w:rFonts w:ascii="현대체Light" w:eastAsia="현대체Light" w:hAnsi="현대체Light" w:hint="eastAsia"/>
          <w:lang w:eastAsia="ko-KR"/>
        </w:rPr>
        <w:t>uF)</w:t>
      </w:r>
    </w:p>
    <w:p w14:paraId="624AE069" w14:textId="77777777" w:rsidR="009D591A" w:rsidRDefault="009D591A" w:rsidP="009D591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6D9002A5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.24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PN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전압과 접지 간 커플링 (Grounding capacitor)</w:t>
      </w:r>
    </w:p>
    <w:p w14:paraId="48C2605D" w14:textId="77777777" w:rsidR="009D591A" w:rsidRPr="003F6AA2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40F0BD68" w14:textId="0963C60F" w:rsidR="00441146" w:rsidRPr="009D591A" w:rsidRDefault="009D591A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/>
          <w:lang w:eastAsia="ko-KR"/>
        </w:rPr>
        <w:t xml:space="preserve">PN </w:t>
      </w:r>
      <w:r>
        <w:rPr>
          <w:rFonts w:ascii="현대체Light" w:eastAsia="현대체Light" w:hAnsi="현대체Light" w:hint="eastAsia"/>
          <w:lang w:eastAsia="ko-KR"/>
        </w:rPr>
        <w:t xml:space="preserve">전압 라인이 IIF917 사이에 V-cap을 사용하였는지 확인 (용량 </w:t>
      </w:r>
      <w:r>
        <w:rPr>
          <w:rFonts w:ascii="현대체Light" w:eastAsia="현대체Light" w:hAnsi="현대체Light"/>
          <w:lang w:eastAsia="ko-KR"/>
        </w:rPr>
        <w:t>: 4700</w:t>
      </w:r>
      <w:r>
        <w:rPr>
          <w:rFonts w:ascii="현대체Light" w:eastAsia="현대체Light" w:hAnsi="현대체Light" w:hint="eastAsia"/>
          <w:lang w:eastAsia="ko-KR"/>
        </w:rPr>
        <w:t>uF)</w:t>
      </w:r>
    </w:p>
    <w:p w14:paraId="6E9F0822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607F9E2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47" w:name="_Toc185249083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47"/>
    </w:p>
    <w:p w14:paraId="3402C1D7" w14:textId="5A4345D8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03652C89" w14:textId="49BDF230" w:rsidR="00441146" w:rsidRDefault="00D03F10" w:rsidP="00441146">
      <w:pPr>
        <w:pStyle w:val="E"/>
        <w:rPr>
          <w:rFonts w:ascii="Cambria" w:eastAsia="현대체Light" w:hAnsi="Cambria"/>
          <w:color w:val="000000" w:themeColor="text1"/>
        </w:rPr>
      </w:pPr>
      <w:r>
        <w:rPr>
          <w:rFonts w:ascii="Cambria" w:eastAsia="현대체Light" w:hAnsi="Cambria" w:hint="eastAsia"/>
          <w:color w:val="000000" w:themeColor="text1"/>
        </w:rPr>
        <w:t>HD</w:t>
      </w:r>
      <w:r>
        <w:rPr>
          <w:rFonts w:ascii="Cambria" w:eastAsia="현대체Light" w:hAnsi="Cambria"/>
          <w:color w:val="000000" w:themeColor="text1"/>
        </w:rPr>
        <w:t xml:space="preserve">F.24 </w:t>
      </w:r>
      <w:r>
        <w:rPr>
          <w:rFonts w:ascii="Cambria" w:eastAsia="현대체Light" w:hAnsi="Cambria" w:hint="eastAsia"/>
          <w:color w:val="000000" w:themeColor="text1"/>
        </w:rPr>
        <w:t>에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해당하는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실제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시험시료의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컴포넌트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및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연결구성도를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확인한다</w:t>
      </w:r>
      <w:r>
        <w:rPr>
          <w:rFonts w:ascii="Cambria" w:eastAsia="현대체Light" w:hAnsi="Cambria" w:hint="eastAsia"/>
          <w:color w:val="000000" w:themeColor="text1"/>
        </w:rPr>
        <w:t>.</w:t>
      </w:r>
    </w:p>
    <w:p w14:paraId="33F0118D" w14:textId="77777777" w:rsidR="00D03F10" w:rsidRDefault="00D03F10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B6A2E2D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48" w:name="_Toc185249084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48"/>
    </w:p>
    <w:p w14:paraId="137A6D36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5ABC6391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63AEF766" w14:textId="2E6BF208" w:rsidR="00D03F10" w:rsidRPr="003F6AA2" w:rsidRDefault="00D03F10" w:rsidP="00D03F1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.24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보호절연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회로소자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반영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(X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타입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및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Y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타입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AC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용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필터커패시터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)</w:t>
      </w:r>
    </w:p>
    <w:p w14:paraId="4A560142" w14:textId="77777777" w:rsidR="00D03F10" w:rsidRPr="00FB3744" w:rsidRDefault="00D03F10" w:rsidP="00D03F10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D03F10" w14:paraId="0C4BC990" w14:textId="13F766B5" w:rsidTr="00D03F10">
        <w:tc>
          <w:tcPr>
            <w:tcW w:w="2319" w:type="dxa"/>
          </w:tcPr>
          <w:p w14:paraId="0688BC5B" w14:textId="77777777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46AEB5A4" w14:textId="7CD5B19F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회로도</w:t>
            </w:r>
          </w:p>
        </w:tc>
        <w:tc>
          <w:tcPr>
            <w:tcW w:w="2467" w:type="dxa"/>
          </w:tcPr>
          <w:p w14:paraId="377B3277" w14:textId="56DA1068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부품스펙</w:t>
            </w:r>
          </w:p>
        </w:tc>
        <w:tc>
          <w:tcPr>
            <w:tcW w:w="2467" w:type="dxa"/>
          </w:tcPr>
          <w:p w14:paraId="152BE07C" w14:textId="148B28AC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부품실장</w:t>
            </w:r>
            <w:r w:rsidR="00FA55DA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및 주변사진</w:t>
            </w:r>
          </w:p>
        </w:tc>
      </w:tr>
      <w:tr w:rsidR="00D03F10" w14:paraId="0489090A" w14:textId="4F4FA766" w:rsidTr="00D03F10">
        <w:tc>
          <w:tcPr>
            <w:tcW w:w="2319" w:type="dxa"/>
          </w:tcPr>
          <w:p w14:paraId="528053FB" w14:textId="6706DD28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HTL.24.1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2022A6A4" w14:textId="77777777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6C5FAEFA" w14:textId="77777777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2DC89F03" w14:textId="77777777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3DD5D04B" w14:textId="77777777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607B2ED2" w14:textId="72B74C28" w:rsidR="00D03F10" w:rsidRPr="00D03F10" w:rsidRDefault="00D03F10" w:rsidP="00D03F10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70C01311" w14:textId="77777777" w:rsidR="00D03F10" w:rsidRDefault="00D03F10" w:rsidP="00D03F10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13A858C8" w14:textId="36C19078" w:rsidR="00D03F10" w:rsidRPr="003F6AA2" w:rsidRDefault="00D03F10" w:rsidP="00D03F1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[HDT.24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보호절연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회로소자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반영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(V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타입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DC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용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D03F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필터커패시터</w:t>
      </w:r>
      <w:r w:rsidRPr="00D03F1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)</w:t>
      </w:r>
    </w:p>
    <w:p w14:paraId="3C62AFD2" w14:textId="77777777" w:rsidR="00D03F10" w:rsidRPr="003F6AA2" w:rsidRDefault="00D03F10" w:rsidP="00D03F10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D03F10" w14:paraId="095FE756" w14:textId="77777777" w:rsidTr="00B6581C">
        <w:tc>
          <w:tcPr>
            <w:tcW w:w="2319" w:type="dxa"/>
          </w:tcPr>
          <w:p w14:paraId="65A25663" w14:textId="77777777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1FD8F633" w14:textId="77777777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회로도</w:t>
            </w:r>
          </w:p>
        </w:tc>
        <w:tc>
          <w:tcPr>
            <w:tcW w:w="2467" w:type="dxa"/>
          </w:tcPr>
          <w:p w14:paraId="6169BB06" w14:textId="77777777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부품스펙</w:t>
            </w:r>
          </w:p>
        </w:tc>
        <w:tc>
          <w:tcPr>
            <w:tcW w:w="2467" w:type="dxa"/>
          </w:tcPr>
          <w:p w14:paraId="3038AD5F" w14:textId="34AC79B4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부품실장</w:t>
            </w:r>
            <w:r w:rsidR="00FA55DA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및 주변사진</w:t>
            </w:r>
          </w:p>
        </w:tc>
      </w:tr>
      <w:tr w:rsidR="00D03F10" w14:paraId="28C03782" w14:textId="77777777" w:rsidTr="00B6581C">
        <w:tc>
          <w:tcPr>
            <w:tcW w:w="2319" w:type="dxa"/>
          </w:tcPr>
          <w:p w14:paraId="3F3A8F35" w14:textId="44D33367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HTL.24.2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4494AA3D" w14:textId="77777777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1653B2AA" w14:textId="77777777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23F9E8B2" w14:textId="77777777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4560AC56" w14:textId="77777777" w:rsidR="00D03F10" w:rsidRDefault="00D03F10" w:rsidP="00B6581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739D5BF2" w14:textId="77777777" w:rsidR="00441146" w:rsidRPr="00D03F10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67936AF3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7A13C367" w14:textId="3AB03C47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49" w:name="_Toc185249085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DT.25</w:t>
      </w:r>
      <w:r w:rsidRPr="00A24F70">
        <w:rPr>
          <w:rFonts w:eastAsia="HD현대체 Bold"/>
          <w:color w:val="000000" w:themeColor="text1"/>
        </w:rPr>
        <w:t xml:space="preserve">] </w:t>
      </w:r>
      <w:r w:rsidR="009D591A">
        <w:rPr>
          <w:rFonts w:ascii="현대체Light" w:eastAsia="현대체Light" w:hAnsi="현대체Light" w:hint="eastAsia"/>
          <w:color w:val="000000" w:themeColor="text1"/>
        </w:rPr>
        <w:t>전력변환부</w:t>
      </w:r>
      <w:r w:rsidR="009D591A">
        <w:rPr>
          <w:rFonts w:ascii="현대체Light" w:eastAsia="현대체Light" w:hAnsi="현대체Light"/>
          <w:color w:val="000000" w:themeColor="text1"/>
        </w:rPr>
        <w:t xml:space="preserve"> </w:t>
      </w:r>
      <w:r w:rsidR="009D591A">
        <w:rPr>
          <w:rFonts w:ascii="현대체Light" w:eastAsia="현대체Light" w:hAnsi="현대체Light" w:hint="eastAsia"/>
          <w:color w:val="000000" w:themeColor="text1"/>
        </w:rPr>
        <w:t>도체 간 공간거리 최소 허용범주</w:t>
      </w:r>
      <w:r w:rsidR="009716CA">
        <w:rPr>
          <w:rFonts w:ascii="현대체Light" w:eastAsia="현대체Light" w:hAnsi="현대체Light" w:hint="eastAsia"/>
          <w:color w:val="000000" w:themeColor="text1"/>
        </w:rPr>
        <w:t xml:space="preserve"> 만족부품 선정</w:t>
      </w:r>
      <w:bookmarkEnd w:id="149"/>
    </w:p>
    <w:p w14:paraId="633C46EB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1A7992FE" w14:textId="1595938F" w:rsidR="00441146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50" w:name="_Toc185249086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50"/>
    </w:p>
    <w:p w14:paraId="264A9218" w14:textId="77777777" w:rsidR="000D4FB7" w:rsidRPr="000D4FB7" w:rsidRDefault="000D4FB7" w:rsidP="000D4FB7">
      <w:pPr>
        <w:pStyle w:val="E"/>
        <w:rPr>
          <w:rFonts w:eastAsia="맑은 고딕"/>
        </w:rPr>
      </w:pPr>
    </w:p>
    <w:p w14:paraId="7896E0F3" w14:textId="77777777" w:rsidR="000D4FB7" w:rsidRDefault="000D4FB7" w:rsidP="000D4FB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HDF25.1(PF1) ~ HDF25.3(PF3)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4F40B978" w14:textId="77777777" w:rsidR="000D4FB7" w:rsidRDefault="000D4FB7" w:rsidP="000D4FB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HDF25.4(PF4)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다른 HDR을 적용한다.</w:t>
      </w:r>
    </w:p>
    <w:p w14:paraId="01181FB7" w14:textId="77777777" w:rsidR="000D4FB7" w:rsidRPr="002076CC" w:rsidRDefault="000D4FB7" w:rsidP="000D4FB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6E27761" w14:textId="3F19C06D" w:rsidR="000D4FB7" w:rsidRPr="000D4FB7" w:rsidRDefault="000D4FB7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C915, C914, C106~606, C701~801, C105~605</w:t>
      </w:r>
    </w:p>
    <w:p w14:paraId="5FEA5803" w14:textId="77777777" w:rsidR="000D4FB7" w:rsidRDefault="000D4FB7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41F82E4F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RST 커넥터</w:t>
      </w:r>
    </w:p>
    <w:p w14:paraId="691554DA" w14:textId="77777777" w:rsidR="009D591A" w:rsidRPr="00973F36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2652C53" w14:textId="77777777" w:rsidR="009D591A" w:rsidRPr="00973F36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선정된 R</w:t>
      </w:r>
      <w:r>
        <w:rPr>
          <w:rFonts w:ascii="현대체Light" w:eastAsia="현대체Light" w:hAnsi="현대체Light"/>
          <w:lang w:eastAsia="ko-KR"/>
        </w:rPr>
        <w:t xml:space="preserve">ST </w:t>
      </w:r>
      <w:r>
        <w:rPr>
          <w:rFonts w:ascii="현대체Light" w:eastAsia="현대체Light" w:hAnsi="현대체Light" w:hint="eastAsia"/>
          <w:lang w:eastAsia="ko-KR"/>
        </w:rPr>
        <w:t>커넥터의 핀간 공간거리를 확인한다.</w:t>
      </w:r>
    </w:p>
    <w:p w14:paraId="2E625308" w14:textId="77777777" w:rsidR="009D591A" w:rsidRPr="00EF0D3F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관련 c</w:t>
      </w:r>
      <w:r>
        <w:rPr>
          <w:rFonts w:ascii="현대체Light" w:eastAsia="현대체Light" w:hAnsi="현대체Light"/>
          <w:lang w:eastAsia="ko-KR"/>
        </w:rPr>
        <w:t>omponent : C915</w:t>
      </w:r>
    </w:p>
    <w:p w14:paraId="0D181C85" w14:textId="77777777" w:rsidR="009D591A" w:rsidRDefault="009D591A" w:rsidP="009D591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710AE026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PN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커넥터</w:t>
      </w:r>
    </w:p>
    <w:p w14:paraId="4945F6BC" w14:textId="77777777" w:rsidR="009D591A" w:rsidRPr="003F6AA2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1C17578D" w14:textId="77777777" w:rsidR="009D591A" w:rsidRPr="00973F36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선정된 PN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커넥터의 핀간 공간거리를 확인한다.</w:t>
      </w:r>
    </w:p>
    <w:p w14:paraId="46867A1D" w14:textId="77777777" w:rsidR="009D591A" w:rsidRPr="00EF0D3F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관련 c</w:t>
      </w:r>
      <w:r>
        <w:rPr>
          <w:rFonts w:ascii="현대체Light" w:eastAsia="현대체Light" w:hAnsi="현대체Light"/>
          <w:lang w:eastAsia="ko-KR"/>
        </w:rPr>
        <w:t>omponent : C914</w:t>
      </w:r>
    </w:p>
    <w:p w14:paraId="300785B9" w14:textId="77777777" w:rsidR="009D591A" w:rsidRPr="00D84204" w:rsidRDefault="009D591A" w:rsidP="009D591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2BA1E638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3.x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CNM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모터 커넥터</w:t>
      </w:r>
    </w:p>
    <w:p w14:paraId="7D09CE47" w14:textId="77777777" w:rsidR="009D591A" w:rsidRPr="002076CC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C3B751F" w14:textId="77777777" w:rsidR="009D591A" w:rsidRPr="00973F36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선정된 CNM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커넥터의 핀간 공간거리를 확인한다.</w:t>
      </w:r>
    </w:p>
    <w:p w14:paraId="100925DE" w14:textId="77777777" w:rsidR="009D591A" w:rsidRPr="00EF0D3F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관련 c</w:t>
      </w:r>
      <w:r>
        <w:rPr>
          <w:rFonts w:ascii="현대체Light" w:eastAsia="현대체Light" w:hAnsi="현대체Light"/>
          <w:lang w:eastAsia="ko-KR"/>
        </w:rPr>
        <w:t xml:space="preserve">omponent : </w:t>
      </w:r>
      <w:r>
        <w:rPr>
          <w:rFonts w:ascii="현대체 Light" w:eastAsia="현대체 Light" w:hAnsi="현대체 Light" w:cs="현대체 Light" w:hint="eastAsia"/>
          <w:lang w:eastAsia="ko-KR"/>
        </w:rPr>
        <w:t>C106~606, C701~801</w:t>
      </w:r>
    </w:p>
    <w:p w14:paraId="49FE7603" w14:textId="77777777" w:rsidR="009D591A" w:rsidRDefault="009D591A" w:rsidP="009D591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42022C0E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4.x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IPM Power PIN</w:t>
      </w:r>
    </w:p>
    <w:p w14:paraId="6860DC31" w14:textId="77777777" w:rsidR="009D591A" w:rsidRPr="003F6AA2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66EC2C19" w14:textId="77777777" w:rsidR="009D591A" w:rsidRPr="00973F36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 xml:space="preserve">선정된 </w:t>
      </w:r>
      <w:r>
        <w:rPr>
          <w:rFonts w:ascii="현대체Light" w:eastAsia="현대체Light" w:hAnsi="현대체Light"/>
          <w:lang w:eastAsia="ko-KR"/>
        </w:rPr>
        <w:t>IPM Power</w:t>
      </w:r>
      <w:r>
        <w:rPr>
          <w:rFonts w:ascii="현대체Light" w:eastAsia="현대체Light" w:hAnsi="현대체Light" w:hint="eastAsia"/>
          <w:lang w:eastAsia="ko-KR"/>
        </w:rPr>
        <w:t xml:space="preserve"> 핀간 공간거리 및 과도전압 내압사양이 2500V 이상인지 확인한다.</w:t>
      </w:r>
      <w:r>
        <w:rPr>
          <w:rFonts w:ascii="현대체Light" w:eastAsia="현대체Light" w:hAnsi="현대체Light"/>
          <w:lang w:eastAsia="ko-KR"/>
        </w:rPr>
        <w:t xml:space="preserve"> (</w:t>
      </w:r>
      <w:r>
        <w:rPr>
          <w:rFonts w:ascii="현대체Light" w:eastAsia="현대체Light" w:hAnsi="현대체Light" w:hint="eastAsia"/>
          <w:lang w:eastAsia="ko-KR"/>
        </w:rPr>
        <w:t>과도전압 2500V을 견디는 IPM은 패키지 설계에 반영되어 있다.</w:t>
      </w:r>
      <w:r>
        <w:rPr>
          <w:rFonts w:ascii="현대체Light" w:eastAsia="현대체Light" w:hAnsi="현대체Light"/>
          <w:lang w:eastAsia="ko-KR"/>
        </w:rPr>
        <w:t xml:space="preserve">) </w:t>
      </w:r>
    </w:p>
    <w:p w14:paraId="020B7F69" w14:textId="0B39D3CD" w:rsidR="00441146" w:rsidRPr="009D591A" w:rsidRDefault="009D591A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관련 c</w:t>
      </w:r>
      <w:r>
        <w:rPr>
          <w:rFonts w:ascii="현대체Light" w:eastAsia="현대체Light" w:hAnsi="현대체Light"/>
          <w:lang w:eastAsia="ko-KR"/>
        </w:rPr>
        <w:t>omponent : C105 ~ 605</w:t>
      </w:r>
    </w:p>
    <w:p w14:paraId="0E239D30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0751FD34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51" w:name="_Toc185249087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51"/>
    </w:p>
    <w:p w14:paraId="6F6B784C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5A72ACB7" w14:textId="36645B61" w:rsidR="001445A9" w:rsidRDefault="001445A9" w:rsidP="001445A9">
      <w:pPr>
        <w:pStyle w:val="E"/>
        <w:rPr>
          <w:rFonts w:ascii="Cambria" w:eastAsia="현대체Light" w:hAnsi="Cambria"/>
          <w:color w:val="000000" w:themeColor="text1"/>
        </w:rPr>
      </w:pPr>
      <w:r>
        <w:rPr>
          <w:rFonts w:ascii="Cambria" w:eastAsia="현대체Light" w:hAnsi="Cambria" w:hint="eastAsia"/>
          <w:color w:val="000000" w:themeColor="text1"/>
        </w:rPr>
        <w:t>HD</w:t>
      </w:r>
      <w:r>
        <w:rPr>
          <w:rFonts w:ascii="Cambria" w:eastAsia="현대체Light" w:hAnsi="Cambria"/>
          <w:color w:val="000000" w:themeColor="text1"/>
        </w:rPr>
        <w:t xml:space="preserve">F.25 </w:t>
      </w:r>
      <w:r>
        <w:rPr>
          <w:rFonts w:ascii="Cambria" w:eastAsia="현대체Light" w:hAnsi="Cambria" w:hint="eastAsia"/>
          <w:color w:val="000000" w:themeColor="text1"/>
        </w:rPr>
        <w:t>에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해당하는</w:t>
      </w:r>
      <w:r w:rsidR="000D4FB7"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컴포넌트</w:t>
      </w:r>
      <w:r w:rsidR="000D4FB7">
        <w:rPr>
          <w:rFonts w:ascii="Cambria" w:eastAsia="현대체Light" w:hAnsi="Cambria" w:hint="eastAsia"/>
          <w:color w:val="000000" w:themeColor="text1"/>
        </w:rPr>
        <w:t>의</w:t>
      </w:r>
      <w:r w:rsidR="000D4FB7">
        <w:rPr>
          <w:rFonts w:ascii="Cambria" w:eastAsia="현대체Light" w:hAnsi="Cambria" w:hint="eastAsia"/>
          <w:color w:val="000000" w:themeColor="text1"/>
        </w:rPr>
        <w:t xml:space="preserve"> </w:t>
      </w:r>
      <w:r w:rsidR="000D4FB7">
        <w:rPr>
          <w:rFonts w:ascii="Cambria" w:eastAsia="현대체Light" w:hAnsi="Cambria" w:hint="eastAsia"/>
          <w:color w:val="000000" w:themeColor="text1"/>
        </w:rPr>
        <w:t>스펙을</w:t>
      </w:r>
      <w:r w:rsidR="000D4FB7"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확인한다</w:t>
      </w:r>
      <w:r>
        <w:rPr>
          <w:rFonts w:ascii="Cambria" w:eastAsia="현대체Light" w:hAnsi="Cambria" w:hint="eastAsia"/>
          <w:color w:val="000000" w:themeColor="text1"/>
        </w:rPr>
        <w:t>.</w:t>
      </w:r>
    </w:p>
    <w:p w14:paraId="1258A5FC" w14:textId="77777777" w:rsidR="00441146" w:rsidRPr="001445A9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DE47FB3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52" w:name="_Toc185249088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52"/>
    </w:p>
    <w:p w14:paraId="185B5D30" w14:textId="5E51A035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30217167" w14:textId="3CDF4171" w:rsidR="00B6581C" w:rsidRPr="003F6AA2" w:rsidRDefault="00B6581C" w:rsidP="00B6581C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071A5D" w:rsidRPr="00071A5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="00071A5D" w:rsidRPr="00071A5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071A5D" w:rsidRPr="00071A5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="00071A5D" w:rsidRPr="00071A5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071A5D" w:rsidRPr="00071A5D"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 w:rsidR="00071A5D" w:rsidRPr="00071A5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RST </w:t>
      </w:r>
      <w:r w:rsidR="00071A5D" w:rsidRPr="00071A5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커넥터</w:t>
      </w:r>
    </w:p>
    <w:p w14:paraId="0E084819" w14:textId="77777777" w:rsidR="00B6581C" w:rsidRPr="00973F36" w:rsidRDefault="00B6581C" w:rsidP="00B6581C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0D4FB7" w:rsidRPr="000D4FB7" w14:paraId="78107965" w14:textId="77777777" w:rsidTr="0071626E">
        <w:tc>
          <w:tcPr>
            <w:tcW w:w="2319" w:type="dxa"/>
          </w:tcPr>
          <w:p w14:paraId="0197857D" w14:textId="77777777" w:rsidR="000D4FB7" w:rsidRDefault="000D4FB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2CE8BFBD" w14:textId="7A62DF38" w:rsidR="000D4FB7" w:rsidRDefault="000D4FB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스펙시트 내 핀간 공간거리</w:t>
            </w:r>
          </w:p>
        </w:tc>
      </w:tr>
      <w:tr w:rsidR="000D4FB7" w14:paraId="3BE97E4E" w14:textId="77777777" w:rsidTr="0071626E">
        <w:tc>
          <w:tcPr>
            <w:tcW w:w="2319" w:type="dxa"/>
          </w:tcPr>
          <w:p w14:paraId="2B0E04D3" w14:textId="19311A9F" w:rsidR="000D4FB7" w:rsidRDefault="000D4FB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HTL.25.1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53DBEEE3" w14:textId="77777777" w:rsidR="000D4FB7" w:rsidRDefault="000D4FB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37686B4F" w14:textId="77777777" w:rsidR="000D4FB7" w:rsidRDefault="000D4FB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60C94491" w14:textId="77777777" w:rsidR="00B6581C" w:rsidRDefault="00B6581C" w:rsidP="00B6581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245847D8" w14:textId="1AB4322C" w:rsidR="00B6581C" w:rsidRPr="003F6AA2" w:rsidRDefault="00B6581C" w:rsidP="00B6581C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071A5D" w:rsidRPr="00071A5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="00071A5D" w:rsidRPr="00071A5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071A5D" w:rsidRPr="00071A5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="00071A5D" w:rsidRPr="00071A5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071A5D" w:rsidRPr="00071A5D"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 w:rsidR="00071A5D" w:rsidRPr="00071A5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PN </w:t>
      </w:r>
      <w:r w:rsidR="00071A5D" w:rsidRPr="00071A5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커넥터</w:t>
      </w:r>
    </w:p>
    <w:p w14:paraId="69C8E2C9" w14:textId="77777777" w:rsidR="00B6581C" w:rsidRPr="003F6AA2" w:rsidRDefault="00B6581C" w:rsidP="00B6581C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FE4479" w:rsidRPr="000D4FB7" w14:paraId="1075DB30" w14:textId="77777777" w:rsidTr="0071626E">
        <w:tc>
          <w:tcPr>
            <w:tcW w:w="2319" w:type="dxa"/>
          </w:tcPr>
          <w:p w14:paraId="4D831407" w14:textId="77777777" w:rsidR="00FE4479" w:rsidRDefault="00FE4479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38A4419C" w14:textId="77777777" w:rsidR="00FE4479" w:rsidRDefault="00FE4479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스펙시트 내 핀간 공간거리</w:t>
            </w:r>
          </w:p>
        </w:tc>
      </w:tr>
      <w:tr w:rsidR="00FE4479" w14:paraId="38E82EBB" w14:textId="77777777" w:rsidTr="0071626E">
        <w:tc>
          <w:tcPr>
            <w:tcW w:w="2319" w:type="dxa"/>
          </w:tcPr>
          <w:p w14:paraId="146667ED" w14:textId="6F488CBB" w:rsidR="00FE4479" w:rsidRDefault="00FE4479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HTL.25.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2.1.x</w:t>
            </w:r>
          </w:p>
          <w:p w14:paraId="37ADBE5F" w14:textId="77777777" w:rsidR="00FE4479" w:rsidRDefault="00FE4479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1F6D2319" w14:textId="77777777" w:rsidR="00FE4479" w:rsidRDefault="00FE4479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486D0C24" w14:textId="77777777" w:rsidR="00B6581C" w:rsidRPr="00D84204" w:rsidRDefault="00B6581C" w:rsidP="00B6581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1A77AD0D" w14:textId="4B72AE50" w:rsidR="00B6581C" w:rsidRPr="003F6AA2" w:rsidRDefault="00B6581C" w:rsidP="00B6581C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3.x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071A5D" w:rsidRPr="00071A5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="00071A5D" w:rsidRPr="00071A5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071A5D" w:rsidRPr="00071A5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="00071A5D" w:rsidRPr="00071A5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071A5D" w:rsidRPr="00071A5D"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 w:rsidR="00071A5D" w:rsidRPr="00071A5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CNM </w:t>
      </w:r>
      <w:r w:rsidR="00071A5D" w:rsidRPr="00071A5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커넥터</w:t>
      </w:r>
    </w:p>
    <w:p w14:paraId="7C369BBE" w14:textId="77777777" w:rsidR="00B6581C" w:rsidRPr="002076CC" w:rsidRDefault="00B6581C" w:rsidP="00B6581C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943EE4" w:rsidRPr="000D4FB7" w14:paraId="2E8E3F07" w14:textId="77777777" w:rsidTr="0071626E">
        <w:tc>
          <w:tcPr>
            <w:tcW w:w="2319" w:type="dxa"/>
          </w:tcPr>
          <w:p w14:paraId="0EDACA6D" w14:textId="77777777" w:rsidR="00943EE4" w:rsidRDefault="00943EE4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7A9483B9" w14:textId="77777777" w:rsidR="00943EE4" w:rsidRDefault="00943EE4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스펙시트 내 핀간 공간거리</w:t>
            </w:r>
          </w:p>
        </w:tc>
      </w:tr>
      <w:tr w:rsidR="00943EE4" w14:paraId="00075605" w14:textId="77777777" w:rsidTr="0071626E">
        <w:tc>
          <w:tcPr>
            <w:tcW w:w="2319" w:type="dxa"/>
          </w:tcPr>
          <w:p w14:paraId="2214BBE6" w14:textId="7B29027F" w:rsidR="00943EE4" w:rsidRDefault="00943EE4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HTL.25</w:t>
            </w:r>
            <w:r w:rsidR="00FE4479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</w:t>
            </w:r>
            <w:r w:rsidR="00FE4479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10791D8E" w14:textId="77777777" w:rsidR="00943EE4" w:rsidRDefault="00943EE4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116F9081" w14:textId="77777777" w:rsidR="00943EE4" w:rsidRDefault="00943EE4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7A3CCCB8" w14:textId="77777777" w:rsidR="00B6581C" w:rsidRDefault="00B6581C" w:rsidP="00B6581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09869DD1" w14:textId="31E026E6" w:rsidR="00B6581C" w:rsidRPr="003F6AA2" w:rsidRDefault="00B6581C" w:rsidP="00B6581C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4.x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071A5D" w:rsidRPr="00071A5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제품스펙</w:t>
      </w:r>
      <w:r w:rsidR="00071A5D" w:rsidRPr="00071A5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071A5D" w:rsidRPr="00071A5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  <w:r w:rsidR="00071A5D" w:rsidRPr="00071A5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071A5D" w:rsidRPr="00071A5D"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 w:rsidR="00071A5D" w:rsidRPr="00071A5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IPM</w:t>
      </w:r>
    </w:p>
    <w:p w14:paraId="0C610EDB" w14:textId="77777777" w:rsidR="00B6581C" w:rsidRPr="003F6AA2" w:rsidRDefault="00B6581C" w:rsidP="00B6581C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943EE4" w:rsidRPr="000D4FB7" w14:paraId="10B1581E" w14:textId="77777777" w:rsidTr="0071626E">
        <w:tc>
          <w:tcPr>
            <w:tcW w:w="2319" w:type="dxa"/>
          </w:tcPr>
          <w:p w14:paraId="335ACD82" w14:textId="77777777" w:rsidR="00943EE4" w:rsidRDefault="00943EE4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3D8ACB98" w14:textId="77777777" w:rsidR="00943EE4" w:rsidRDefault="00943EE4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스펙시트 내 핀간 공간거리</w:t>
            </w:r>
          </w:p>
        </w:tc>
      </w:tr>
      <w:tr w:rsidR="00943EE4" w14:paraId="519376B3" w14:textId="77777777" w:rsidTr="0071626E">
        <w:tc>
          <w:tcPr>
            <w:tcW w:w="2319" w:type="dxa"/>
          </w:tcPr>
          <w:p w14:paraId="7E8E3ED3" w14:textId="77777777" w:rsidR="00943EE4" w:rsidRDefault="00943EE4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HTL.25.1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320D333E" w14:textId="77777777" w:rsidR="00943EE4" w:rsidRDefault="00943EE4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3F739E7A" w14:textId="77777777" w:rsidR="00943EE4" w:rsidRDefault="00943EE4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26912C0E" w14:textId="77777777" w:rsidR="00441146" w:rsidRPr="003B206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6FC860E4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65C00BEC" w14:textId="6C299468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53" w:name="_Toc185249089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DT.26</w:t>
      </w:r>
      <w:r w:rsidRPr="00A24F70">
        <w:rPr>
          <w:rFonts w:eastAsia="HD현대체 Bold"/>
          <w:color w:val="000000" w:themeColor="text1"/>
        </w:rPr>
        <w:t xml:space="preserve">] </w:t>
      </w:r>
      <w:r w:rsidR="009D591A">
        <w:rPr>
          <w:rFonts w:ascii="현대체Light" w:eastAsia="현대체Light" w:hAnsi="현대체Light" w:hint="eastAsia"/>
          <w:color w:val="000000" w:themeColor="text1"/>
        </w:rPr>
        <w:t xml:space="preserve">포토커플러 </w:t>
      </w:r>
      <w:r w:rsidR="00663E1D">
        <w:rPr>
          <w:rFonts w:ascii="현대체Light" w:eastAsia="현대체Light" w:hAnsi="현대체Light" w:hint="eastAsia"/>
          <w:color w:val="000000" w:themeColor="text1"/>
        </w:rPr>
        <w:t xml:space="preserve">오동작 방지용 </w:t>
      </w:r>
      <w:r w:rsidR="009D591A">
        <w:rPr>
          <w:rFonts w:ascii="현대체Light" w:eastAsia="현대체Light" w:hAnsi="현대체Light" w:hint="eastAsia"/>
          <w:color w:val="000000" w:themeColor="text1"/>
        </w:rPr>
        <w:t>공간거리 허용범주</w:t>
      </w:r>
      <w:r w:rsidR="00663E1D">
        <w:rPr>
          <w:rFonts w:ascii="현대체Light" w:eastAsia="현대체Light" w:hAnsi="현대체Light" w:hint="eastAsia"/>
          <w:color w:val="000000" w:themeColor="text1"/>
        </w:rPr>
        <w:t xml:space="preserve"> 만족여부 확인</w:t>
      </w:r>
      <w:bookmarkEnd w:id="153"/>
    </w:p>
    <w:p w14:paraId="139640FE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0648051A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54" w:name="_Toc185249090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54"/>
    </w:p>
    <w:p w14:paraId="13F86C19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E38B44A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HDF26.1(PF1) ~ HDF25.4(PF4)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406973AB" w14:textId="77777777" w:rsidR="009D591A" w:rsidRPr="002076CC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8873978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C102~602, C103~603</w:t>
      </w:r>
    </w:p>
    <w:p w14:paraId="66B47BF8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504CEF5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4845C22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.26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고속 포토커플러</w:t>
      </w:r>
    </w:p>
    <w:p w14:paraId="34CF30A3" w14:textId="77777777" w:rsidR="009D591A" w:rsidRPr="00973F36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0B899E1B" w14:textId="77777777" w:rsidR="009D591A" w:rsidRPr="00973F36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선정된 고속포토커플러 1차측 회로의 배치 및 PCB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패턴과 PN전압 배선 (</w:t>
      </w:r>
      <w:r>
        <w:rPr>
          <w:rFonts w:ascii="현대체Light" w:eastAsia="현대체Light" w:hAnsi="현대체Light"/>
          <w:lang w:eastAsia="ko-KR"/>
        </w:rPr>
        <w:t>IIF912</w:t>
      </w:r>
      <w:r>
        <w:rPr>
          <w:rFonts w:ascii="현대체Light" w:eastAsia="현대체Light" w:hAnsi="현대체Light" w:hint="eastAsia"/>
          <w:lang w:eastAsia="ko-KR"/>
        </w:rPr>
        <w:t>), 모터 U</w:t>
      </w:r>
      <w:r>
        <w:rPr>
          <w:rFonts w:ascii="현대체Light" w:eastAsia="현대체Light" w:hAnsi="현대체Light"/>
          <w:lang w:eastAsia="ko-KR"/>
        </w:rPr>
        <w:t>/</w:t>
      </w:r>
      <w:r>
        <w:rPr>
          <w:rFonts w:ascii="현대체Light" w:eastAsia="현대체Light" w:hAnsi="현대체Light" w:hint="eastAsia"/>
          <w:lang w:eastAsia="ko-KR"/>
        </w:rPr>
        <w:t>V</w:t>
      </w:r>
      <w:r>
        <w:rPr>
          <w:rFonts w:ascii="현대체Light" w:eastAsia="현대체Light" w:hAnsi="현대체Light"/>
          <w:lang w:eastAsia="ko-KR"/>
        </w:rPr>
        <w:t>/</w:t>
      </w:r>
      <w:r>
        <w:rPr>
          <w:rFonts w:ascii="현대체Light" w:eastAsia="현대체Light" w:hAnsi="현대체Light" w:hint="eastAsia"/>
          <w:lang w:eastAsia="ko-KR"/>
        </w:rPr>
        <w:t>W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배선(</w:t>
      </w:r>
      <w:r>
        <w:rPr>
          <w:rFonts w:ascii="현대체Light" w:eastAsia="현대체Light" w:hAnsi="현대체Light"/>
          <w:lang w:eastAsia="ko-KR"/>
        </w:rPr>
        <w:t xml:space="preserve">EIF105~605), </w:t>
      </w:r>
      <w:r>
        <w:rPr>
          <w:rFonts w:ascii="현대체Light" w:eastAsia="현대체Light" w:hAnsi="현대체Light" w:hint="eastAsia"/>
          <w:lang w:eastAsia="ko-KR"/>
        </w:rPr>
        <w:t>입력R/S/T</w:t>
      </w:r>
      <w:r>
        <w:rPr>
          <w:rFonts w:ascii="현대체Light" w:eastAsia="현대체Light" w:hAnsi="현대체Light"/>
          <w:lang w:eastAsia="ko-KR"/>
        </w:rPr>
        <w:t>(</w:t>
      </w:r>
      <w:r>
        <w:rPr>
          <w:rFonts w:ascii="현대체Light" w:eastAsia="현대체Light" w:hAnsi="현대체Light" w:hint="eastAsia"/>
          <w:lang w:eastAsia="ko-KR"/>
        </w:rPr>
        <w:t>EIF900 관련</w:t>
      </w:r>
      <w:r>
        <w:rPr>
          <w:rFonts w:ascii="현대체Light" w:eastAsia="현대체Light" w:hAnsi="현대체Light"/>
          <w:lang w:eastAsia="ko-KR"/>
        </w:rPr>
        <w:t xml:space="preserve">) </w:t>
      </w:r>
      <w:r>
        <w:rPr>
          <w:rFonts w:ascii="현대체Light" w:eastAsia="현대체Light" w:hAnsi="현대체Light" w:hint="eastAsia"/>
          <w:lang w:eastAsia="ko-KR"/>
        </w:rPr>
        <w:t xml:space="preserve">배선과의 공간거리 및 연면거리가 최소 </w:t>
      </w:r>
      <w:r>
        <w:rPr>
          <w:rFonts w:ascii="현대체Light" w:eastAsia="현대체Light" w:hAnsi="현대체Light"/>
          <w:lang w:eastAsia="ko-KR"/>
        </w:rPr>
        <w:t xml:space="preserve">1.5mm </w:t>
      </w:r>
      <w:r>
        <w:rPr>
          <w:rFonts w:ascii="현대체Light" w:eastAsia="현대체Light" w:hAnsi="현대체Light" w:hint="eastAsia"/>
          <w:lang w:eastAsia="ko-KR"/>
        </w:rPr>
        <w:t xml:space="preserve">유지되었는지 확인한다. </w:t>
      </w:r>
    </w:p>
    <w:p w14:paraId="398330D3" w14:textId="77777777" w:rsidR="009D591A" w:rsidRPr="00EF0D3F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관련 c</w:t>
      </w:r>
      <w:r>
        <w:rPr>
          <w:rFonts w:ascii="현대체Light" w:eastAsia="현대체Light" w:hAnsi="현대체Light"/>
          <w:lang w:eastAsia="ko-KR"/>
        </w:rPr>
        <w:t xml:space="preserve">omponent : </w:t>
      </w:r>
      <w:r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/>
          <w:lang w:eastAsia="ko-KR"/>
        </w:rPr>
        <w:t>C102~602</w:t>
      </w:r>
    </w:p>
    <w:p w14:paraId="78F4DF46" w14:textId="77777777" w:rsidR="009D591A" w:rsidRDefault="009D591A" w:rsidP="009D591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65266B5A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.26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Fault용 포토커플러</w:t>
      </w:r>
    </w:p>
    <w:p w14:paraId="0DF13D55" w14:textId="77777777" w:rsidR="009D591A" w:rsidRPr="003F6AA2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ACA8CFD" w14:textId="77777777" w:rsidR="009D591A" w:rsidRPr="00973F36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선정된 포토커플러 1차측 회로의 배치 및 PCB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패턴과 PN전압 배선 (</w:t>
      </w:r>
      <w:r>
        <w:rPr>
          <w:rFonts w:ascii="현대체Light" w:eastAsia="현대체Light" w:hAnsi="현대체Light"/>
          <w:lang w:eastAsia="ko-KR"/>
        </w:rPr>
        <w:t>IIF912</w:t>
      </w:r>
      <w:r>
        <w:rPr>
          <w:rFonts w:ascii="현대체Light" w:eastAsia="현대체Light" w:hAnsi="현대체Light" w:hint="eastAsia"/>
          <w:lang w:eastAsia="ko-KR"/>
        </w:rPr>
        <w:t>), 모터 U</w:t>
      </w:r>
      <w:r>
        <w:rPr>
          <w:rFonts w:ascii="현대체Light" w:eastAsia="현대체Light" w:hAnsi="현대체Light"/>
          <w:lang w:eastAsia="ko-KR"/>
        </w:rPr>
        <w:t>/</w:t>
      </w:r>
      <w:r>
        <w:rPr>
          <w:rFonts w:ascii="현대체Light" w:eastAsia="현대체Light" w:hAnsi="현대체Light" w:hint="eastAsia"/>
          <w:lang w:eastAsia="ko-KR"/>
        </w:rPr>
        <w:t>V</w:t>
      </w:r>
      <w:r>
        <w:rPr>
          <w:rFonts w:ascii="현대체Light" w:eastAsia="현대체Light" w:hAnsi="현대체Light"/>
          <w:lang w:eastAsia="ko-KR"/>
        </w:rPr>
        <w:t>/</w:t>
      </w:r>
      <w:r>
        <w:rPr>
          <w:rFonts w:ascii="현대체Light" w:eastAsia="현대체Light" w:hAnsi="현대체Light" w:hint="eastAsia"/>
          <w:lang w:eastAsia="ko-KR"/>
        </w:rPr>
        <w:t>W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배선(</w:t>
      </w:r>
      <w:r>
        <w:rPr>
          <w:rFonts w:ascii="현대체Light" w:eastAsia="현대체Light" w:hAnsi="현대체Light"/>
          <w:lang w:eastAsia="ko-KR"/>
        </w:rPr>
        <w:t xml:space="preserve">EIF105~605), </w:t>
      </w:r>
      <w:r>
        <w:rPr>
          <w:rFonts w:ascii="현대체Light" w:eastAsia="현대체Light" w:hAnsi="현대체Light" w:hint="eastAsia"/>
          <w:lang w:eastAsia="ko-KR"/>
        </w:rPr>
        <w:t>입력R/S/T</w:t>
      </w:r>
      <w:r>
        <w:rPr>
          <w:rFonts w:ascii="현대체Light" w:eastAsia="현대체Light" w:hAnsi="현대체Light"/>
          <w:lang w:eastAsia="ko-KR"/>
        </w:rPr>
        <w:t>(</w:t>
      </w:r>
      <w:r>
        <w:rPr>
          <w:rFonts w:ascii="현대체Light" w:eastAsia="현대체Light" w:hAnsi="현대체Light" w:hint="eastAsia"/>
          <w:lang w:eastAsia="ko-KR"/>
        </w:rPr>
        <w:t>EIF900 관련</w:t>
      </w:r>
      <w:r>
        <w:rPr>
          <w:rFonts w:ascii="현대체Light" w:eastAsia="현대체Light" w:hAnsi="현대체Light"/>
          <w:lang w:eastAsia="ko-KR"/>
        </w:rPr>
        <w:t xml:space="preserve">) </w:t>
      </w:r>
      <w:r>
        <w:rPr>
          <w:rFonts w:ascii="현대체Light" w:eastAsia="현대체Light" w:hAnsi="현대체Light" w:hint="eastAsia"/>
          <w:lang w:eastAsia="ko-KR"/>
        </w:rPr>
        <w:t xml:space="preserve">배선과의 공간거리 및 연면거리가 최소 </w:t>
      </w:r>
      <w:r>
        <w:rPr>
          <w:rFonts w:ascii="현대체Light" w:eastAsia="현대체Light" w:hAnsi="현대체Light"/>
          <w:lang w:eastAsia="ko-KR"/>
        </w:rPr>
        <w:t xml:space="preserve">1.5mm </w:t>
      </w:r>
      <w:r>
        <w:rPr>
          <w:rFonts w:ascii="현대체Light" w:eastAsia="현대체Light" w:hAnsi="현대체Light" w:hint="eastAsia"/>
          <w:lang w:eastAsia="ko-KR"/>
        </w:rPr>
        <w:t xml:space="preserve">유지되었는지 확인한다. </w:t>
      </w:r>
    </w:p>
    <w:p w14:paraId="478FBF12" w14:textId="77777777" w:rsidR="009D591A" w:rsidRPr="00EF0D3F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관련 c</w:t>
      </w:r>
      <w:r>
        <w:rPr>
          <w:rFonts w:ascii="현대체Light" w:eastAsia="현대체Light" w:hAnsi="현대체Light"/>
          <w:lang w:eastAsia="ko-KR"/>
        </w:rPr>
        <w:t xml:space="preserve">omponent : </w:t>
      </w:r>
      <w:r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/>
          <w:lang w:eastAsia="ko-KR"/>
        </w:rPr>
        <w:t>C103~603</w:t>
      </w:r>
    </w:p>
    <w:p w14:paraId="0B20F201" w14:textId="7903593B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09F0C318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55" w:name="_Toc185249091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55"/>
    </w:p>
    <w:p w14:paraId="661CE8C6" w14:textId="0E5EB316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2E7CF406" w14:textId="775CD97A" w:rsidR="00441146" w:rsidRDefault="00FE4479" w:rsidP="00441146">
      <w:pPr>
        <w:pStyle w:val="E"/>
        <w:rPr>
          <w:rFonts w:ascii="Cambria" w:eastAsia="현대체Light" w:hAnsi="Cambria"/>
          <w:color w:val="000000" w:themeColor="text1"/>
        </w:rPr>
      </w:pPr>
      <w:r>
        <w:rPr>
          <w:rFonts w:ascii="Cambria" w:eastAsia="현대체Light" w:hAnsi="Cambria" w:hint="eastAsia"/>
          <w:color w:val="000000" w:themeColor="text1"/>
        </w:rPr>
        <w:t>HD</w:t>
      </w:r>
      <w:r w:rsidR="00071A5D">
        <w:rPr>
          <w:rFonts w:ascii="Cambria" w:eastAsia="현대체Light" w:hAnsi="Cambria"/>
          <w:color w:val="000000" w:themeColor="text1"/>
        </w:rPr>
        <w:t>F.26</w:t>
      </w:r>
      <w:r>
        <w:rPr>
          <w:rFonts w:ascii="Cambria" w:eastAsia="현대체Light" w:hAnsi="Cambr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에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해당하는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컴포넌트의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아트웍파일을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확인한다</w:t>
      </w:r>
      <w:r>
        <w:rPr>
          <w:rFonts w:ascii="Cambria" w:eastAsia="현대체Light" w:hAnsi="Cambria" w:hint="eastAsia"/>
          <w:color w:val="000000" w:themeColor="text1"/>
        </w:rPr>
        <w:t>.</w:t>
      </w:r>
    </w:p>
    <w:p w14:paraId="1C5016D7" w14:textId="77777777" w:rsidR="00FE4479" w:rsidRDefault="00FE4479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0AAA66A5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56" w:name="_Toc185249092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56"/>
    </w:p>
    <w:p w14:paraId="463080F6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1305F623" w14:textId="7122E80D" w:rsidR="00FE4479" w:rsidRDefault="00FE4479" w:rsidP="00FE4479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.26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A16008" w:rsidRPr="00A1600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고속</w:t>
      </w:r>
      <w:r w:rsidR="00A16008" w:rsidRPr="00A1600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A16008" w:rsidRPr="00A1600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포토커플러의</w:t>
      </w:r>
      <w:r w:rsidR="00A16008" w:rsidRPr="00A1600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A16008" w:rsidRPr="00A1600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이격여부</w:t>
      </w:r>
      <w:r w:rsidR="00A16008" w:rsidRPr="00A1600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A16008" w:rsidRPr="00A1600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632D3A53" w14:textId="7B51B189" w:rsidR="00A16008" w:rsidRDefault="00A16008" w:rsidP="00FE4479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66C0452D" w14:textId="29F784B8" w:rsidR="00FE4479" w:rsidRPr="00A16008" w:rsidRDefault="00A16008" w:rsidP="00A1600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600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1~6축에 구성된 고속포토커플러의 패턴간 공간거리 확보여부를 육안확인한다.</w:t>
      </w:r>
    </w:p>
    <w:p w14:paraId="22D8DBEF" w14:textId="77777777" w:rsidR="00A16008" w:rsidRPr="00973F36" w:rsidRDefault="00A16008" w:rsidP="00FE4479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A16008" w:rsidRPr="000D4FB7" w14:paraId="79AB922F" w14:textId="49473F32" w:rsidTr="00A16008">
        <w:tc>
          <w:tcPr>
            <w:tcW w:w="2319" w:type="dxa"/>
          </w:tcPr>
          <w:p w14:paraId="00C43760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028D16AD" w14:textId="490D1B28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1축</w:t>
            </w:r>
            <w:r w:rsidR="000E0942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회로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주변 사진</w:t>
            </w:r>
          </w:p>
        </w:tc>
        <w:tc>
          <w:tcPr>
            <w:tcW w:w="2467" w:type="dxa"/>
          </w:tcPr>
          <w:p w14:paraId="515899D4" w14:textId="38B83BF6" w:rsidR="00A16008" w:rsidRDefault="000E0942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2축회로 </w:t>
            </w:r>
            <w:r w:rsidR="00A16008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주변 사진</w:t>
            </w:r>
          </w:p>
        </w:tc>
        <w:tc>
          <w:tcPr>
            <w:tcW w:w="2467" w:type="dxa"/>
          </w:tcPr>
          <w:p w14:paraId="4D504A4A" w14:textId="06F8FACD" w:rsidR="00A16008" w:rsidRDefault="000E0942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3축회로 </w:t>
            </w:r>
            <w:r w:rsidR="00A16008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주변 사진</w:t>
            </w:r>
          </w:p>
        </w:tc>
      </w:tr>
      <w:tr w:rsidR="00A16008" w14:paraId="2D766536" w14:textId="1C3ECCA8" w:rsidTr="00A16008">
        <w:tc>
          <w:tcPr>
            <w:tcW w:w="2319" w:type="dxa"/>
          </w:tcPr>
          <w:p w14:paraId="46140846" w14:textId="227AAEA9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HTL.26.1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098E4604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3220C01A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06DAFB90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303DFF5B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162606E7" w14:textId="5D31AED7" w:rsidR="00FE4479" w:rsidRDefault="00FE4479" w:rsidP="00FE4479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A16008" w:rsidRPr="000D4FB7" w14:paraId="66D794A0" w14:textId="77777777" w:rsidTr="0071626E">
        <w:tc>
          <w:tcPr>
            <w:tcW w:w="2319" w:type="dxa"/>
          </w:tcPr>
          <w:p w14:paraId="37B94A97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5A6F4E75" w14:textId="1F1AF969" w:rsidR="00A16008" w:rsidRDefault="000E0942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4축회로 </w:t>
            </w:r>
            <w:r w:rsidR="00A16008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주변 사진</w:t>
            </w:r>
          </w:p>
        </w:tc>
        <w:tc>
          <w:tcPr>
            <w:tcW w:w="2467" w:type="dxa"/>
          </w:tcPr>
          <w:p w14:paraId="7B21C2E8" w14:textId="036918BA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5축</w:t>
            </w:r>
            <w:r w:rsidR="000E0942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회로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주변 사진</w:t>
            </w:r>
          </w:p>
        </w:tc>
        <w:tc>
          <w:tcPr>
            <w:tcW w:w="2467" w:type="dxa"/>
          </w:tcPr>
          <w:p w14:paraId="593F2768" w14:textId="181596D0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6축</w:t>
            </w:r>
            <w:r w:rsidR="000E0942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회로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주변 사진</w:t>
            </w:r>
          </w:p>
        </w:tc>
      </w:tr>
      <w:tr w:rsidR="00A16008" w14:paraId="79ED959E" w14:textId="77777777" w:rsidTr="0071626E">
        <w:tc>
          <w:tcPr>
            <w:tcW w:w="2319" w:type="dxa"/>
          </w:tcPr>
          <w:p w14:paraId="776DA1C7" w14:textId="2BE0DE0C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HTL.26.1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43E43F76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26636890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4EAF15DB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2DE65F95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560D5A73" w14:textId="77777777" w:rsidR="00A16008" w:rsidRDefault="00A16008" w:rsidP="00FE4479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4BE39246" w14:textId="6E8E90A6" w:rsidR="00FE4479" w:rsidRPr="003F6AA2" w:rsidRDefault="00FE4479" w:rsidP="00FE4479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.26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A16008" w:rsidRPr="00A1600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Fault </w:t>
      </w:r>
      <w:r w:rsidR="00A16008" w:rsidRPr="00A1600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포토커플러의</w:t>
      </w:r>
      <w:r w:rsidR="00A16008" w:rsidRPr="00A1600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A16008" w:rsidRPr="00A1600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이격여부</w:t>
      </w:r>
      <w:r w:rsidR="00A16008" w:rsidRPr="00A1600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A16008" w:rsidRPr="00A1600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746F76C5" w14:textId="77777777" w:rsidR="00FE4479" w:rsidRPr="003F6AA2" w:rsidRDefault="00FE4479" w:rsidP="00FE4479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495B5CFE" w14:textId="679224AA" w:rsidR="00A16008" w:rsidRPr="00A16008" w:rsidRDefault="00A16008" w:rsidP="00A1600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600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1~6축에 구성된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Fault </w:t>
      </w:r>
      <w:r w:rsidRPr="00A1600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포토커플러의 패턴간 공간거리 확보여부를 육안확인한다.</w:t>
      </w:r>
    </w:p>
    <w:p w14:paraId="510B567D" w14:textId="77777777" w:rsidR="00A16008" w:rsidRPr="00973F36" w:rsidRDefault="00A16008" w:rsidP="00A16008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A16008" w:rsidRPr="000D4FB7" w14:paraId="06CD4863" w14:textId="77777777" w:rsidTr="0071626E">
        <w:tc>
          <w:tcPr>
            <w:tcW w:w="2319" w:type="dxa"/>
          </w:tcPr>
          <w:p w14:paraId="3B01C790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4E51A419" w14:textId="02B66900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1축</w:t>
            </w:r>
            <w:r w:rsidR="000E0942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회로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주변 사진</w:t>
            </w:r>
          </w:p>
        </w:tc>
        <w:tc>
          <w:tcPr>
            <w:tcW w:w="2467" w:type="dxa"/>
          </w:tcPr>
          <w:p w14:paraId="2D11232F" w14:textId="5CA2AABC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2축</w:t>
            </w:r>
            <w:r w:rsidR="000E0942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회로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주변 사진</w:t>
            </w:r>
          </w:p>
        </w:tc>
        <w:tc>
          <w:tcPr>
            <w:tcW w:w="2467" w:type="dxa"/>
          </w:tcPr>
          <w:p w14:paraId="057F7C39" w14:textId="56765318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3축</w:t>
            </w:r>
            <w:r w:rsidR="000E0942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회로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주변 사진</w:t>
            </w:r>
          </w:p>
        </w:tc>
      </w:tr>
      <w:tr w:rsidR="00A16008" w14:paraId="169E7348" w14:textId="77777777" w:rsidTr="0071626E">
        <w:tc>
          <w:tcPr>
            <w:tcW w:w="2319" w:type="dxa"/>
          </w:tcPr>
          <w:p w14:paraId="0C5EC1DA" w14:textId="562FC1FB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HTL.26.2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2A3F9167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63B9E1A6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6D129736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7D3FE0C2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57B94DEC" w14:textId="77777777" w:rsidR="00A16008" w:rsidRDefault="00A16008" w:rsidP="00A16008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A16008" w:rsidRPr="000D4FB7" w14:paraId="6A324945" w14:textId="77777777" w:rsidTr="0071626E">
        <w:tc>
          <w:tcPr>
            <w:tcW w:w="2319" w:type="dxa"/>
          </w:tcPr>
          <w:p w14:paraId="7AEF3C7C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46F05483" w14:textId="2F9A7753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4축</w:t>
            </w:r>
            <w:r w:rsidR="000E0942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회로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주변 사진</w:t>
            </w:r>
          </w:p>
        </w:tc>
        <w:tc>
          <w:tcPr>
            <w:tcW w:w="2467" w:type="dxa"/>
          </w:tcPr>
          <w:p w14:paraId="0CE6FBFC" w14:textId="691DDED2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5축</w:t>
            </w:r>
            <w:r w:rsidR="000E0942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회로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주변 사진</w:t>
            </w:r>
          </w:p>
        </w:tc>
        <w:tc>
          <w:tcPr>
            <w:tcW w:w="2467" w:type="dxa"/>
          </w:tcPr>
          <w:p w14:paraId="145DB696" w14:textId="3AAF7F79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6축</w:t>
            </w:r>
            <w:r w:rsidR="000E0942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회로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주변 사진</w:t>
            </w:r>
          </w:p>
        </w:tc>
      </w:tr>
      <w:tr w:rsidR="00A16008" w14:paraId="3165CDC7" w14:textId="77777777" w:rsidTr="0071626E">
        <w:tc>
          <w:tcPr>
            <w:tcW w:w="2319" w:type="dxa"/>
          </w:tcPr>
          <w:p w14:paraId="2631BF6C" w14:textId="3058AF79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HTL.26.2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5D896687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7B2F3024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5C56D2E2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09E5010C" w14:textId="77777777" w:rsidR="00A16008" w:rsidRDefault="00A1600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4DD03FF9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0FC8667A" w14:textId="42E9A78A" w:rsidR="008F5FBB" w:rsidRDefault="00FE4479" w:rsidP="008F5FBB">
      <w:pPr>
        <w:pStyle w:val="21"/>
        <w:numPr>
          <w:ilvl w:val="0"/>
          <w:numId w:val="0"/>
        </w:numPr>
        <w:rPr>
          <w:rFonts w:eastAsia="HD현대체 Bold"/>
        </w:rPr>
      </w:pPr>
      <w:r>
        <w:rPr>
          <w:rFonts w:eastAsia="HD현대체 Bold"/>
        </w:rPr>
        <w:br w:type="page"/>
      </w:r>
    </w:p>
    <w:p w14:paraId="7C62B70E" w14:textId="67BA3FD6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57" w:name="_Toc185249093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DT.27</w:t>
      </w:r>
      <w:r w:rsidRPr="00A24F70">
        <w:rPr>
          <w:rFonts w:eastAsia="HD현대체 Bold"/>
          <w:color w:val="000000" w:themeColor="text1"/>
        </w:rPr>
        <w:t xml:space="preserve">] </w:t>
      </w:r>
      <w:r w:rsidR="009D591A">
        <w:rPr>
          <w:rFonts w:ascii="현대체Light" w:eastAsia="현대체Light" w:hAnsi="현대체Light" w:hint="eastAsia"/>
          <w:color w:val="000000" w:themeColor="text1"/>
        </w:rPr>
        <w:t>PCB</w:t>
      </w:r>
      <w:r w:rsidR="009D591A">
        <w:rPr>
          <w:rFonts w:ascii="현대체Light" w:eastAsia="현대체Light" w:hAnsi="현대체Light"/>
          <w:color w:val="000000" w:themeColor="text1"/>
        </w:rPr>
        <w:t xml:space="preserve"> </w:t>
      </w:r>
      <w:r w:rsidR="009D591A">
        <w:rPr>
          <w:rFonts w:ascii="현대체Light" w:eastAsia="현대체Light" w:hAnsi="현대체Light" w:hint="eastAsia"/>
          <w:color w:val="000000" w:themeColor="text1"/>
        </w:rPr>
        <w:t>제작물</w:t>
      </w:r>
      <w:r w:rsidR="00F24654">
        <w:rPr>
          <w:rFonts w:ascii="현대체Light" w:eastAsia="현대체Light" w:hAnsi="현대체Light" w:hint="eastAsia"/>
          <w:color w:val="000000" w:themeColor="text1"/>
        </w:rPr>
        <w:t xml:space="preserve"> 스펙 확인</w:t>
      </w:r>
      <w:bookmarkEnd w:id="157"/>
    </w:p>
    <w:p w14:paraId="721591D0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4087D0F9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58" w:name="_Toc185249094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58"/>
    </w:p>
    <w:p w14:paraId="3568B667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6D135D5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HDF27.1(PF1) ~ HDF27.4(PF4)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430B00D3" w14:textId="77777777" w:rsidR="009D591A" w:rsidRPr="00882156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82B6D54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없음</w:t>
      </w:r>
    </w:p>
    <w:p w14:paraId="550DFEB7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4F18C19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19857DA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.27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BD651, BD653 Board</w:t>
      </w:r>
    </w:p>
    <w:p w14:paraId="1C6F0596" w14:textId="77777777" w:rsidR="009D591A" w:rsidRPr="00973F36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6A361897" w14:textId="77777777" w:rsidR="009D591A" w:rsidRPr="00882156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해당 보드의 요구사양은 다음과 같이 확정한다.</w:t>
      </w:r>
    </w:p>
    <w:p w14:paraId="385A5589" w14:textId="77777777" w:rsidR="009D591A" w:rsidRPr="00EF0D3F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784207">
        <w:rPr>
          <w:rFonts w:ascii="현대체Light" w:eastAsia="현대체Light" w:hAnsi="현대체Light" w:cs="현대체 Light"/>
          <w:b/>
          <w:lang w:eastAsia="ko-KR"/>
        </w:rPr>
        <w:t>재료 : FR4, 두께 : 2T, 층수 : 최대</w:t>
      </w:r>
      <w:r>
        <w:rPr>
          <w:rFonts w:ascii="현대체Light" w:eastAsia="현대체Light" w:hAnsi="현대체Light" w:cs="현대체 Light"/>
          <w:b/>
          <w:lang w:eastAsia="ko-KR"/>
        </w:rPr>
        <w:t xml:space="preserve"> 2</w:t>
      </w:r>
      <w:r w:rsidRPr="00784207">
        <w:rPr>
          <w:rFonts w:ascii="현대체Light" w:eastAsia="현대체Light" w:hAnsi="현대체Light" w:cs="현대체 Light"/>
          <w:b/>
          <w:lang w:eastAsia="ko-KR"/>
        </w:rPr>
        <w:t>-Layer, 코팅 : 유광</w:t>
      </w:r>
      <w:r>
        <w:rPr>
          <w:rFonts w:ascii="현대체Light" w:eastAsia="현대체Light" w:hAnsi="현대체Light" w:cs="현대체 Light" w:hint="eastAsia"/>
          <w:b/>
          <w:lang w:eastAsia="ko-KR"/>
        </w:rPr>
        <w:t>,</w:t>
      </w:r>
      <w:r>
        <w:rPr>
          <w:rFonts w:ascii="현대체Light" w:eastAsia="현대체Light" w:hAnsi="현대체Light" w:cs="현대체 Light"/>
          <w:b/>
          <w:lang w:eastAsia="ko-KR"/>
        </w:rPr>
        <w:t xml:space="preserve"> </w:t>
      </w:r>
      <w:r>
        <w:rPr>
          <w:rFonts w:ascii="현대체Light" w:eastAsia="현대체Light" w:hAnsi="현대체Light" w:cs="현대체 Light" w:hint="eastAsia"/>
          <w:b/>
          <w:lang w:eastAsia="ko-KR"/>
        </w:rPr>
        <w:t xml:space="preserve">금도금 </w:t>
      </w:r>
      <w:r>
        <w:rPr>
          <w:rFonts w:ascii="현대체Light" w:eastAsia="현대체Light" w:hAnsi="현대체Light" w:cs="현대체 Light"/>
          <w:b/>
          <w:lang w:eastAsia="ko-KR"/>
        </w:rPr>
        <w:t>: 2</w:t>
      </w:r>
      <w:r>
        <w:rPr>
          <w:rFonts w:ascii="현대체Light" w:eastAsia="현대체Light" w:hAnsi="현대체Light" w:cs="현대체 Light" w:hint="eastAsia"/>
          <w:b/>
          <w:lang w:eastAsia="ko-KR"/>
        </w:rPr>
        <w:t>oz</w:t>
      </w:r>
    </w:p>
    <w:p w14:paraId="7C904C32" w14:textId="77777777" w:rsidR="009D591A" w:rsidRPr="00882156" w:rsidRDefault="009D591A" w:rsidP="009D591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46C81BCA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.27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BD652, BD654 Board</w:t>
      </w:r>
    </w:p>
    <w:p w14:paraId="05DEF784" w14:textId="77777777" w:rsidR="009D591A" w:rsidRPr="003F6AA2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55CA4257" w14:textId="77777777" w:rsidR="009D591A" w:rsidRPr="00882156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해당 보드의 요구사양은 다음과 같이 확정한다.</w:t>
      </w:r>
    </w:p>
    <w:p w14:paraId="0D2A4E02" w14:textId="7AF00498" w:rsidR="00441146" w:rsidRPr="009D591A" w:rsidRDefault="009D591A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784207">
        <w:rPr>
          <w:rFonts w:ascii="현대체Light" w:eastAsia="현대체Light" w:hAnsi="현대체Light" w:cs="현대체 Light"/>
          <w:b/>
          <w:lang w:eastAsia="ko-KR"/>
        </w:rPr>
        <w:t>재료 : FR4, 두께</w:t>
      </w:r>
      <w:r>
        <w:rPr>
          <w:rFonts w:ascii="현대체Light" w:eastAsia="현대체Light" w:hAnsi="현대체Light" w:cs="현대체 Light"/>
          <w:b/>
          <w:lang w:eastAsia="ko-KR"/>
        </w:rPr>
        <w:t xml:space="preserve"> : 1.6</w:t>
      </w:r>
      <w:r w:rsidRPr="00784207">
        <w:rPr>
          <w:rFonts w:ascii="현대체Light" w:eastAsia="현대체Light" w:hAnsi="현대체Light" w:cs="현대체 Light"/>
          <w:b/>
          <w:lang w:eastAsia="ko-KR"/>
        </w:rPr>
        <w:t>T, 층수 : 최대</w:t>
      </w:r>
      <w:r>
        <w:rPr>
          <w:rFonts w:ascii="현대체Light" w:eastAsia="현대체Light" w:hAnsi="현대체Light" w:cs="현대체 Light"/>
          <w:b/>
          <w:lang w:eastAsia="ko-KR"/>
        </w:rPr>
        <w:t xml:space="preserve"> 4</w:t>
      </w:r>
      <w:r w:rsidRPr="00784207">
        <w:rPr>
          <w:rFonts w:ascii="현대체Light" w:eastAsia="현대체Light" w:hAnsi="현대체Light" w:cs="현대체 Light"/>
          <w:b/>
          <w:lang w:eastAsia="ko-KR"/>
        </w:rPr>
        <w:t>-Layer, 코팅 : 유광</w:t>
      </w:r>
      <w:r>
        <w:rPr>
          <w:rFonts w:ascii="현대체Light" w:eastAsia="현대체Light" w:hAnsi="현대체Light" w:cs="현대체 Light" w:hint="eastAsia"/>
          <w:b/>
          <w:lang w:eastAsia="ko-KR"/>
        </w:rPr>
        <w:t>, 금도금 :</w:t>
      </w:r>
      <w:r>
        <w:rPr>
          <w:rFonts w:ascii="현대체Light" w:eastAsia="현대체Light" w:hAnsi="현대체Light" w:cs="현대체 Light"/>
          <w:b/>
          <w:lang w:eastAsia="ko-KR"/>
        </w:rPr>
        <w:t xml:space="preserve"> 1oz</w:t>
      </w:r>
    </w:p>
    <w:p w14:paraId="2AFF6C3C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3E7F48B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59" w:name="_Toc185249095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59"/>
    </w:p>
    <w:p w14:paraId="149D3B8F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67A8409A" w14:textId="162088EB" w:rsidR="00441146" w:rsidRPr="00761F25" w:rsidRDefault="00761F25" w:rsidP="00441146">
      <w:pPr>
        <w:pStyle w:val="E"/>
        <w:rPr>
          <w:rFonts w:ascii="현대체Light" w:eastAsia="현대체Light" w:hAnsi="현대체Light"/>
          <w:bCs/>
          <w:color w:val="000000" w:themeColor="text1"/>
          <w:position w:val="0"/>
        </w:rPr>
      </w:pPr>
      <w:r w:rsidRPr="00761F25">
        <w:rPr>
          <w:rFonts w:ascii="현대체Light" w:eastAsia="현대체Light" w:hAnsi="현대체Light" w:hint="eastAsia"/>
          <w:bCs/>
          <w:color w:val="000000" w:themeColor="text1"/>
          <w:position w:val="0"/>
        </w:rPr>
        <w:t>샘플 제조사를 통해 PCB</w:t>
      </w:r>
      <w:r w:rsidRPr="00761F25">
        <w:rPr>
          <w:rFonts w:ascii="현대체Light" w:eastAsia="현대체Light" w:hAnsi="현대체Light"/>
          <w:bCs/>
          <w:color w:val="000000" w:themeColor="text1"/>
          <w:position w:val="0"/>
        </w:rPr>
        <w:t xml:space="preserve"> </w:t>
      </w:r>
      <w:r w:rsidRPr="00761F25">
        <w:rPr>
          <w:rFonts w:ascii="현대체Light" w:eastAsia="현대체Light" w:hAnsi="현대체Light" w:hint="eastAsia"/>
          <w:bCs/>
          <w:color w:val="000000" w:themeColor="text1"/>
          <w:position w:val="0"/>
        </w:rPr>
        <w:t>제작스펙을 확인한다.</w:t>
      </w:r>
    </w:p>
    <w:p w14:paraId="11107DA6" w14:textId="77777777" w:rsidR="00761F25" w:rsidRDefault="00761F25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3CC34CF4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60" w:name="_Toc185249096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60"/>
    </w:p>
    <w:p w14:paraId="2B6C13E5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74D72B06" w14:textId="5CD8D8D2" w:rsidR="00F162E2" w:rsidRPr="003F6AA2" w:rsidRDefault="00F162E2" w:rsidP="00F162E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.27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F162E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BD651, BD653 PCB </w:t>
      </w:r>
      <w:r w:rsidRPr="00F162E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제작물</w:t>
      </w:r>
      <w:r w:rsidRPr="00F162E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162E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스펙</w:t>
      </w:r>
      <w:r w:rsidRPr="00F162E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162E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6C43F734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Ind w:w="200" w:type="dxa"/>
        <w:tblLook w:val="04A0" w:firstRow="1" w:lastRow="0" w:firstColumn="1" w:lastColumn="0" w:noHBand="0" w:noVBand="1"/>
      </w:tblPr>
      <w:tblGrid>
        <w:gridCol w:w="1602"/>
        <w:gridCol w:w="1587"/>
        <w:gridCol w:w="1587"/>
        <w:gridCol w:w="1587"/>
        <w:gridCol w:w="1587"/>
        <w:gridCol w:w="1593"/>
      </w:tblGrid>
      <w:tr w:rsidR="007F7FDC" w14:paraId="15C9A136" w14:textId="77777777" w:rsidTr="007F7FDC">
        <w:tc>
          <w:tcPr>
            <w:tcW w:w="1623" w:type="dxa"/>
          </w:tcPr>
          <w:p w14:paraId="2EF3D41F" w14:textId="1ADD0B0C" w:rsidR="007F7FDC" w:rsidRPr="00F408BF" w:rsidRDefault="007F7FDC" w:rsidP="00F162E2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624" w:type="dxa"/>
          </w:tcPr>
          <w:p w14:paraId="5B1D6D5F" w14:textId="25B18658" w:rsidR="007F7FDC" w:rsidRPr="00F408BF" w:rsidRDefault="00F162E2" w:rsidP="00F162E2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sz w:val="20"/>
                <w:szCs w:val="20"/>
              </w:rPr>
              <w:t>재료</w:t>
            </w:r>
          </w:p>
        </w:tc>
        <w:tc>
          <w:tcPr>
            <w:tcW w:w="1624" w:type="dxa"/>
          </w:tcPr>
          <w:p w14:paraId="12F9B3A0" w14:textId="0FF828A8" w:rsidR="007F7FDC" w:rsidRPr="00F408BF" w:rsidRDefault="00F162E2" w:rsidP="00F162E2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sz w:val="20"/>
                <w:szCs w:val="20"/>
              </w:rPr>
              <w:t>두께</w:t>
            </w:r>
          </w:p>
        </w:tc>
        <w:tc>
          <w:tcPr>
            <w:tcW w:w="1624" w:type="dxa"/>
          </w:tcPr>
          <w:p w14:paraId="106CBA00" w14:textId="2E4157CF" w:rsidR="007F7FDC" w:rsidRPr="00F408BF" w:rsidRDefault="00F162E2" w:rsidP="00F162E2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sz w:val="20"/>
                <w:szCs w:val="20"/>
              </w:rPr>
              <w:t>층수</w:t>
            </w:r>
          </w:p>
        </w:tc>
        <w:tc>
          <w:tcPr>
            <w:tcW w:w="1624" w:type="dxa"/>
          </w:tcPr>
          <w:p w14:paraId="3628404E" w14:textId="49B408AB" w:rsidR="007F7FDC" w:rsidRPr="00F408BF" w:rsidRDefault="00F162E2" w:rsidP="00F162E2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sz w:val="20"/>
                <w:szCs w:val="20"/>
              </w:rPr>
              <w:t>코팅</w:t>
            </w:r>
          </w:p>
        </w:tc>
        <w:tc>
          <w:tcPr>
            <w:tcW w:w="1624" w:type="dxa"/>
          </w:tcPr>
          <w:p w14:paraId="4137D3EA" w14:textId="7956AC1B" w:rsidR="007F7FDC" w:rsidRPr="00F408BF" w:rsidRDefault="00F162E2" w:rsidP="00F162E2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sz w:val="20"/>
                <w:szCs w:val="20"/>
              </w:rPr>
              <w:t>금도금</w:t>
            </w:r>
          </w:p>
        </w:tc>
      </w:tr>
      <w:tr w:rsidR="007F7FDC" w14:paraId="2DCA432F" w14:textId="77777777" w:rsidTr="007F7FDC">
        <w:tc>
          <w:tcPr>
            <w:tcW w:w="1623" w:type="dxa"/>
          </w:tcPr>
          <w:p w14:paraId="5C2AE366" w14:textId="0A19EDDB" w:rsidR="007F7FDC" w:rsidRPr="00F408BF" w:rsidRDefault="007F7FDC" w:rsidP="00F162E2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HTL.27.1</w:t>
            </w:r>
            <w:r w:rsidRPr="00F408BF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733A48FD" w14:textId="7462AE32" w:rsidR="007F7FDC" w:rsidRPr="00F408BF" w:rsidRDefault="007F7FDC" w:rsidP="00F162E2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 w:rsidRPr="00F408BF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624" w:type="dxa"/>
          </w:tcPr>
          <w:p w14:paraId="1E0F10D7" w14:textId="77777777" w:rsidR="007F7FDC" w:rsidRPr="00F408BF" w:rsidRDefault="007F7FDC" w:rsidP="00F162E2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</w:p>
        </w:tc>
        <w:tc>
          <w:tcPr>
            <w:tcW w:w="1624" w:type="dxa"/>
          </w:tcPr>
          <w:p w14:paraId="4305D68E" w14:textId="77777777" w:rsidR="007F7FDC" w:rsidRPr="00F408BF" w:rsidRDefault="007F7FDC" w:rsidP="00F162E2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</w:p>
        </w:tc>
        <w:tc>
          <w:tcPr>
            <w:tcW w:w="1624" w:type="dxa"/>
          </w:tcPr>
          <w:p w14:paraId="5204E63E" w14:textId="77777777" w:rsidR="007F7FDC" w:rsidRPr="00F408BF" w:rsidRDefault="007F7FDC" w:rsidP="00F162E2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</w:p>
        </w:tc>
        <w:tc>
          <w:tcPr>
            <w:tcW w:w="1624" w:type="dxa"/>
          </w:tcPr>
          <w:p w14:paraId="2101BE81" w14:textId="77777777" w:rsidR="007F7FDC" w:rsidRPr="00F408BF" w:rsidRDefault="007F7FDC" w:rsidP="00F162E2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</w:p>
        </w:tc>
        <w:tc>
          <w:tcPr>
            <w:tcW w:w="1624" w:type="dxa"/>
          </w:tcPr>
          <w:p w14:paraId="5AF61681" w14:textId="77777777" w:rsidR="007F7FDC" w:rsidRPr="00F408BF" w:rsidRDefault="007F7FDC" w:rsidP="00F162E2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</w:p>
        </w:tc>
      </w:tr>
    </w:tbl>
    <w:p w14:paraId="4F0639E0" w14:textId="77777777" w:rsidR="00441146" w:rsidRPr="003B206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66D94417" w14:textId="71A0E081" w:rsidR="00F162E2" w:rsidRPr="003F6AA2" w:rsidRDefault="00F162E2" w:rsidP="00F162E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.27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BD652, BD654</w:t>
      </w:r>
      <w:r w:rsidRPr="00F162E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PCB </w:t>
      </w:r>
      <w:r w:rsidRPr="00F162E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제작물</w:t>
      </w:r>
      <w:r w:rsidRPr="00F162E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162E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스펙</w:t>
      </w:r>
      <w:r w:rsidRPr="00F162E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F162E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5AB045C9" w14:textId="77777777" w:rsidR="00F162E2" w:rsidRDefault="00F162E2" w:rsidP="00441146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</w:p>
    <w:tbl>
      <w:tblPr>
        <w:tblStyle w:val="afffff2"/>
        <w:tblW w:w="0" w:type="auto"/>
        <w:tblInd w:w="200" w:type="dxa"/>
        <w:tblLook w:val="04A0" w:firstRow="1" w:lastRow="0" w:firstColumn="1" w:lastColumn="0" w:noHBand="0" w:noVBand="1"/>
      </w:tblPr>
      <w:tblGrid>
        <w:gridCol w:w="1605"/>
        <w:gridCol w:w="1587"/>
        <w:gridCol w:w="1586"/>
        <w:gridCol w:w="1586"/>
        <w:gridCol w:w="1586"/>
        <w:gridCol w:w="1593"/>
      </w:tblGrid>
      <w:tr w:rsidR="00F162E2" w14:paraId="72EDED5B" w14:textId="77777777" w:rsidTr="0071626E">
        <w:tc>
          <w:tcPr>
            <w:tcW w:w="1623" w:type="dxa"/>
          </w:tcPr>
          <w:p w14:paraId="4A3F93D2" w14:textId="77777777" w:rsidR="00F162E2" w:rsidRPr="00F408BF" w:rsidRDefault="00F162E2" w:rsidP="0071626E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624" w:type="dxa"/>
          </w:tcPr>
          <w:p w14:paraId="0416AECB" w14:textId="77777777" w:rsidR="00F162E2" w:rsidRPr="00F408BF" w:rsidRDefault="00F162E2" w:rsidP="0071626E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sz w:val="20"/>
                <w:szCs w:val="20"/>
              </w:rPr>
              <w:t>재료</w:t>
            </w:r>
          </w:p>
        </w:tc>
        <w:tc>
          <w:tcPr>
            <w:tcW w:w="1624" w:type="dxa"/>
          </w:tcPr>
          <w:p w14:paraId="753C4A81" w14:textId="77777777" w:rsidR="00F162E2" w:rsidRPr="00F408BF" w:rsidRDefault="00F162E2" w:rsidP="0071626E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sz w:val="20"/>
                <w:szCs w:val="20"/>
              </w:rPr>
              <w:t>두께</w:t>
            </w:r>
          </w:p>
        </w:tc>
        <w:tc>
          <w:tcPr>
            <w:tcW w:w="1624" w:type="dxa"/>
          </w:tcPr>
          <w:p w14:paraId="25032FE0" w14:textId="77777777" w:rsidR="00F162E2" w:rsidRPr="00F408BF" w:rsidRDefault="00F162E2" w:rsidP="0071626E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sz w:val="20"/>
                <w:szCs w:val="20"/>
              </w:rPr>
              <w:t>층수</w:t>
            </w:r>
          </w:p>
        </w:tc>
        <w:tc>
          <w:tcPr>
            <w:tcW w:w="1624" w:type="dxa"/>
          </w:tcPr>
          <w:p w14:paraId="06506557" w14:textId="77777777" w:rsidR="00F162E2" w:rsidRPr="00F408BF" w:rsidRDefault="00F162E2" w:rsidP="0071626E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sz w:val="20"/>
                <w:szCs w:val="20"/>
              </w:rPr>
              <w:t>코팅</w:t>
            </w:r>
          </w:p>
        </w:tc>
        <w:tc>
          <w:tcPr>
            <w:tcW w:w="1624" w:type="dxa"/>
          </w:tcPr>
          <w:p w14:paraId="554C8096" w14:textId="77777777" w:rsidR="00F162E2" w:rsidRPr="00F408BF" w:rsidRDefault="00F162E2" w:rsidP="0071626E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sz w:val="20"/>
                <w:szCs w:val="20"/>
              </w:rPr>
              <w:t>금도금</w:t>
            </w:r>
          </w:p>
        </w:tc>
      </w:tr>
      <w:tr w:rsidR="00F162E2" w14:paraId="4685D65B" w14:textId="77777777" w:rsidTr="0071626E">
        <w:tc>
          <w:tcPr>
            <w:tcW w:w="1623" w:type="dxa"/>
          </w:tcPr>
          <w:p w14:paraId="2CB7A75B" w14:textId="1227465C" w:rsidR="00F162E2" w:rsidRPr="00F408BF" w:rsidRDefault="00F162E2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HTL.27.2</w:t>
            </w:r>
            <w:r w:rsidRPr="00F408BF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1C9C2C19" w14:textId="77777777" w:rsidR="00F162E2" w:rsidRPr="00F408BF" w:rsidRDefault="00F162E2" w:rsidP="0071626E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  <w:r w:rsidRPr="00F408BF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 w:rsidRPr="00F408BF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624" w:type="dxa"/>
          </w:tcPr>
          <w:p w14:paraId="2E546CFC" w14:textId="77777777" w:rsidR="00F162E2" w:rsidRPr="00F408BF" w:rsidRDefault="00F162E2" w:rsidP="0071626E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</w:p>
        </w:tc>
        <w:tc>
          <w:tcPr>
            <w:tcW w:w="1624" w:type="dxa"/>
          </w:tcPr>
          <w:p w14:paraId="77E5D855" w14:textId="77777777" w:rsidR="00F162E2" w:rsidRPr="00F408BF" w:rsidRDefault="00F162E2" w:rsidP="0071626E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</w:p>
        </w:tc>
        <w:tc>
          <w:tcPr>
            <w:tcW w:w="1624" w:type="dxa"/>
          </w:tcPr>
          <w:p w14:paraId="47A93E72" w14:textId="77777777" w:rsidR="00F162E2" w:rsidRPr="00F408BF" w:rsidRDefault="00F162E2" w:rsidP="0071626E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</w:p>
        </w:tc>
        <w:tc>
          <w:tcPr>
            <w:tcW w:w="1624" w:type="dxa"/>
          </w:tcPr>
          <w:p w14:paraId="42CD8823" w14:textId="77777777" w:rsidR="00F162E2" w:rsidRPr="00F408BF" w:rsidRDefault="00F162E2" w:rsidP="0071626E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</w:p>
        </w:tc>
        <w:tc>
          <w:tcPr>
            <w:tcW w:w="1624" w:type="dxa"/>
          </w:tcPr>
          <w:p w14:paraId="61EC6FB1" w14:textId="77777777" w:rsidR="00F162E2" w:rsidRPr="00F408BF" w:rsidRDefault="00F162E2" w:rsidP="0071626E">
            <w:pPr>
              <w:pStyle w:val="E"/>
              <w:spacing w:line="240" w:lineRule="auto"/>
              <w:ind w:right="200"/>
              <w:jc w:val="center"/>
              <w:rPr>
                <w:rFonts w:ascii="현대체Light" w:eastAsia="현대체Light" w:hAnsi="현대체Light"/>
                <w:sz w:val="20"/>
                <w:szCs w:val="20"/>
              </w:rPr>
            </w:pPr>
          </w:p>
        </w:tc>
      </w:tr>
    </w:tbl>
    <w:p w14:paraId="1C017DD9" w14:textId="7B21CC8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125D9BC4" w14:textId="7C333458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61" w:name="_Toc185249097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DT.28</w:t>
      </w:r>
      <w:r w:rsidRPr="00A24F70">
        <w:rPr>
          <w:rFonts w:eastAsia="HD현대체 Bold"/>
          <w:color w:val="000000" w:themeColor="text1"/>
        </w:rPr>
        <w:t xml:space="preserve">] </w:t>
      </w:r>
      <w:r w:rsidR="009D591A">
        <w:rPr>
          <w:rFonts w:ascii="현대체Light" w:eastAsia="현대체Light" w:hAnsi="현대체Light" w:hint="eastAsia"/>
          <w:color w:val="000000" w:themeColor="text1"/>
        </w:rPr>
        <w:t>PCB</w:t>
      </w:r>
      <w:r w:rsidR="009D591A">
        <w:rPr>
          <w:rFonts w:ascii="현대체Light" w:eastAsia="현대체Light" w:hAnsi="현대체Light"/>
          <w:color w:val="000000" w:themeColor="text1"/>
        </w:rPr>
        <w:t xml:space="preserve"> </w:t>
      </w:r>
      <w:r w:rsidR="009D591A">
        <w:rPr>
          <w:rFonts w:ascii="현대체Light" w:eastAsia="현대체Light" w:hAnsi="현대체Light" w:hint="eastAsia"/>
          <w:color w:val="000000" w:themeColor="text1"/>
        </w:rPr>
        <w:t>아트웍</w:t>
      </w:r>
      <w:r w:rsidR="00F24654">
        <w:rPr>
          <w:rFonts w:ascii="현대체Light" w:eastAsia="현대체Light" w:hAnsi="현대체Light" w:hint="eastAsia"/>
          <w:color w:val="000000" w:themeColor="text1"/>
        </w:rPr>
        <w:t xml:space="preserve"> 고려사항 만족여부 확인</w:t>
      </w:r>
      <w:bookmarkEnd w:id="161"/>
    </w:p>
    <w:p w14:paraId="2C2D67F9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64FA9704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62" w:name="_Toc185249098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62"/>
    </w:p>
    <w:p w14:paraId="7C80734E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7E53ABC7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HDF28.1(PF1) ~ HDF28.4(PF4)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6AF1FE75" w14:textId="77777777" w:rsidR="009D591A" w:rsidRPr="00BD155F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0BBB06F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C102-602, C103-603, C901, C105-605, C104-604</w:t>
      </w:r>
    </w:p>
    <w:p w14:paraId="1B6C7BC0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BD43E08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85C851D" w14:textId="77777777" w:rsidR="009D591A" w:rsidRPr="00114EC0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18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114EC0">
        <w:rPr>
          <w:rFonts w:ascii="현대체 Light" w:eastAsia="현대체 Light" w:hAnsi="현대체 Light" w:cs="현대체 Light" w:hint="eastAsia"/>
          <w:b/>
          <w:sz w:val="20"/>
        </w:rPr>
        <w:t>고전압부 패턴/도체와 via</w:t>
      </w:r>
      <w:r w:rsidRPr="00114EC0">
        <w:rPr>
          <w:rFonts w:ascii="현대체 Light" w:eastAsia="현대체 Light" w:hAnsi="현대체 Light" w:cs="현대체 Light"/>
          <w:b/>
          <w:sz w:val="20"/>
        </w:rPr>
        <w:t xml:space="preserve"> </w:t>
      </w:r>
      <w:r w:rsidRPr="00114EC0">
        <w:rPr>
          <w:rFonts w:ascii="현대체 Light" w:eastAsia="현대체 Light" w:hAnsi="현대체 Light" w:cs="현대체 Light" w:hint="eastAsia"/>
          <w:b/>
          <w:sz w:val="20"/>
        </w:rPr>
        <w:t>및</w:t>
      </w:r>
      <w:r w:rsidRPr="00114EC0">
        <w:rPr>
          <w:rFonts w:ascii="현대체 Light" w:eastAsia="현대체 Light" w:hAnsi="현대체 Light" w:cs="현대체 Light"/>
          <w:b/>
          <w:sz w:val="20"/>
        </w:rPr>
        <w:t xml:space="preserve"> </w:t>
      </w:r>
      <w:r w:rsidRPr="00114EC0">
        <w:rPr>
          <w:rFonts w:ascii="현대체 Light" w:eastAsia="현대체 Light" w:hAnsi="현대체 Light" w:cs="현대체 Light" w:hint="eastAsia"/>
          <w:b/>
          <w:sz w:val="20"/>
        </w:rPr>
        <w:t>Through</w:t>
      </w:r>
      <w:r w:rsidRPr="00114EC0">
        <w:rPr>
          <w:rFonts w:ascii="현대체 Light" w:eastAsia="현대체 Light" w:hAnsi="현대체 Light" w:cs="현대체 Light"/>
          <w:b/>
          <w:sz w:val="20"/>
        </w:rPr>
        <w:t xml:space="preserve"> </w:t>
      </w:r>
      <w:r w:rsidRPr="00114EC0">
        <w:rPr>
          <w:rFonts w:ascii="현대체 Light" w:eastAsia="현대체 Light" w:hAnsi="현대체 Light" w:cs="현대체 Light" w:hint="eastAsia"/>
          <w:b/>
          <w:sz w:val="20"/>
        </w:rPr>
        <w:t>간 이격거리</w:t>
      </w:r>
    </w:p>
    <w:p w14:paraId="606B5298" w14:textId="77777777" w:rsidR="009D591A" w:rsidRPr="00AD2C68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104C7FBE" w14:textId="77777777" w:rsidR="009D591A" w:rsidRPr="00114EC0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 Light" w:eastAsia="현대체 Light" w:hAnsi="현대체 Light" w:cs="현대체 Light" w:hint="eastAsia"/>
          <w:lang w:eastAsia="ko-KR"/>
        </w:rPr>
        <w:t xml:space="preserve">회로 상에서 같은 기준전위를 가지는 신호 </w:t>
      </w:r>
      <w:r>
        <w:rPr>
          <w:rFonts w:ascii="현대체 Light" w:eastAsia="현대체 Light" w:hAnsi="현대체 Light" w:cs="현대체 Light"/>
          <w:lang w:eastAsia="ko-KR"/>
        </w:rPr>
        <w:t xml:space="preserve">/ </w:t>
      </w:r>
      <w:r>
        <w:rPr>
          <w:rFonts w:ascii="현대체 Light" w:eastAsia="현대체 Light" w:hAnsi="현대체 Light" w:cs="현대체 Light" w:hint="eastAsia"/>
          <w:lang w:eastAsia="ko-KR"/>
        </w:rPr>
        <w:t>p</w:t>
      </w:r>
      <w:r>
        <w:rPr>
          <w:rFonts w:ascii="현대체 Light" w:eastAsia="현대체 Light" w:hAnsi="현대체 Light" w:cs="현대체 Light"/>
          <w:lang w:eastAsia="ko-KR"/>
        </w:rPr>
        <w:t>ower</w:t>
      </w:r>
      <w:r>
        <w:rPr>
          <w:rFonts w:ascii="현대체 Light" w:eastAsia="현대체 Light" w:hAnsi="현대체 Light" w:cs="현대체 Light" w:hint="eastAsia"/>
          <w:lang w:eastAsia="ko-KR"/>
        </w:rPr>
        <w:t>에 한함</w:t>
      </w:r>
    </w:p>
    <w:p w14:paraId="61CD4C6D" w14:textId="77777777" w:rsidR="009D591A" w:rsidRPr="00114EC0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114EC0">
        <w:rPr>
          <w:rFonts w:ascii="현대체Light" w:eastAsia="현대체Light" w:hAnsi="현대체Light" w:hint="eastAsia"/>
          <w:color w:val="000000" w:themeColor="text1"/>
        </w:rPr>
        <w:t xml:space="preserve">인버터 포토커플러 </w:t>
      </w:r>
      <w:r w:rsidRPr="00114EC0">
        <w:rPr>
          <w:rFonts w:ascii="현대체Light" w:eastAsia="현대체Light" w:hAnsi="현대체Light"/>
          <w:color w:val="000000" w:themeColor="text1"/>
        </w:rPr>
        <w:t>2</w:t>
      </w:r>
      <w:r w:rsidRPr="00114EC0">
        <w:rPr>
          <w:rFonts w:ascii="현대체Light" w:eastAsia="현대체Light" w:hAnsi="현대체Light" w:hint="eastAsia"/>
          <w:color w:val="000000" w:themeColor="text1"/>
        </w:rPr>
        <w:t xml:space="preserve">차측 신호 및 제어전원에 해당하는 via와 </w:t>
      </w:r>
      <w:r w:rsidRPr="00114EC0">
        <w:rPr>
          <w:rFonts w:ascii="현대체Light" w:eastAsia="현대체Light" w:hAnsi="현대체Light"/>
          <w:color w:val="000000" w:themeColor="text1"/>
        </w:rPr>
        <w:t xml:space="preserve">PN </w:t>
      </w:r>
      <w:r w:rsidRPr="00114EC0">
        <w:rPr>
          <w:rFonts w:ascii="현대체Light" w:eastAsia="현대체Light" w:hAnsi="현대체Light" w:hint="eastAsia"/>
          <w:color w:val="000000" w:themeColor="text1"/>
        </w:rPr>
        <w:t>전압 패턴/도체와의 이격거리</w:t>
      </w:r>
      <w:r>
        <w:rPr>
          <w:rFonts w:ascii="현대체Light" w:eastAsia="현대체Light" w:hAnsi="현대체Light" w:cs="현대체 Light" w:hint="eastAsia"/>
          <w:lang w:eastAsia="ko-KR"/>
        </w:rPr>
        <w:t>를 확인한다.</w:t>
      </w:r>
    </w:p>
    <w:p w14:paraId="1BF9D87A" w14:textId="77777777" w:rsidR="009D591A" w:rsidRPr="005557C3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현대체 Light" w:hint="eastAsia"/>
          <w:b/>
          <w:lang w:eastAsia="ko-KR"/>
        </w:rPr>
        <w:t>2</w:t>
      </w:r>
      <w:r>
        <w:rPr>
          <w:rFonts w:ascii="현대체Light" w:eastAsia="현대체Light" w:hAnsi="현대체Light" w:cs="현대체 Light"/>
          <w:b/>
          <w:lang w:eastAsia="ko-KR"/>
        </w:rPr>
        <w:t>.6</w:t>
      </w:r>
      <w:r>
        <w:rPr>
          <w:rFonts w:ascii="현대체Light" w:eastAsia="현대체Light" w:hAnsi="현대체Light" w:cs="현대체 Light" w:hint="eastAsia"/>
          <w:b/>
          <w:lang w:eastAsia="ko-KR"/>
        </w:rPr>
        <w:t>mm</w:t>
      </w:r>
      <w:r>
        <w:rPr>
          <w:rFonts w:ascii="현대체Light" w:eastAsia="현대체Light" w:hAnsi="현대체Light" w:cs="현대체 Light"/>
          <w:b/>
          <w:lang w:eastAsia="ko-KR"/>
        </w:rPr>
        <w:t xml:space="preserve"> </w:t>
      </w:r>
      <w:r>
        <w:rPr>
          <w:rFonts w:ascii="현대체Light" w:eastAsia="현대체Light" w:hAnsi="현대체Light" w:cs="현대체 Light" w:hint="eastAsia"/>
          <w:b/>
          <w:lang w:eastAsia="ko-KR"/>
        </w:rPr>
        <w:t>이상의 이격거리가 확보되었는지 확인한다.</w:t>
      </w:r>
    </w:p>
    <w:p w14:paraId="5AF282DB" w14:textId="77777777" w:rsidR="009D591A" w:rsidRPr="005557C3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5557C3">
        <w:rPr>
          <w:rFonts w:ascii="현대체Light" w:eastAsia="현대체Light" w:hAnsi="현대체Light" w:cs="현대체 Light" w:hint="eastAsia"/>
          <w:lang w:eastAsia="ko-KR"/>
        </w:rPr>
        <w:t>관련 인터페이스 : IIF102-602</w:t>
      </w:r>
      <w:r w:rsidRPr="005557C3">
        <w:rPr>
          <w:rFonts w:ascii="현대체Light" w:eastAsia="현대체Light" w:hAnsi="현대체Light" w:cs="현대체 Light"/>
          <w:lang w:eastAsia="ko-KR"/>
        </w:rPr>
        <w:t>, IIF103-603</w:t>
      </w:r>
    </w:p>
    <w:p w14:paraId="2492F0CA" w14:textId="77777777" w:rsidR="009D591A" w:rsidRDefault="009D591A" w:rsidP="009D591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342C3812" w14:textId="77777777" w:rsidR="009D591A" w:rsidRPr="00882156" w:rsidRDefault="009D591A" w:rsidP="009D591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1F6FD758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패턴 간 이격거리</w:t>
      </w:r>
    </w:p>
    <w:p w14:paraId="20A5056A" w14:textId="77777777" w:rsidR="009D591A" w:rsidRPr="003F6AA2" w:rsidRDefault="009D591A" w:rsidP="009D591A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5CD810E" w14:textId="77777777" w:rsidR="009D591A" w:rsidRPr="00114EC0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 Light" w:eastAsia="현대체 Light" w:hAnsi="현대체 Light" w:cs="현대체 Light" w:hint="eastAsia"/>
          <w:lang w:eastAsia="ko-KR"/>
        </w:rPr>
        <w:t xml:space="preserve">회로 상에서 같은 기준전위를 가지는 신호 </w:t>
      </w:r>
      <w:r>
        <w:rPr>
          <w:rFonts w:ascii="현대체 Light" w:eastAsia="현대체 Light" w:hAnsi="현대체 Light" w:cs="현대체 Light"/>
          <w:lang w:eastAsia="ko-KR"/>
        </w:rPr>
        <w:t xml:space="preserve">/ </w:t>
      </w:r>
      <w:r>
        <w:rPr>
          <w:rFonts w:ascii="현대체 Light" w:eastAsia="현대체 Light" w:hAnsi="현대체 Light" w:cs="현대체 Light" w:hint="eastAsia"/>
          <w:lang w:eastAsia="ko-KR"/>
        </w:rPr>
        <w:t>p</w:t>
      </w:r>
      <w:r>
        <w:rPr>
          <w:rFonts w:ascii="현대체 Light" w:eastAsia="현대체 Light" w:hAnsi="현대체 Light" w:cs="현대체 Light"/>
          <w:lang w:eastAsia="ko-KR"/>
        </w:rPr>
        <w:t>ower</w:t>
      </w:r>
      <w:r>
        <w:rPr>
          <w:rFonts w:ascii="현대체 Light" w:eastAsia="현대체 Light" w:hAnsi="현대체 Light" w:cs="현대체 Light" w:hint="eastAsia"/>
          <w:lang w:eastAsia="ko-KR"/>
        </w:rPr>
        <w:t>에 한함</w:t>
      </w:r>
    </w:p>
    <w:p w14:paraId="67DCF636" w14:textId="77777777" w:rsidR="009D591A" w:rsidRPr="005557C3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 xml:space="preserve">패턴 간 </w:t>
      </w:r>
      <w:r>
        <w:rPr>
          <w:rFonts w:ascii="현대체Light" w:eastAsia="현대체Light" w:hAnsi="현대체Light"/>
          <w:lang w:eastAsia="ko-KR"/>
        </w:rPr>
        <w:t>clearance</w:t>
      </w:r>
      <w:r>
        <w:rPr>
          <w:rFonts w:ascii="현대체Light" w:eastAsia="현대체Light" w:hAnsi="현대체Light" w:hint="eastAsia"/>
          <w:lang w:eastAsia="ko-KR"/>
        </w:rPr>
        <w:t xml:space="preserve">가 </w:t>
      </w:r>
      <w:r>
        <w:rPr>
          <w:rFonts w:ascii="현대체Light" w:eastAsia="현대체Light" w:hAnsi="현대체Light"/>
          <w:lang w:eastAsia="ko-KR"/>
        </w:rPr>
        <w:t>0.8</w:t>
      </w:r>
      <w:r>
        <w:rPr>
          <w:rFonts w:ascii="현대체Light" w:eastAsia="현대체Light" w:hAnsi="현대체Light" w:hint="eastAsia"/>
          <w:lang w:eastAsia="ko-KR"/>
        </w:rPr>
        <w:t>mm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이상으로 설정되어 아트웍 진행되었는지 확인한다.</w:t>
      </w:r>
    </w:p>
    <w:p w14:paraId="22DE66D6" w14:textId="77777777" w:rsidR="009D591A" w:rsidRPr="005557C3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5557C3">
        <w:rPr>
          <w:rFonts w:ascii="현대체Light" w:eastAsia="현대체Light" w:hAnsi="현대체Light" w:cs="현대체 Light" w:hint="eastAsia"/>
          <w:lang w:eastAsia="ko-KR"/>
        </w:rPr>
        <w:t>관련 인터페이스 : IIF102-602</w:t>
      </w:r>
      <w:r w:rsidRPr="005557C3">
        <w:rPr>
          <w:rFonts w:ascii="현대체Light" w:eastAsia="현대체Light" w:hAnsi="현대체Light" w:cs="현대체 Light"/>
          <w:lang w:eastAsia="ko-KR"/>
        </w:rPr>
        <w:t>, IIF103-603</w:t>
      </w:r>
    </w:p>
    <w:p w14:paraId="491BE4D3" w14:textId="77777777" w:rsidR="009D591A" w:rsidRDefault="009D591A" w:rsidP="009D591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E265EA0" w14:textId="77777777" w:rsidR="009D591A" w:rsidRPr="003F6AA2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3.x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IPM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gate와 고속포토커플러 2차측 간 패턴거리</w:t>
      </w:r>
    </w:p>
    <w:p w14:paraId="3108F026" w14:textId="77777777" w:rsidR="009D591A" w:rsidRPr="00345190" w:rsidRDefault="009D591A" w:rsidP="009D591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3EF1BB58" w14:textId="77777777" w:rsidR="009D591A" w:rsidRPr="00114EC0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 Light" w:eastAsia="현대체 Light" w:hAnsi="현대체 Light" w:cs="현대체 Light" w:hint="eastAsia"/>
          <w:lang w:eastAsia="ko-KR"/>
        </w:rPr>
        <w:t xml:space="preserve">IIF102~602의 패턴거리는 이상적으로 </w:t>
      </w:r>
      <w:r>
        <w:rPr>
          <w:rFonts w:ascii="현대체 Light" w:eastAsia="현대체 Light" w:hAnsi="현대체 Light" w:cs="현대체 Light"/>
          <w:lang w:eastAsia="ko-KR"/>
        </w:rPr>
        <w:t xml:space="preserve">2cm </w:t>
      </w:r>
      <w:r>
        <w:rPr>
          <w:rFonts w:ascii="현대체 Light" w:eastAsia="현대체 Light" w:hAnsi="현대체 Light" w:cs="현대체 Light" w:hint="eastAsia"/>
          <w:lang w:eastAsia="ko-KR"/>
        </w:rPr>
        <w:t xml:space="preserve">이내로 한다. </w:t>
      </w:r>
    </w:p>
    <w:p w14:paraId="5AACFB21" w14:textId="77777777" w:rsidR="009D591A" w:rsidRPr="00882156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2cm를 초과한다면,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IPM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출력의 U/V/W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선간전압을 측정하여 파형의 Glitch되는 부분이 있는지 확인한다.</w:t>
      </w:r>
      <w:r>
        <w:rPr>
          <w:rFonts w:ascii="현대체Light" w:eastAsia="현대체Light" w:hAnsi="현대체Light"/>
          <w:lang w:eastAsia="ko-KR"/>
        </w:rPr>
        <w:t xml:space="preserve"> (</w:t>
      </w:r>
      <w:r>
        <w:rPr>
          <w:rFonts w:ascii="현대체Light" w:eastAsia="현대체Light" w:hAnsi="현대체Light" w:hint="eastAsia"/>
          <w:lang w:eastAsia="ko-KR"/>
        </w:rPr>
        <w:t>IPM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gate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오동작 여부 확인방법)</w:t>
      </w:r>
    </w:p>
    <w:p w14:paraId="392B0ADD" w14:textId="77777777" w:rsidR="009D591A" w:rsidRPr="00345190" w:rsidRDefault="009D591A" w:rsidP="009D591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434C8D03" w14:textId="77777777" w:rsidR="009D591A" w:rsidRPr="00F660B4" w:rsidRDefault="009D591A" w:rsidP="009D591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4.x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PN커패시터 및 스너버 커패시터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PN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패턴 </w:t>
      </w:r>
    </w:p>
    <w:p w14:paraId="6ACA85ED" w14:textId="77777777" w:rsidR="009D591A" w:rsidRPr="00345190" w:rsidRDefault="009D591A" w:rsidP="009D591A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680CD21" w14:textId="77777777" w:rsidR="009D591A" w:rsidRPr="00114EC0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 Light" w:eastAsia="현대체 Light" w:hAnsi="현대체 Light" w:cs="현대체 Light" w:hint="eastAsia"/>
          <w:lang w:eastAsia="ko-KR"/>
        </w:rPr>
        <w:t>IPM과 가깝게 배치된 PN커패시터와 스너버커패시터를 연결하는 P</w:t>
      </w:r>
      <w:r>
        <w:rPr>
          <w:rFonts w:ascii="현대체 Light" w:eastAsia="현대체 Light" w:hAnsi="현대체 Light" w:cs="현대체 Light"/>
          <w:lang w:eastAsia="ko-KR"/>
        </w:rPr>
        <w:t>N</w:t>
      </w:r>
      <w:r>
        <w:rPr>
          <w:rFonts w:ascii="현대체 Light" w:eastAsia="현대체 Light" w:hAnsi="현대체 Light" w:cs="현대체 Light" w:hint="eastAsia"/>
          <w:lang w:eastAsia="ko-KR"/>
        </w:rPr>
        <w:t xml:space="preserve">패턴의 굵기는 </w:t>
      </w:r>
      <w:r>
        <w:rPr>
          <w:rFonts w:ascii="현대체 Light" w:eastAsia="현대체 Light" w:hAnsi="현대체 Light" w:cs="현대체 Light"/>
          <w:lang w:eastAsia="ko-KR"/>
        </w:rPr>
        <w:t>3</w:t>
      </w:r>
      <w:r>
        <w:rPr>
          <w:rFonts w:ascii="현대체 Light" w:eastAsia="현대체 Light" w:hAnsi="현대체 Light" w:cs="현대체 Light" w:hint="eastAsia"/>
          <w:lang w:eastAsia="ko-KR"/>
        </w:rPr>
        <w:t>m</w:t>
      </w:r>
      <w:r>
        <w:rPr>
          <w:rFonts w:ascii="현대체 Light" w:eastAsia="현대체 Light" w:hAnsi="현대체 Light" w:cs="현대체 Light"/>
          <w:lang w:eastAsia="ko-KR"/>
        </w:rPr>
        <w:t xml:space="preserve">m </w:t>
      </w:r>
      <w:r>
        <w:rPr>
          <w:rFonts w:ascii="현대체 Light" w:eastAsia="현대체 Light" w:hAnsi="현대체 Light" w:cs="현대체 Light" w:hint="eastAsia"/>
          <w:lang w:eastAsia="ko-KR"/>
        </w:rPr>
        <w:t>이상 적용한다.</w:t>
      </w:r>
    </w:p>
    <w:p w14:paraId="464A6AE4" w14:textId="77777777" w:rsidR="009D591A" w:rsidRPr="003808E6" w:rsidRDefault="009D591A" w:rsidP="009D591A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PN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패턴은 Top과 Bottom 적층형태로 패턴을 구성한다.</w:t>
      </w:r>
      <w:r>
        <w:rPr>
          <w:rFonts w:ascii="현대체Light" w:eastAsia="현대체Light" w:hAnsi="현대체Light"/>
          <w:lang w:eastAsia="ko-KR"/>
        </w:rPr>
        <w:t xml:space="preserve"> </w:t>
      </w:r>
    </w:p>
    <w:p w14:paraId="2FF38911" w14:textId="77777777" w:rsidR="009D591A" w:rsidRPr="00E709BE" w:rsidRDefault="009D591A" w:rsidP="009D591A">
      <w:pPr>
        <w:pStyle w:val="afffffb"/>
        <w:widowControl/>
        <w:numPr>
          <w:ilvl w:val="1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 xml:space="preserve">ex. Top이 P패턴이면 Bottom은 </w:t>
      </w:r>
      <w:r>
        <w:rPr>
          <w:rFonts w:ascii="현대체Light" w:eastAsia="현대체Light" w:hAnsi="현대체Light"/>
          <w:lang w:eastAsia="ko-KR"/>
        </w:rPr>
        <w:t>N</w:t>
      </w:r>
      <w:r>
        <w:rPr>
          <w:rFonts w:ascii="현대체Light" w:eastAsia="현대체Light" w:hAnsi="현대체Light" w:hint="eastAsia"/>
          <w:lang w:eastAsia="ko-KR"/>
        </w:rPr>
        <w:t xml:space="preserve">패턴 / 탑 바텀 간 </w:t>
      </w:r>
      <w:r>
        <w:rPr>
          <w:rFonts w:ascii="현대체Light" w:eastAsia="현대체Light" w:hAnsi="현대체Light"/>
          <w:lang w:eastAsia="ko-KR"/>
        </w:rPr>
        <w:t xml:space="preserve">PN </w:t>
      </w:r>
      <w:r>
        <w:rPr>
          <w:rFonts w:ascii="현대체Light" w:eastAsia="현대체Light" w:hAnsi="현대체Light" w:hint="eastAsia"/>
          <w:lang w:eastAsia="ko-KR"/>
        </w:rPr>
        <w:t>패턴이 나란히 지나가도록</w:t>
      </w:r>
    </w:p>
    <w:p w14:paraId="66D46507" w14:textId="72BC2819" w:rsidR="00441146" w:rsidRPr="009D591A" w:rsidRDefault="009D591A" w:rsidP="00441146">
      <w:pPr>
        <w:pStyle w:val="afffffb"/>
        <w:widowControl/>
        <w:numPr>
          <w:ilvl w:val="1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  <w:r w:rsidRPr="00E709BE">
        <w:rPr>
          <w:rFonts w:ascii="현대체Light" w:eastAsia="현대체Light" w:hAnsi="현대체Light" w:hint="eastAsia"/>
          <w:color w:val="000000" w:themeColor="text1"/>
        </w:rPr>
        <w:t>미츠비시 G1 series I</w:t>
      </w:r>
      <w:r w:rsidRPr="00E709BE">
        <w:rPr>
          <w:rFonts w:ascii="현대체Light" w:eastAsia="현대체Light" w:hAnsi="현대체Light"/>
          <w:color w:val="000000" w:themeColor="text1"/>
        </w:rPr>
        <w:t>PM Application note.(CMH-11697-A) Page15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참고</w:t>
      </w:r>
    </w:p>
    <w:p w14:paraId="7D34BABF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AED1F3B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63" w:name="_Toc185249099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63"/>
    </w:p>
    <w:p w14:paraId="25D3FF5D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50F86009" w14:textId="404A9A10" w:rsidR="00441146" w:rsidRPr="00560086" w:rsidRDefault="00560086" w:rsidP="00441146">
      <w:pPr>
        <w:pStyle w:val="E"/>
        <w:rPr>
          <w:rFonts w:ascii="Cambria" w:eastAsia="현대체Light" w:hAnsi="Cambria"/>
          <w:color w:val="000000" w:themeColor="text1"/>
        </w:rPr>
      </w:pPr>
      <w:r>
        <w:rPr>
          <w:rFonts w:ascii="Cambria" w:eastAsia="현대체Light" w:hAnsi="Cambria" w:hint="eastAsia"/>
          <w:color w:val="000000" w:themeColor="text1"/>
        </w:rPr>
        <w:t>HD</w:t>
      </w:r>
      <w:r>
        <w:rPr>
          <w:rFonts w:ascii="Cambria" w:eastAsia="현대체Light" w:hAnsi="Cambria"/>
          <w:color w:val="000000" w:themeColor="text1"/>
        </w:rPr>
        <w:t xml:space="preserve">F.28 </w:t>
      </w:r>
      <w:r>
        <w:rPr>
          <w:rFonts w:ascii="Cambria" w:eastAsia="현대체Light" w:hAnsi="Cambria" w:hint="eastAsia"/>
          <w:color w:val="000000" w:themeColor="text1"/>
        </w:rPr>
        <w:t>에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해당하는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컴포넌트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및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연결도에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대한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아트웍파일을</w:t>
      </w:r>
      <w:r>
        <w:rPr>
          <w:rFonts w:ascii="Cambria" w:eastAsia="현대체Light" w:hAnsi="Cambria" w:hint="eastAsia"/>
          <w:color w:val="000000" w:themeColor="text1"/>
        </w:rPr>
        <w:t xml:space="preserve"> </w:t>
      </w:r>
      <w:r>
        <w:rPr>
          <w:rFonts w:ascii="Cambria" w:eastAsia="현대체Light" w:hAnsi="Cambria" w:hint="eastAsia"/>
          <w:color w:val="000000" w:themeColor="text1"/>
        </w:rPr>
        <w:t>확인한다</w:t>
      </w:r>
      <w:r>
        <w:rPr>
          <w:rFonts w:ascii="Cambria" w:eastAsia="현대체Light" w:hAnsi="Cambria" w:hint="eastAsia"/>
          <w:color w:val="000000" w:themeColor="text1"/>
        </w:rPr>
        <w:t>.</w:t>
      </w:r>
    </w:p>
    <w:p w14:paraId="5DAFB8A9" w14:textId="77777777" w:rsidR="00441146" w:rsidRPr="0056008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394C0755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64" w:name="_Toc185249100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64"/>
    </w:p>
    <w:p w14:paraId="34C21CD9" w14:textId="77777777" w:rsidR="00441146" w:rsidRPr="00BC5A51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15D989ED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001120DF" w14:textId="1CE03DCF" w:rsidR="00B44CDF" w:rsidRPr="00114EC0" w:rsidRDefault="00B44CDF" w:rsidP="00B44CDF">
      <w:pPr>
        <w:pStyle w:val="E"/>
        <w:rPr>
          <w:rFonts w:ascii="현대체Light" w:eastAsia="현대체Light" w:hAnsi="현대체Light"/>
          <w:b/>
          <w:color w:val="000000" w:themeColor="text1"/>
          <w:sz w:val="18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B44CDF">
        <w:rPr>
          <w:rFonts w:ascii="현대체 Light" w:eastAsia="현대체 Light" w:hAnsi="현대체 Light" w:cs="현대체 Light" w:hint="eastAsia"/>
          <w:b/>
          <w:sz w:val="20"/>
        </w:rPr>
        <w:t>고전압부</w:t>
      </w:r>
      <w:r w:rsidRPr="00B44CDF">
        <w:rPr>
          <w:rFonts w:ascii="현대체 Light" w:eastAsia="현대체 Light" w:hAnsi="현대체 Light" w:cs="현대체 Light"/>
          <w:b/>
          <w:sz w:val="20"/>
        </w:rPr>
        <w:t xml:space="preserve"> </w:t>
      </w:r>
      <w:r w:rsidRPr="00B44CDF">
        <w:rPr>
          <w:rFonts w:ascii="현대체 Light" w:eastAsia="현대체 Light" w:hAnsi="현대체 Light" w:cs="현대체 Light" w:hint="eastAsia"/>
          <w:b/>
          <w:sz w:val="20"/>
        </w:rPr>
        <w:t>패턴</w:t>
      </w:r>
      <w:r w:rsidRPr="00B44CDF">
        <w:rPr>
          <w:rFonts w:ascii="현대체 Light" w:eastAsia="현대체 Light" w:hAnsi="현대체 Light" w:cs="현대체 Light"/>
          <w:b/>
          <w:sz w:val="20"/>
        </w:rPr>
        <w:t>/</w:t>
      </w:r>
      <w:r w:rsidRPr="00B44CDF">
        <w:rPr>
          <w:rFonts w:ascii="현대체 Light" w:eastAsia="현대체 Light" w:hAnsi="현대체 Light" w:cs="현대체 Light" w:hint="eastAsia"/>
          <w:b/>
          <w:sz w:val="20"/>
        </w:rPr>
        <w:t>도체와</w:t>
      </w:r>
      <w:r w:rsidRPr="00B44CDF">
        <w:rPr>
          <w:rFonts w:ascii="현대체 Light" w:eastAsia="현대체 Light" w:hAnsi="현대체 Light" w:cs="현대체 Light"/>
          <w:b/>
          <w:sz w:val="20"/>
        </w:rPr>
        <w:t xml:space="preserve"> via </w:t>
      </w:r>
      <w:r w:rsidRPr="00B44CDF">
        <w:rPr>
          <w:rFonts w:ascii="현대체 Light" w:eastAsia="현대체 Light" w:hAnsi="현대체 Light" w:cs="현대체 Light" w:hint="eastAsia"/>
          <w:b/>
          <w:sz w:val="20"/>
        </w:rPr>
        <w:t>및</w:t>
      </w:r>
      <w:r w:rsidRPr="00B44CDF">
        <w:rPr>
          <w:rFonts w:ascii="현대체 Light" w:eastAsia="현대체 Light" w:hAnsi="현대체 Light" w:cs="현대체 Light"/>
          <w:b/>
          <w:sz w:val="20"/>
        </w:rPr>
        <w:t xml:space="preserve"> Through </w:t>
      </w:r>
      <w:r w:rsidRPr="00B44CDF">
        <w:rPr>
          <w:rFonts w:ascii="현대체 Light" w:eastAsia="현대체 Light" w:hAnsi="현대체 Light" w:cs="현대체 Light" w:hint="eastAsia"/>
          <w:b/>
          <w:sz w:val="20"/>
        </w:rPr>
        <w:t>간</w:t>
      </w:r>
      <w:r w:rsidRPr="00B44CDF">
        <w:rPr>
          <w:rFonts w:ascii="현대체 Light" w:eastAsia="현대체 Light" w:hAnsi="현대체 Light" w:cs="현대체 Light"/>
          <w:b/>
          <w:sz w:val="20"/>
        </w:rPr>
        <w:t xml:space="preserve"> </w:t>
      </w:r>
      <w:r w:rsidRPr="00B44CDF">
        <w:rPr>
          <w:rFonts w:ascii="현대체 Light" w:eastAsia="현대체 Light" w:hAnsi="현대체 Light" w:cs="현대체 Light" w:hint="eastAsia"/>
          <w:b/>
          <w:sz w:val="20"/>
        </w:rPr>
        <w:t>이격거리</w:t>
      </w:r>
      <w:r w:rsidRPr="00B44CDF">
        <w:rPr>
          <w:rFonts w:ascii="현대체 Light" w:eastAsia="현대체 Light" w:hAnsi="현대체 Light" w:cs="현대체 Light"/>
          <w:b/>
          <w:sz w:val="20"/>
        </w:rPr>
        <w:t xml:space="preserve"> </w:t>
      </w:r>
      <w:r w:rsidRPr="00B44CDF">
        <w:rPr>
          <w:rFonts w:ascii="현대체 Light" w:eastAsia="현대체 Light" w:hAnsi="현대체 Light" w:cs="현대체 Light" w:hint="eastAsia"/>
          <w:b/>
          <w:sz w:val="20"/>
        </w:rPr>
        <w:t>아트웍</w:t>
      </w:r>
      <w:r w:rsidRPr="00B44CDF">
        <w:rPr>
          <w:rFonts w:ascii="현대체 Light" w:eastAsia="현대체 Light" w:hAnsi="현대체 Light" w:cs="현대체 Light"/>
          <w:b/>
          <w:sz w:val="20"/>
        </w:rPr>
        <w:t xml:space="preserve"> </w:t>
      </w:r>
      <w:r w:rsidRPr="00B44CDF">
        <w:rPr>
          <w:rFonts w:ascii="현대체 Light" w:eastAsia="현대체 Light" w:hAnsi="현대체 Light" w:cs="현대체 Light" w:hint="eastAsia"/>
          <w:b/>
          <w:sz w:val="20"/>
        </w:rPr>
        <w:t>고려사항</w:t>
      </w:r>
      <w:r w:rsidRPr="00B44CDF">
        <w:rPr>
          <w:rFonts w:ascii="현대체 Light" w:eastAsia="현대체 Light" w:hAnsi="현대체 Light" w:cs="현대체 Light"/>
          <w:b/>
          <w:sz w:val="20"/>
        </w:rPr>
        <w:t xml:space="preserve"> </w:t>
      </w:r>
      <w:r w:rsidRPr="00B44CDF">
        <w:rPr>
          <w:rFonts w:ascii="현대체 Light" w:eastAsia="현대체 Light" w:hAnsi="현대체 Light" w:cs="현대체 Light" w:hint="eastAsia"/>
          <w:b/>
          <w:sz w:val="20"/>
        </w:rPr>
        <w:t>만족여부</w:t>
      </w:r>
      <w:r w:rsidRPr="00B44CDF">
        <w:rPr>
          <w:rFonts w:ascii="현대체 Light" w:eastAsia="현대체 Light" w:hAnsi="현대체 Light" w:cs="현대체 Light"/>
          <w:b/>
          <w:sz w:val="20"/>
        </w:rPr>
        <w:t xml:space="preserve"> </w:t>
      </w:r>
      <w:r w:rsidRPr="00B44CDF">
        <w:rPr>
          <w:rFonts w:ascii="현대체 Light" w:eastAsia="현대체 Light" w:hAnsi="현대체 Light" w:cs="현대체 Light" w:hint="eastAsia"/>
          <w:b/>
          <w:sz w:val="20"/>
        </w:rPr>
        <w:t>확인</w:t>
      </w:r>
    </w:p>
    <w:p w14:paraId="2C26BFB0" w14:textId="77777777" w:rsidR="00B44CDF" w:rsidRPr="00AD2C68" w:rsidRDefault="00B44CDF" w:rsidP="00B44CDF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73347DE" w14:textId="6B0AA863" w:rsidR="00B44CDF" w:rsidRPr="00A16008" w:rsidRDefault="00B44CDF" w:rsidP="00B44CD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600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1~6축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IPM을 중심으로 구성된 부품들의 </w:t>
      </w:r>
      <w:r w:rsidRPr="00A1600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패턴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/도체와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via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및 Through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간</w:t>
      </w:r>
      <w:r w:rsidRPr="00A1600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이격거리</w:t>
      </w:r>
      <w:r w:rsidRPr="00A1600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확보여부를 육안확인한다.</w:t>
      </w:r>
    </w:p>
    <w:p w14:paraId="05590E35" w14:textId="77777777" w:rsidR="00B44CDF" w:rsidRPr="00973F36" w:rsidRDefault="00B44CDF" w:rsidP="00B44CDF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B44CDF" w:rsidRPr="000D4FB7" w14:paraId="2676D167" w14:textId="77777777" w:rsidTr="0071626E">
        <w:tc>
          <w:tcPr>
            <w:tcW w:w="2319" w:type="dxa"/>
          </w:tcPr>
          <w:p w14:paraId="4482B2CA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6511B750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1축회로 주변 사진</w:t>
            </w:r>
          </w:p>
        </w:tc>
        <w:tc>
          <w:tcPr>
            <w:tcW w:w="2467" w:type="dxa"/>
          </w:tcPr>
          <w:p w14:paraId="73B26049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2축회로 주변 사진</w:t>
            </w:r>
          </w:p>
        </w:tc>
        <w:tc>
          <w:tcPr>
            <w:tcW w:w="2467" w:type="dxa"/>
          </w:tcPr>
          <w:p w14:paraId="1D24C3C3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3축회로 주변 사진</w:t>
            </w:r>
          </w:p>
        </w:tc>
      </w:tr>
      <w:tr w:rsidR="00B44CDF" w14:paraId="5629444E" w14:textId="77777777" w:rsidTr="0071626E">
        <w:tc>
          <w:tcPr>
            <w:tcW w:w="2319" w:type="dxa"/>
          </w:tcPr>
          <w:p w14:paraId="374C33C9" w14:textId="232D907C" w:rsidR="00B44CDF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HTL.28</w:t>
            </w:r>
            <w:r w:rsidR="00B44CDF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.1</w:t>
            </w:r>
            <w:r w:rsidR="00B44CDF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016B77EC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12E43A4E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589D8433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2DE570E8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082E3DE1" w14:textId="77777777" w:rsidR="00B44CDF" w:rsidRDefault="00B44CDF" w:rsidP="00B44CD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B44CDF" w:rsidRPr="000D4FB7" w14:paraId="621ACEE0" w14:textId="77777777" w:rsidTr="0071626E">
        <w:tc>
          <w:tcPr>
            <w:tcW w:w="2319" w:type="dxa"/>
          </w:tcPr>
          <w:p w14:paraId="71089689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7183EFA4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4축회로 주변 사진</w:t>
            </w:r>
          </w:p>
        </w:tc>
        <w:tc>
          <w:tcPr>
            <w:tcW w:w="2467" w:type="dxa"/>
          </w:tcPr>
          <w:p w14:paraId="6D8D59BE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5축회로 주변 사진</w:t>
            </w:r>
          </w:p>
        </w:tc>
        <w:tc>
          <w:tcPr>
            <w:tcW w:w="2467" w:type="dxa"/>
          </w:tcPr>
          <w:p w14:paraId="62B8AEE7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6축회로 주변 사진</w:t>
            </w:r>
          </w:p>
        </w:tc>
      </w:tr>
      <w:tr w:rsidR="00B44CDF" w14:paraId="4D396476" w14:textId="77777777" w:rsidTr="0071626E">
        <w:tc>
          <w:tcPr>
            <w:tcW w:w="2319" w:type="dxa"/>
          </w:tcPr>
          <w:p w14:paraId="397F43FD" w14:textId="015822D5" w:rsidR="00B44CDF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HTL.28</w:t>
            </w:r>
            <w:r w:rsidR="00B44CDF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.1</w:t>
            </w:r>
            <w:r w:rsidR="00B44CDF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626007DE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191AAA04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2EF9112E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2414CE41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45B94E22" w14:textId="77777777" w:rsidR="00B44CDF" w:rsidRDefault="00B44CDF" w:rsidP="00B44CD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B44CDF" w:rsidRPr="000D4FB7" w14:paraId="53794A98" w14:textId="77777777" w:rsidTr="0071626E">
        <w:tc>
          <w:tcPr>
            <w:tcW w:w="2319" w:type="dxa"/>
          </w:tcPr>
          <w:p w14:paraId="7DDA225E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34655C32" w14:textId="568F47D8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DMIGBT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주변 사진</w:t>
            </w:r>
          </w:p>
        </w:tc>
        <w:tc>
          <w:tcPr>
            <w:tcW w:w="2467" w:type="dxa"/>
          </w:tcPr>
          <w:p w14:paraId="2F8EC14F" w14:textId="1860319C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회생제어부 주변 사진</w:t>
            </w:r>
          </w:p>
        </w:tc>
        <w:tc>
          <w:tcPr>
            <w:tcW w:w="2467" w:type="dxa"/>
          </w:tcPr>
          <w:p w14:paraId="129AB0B2" w14:textId="3F75803D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B44CDF" w14:paraId="25C9E089" w14:textId="77777777" w:rsidTr="0071626E">
        <w:tc>
          <w:tcPr>
            <w:tcW w:w="2319" w:type="dxa"/>
          </w:tcPr>
          <w:p w14:paraId="6F2F9051" w14:textId="17EC6EFF" w:rsidR="00B44CDF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HTL.28</w:t>
            </w:r>
            <w:r w:rsidR="00B44CDF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.1</w:t>
            </w:r>
            <w:r w:rsidR="00B44CDF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.3.x</w:t>
            </w:r>
          </w:p>
          <w:p w14:paraId="0EC0713C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07C4BD61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21A1D6A8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58B4A925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004B11E2" w14:textId="56B38DF2" w:rsidR="00B44CDF" w:rsidRDefault="00B44CDF" w:rsidP="00B44CD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771E7DE4" w14:textId="77777777" w:rsidR="00B44CDF" w:rsidRPr="00882156" w:rsidRDefault="00B44CDF" w:rsidP="00B44CD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5B14C066" w14:textId="13C2D9E3" w:rsidR="00B44CDF" w:rsidRDefault="00B44CDF" w:rsidP="00B44CD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패턴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간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이격거리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아트웍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고려사항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만족여부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352D994E" w14:textId="1666631C" w:rsidR="00B44CDF" w:rsidRDefault="00B44CDF" w:rsidP="00B44CD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6C6CDB12" w14:textId="03C647D6" w:rsidR="00B44CDF" w:rsidRPr="00A16008" w:rsidRDefault="00B44CDF" w:rsidP="00B44CD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600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1~6축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IPM을 중심으로 패턴 간 이격거리</w:t>
      </w:r>
      <w:r w:rsidRPr="00A1600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확보여부를 육안확인한다.</w:t>
      </w:r>
    </w:p>
    <w:p w14:paraId="271D2FFC" w14:textId="77777777" w:rsidR="00B44CDF" w:rsidRPr="00B44CDF" w:rsidRDefault="00B44CDF" w:rsidP="00B44CDF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B44CDF" w:rsidRPr="000D4FB7" w14:paraId="037317D2" w14:textId="77777777" w:rsidTr="0071626E">
        <w:tc>
          <w:tcPr>
            <w:tcW w:w="2319" w:type="dxa"/>
          </w:tcPr>
          <w:p w14:paraId="25C6A67F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50EE28B5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1축회로 주변 사진</w:t>
            </w:r>
          </w:p>
        </w:tc>
        <w:tc>
          <w:tcPr>
            <w:tcW w:w="2467" w:type="dxa"/>
          </w:tcPr>
          <w:p w14:paraId="5B9C8809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2축회로 주변 사진</w:t>
            </w:r>
          </w:p>
        </w:tc>
        <w:tc>
          <w:tcPr>
            <w:tcW w:w="2467" w:type="dxa"/>
          </w:tcPr>
          <w:p w14:paraId="1F1BAAC5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3축회로 주변 사진</w:t>
            </w:r>
          </w:p>
        </w:tc>
      </w:tr>
      <w:tr w:rsidR="00B44CDF" w14:paraId="412A07D6" w14:textId="77777777" w:rsidTr="0071626E">
        <w:tc>
          <w:tcPr>
            <w:tcW w:w="2319" w:type="dxa"/>
          </w:tcPr>
          <w:p w14:paraId="71657501" w14:textId="307E4444" w:rsidR="00B44CDF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HTL.28.2</w:t>
            </w:r>
            <w:r w:rsidR="00B44CDF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5C469D86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1C1608C1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145A9D3F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734F3826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047B644D" w14:textId="77777777" w:rsidR="00B44CDF" w:rsidRDefault="00B44CDF" w:rsidP="00B44CD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B44CDF" w:rsidRPr="000D4FB7" w14:paraId="1B8C63DA" w14:textId="77777777" w:rsidTr="0071626E">
        <w:tc>
          <w:tcPr>
            <w:tcW w:w="2319" w:type="dxa"/>
          </w:tcPr>
          <w:p w14:paraId="0CC3A35C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485EBB8A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4축회로 주변 사진</w:t>
            </w:r>
          </w:p>
        </w:tc>
        <w:tc>
          <w:tcPr>
            <w:tcW w:w="2467" w:type="dxa"/>
          </w:tcPr>
          <w:p w14:paraId="754D8308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5축회로 주변 사진</w:t>
            </w:r>
          </w:p>
        </w:tc>
        <w:tc>
          <w:tcPr>
            <w:tcW w:w="2467" w:type="dxa"/>
          </w:tcPr>
          <w:p w14:paraId="39A8CB4F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6축회로 주변 사진</w:t>
            </w:r>
          </w:p>
        </w:tc>
      </w:tr>
      <w:tr w:rsidR="00B44CDF" w14:paraId="648344D4" w14:textId="77777777" w:rsidTr="0071626E">
        <w:tc>
          <w:tcPr>
            <w:tcW w:w="2319" w:type="dxa"/>
          </w:tcPr>
          <w:p w14:paraId="73DF66FA" w14:textId="0EB21894" w:rsidR="00B44CDF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HTL.28.2</w:t>
            </w:r>
            <w:r w:rsidR="00B44CDF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5C7E7B48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7B4C59BC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3B1B86AB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2A0A3440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1AF46118" w14:textId="77777777" w:rsidR="00B44CDF" w:rsidRDefault="00B44CDF" w:rsidP="00B44CD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B44CDF" w:rsidRPr="000D4FB7" w14:paraId="662525F9" w14:textId="77777777" w:rsidTr="0071626E">
        <w:tc>
          <w:tcPr>
            <w:tcW w:w="2319" w:type="dxa"/>
          </w:tcPr>
          <w:p w14:paraId="2C3D94A9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517CE10C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DMIGBT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주변 사진</w:t>
            </w:r>
          </w:p>
        </w:tc>
        <w:tc>
          <w:tcPr>
            <w:tcW w:w="2467" w:type="dxa"/>
          </w:tcPr>
          <w:p w14:paraId="3ED27867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회생제어부 주변 사진</w:t>
            </w:r>
          </w:p>
        </w:tc>
        <w:tc>
          <w:tcPr>
            <w:tcW w:w="2467" w:type="dxa"/>
          </w:tcPr>
          <w:p w14:paraId="2B61E89A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B44CDF" w14:paraId="0C7B385D" w14:textId="77777777" w:rsidTr="0071626E">
        <w:tc>
          <w:tcPr>
            <w:tcW w:w="2319" w:type="dxa"/>
          </w:tcPr>
          <w:p w14:paraId="3A2EACFB" w14:textId="67FCA3F6" w:rsidR="00B44CDF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HTL.28.2</w:t>
            </w:r>
            <w:r w:rsidR="00B44CDF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.3.x</w:t>
            </w:r>
          </w:p>
          <w:p w14:paraId="2BAEE5C3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6FB135BD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7C6793EF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2CA336D4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46260210" w14:textId="07EF4696" w:rsidR="00B44CDF" w:rsidRPr="00B44CDF" w:rsidRDefault="00B44CDF" w:rsidP="00B44CD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300AA829" w14:textId="77777777" w:rsidR="00B44CDF" w:rsidRDefault="00B44CDF" w:rsidP="00B44CDF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3E1E817" w14:textId="63E48326" w:rsidR="00B44CDF" w:rsidRDefault="00B44CDF" w:rsidP="00B44CD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3.x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IPM gate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와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고속포토커플러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2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차측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간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패턴거리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아트웍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고려사항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만족여부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50883813" w14:textId="569700B6" w:rsidR="00B44CDF" w:rsidRDefault="00B44CDF" w:rsidP="00B44CD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1F503565" w14:textId="3EE07E6F" w:rsidR="00B44CDF" w:rsidRPr="00A16008" w:rsidRDefault="00B44CDF" w:rsidP="00B44CD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600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1~6축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IPM을 중심으로 고속포토커플러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2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차측과 IPM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간 아트웍 고려사항 만족여부를 확인한다.</w:t>
      </w:r>
    </w:p>
    <w:p w14:paraId="631D3031" w14:textId="77777777" w:rsidR="00B44CDF" w:rsidRPr="00B44CDF" w:rsidRDefault="00B44CDF" w:rsidP="00B44CDF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B44CDF" w:rsidRPr="000D4FB7" w14:paraId="0A39B075" w14:textId="77777777" w:rsidTr="0071626E">
        <w:tc>
          <w:tcPr>
            <w:tcW w:w="2319" w:type="dxa"/>
          </w:tcPr>
          <w:p w14:paraId="71CEB318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21B9A41F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1축회로 주변 사진</w:t>
            </w:r>
          </w:p>
        </w:tc>
        <w:tc>
          <w:tcPr>
            <w:tcW w:w="2467" w:type="dxa"/>
          </w:tcPr>
          <w:p w14:paraId="69D9EB3D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2축회로 주변 사진</w:t>
            </w:r>
          </w:p>
        </w:tc>
        <w:tc>
          <w:tcPr>
            <w:tcW w:w="2467" w:type="dxa"/>
          </w:tcPr>
          <w:p w14:paraId="682262EB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3축회로 주변 사진</w:t>
            </w:r>
          </w:p>
        </w:tc>
      </w:tr>
      <w:tr w:rsidR="00B44CDF" w14:paraId="294B2B55" w14:textId="77777777" w:rsidTr="0071626E">
        <w:tc>
          <w:tcPr>
            <w:tcW w:w="2319" w:type="dxa"/>
          </w:tcPr>
          <w:p w14:paraId="62333F3C" w14:textId="22037AB8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HTL.26</w:t>
            </w:r>
            <w:r w:rsidR="00AD74A7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.3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630DCC9E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236FB1DA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0F06B39E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0F256973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43CA2B74" w14:textId="77777777" w:rsidR="00B44CDF" w:rsidRDefault="00B44CDF" w:rsidP="00B44CD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B44CDF" w:rsidRPr="000D4FB7" w14:paraId="1B59192C" w14:textId="77777777" w:rsidTr="0071626E">
        <w:tc>
          <w:tcPr>
            <w:tcW w:w="2319" w:type="dxa"/>
          </w:tcPr>
          <w:p w14:paraId="3DF1D73C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01DAE753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4축회로 주변 사진</w:t>
            </w:r>
          </w:p>
        </w:tc>
        <w:tc>
          <w:tcPr>
            <w:tcW w:w="2467" w:type="dxa"/>
          </w:tcPr>
          <w:p w14:paraId="45E91C6A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5축회로 주변 사진</w:t>
            </w:r>
          </w:p>
        </w:tc>
        <w:tc>
          <w:tcPr>
            <w:tcW w:w="2467" w:type="dxa"/>
          </w:tcPr>
          <w:p w14:paraId="1AF3F05E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6축회로 주변 사진</w:t>
            </w:r>
          </w:p>
        </w:tc>
      </w:tr>
      <w:tr w:rsidR="00B44CDF" w14:paraId="3B9569E6" w14:textId="77777777" w:rsidTr="0071626E">
        <w:tc>
          <w:tcPr>
            <w:tcW w:w="2319" w:type="dxa"/>
          </w:tcPr>
          <w:p w14:paraId="44276A5A" w14:textId="5ADBDDCB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HTL.26</w:t>
            </w:r>
            <w:r w:rsidR="00AD74A7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.3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.2.x</w:t>
            </w:r>
          </w:p>
          <w:p w14:paraId="3727CF78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0D4F0118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2AE9A8AC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60F895BD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6E0C6828" w14:textId="77777777" w:rsidR="00B44CDF" w:rsidRDefault="00B44CDF" w:rsidP="00B44CD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B44CDF" w:rsidRPr="000D4FB7" w14:paraId="35DE7E2D" w14:textId="77777777" w:rsidTr="0071626E">
        <w:tc>
          <w:tcPr>
            <w:tcW w:w="2319" w:type="dxa"/>
          </w:tcPr>
          <w:p w14:paraId="6D04AAEF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671E7BF2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DMIGBT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주변 사진</w:t>
            </w:r>
          </w:p>
        </w:tc>
        <w:tc>
          <w:tcPr>
            <w:tcW w:w="2467" w:type="dxa"/>
          </w:tcPr>
          <w:p w14:paraId="1785ED20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회생제어부 주변 사진</w:t>
            </w:r>
          </w:p>
        </w:tc>
        <w:tc>
          <w:tcPr>
            <w:tcW w:w="2467" w:type="dxa"/>
          </w:tcPr>
          <w:p w14:paraId="07E6A1EC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  <w:tr w:rsidR="00B44CDF" w14:paraId="48D02A77" w14:textId="77777777" w:rsidTr="0071626E">
        <w:tc>
          <w:tcPr>
            <w:tcW w:w="2319" w:type="dxa"/>
          </w:tcPr>
          <w:p w14:paraId="339B5AF7" w14:textId="541FA84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HTL.26</w:t>
            </w:r>
            <w:r w:rsidR="00AD74A7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.</w:t>
            </w:r>
            <w:r w:rsidR="00AD74A7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.3.x</w:t>
            </w:r>
          </w:p>
          <w:p w14:paraId="69FD8EAB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3F572743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0D8A19D2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060D5706" w14:textId="77777777" w:rsidR="00B44CDF" w:rsidRDefault="00B44CDF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2C9180DD" w14:textId="0CCAB983" w:rsidR="00B44CDF" w:rsidRPr="00345190" w:rsidRDefault="00B44CDF" w:rsidP="00B44CD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1B195C44" w14:textId="77777777" w:rsidR="00B44CDF" w:rsidRPr="00B44CDF" w:rsidRDefault="00B44CDF" w:rsidP="00B44CD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36F55C51" w14:textId="332EFBAF" w:rsidR="00B44CDF" w:rsidRPr="00F660B4" w:rsidRDefault="00B44CDF" w:rsidP="00B44CD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[HDT.28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4.x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PN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커패시터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및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스너버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커패시터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PN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패턴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아트웍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고려사항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만족여부</w:t>
      </w:r>
      <w:r w:rsidRPr="00B44CDF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B44C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7DE3716E" w14:textId="77777777" w:rsidR="00B44CDF" w:rsidRPr="00345190" w:rsidRDefault="00B44CDF" w:rsidP="00B44CD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176F4FD8" w14:textId="77777777" w:rsidR="00441146" w:rsidRPr="003B206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tbl>
      <w:tblPr>
        <w:tblStyle w:val="afffff2"/>
        <w:tblW w:w="9720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  <w:gridCol w:w="2467"/>
      </w:tblGrid>
      <w:tr w:rsidR="00AD74A7" w:rsidRPr="000D4FB7" w14:paraId="15E195A7" w14:textId="77777777" w:rsidTr="0071626E">
        <w:tc>
          <w:tcPr>
            <w:tcW w:w="2319" w:type="dxa"/>
          </w:tcPr>
          <w:p w14:paraId="533B4191" w14:textId="77777777" w:rsidR="00AD74A7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234F3E41" w14:textId="5A7140C0" w:rsidR="00AD74A7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PN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패턴 사진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- 1</w:t>
            </w:r>
          </w:p>
        </w:tc>
        <w:tc>
          <w:tcPr>
            <w:tcW w:w="2467" w:type="dxa"/>
          </w:tcPr>
          <w:p w14:paraId="321410A4" w14:textId="3D78E6BE" w:rsidR="00AD74A7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PN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패턴 사진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- 2</w:t>
            </w:r>
          </w:p>
        </w:tc>
        <w:tc>
          <w:tcPr>
            <w:tcW w:w="2467" w:type="dxa"/>
          </w:tcPr>
          <w:p w14:paraId="46CF32ED" w14:textId="66C10FFF" w:rsidR="00AD74A7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PN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패턴 사진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- 3</w:t>
            </w:r>
          </w:p>
        </w:tc>
      </w:tr>
      <w:tr w:rsidR="00AD74A7" w14:paraId="571814FD" w14:textId="77777777" w:rsidTr="0071626E">
        <w:tc>
          <w:tcPr>
            <w:tcW w:w="2319" w:type="dxa"/>
          </w:tcPr>
          <w:p w14:paraId="0A36DC32" w14:textId="43A88CA0" w:rsidR="00AD74A7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HTL.26.4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75AA2A4D" w14:textId="77777777" w:rsidR="00AD74A7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1C25B865" w14:textId="77777777" w:rsidR="00AD74A7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6E1FCE3C" w14:textId="77777777" w:rsidR="00AD74A7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5537C1F1" w14:textId="77777777" w:rsidR="00AD74A7" w:rsidRDefault="00AD74A7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52411982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3D71B8B9" w14:textId="105A8789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65" w:name="_Toc185249101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DT.29</w:t>
      </w:r>
      <w:r w:rsidRPr="00A24F70">
        <w:rPr>
          <w:rFonts w:eastAsia="HD현대체 Bold"/>
          <w:color w:val="000000" w:themeColor="text1"/>
        </w:rPr>
        <w:t xml:space="preserve">] </w:t>
      </w:r>
      <w:r w:rsidR="008C2E77">
        <w:rPr>
          <w:rFonts w:ascii="현대체Light" w:eastAsia="현대체Light" w:hAnsi="현대체Light" w:hint="eastAsia"/>
          <w:color w:val="000000" w:themeColor="text1"/>
        </w:rPr>
        <w:t xml:space="preserve">PCB </w:t>
      </w:r>
      <w:r w:rsidR="00F24654" w:rsidRPr="00F24654">
        <w:rPr>
          <w:rFonts w:ascii="현대체Light" w:eastAsia="현대체Light" w:hAnsi="현대체Light" w:cs="바탕" w:hint="eastAsia"/>
          <w:color w:val="000000" w:themeColor="text1"/>
        </w:rPr>
        <w:t>내</w:t>
      </w:r>
      <w:r w:rsidR="008C2E77">
        <w:rPr>
          <w:rFonts w:ascii="현대체Light" w:eastAsia="현대체Light" w:hAnsi="현대체Light" w:hint="eastAsia"/>
          <w:color w:val="000000" w:themeColor="text1"/>
        </w:rPr>
        <w:t xml:space="preserve"> 부품배치</w:t>
      </w:r>
      <w:r w:rsidR="00F24654">
        <w:rPr>
          <w:rFonts w:ascii="현대체Light" w:eastAsia="현대체Light" w:hAnsi="현대체Light" w:hint="eastAsia"/>
          <w:color w:val="000000" w:themeColor="text1"/>
        </w:rPr>
        <w:t xml:space="preserve"> 고려사항 만족여부 확인</w:t>
      </w:r>
      <w:bookmarkEnd w:id="165"/>
    </w:p>
    <w:p w14:paraId="4EC86DBE" w14:textId="77777777" w:rsidR="00441146" w:rsidRPr="00F24654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7A26F85F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66" w:name="_Toc185249102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66"/>
    </w:p>
    <w:p w14:paraId="4413595C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4CB5A792" w14:textId="77777777" w:rsidR="008C2E77" w:rsidRDefault="008C2E77" w:rsidP="008C2E7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HDF29.1(PF1) ~ HDF29.4(PF4)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6FEA7383" w14:textId="77777777" w:rsidR="008C2E77" w:rsidRPr="00882156" w:rsidRDefault="008C2E77" w:rsidP="008C2E7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05E62E0" w14:textId="77777777" w:rsidR="008C2E77" w:rsidRDefault="008C2E77" w:rsidP="008C2E7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C105~605, C104~604, C901, C900, C915, C912, C108, C208</w:t>
      </w:r>
    </w:p>
    <w:p w14:paraId="1003EFA3" w14:textId="77777777" w:rsidR="008C2E77" w:rsidRDefault="008C2E77" w:rsidP="008C2E7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20D05E7" w14:textId="77777777" w:rsidR="008C2E77" w:rsidRDefault="008C2E77" w:rsidP="008C2E77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8A81F8C" w14:textId="77777777" w:rsidR="008C2E77" w:rsidRPr="003F6AA2" w:rsidRDefault="008C2E77" w:rsidP="008C2E7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.29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BD651, BD653 Board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부품배치</w:t>
      </w:r>
    </w:p>
    <w:p w14:paraId="74CF1347" w14:textId="77777777" w:rsidR="008C2E77" w:rsidRPr="00973F36" w:rsidRDefault="008C2E77" w:rsidP="008C2E77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3557FA36" w14:textId="020377AF" w:rsidR="00441146" w:rsidRPr="008C2E77" w:rsidRDefault="008C2E77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제어파트와 파워파트의 부품배치가 적절하게 이루어졌는지 확인한다.</w:t>
      </w:r>
    </w:p>
    <w:p w14:paraId="0B26B0A7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653B1A2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67" w:name="_Toc185249103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67"/>
    </w:p>
    <w:p w14:paraId="33D2922F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303ED1FE" w14:textId="2FA039DA" w:rsidR="00441146" w:rsidRPr="00B763D5" w:rsidRDefault="00B763D5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HDF29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의 부품배치 룰이 적용되었는지</w:t>
      </w:r>
      <w:r w:rsidR="00F348A1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아트웍파일을 통해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확인한다.</w:t>
      </w:r>
    </w:p>
    <w:p w14:paraId="5BDBC7FA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1993A52E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68" w:name="_Toc185249104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68"/>
    </w:p>
    <w:p w14:paraId="503483A4" w14:textId="25287747" w:rsidR="00441146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30F28573" w14:textId="025E0D34" w:rsidR="007A3998" w:rsidRPr="003F6AA2" w:rsidRDefault="007A3998" w:rsidP="007A399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.29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7A399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BD651, BD653 </w:t>
      </w:r>
      <w:r w:rsidRPr="007A399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보드</w:t>
      </w:r>
      <w:r w:rsidRPr="007A399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7A399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부품배치</w:t>
      </w:r>
      <w:r w:rsidRPr="007A399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7A399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고려사항</w:t>
      </w:r>
      <w:r w:rsidRPr="007A399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7A399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만족여부</w:t>
      </w:r>
      <w:r w:rsidRPr="007A399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7A399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1C749D23" w14:textId="77777777" w:rsidR="007A3998" w:rsidRPr="00BC5A51" w:rsidRDefault="007A3998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9F3EFD" w:rsidRPr="000D4FB7" w14:paraId="354827BE" w14:textId="56CDA7FA" w:rsidTr="009F3EFD">
        <w:tc>
          <w:tcPr>
            <w:tcW w:w="2319" w:type="dxa"/>
          </w:tcPr>
          <w:p w14:paraId="602D1BC4" w14:textId="77777777" w:rsidR="009F3EFD" w:rsidRDefault="009F3EF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3D8F15E8" w14:textId="58670799" w:rsidR="009F3EFD" w:rsidRDefault="009F3EF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BD651 부품배치 사진</w:t>
            </w:r>
          </w:p>
        </w:tc>
      </w:tr>
      <w:tr w:rsidR="009F3EFD" w14:paraId="790ED4E0" w14:textId="07CB82AF" w:rsidTr="009F3EFD">
        <w:tc>
          <w:tcPr>
            <w:tcW w:w="2319" w:type="dxa"/>
          </w:tcPr>
          <w:p w14:paraId="2C298249" w14:textId="62A2A518" w:rsidR="009F3EFD" w:rsidRDefault="009F3EF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HTL.29.1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4F77F153" w14:textId="487824D0" w:rsidR="009F3EFD" w:rsidRDefault="009F3EF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2467" w:type="dxa"/>
            <w:vAlign w:val="center"/>
          </w:tcPr>
          <w:p w14:paraId="4771EFF1" w14:textId="77777777" w:rsidR="009F3EFD" w:rsidRDefault="009F3EF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09AB11AF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9F3EFD" w:rsidRPr="000D4FB7" w14:paraId="27663517" w14:textId="77777777" w:rsidTr="0071626E">
        <w:tc>
          <w:tcPr>
            <w:tcW w:w="2319" w:type="dxa"/>
          </w:tcPr>
          <w:p w14:paraId="707387B2" w14:textId="77777777" w:rsidR="009F3EFD" w:rsidRDefault="009F3EF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1B29A330" w14:textId="13295F1A" w:rsidR="009F3EFD" w:rsidRDefault="009F3EF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BD653 부품배치 사진</w:t>
            </w:r>
          </w:p>
        </w:tc>
      </w:tr>
      <w:tr w:rsidR="009F3EFD" w14:paraId="7546EAB7" w14:textId="77777777" w:rsidTr="0071626E">
        <w:tc>
          <w:tcPr>
            <w:tcW w:w="2319" w:type="dxa"/>
          </w:tcPr>
          <w:p w14:paraId="170F863B" w14:textId="0FD56002" w:rsidR="009F3EFD" w:rsidRDefault="009F3EFD" w:rsidP="009F3EFD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HTL.29.1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.1.4</w:t>
            </w:r>
          </w:p>
          <w:p w14:paraId="499D34DD" w14:textId="6A4D1AF6" w:rsidR="009F3EFD" w:rsidRDefault="009F3EF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  <w:vAlign w:val="center"/>
          </w:tcPr>
          <w:p w14:paraId="2F01DB4D" w14:textId="77777777" w:rsidR="009F3EFD" w:rsidRDefault="009F3EF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4C4B4C88" w14:textId="77777777" w:rsidR="00441146" w:rsidRPr="003B206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4EF46518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77396E52" w14:textId="650D1ABE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69" w:name="_Toc185249105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DT.30</w:t>
      </w:r>
      <w:r w:rsidRPr="00A24F70">
        <w:rPr>
          <w:rFonts w:eastAsia="HD현대체 Bold"/>
          <w:color w:val="000000" w:themeColor="text1"/>
        </w:rPr>
        <w:t xml:space="preserve">] </w:t>
      </w:r>
      <w:r w:rsidR="008C2E77">
        <w:rPr>
          <w:rFonts w:ascii="현대체Light" w:eastAsia="현대체Light" w:hAnsi="현대체Light" w:hint="eastAsia"/>
          <w:color w:val="000000" w:themeColor="text1"/>
        </w:rPr>
        <w:t>방열판</w:t>
      </w:r>
      <w:r w:rsidR="00161F50">
        <w:rPr>
          <w:rFonts w:ascii="현대체Light" w:eastAsia="현대체Light" w:hAnsi="현대체Light" w:hint="eastAsia"/>
          <w:color w:val="000000" w:themeColor="text1"/>
        </w:rPr>
        <w:t xml:space="preserve"> 제작품 스펙에 대한 시뮬레이션</w:t>
      </w:r>
      <w:r w:rsidR="00161F50">
        <w:rPr>
          <w:rFonts w:ascii="현대체Light" w:eastAsia="현대체Light" w:hAnsi="현대체Light"/>
          <w:color w:val="000000" w:themeColor="text1"/>
        </w:rPr>
        <w:t xml:space="preserve"> </w:t>
      </w:r>
      <w:r w:rsidR="00161F50">
        <w:rPr>
          <w:rFonts w:ascii="현대체Light" w:eastAsia="현대체Light" w:hAnsi="현대체Light" w:hint="eastAsia"/>
          <w:color w:val="000000" w:themeColor="text1"/>
        </w:rPr>
        <w:t>확인</w:t>
      </w:r>
      <w:bookmarkEnd w:id="169"/>
    </w:p>
    <w:p w14:paraId="714A3114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4649BEAE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70" w:name="_Toc185249106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70"/>
    </w:p>
    <w:p w14:paraId="16250124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CFE2CAC" w14:textId="77777777" w:rsidR="008C2E77" w:rsidRDefault="008C2E77" w:rsidP="008C2E7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HDF30.1(PF1) ~ HDF30.4(PF4)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6E04C6BB" w14:textId="77777777" w:rsidR="008C2E77" w:rsidRPr="00882156" w:rsidRDefault="008C2E77" w:rsidP="008C2E7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848E4B3" w14:textId="77777777" w:rsidR="008C2E77" w:rsidRDefault="008C2E77" w:rsidP="008C2E7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C1001</w:t>
      </w:r>
    </w:p>
    <w:p w14:paraId="2F7A8F1B" w14:textId="77777777" w:rsidR="008C2E77" w:rsidRDefault="008C2E77" w:rsidP="008C2E7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BD0BDC0" w14:textId="77777777" w:rsidR="008C2E77" w:rsidRDefault="008C2E77" w:rsidP="008C2E77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20C3867" w14:textId="77777777" w:rsidR="008C2E77" w:rsidRPr="003F6AA2" w:rsidRDefault="008C2E77" w:rsidP="008C2E7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.30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방열판 설계사항 시뮬레이션 결과값 확인</w:t>
      </w:r>
    </w:p>
    <w:p w14:paraId="09DCB677" w14:textId="77777777" w:rsidR="008C2E77" w:rsidRPr="000F4D15" w:rsidRDefault="008C2E77" w:rsidP="008C2E77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350AE0C" w14:textId="77777777" w:rsidR="008C2E77" w:rsidRPr="000F4D15" w:rsidRDefault="008C2E77" w:rsidP="008C2E77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0F4D15">
        <w:rPr>
          <w:rFonts w:ascii="현대체Light" w:eastAsia="현대체Light" w:hAnsi="현대체Light" w:cs="바탕체" w:hint="eastAsia"/>
          <w:color w:val="000000" w:themeColor="text1"/>
          <w:lang w:eastAsia="ko-KR"/>
        </w:rPr>
        <w:t>IPM, DMIGBT의 손실값을 합산</w:t>
      </w: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한 후,</w:t>
      </w:r>
      <w:r>
        <w:rPr>
          <w:rFonts w:ascii="현대체Light" w:eastAsia="현대체Light" w:hAnsi="현대체Light" w:cs="바탕체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설계한 방열판의 형상 및 소재의 열저항을 계산한다.</w:t>
      </w:r>
    </w:p>
    <w:p w14:paraId="7931F2C0" w14:textId="77777777" w:rsidR="008C2E77" w:rsidRPr="00BC1FAC" w:rsidRDefault="008C2E77" w:rsidP="008C2E77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대기온도 기준, Airflow가 있는 환경을 가정해서 델타온도를 계산한다.</w:t>
      </w:r>
    </w:p>
    <w:p w14:paraId="24A97315" w14:textId="2B9FD330" w:rsidR="00441146" w:rsidRPr="008C2E77" w:rsidRDefault="008C2E77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이때 방열판의 온도는 </w:t>
      </w:r>
      <w:r w:rsidRPr="00BC1FAC">
        <w:rPr>
          <w:rFonts w:ascii="현대체Light" w:eastAsia="현대체Light" w:hAnsi="현대체Light" w:cs="바탕체"/>
          <w:b/>
          <w:color w:val="000000" w:themeColor="text1"/>
          <w:lang w:eastAsia="ko-KR"/>
        </w:rPr>
        <w:t>80</w:t>
      </w:r>
      <w:r w:rsidRPr="00BC1FAC">
        <w:rPr>
          <w:rFonts w:ascii="현대체Light" w:eastAsia="현대체Light" w:hAnsi="현대체Light" w:cs="바탕체" w:hint="eastAsia"/>
          <w:b/>
          <w:color w:val="000000" w:themeColor="text1"/>
          <w:lang w:eastAsia="ko-KR"/>
        </w:rPr>
        <w:t>도를 넘지 않는지</w:t>
      </w: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 확인한다.</w:t>
      </w:r>
      <w:r w:rsidRPr="00BC1FAC"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 </w:t>
      </w:r>
    </w:p>
    <w:p w14:paraId="13B0BE87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7E8A08F8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71" w:name="_Toc185249107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71"/>
    </w:p>
    <w:p w14:paraId="108720AF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5FEA516C" w14:textId="5C3A7B5F" w:rsidR="00441146" w:rsidRPr="003973EA" w:rsidRDefault="003973EA" w:rsidP="003973EA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HDF30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의 방열판시뮬레이션 사이트를 활용하여 결과를 확인한다.</w:t>
      </w:r>
    </w:p>
    <w:p w14:paraId="0264A9CC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AD2BAC4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72" w:name="_Toc185249108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72"/>
    </w:p>
    <w:p w14:paraId="3153F23C" w14:textId="1728688F" w:rsidR="00441146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2AF8A02E" w14:textId="6E3E5CE3" w:rsidR="007A3998" w:rsidRPr="003F6AA2" w:rsidRDefault="00046A3B" w:rsidP="007A399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 w:rsidR="007A399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.30</w:t>
      </w:r>
      <w:r w:rsidR="007A3998"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="007A3998"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 w:rsidR="007A3998"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="007A3998"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7A3998" w:rsidRPr="007A399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방열판</w:t>
      </w:r>
      <w:r w:rsidR="007A3998" w:rsidRPr="007A399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7A3998" w:rsidRPr="007A399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제작품</w:t>
      </w:r>
      <w:r w:rsidR="007A3998" w:rsidRPr="007A399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7A3998" w:rsidRPr="007A399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스펙에</w:t>
      </w:r>
      <w:r w:rsidR="007A3998" w:rsidRPr="007A399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7A3998" w:rsidRPr="007A399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대한</w:t>
      </w:r>
      <w:r w:rsidR="007A3998" w:rsidRPr="007A399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7A3998" w:rsidRPr="007A399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시뮬레이션</w:t>
      </w:r>
      <w:r w:rsidR="007A3998" w:rsidRPr="007A399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7A3998" w:rsidRPr="007A399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043FF485" w14:textId="77777777" w:rsidR="007A3998" w:rsidRPr="007A3998" w:rsidRDefault="007A3998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tbl>
      <w:tblPr>
        <w:tblStyle w:val="afffff2"/>
        <w:tblW w:w="4786" w:type="dxa"/>
        <w:tblLook w:val="04A0" w:firstRow="1" w:lastRow="0" w:firstColumn="1" w:lastColumn="0" w:noHBand="0" w:noVBand="1"/>
      </w:tblPr>
      <w:tblGrid>
        <w:gridCol w:w="2319"/>
        <w:gridCol w:w="2467"/>
      </w:tblGrid>
      <w:tr w:rsidR="003973EA" w:rsidRPr="000D4FB7" w14:paraId="02BB6D5D" w14:textId="77777777" w:rsidTr="0071626E">
        <w:tc>
          <w:tcPr>
            <w:tcW w:w="2319" w:type="dxa"/>
          </w:tcPr>
          <w:p w14:paraId="77C3B9E3" w14:textId="77777777" w:rsidR="003973EA" w:rsidRDefault="003973EA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2ABF2A03" w14:textId="7C283692" w:rsidR="003973EA" w:rsidRDefault="003973EA" w:rsidP="003973EA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시뮬레이션 결과</w:t>
            </w:r>
          </w:p>
        </w:tc>
      </w:tr>
      <w:tr w:rsidR="003973EA" w14:paraId="60AF53FD" w14:textId="77777777" w:rsidTr="0071626E">
        <w:tc>
          <w:tcPr>
            <w:tcW w:w="2319" w:type="dxa"/>
          </w:tcPr>
          <w:p w14:paraId="6B5F4C12" w14:textId="77777777" w:rsidR="003973EA" w:rsidRDefault="003973EA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HTL.29.1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41F62CBA" w14:textId="7D6BF6F0" w:rsidR="003973EA" w:rsidRDefault="003973EA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2467" w:type="dxa"/>
            <w:vAlign w:val="center"/>
          </w:tcPr>
          <w:p w14:paraId="1C1EB26A" w14:textId="77777777" w:rsidR="003973EA" w:rsidRDefault="003973EA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7C80AA1B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5A5E1FE4" w14:textId="77777777" w:rsidR="00441146" w:rsidRPr="003B206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71412DF4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0FCD2161" w14:textId="2CB25C49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73" w:name="_Toc185249109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DT.31</w:t>
      </w:r>
      <w:r w:rsidRPr="00A24F70">
        <w:rPr>
          <w:rFonts w:eastAsia="HD현대체 Bold"/>
          <w:color w:val="000000" w:themeColor="text1"/>
        </w:rPr>
        <w:t xml:space="preserve">] </w:t>
      </w:r>
      <w:r w:rsidR="008C2E77">
        <w:rPr>
          <w:rFonts w:ascii="현대체Light" w:eastAsia="현대체Light" w:hAnsi="현대체Light" w:hint="eastAsia"/>
          <w:color w:val="000000" w:themeColor="text1"/>
        </w:rPr>
        <w:t>서멀구리스</w:t>
      </w:r>
      <w:r w:rsidR="00161F50">
        <w:rPr>
          <w:rFonts w:ascii="현대체Light" w:eastAsia="현대체Light" w:hAnsi="현대체Light" w:hint="eastAsia"/>
          <w:color w:val="000000" w:themeColor="text1"/>
        </w:rPr>
        <w:t xml:space="preserve"> 정상도포여부 확인</w:t>
      </w:r>
      <w:bookmarkEnd w:id="173"/>
    </w:p>
    <w:p w14:paraId="4B863658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76DF98F8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74" w:name="_Toc185249110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74"/>
    </w:p>
    <w:p w14:paraId="7AFC5B79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DC3F020" w14:textId="77777777" w:rsidR="008C2E77" w:rsidRDefault="008C2E77" w:rsidP="008C2E7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HDF31.1(PF1) ~ HDF31.3(PF3)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40DFD756" w14:textId="77777777" w:rsidR="008C2E77" w:rsidRDefault="008C2E77" w:rsidP="008C2E7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HDF31.4(PF4)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별도 HDR을 적용한다.</w:t>
      </w:r>
    </w:p>
    <w:p w14:paraId="6654E4AB" w14:textId="77777777" w:rsidR="008C2E77" w:rsidRPr="00D61CB0" w:rsidRDefault="008C2E77" w:rsidP="008C2E7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1D55992" w14:textId="77777777" w:rsidR="008C2E77" w:rsidRDefault="008C2E77" w:rsidP="008C2E7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C1001, C105~605, C900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관련인터페이스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: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IIF106~606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, IIF916</w:t>
      </w:r>
    </w:p>
    <w:p w14:paraId="50DA33FE" w14:textId="77777777" w:rsidR="008C2E77" w:rsidRDefault="008C2E77" w:rsidP="008C2E77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E097E13" w14:textId="77777777" w:rsidR="008C2E77" w:rsidRPr="003F6AA2" w:rsidRDefault="008C2E77" w:rsidP="008C2E7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.31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IPM - 서멀구리스 도포 후, 방열판에 접속 후 육안 확인사항</w:t>
      </w:r>
    </w:p>
    <w:p w14:paraId="2D3680D6" w14:textId="77777777" w:rsidR="008C2E77" w:rsidRPr="00015C44" w:rsidRDefault="008C2E77" w:rsidP="008C2E77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1EF954BB" w14:textId="77777777" w:rsidR="008C2E77" w:rsidRPr="00BC1FAC" w:rsidRDefault="008C2E77" w:rsidP="008C2E77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설계된 서멀구리스 도포방법을 적용하여 IPM을 방열판에 밀착조립한다.</w:t>
      </w:r>
    </w:p>
    <w:p w14:paraId="5E344C3E" w14:textId="77777777" w:rsidR="008C2E77" w:rsidRPr="009A1DDB" w:rsidRDefault="008C2E77" w:rsidP="008C2E77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서멀구리스가 IPM과 방열판 밀착지점 외곽으로 새지 않는지 확인한다.</w:t>
      </w:r>
      <w:r>
        <w:rPr>
          <w:rFonts w:ascii="현대체Light" w:eastAsia="현대체Light" w:hAnsi="현대체Light" w:cs="바탕체"/>
          <w:color w:val="000000" w:themeColor="text1"/>
          <w:lang w:eastAsia="ko-KR"/>
        </w:rPr>
        <w:t xml:space="preserve"> </w:t>
      </w:r>
    </w:p>
    <w:p w14:paraId="175DDD36" w14:textId="77777777" w:rsidR="008C2E77" w:rsidRPr="00BC1FAC" w:rsidRDefault="008C2E77" w:rsidP="008C2E77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 방열판과 접속한 IPM을 분리하였을 때, IPM</w:t>
      </w:r>
      <w:r>
        <w:rPr>
          <w:rFonts w:ascii="현대체Light" w:eastAsia="현대체Light" w:hAnsi="현대체Light" w:cs="바탕체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방열포인트에 서멀구리스가 고루 묻어있는지 확인한다. </w:t>
      </w:r>
    </w:p>
    <w:p w14:paraId="06FC2FAC" w14:textId="77777777" w:rsidR="008C2E77" w:rsidRDefault="008C2E77" w:rsidP="008C2E77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13BD7ECD" w14:textId="77777777" w:rsidR="008C2E77" w:rsidRPr="003F6AA2" w:rsidRDefault="008C2E77" w:rsidP="008C2E7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.31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DMIGBT - 서멀구리스 도포 후, 방열판에 접속 후 육안 확인사항</w:t>
      </w:r>
    </w:p>
    <w:p w14:paraId="67B6437B" w14:textId="77777777" w:rsidR="008C2E77" w:rsidRPr="00015C44" w:rsidRDefault="008C2E77" w:rsidP="008C2E77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5647AAB0" w14:textId="77777777" w:rsidR="008C2E77" w:rsidRPr="00BC1FAC" w:rsidRDefault="008C2E77" w:rsidP="008C2E77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설계된 서멀구리스 도포방법을 적용하여 DMIGBT를 방열판에 밀착조립한다.</w:t>
      </w:r>
    </w:p>
    <w:p w14:paraId="166BF616" w14:textId="77777777" w:rsidR="008C2E77" w:rsidRPr="009A1DDB" w:rsidRDefault="008C2E77" w:rsidP="008C2E77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서멀구리스가 DMIGBT와 방열판 밀착지점 외곽으로 새지 않는지 확인한다.</w:t>
      </w:r>
      <w:r>
        <w:rPr>
          <w:rFonts w:ascii="현대체Light" w:eastAsia="현대체Light" w:hAnsi="현대체Light" w:cs="바탕체"/>
          <w:color w:val="000000" w:themeColor="text1"/>
          <w:lang w:eastAsia="ko-KR"/>
        </w:rPr>
        <w:t xml:space="preserve"> </w:t>
      </w:r>
    </w:p>
    <w:p w14:paraId="3E4E3B0D" w14:textId="49B1EBA1" w:rsidR="00441146" w:rsidRPr="008C2E77" w:rsidRDefault="008C2E77" w:rsidP="00441146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 방열판과 접속한 DMIGBT를 분리하였을 때, DMIGBT</w:t>
      </w:r>
      <w:r>
        <w:rPr>
          <w:rFonts w:ascii="현대체Light" w:eastAsia="현대체Light" w:hAnsi="현대체Light" w:cs="바탕체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방열포인트에 서멀구리스가 고루 묻어있는지 확인한다.</w:t>
      </w:r>
    </w:p>
    <w:p w14:paraId="5A3C3292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526CE481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75" w:name="_Toc185249111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75"/>
    </w:p>
    <w:p w14:paraId="3686FE0F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73CD4D14" w14:textId="66E5B235" w:rsidR="00441146" w:rsidRPr="00B4347C" w:rsidRDefault="00B4347C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방열판과 서멀구리스를 통해 밀착조립된 전력소자(IPM, DMIGBT)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사이의 서멀구리스 도포여부를 확인한다.</w:t>
      </w:r>
    </w:p>
    <w:p w14:paraId="6C32A6A4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6E2FDB56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76" w:name="_Toc185249112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76"/>
    </w:p>
    <w:p w14:paraId="3CFE5287" w14:textId="4C5267B8" w:rsidR="00441146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1061DD61" w14:textId="47C277C1" w:rsidR="00913911" w:rsidRDefault="00C22588" w:rsidP="00441146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</w:t>
      </w:r>
      <w:r w:rsidR="0091391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31</w:t>
      </w:r>
      <w:r w:rsidR="00913911"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="00913911"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 w:rsidR="00913911"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="00913911"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C2258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IPM </w:t>
      </w:r>
      <w:r w:rsidRPr="00C2258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서멀구리스</w:t>
      </w:r>
      <w:r w:rsidRPr="00C2258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C2258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정상도포여부</w:t>
      </w:r>
      <w:r w:rsidRPr="00C2258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C2258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0A790D78" w14:textId="77777777" w:rsidR="00C22588" w:rsidRPr="00913911" w:rsidRDefault="00C22588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tbl>
      <w:tblPr>
        <w:tblStyle w:val="afffff2"/>
        <w:tblW w:w="7253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</w:tblGrid>
      <w:tr w:rsidR="00C22588" w:rsidRPr="000D4FB7" w14:paraId="1FEBC079" w14:textId="71FEF66E" w:rsidTr="00C22588">
        <w:tc>
          <w:tcPr>
            <w:tcW w:w="2319" w:type="dxa"/>
          </w:tcPr>
          <w:p w14:paraId="07CBBB0B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2DD35835" w14:textId="19E06149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방열판과 접속 시 IPM 주변 서멀구리스 번짐 여부 사진</w:t>
            </w:r>
          </w:p>
        </w:tc>
        <w:tc>
          <w:tcPr>
            <w:tcW w:w="2467" w:type="dxa"/>
          </w:tcPr>
          <w:p w14:paraId="5D40C3FC" w14:textId="7EB40365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IPM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방열포인트의 서멀구리스가 고루 묻어있는지 여부 사진</w:t>
            </w:r>
          </w:p>
        </w:tc>
      </w:tr>
      <w:tr w:rsidR="00C22588" w14:paraId="524FCB60" w14:textId="18AB754A" w:rsidTr="00C22588">
        <w:tc>
          <w:tcPr>
            <w:tcW w:w="2319" w:type="dxa"/>
          </w:tcPr>
          <w:p w14:paraId="3243A5EB" w14:textId="3FCFD042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HTL.31.1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6840F88B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2467" w:type="dxa"/>
            <w:vAlign w:val="center"/>
          </w:tcPr>
          <w:p w14:paraId="1F8BD3F9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04BF4A17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03B0C842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7253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</w:tblGrid>
      <w:tr w:rsidR="00C22588" w:rsidRPr="00C22588" w14:paraId="616C2C63" w14:textId="77777777" w:rsidTr="0071626E">
        <w:tc>
          <w:tcPr>
            <w:tcW w:w="2319" w:type="dxa"/>
          </w:tcPr>
          <w:p w14:paraId="18D6D05B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0403FBD1" w14:textId="05073C6D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방열판과 접속 시 IPM 주변 서멀구리스 번짐 여부 사진</w:t>
            </w:r>
          </w:p>
        </w:tc>
        <w:tc>
          <w:tcPr>
            <w:tcW w:w="2467" w:type="dxa"/>
          </w:tcPr>
          <w:p w14:paraId="27E042B7" w14:textId="2145322F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IPM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방열포인트의 서멀구리스가 고루 묻어있는지 여부 사진</w:t>
            </w:r>
          </w:p>
        </w:tc>
      </w:tr>
      <w:tr w:rsidR="00C22588" w14:paraId="5D4A33CE" w14:textId="77777777" w:rsidTr="0071626E">
        <w:tc>
          <w:tcPr>
            <w:tcW w:w="2319" w:type="dxa"/>
          </w:tcPr>
          <w:p w14:paraId="41539057" w14:textId="119F91D5" w:rsidR="00C22588" w:rsidRDefault="00C22588" w:rsidP="00C22588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HTL.31.1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.1.4</w:t>
            </w:r>
          </w:p>
        </w:tc>
        <w:tc>
          <w:tcPr>
            <w:tcW w:w="2467" w:type="dxa"/>
            <w:vAlign w:val="center"/>
          </w:tcPr>
          <w:p w14:paraId="3DD53744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37B6077E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1E3F8B7C" w14:textId="2757C525" w:rsidR="0044114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558892A1" w14:textId="4D29C116" w:rsidR="00C22588" w:rsidRDefault="00C22588" w:rsidP="00C2258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[HDT.31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C2258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DMIGBT </w:t>
      </w:r>
      <w:r w:rsidRPr="00C2258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서멀구리스</w:t>
      </w:r>
      <w:r w:rsidRPr="00C2258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C2258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정상도포여부</w:t>
      </w:r>
      <w:r w:rsidRPr="00C2258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C2258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35C2E328" w14:textId="77777777" w:rsidR="00C22588" w:rsidRPr="00913911" w:rsidRDefault="00C22588" w:rsidP="00C22588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tbl>
      <w:tblPr>
        <w:tblStyle w:val="afffff2"/>
        <w:tblW w:w="7253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</w:tblGrid>
      <w:tr w:rsidR="00C22588" w:rsidRPr="000D4FB7" w14:paraId="39D34B00" w14:textId="77777777" w:rsidTr="0071626E">
        <w:tc>
          <w:tcPr>
            <w:tcW w:w="2319" w:type="dxa"/>
          </w:tcPr>
          <w:p w14:paraId="10915345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32343A76" w14:textId="088CE199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방열판과 접속 시 DMIGBT 주변 서멀구리스 번짐 여부 사진</w:t>
            </w:r>
          </w:p>
        </w:tc>
        <w:tc>
          <w:tcPr>
            <w:tcW w:w="2467" w:type="dxa"/>
          </w:tcPr>
          <w:p w14:paraId="18B383C8" w14:textId="202B2B50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DMIGBT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방열포인트의 서멀구리스가 고루 묻어있는지 여부 사진</w:t>
            </w:r>
          </w:p>
        </w:tc>
      </w:tr>
      <w:tr w:rsidR="00C22588" w14:paraId="5CD85870" w14:textId="77777777" w:rsidTr="0071626E">
        <w:tc>
          <w:tcPr>
            <w:tcW w:w="2319" w:type="dxa"/>
          </w:tcPr>
          <w:p w14:paraId="79F11371" w14:textId="4DB3A070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HTL.31.2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3083CB17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1~3)</w:t>
            </w:r>
          </w:p>
        </w:tc>
        <w:tc>
          <w:tcPr>
            <w:tcW w:w="2467" w:type="dxa"/>
            <w:vAlign w:val="center"/>
          </w:tcPr>
          <w:p w14:paraId="4B1300B4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330EE0F1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72C5A730" w14:textId="77777777" w:rsidR="00C22588" w:rsidRDefault="00C22588" w:rsidP="00C22588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tbl>
      <w:tblPr>
        <w:tblStyle w:val="afffff2"/>
        <w:tblW w:w="7253" w:type="dxa"/>
        <w:tblLook w:val="04A0" w:firstRow="1" w:lastRow="0" w:firstColumn="1" w:lastColumn="0" w:noHBand="0" w:noVBand="1"/>
      </w:tblPr>
      <w:tblGrid>
        <w:gridCol w:w="2319"/>
        <w:gridCol w:w="2467"/>
        <w:gridCol w:w="2467"/>
      </w:tblGrid>
      <w:tr w:rsidR="00C22588" w:rsidRPr="00C22588" w14:paraId="5FA85F29" w14:textId="77777777" w:rsidTr="0071626E">
        <w:tc>
          <w:tcPr>
            <w:tcW w:w="2319" w:type="dxa"/>
          </w:tcPr>
          <w:p w14:paraId="23ABC8DC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2467" w:type="dxa"/>
          </w:tcPr>
          <w:p w14:paraId="10457378" w14:textId="5E4F03DB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방열판과 접속 시 DMIGBT 주변 서멀구리스 번짐 여부 사진</w:t>
            </w:r>
          </w:p>
        </w:tc>
        <w:tc>
          <w:tcPr>
            <w:tcW w:w="2467" w:type="dxa"/>
          </w:tcPr>
          <w:p w14:paraId="536B8A60" w14:textId="7B98E5A1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DMIGBT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방열포인트의 서멀구리스가 고루 묻어있는지 여부 사진</w:t>
            </w:r>
          </w:p>
        </w:tc>
      </w:tr>
      <w:tr w:rsidR="00C22588" w14:paraId="790A4F50" w14:textId="77777777" w:rsidTr="0071626E">
        <w:tc>
          <w:tcPr>
            <w:tcW w:w="2319" w:type="dxa"/>
          </w:tcPr>
          <w:p w14:paraId="5957A360" w14:textId="70544AD5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HTL.31.2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.1.4</w:t>
            </w:r>
          </w:p>
        </w:tc>
        <w:tc>
          <w:tcPr>
            <w:tcW w:w="2467" w:type="dxa"/>
            <w:vAlign w:val="center"/>
          </w:tcPr>
          <w:p w14:paraId="122380E8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67" w:type="dxa"/>
          </w:tcPr>
          <w:p w14:paraId="7714EE63" w14:textId="77777777" w:rsidR="00C22588" w:rsidRDefault="00C22588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1B9199F0" w14:textId="77777777" w:rsidR="00C22588" w:rsidRDefault="00C22588" w:rsidP="00C22588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55E1423B" w14:textId="6F9FC5FC" w:rsidR="00C22588" w:rsidRDefault="00C22588" w:rsidP="00C2258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5F7B39B3" w14:textId="77777777" w:rsidR="00C22588" w:rsidRDefault="00C22588" w:rsidP="00C2258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6D32EE30" w14:textId="77777777" w:rsidR="00C22588" w:rsidRPr="00C22588" w:rsidRDefault="00C22588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6AD6805F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38751A08" w14:textId="11A83996" w:rsidR="00441146" w:rsidRPr="005A0CC2" w:rsidRDefault="00441146" w:rsidP="00441146">
      <w:pPr>
        <w:pStyle w:val="21"/>
        <w:ind w:left="567" w:hanging="567"/>
        <w:rPr>
          <w:rFonts w:eastAsia="HD현대체 Bold"/>
        </w:rPr>
      </w:pPr>
      <w:bookmarkStart w:id="177" w:name="_Toc185249113"/>
      <w:r w:rsidRPr="005A0CC2">
        <w:rPr>
          <w:rFonts w:eastAsia="HD현대체 Bold"/>
        </w:rPr>
        <w:t>[</w:t>
      </w:r>
      <w:r w:rsidRPr="00A24F70">
        <w:rPr>
          <w:rFonts w:eastAsia="HD현대체 Bold"/>
          <w:color w:val="000000" w:themeColor="text1"/>
        </w:rPr>
        <w:t>H</w:t>
      </w:r>
      <w:r>
        <w:rPr>
          <w:rFonts w:eastAsia="HD현대체 Bold"/>
          <w:color w:val="000000" w:themeColor="text1"/>
        </w:rPr>
        <w:t>DT.32</w:t>
      </w:r>
      <w:r w:rsidRPr="00A24F70">
        <w:rPr>
          <w:rFonts w:eastAsia="HD현대체 Bold"/>
          <w:color w:val="000000" w:themeColor="text1"/>
        </w:rPr>
        <w:t xml:space="preserve">] </w:t>
      </w:r>
      <w:r w:rsidR="00161F50">
        <w:rPr>
          <w:rFonts w:ascii="현대체Light" w:eastAsia="현대체Light" w:hAnsi="현대체Light" w:hint="eastAsia"/>
          <w:color w:val="000000" w:themeColor="text1"/>
        </w:rPr>
        <w:t xml:space="preserve">AMP의 </w:t>
      </w:r>
      <w:r w:rsidR="00912038" w:rsidRPr="00161F50">
        <w:rPr>
          <w:rFonts w:ascii="현대체Light" w:eastAsia="현대체Light" w:hAnsi="현대체Light" w:hint="eastAsia"/>
          <w:color w:val="000000" w:themeColor="text1"/>
        </w:rPr>
        <w:t xml:space="preserve">고전압부 </w:t>
      </w:r>
      <w:r w:rsidR="00161F50" w:rsidRPr="00161F50">
        <w:rPr>
          <w:rFonts w:ascii="현대체Light" w:eastAsia="현대체Light" w:hAnsi="현대체Light" w:hint="eastAsia"/>
          <w:color w:val="000000" w:themeColor="text1"/>
        </w:rPr>
        <w:t xml:space="preserve">주변 기구물의 감전 </w:t>
      </w:r>
      <w:r w:rsidR="00161F50">
        <w:rPr>
          <w:rFonts w:ascii="현대체Light" w:eastAsia="현대체Light" w:hAnsi="현대체Light" w:hint="eastAsia"/>
          <w:color w:val="000000" w:themeColor="text1"/>
        </w:rPr>
        <w:t>보호대책 설계반영여부</w:t>
      </w:r>
      <w:r w:rsidR="00161F50" w:rsidRPr="00161F50">
        <w:rPr>
          <w:rFonts w:ascii="현대체Light" w:eastAsia="현대체Light" w:hAnsi="현대체Light" w:hint="eastAsia"/>
          <w:color w:val="000000" w:themeColor="text1"/>
        </w:rPr>
        <w:t xml:space="preserve"> 확인</w:t>
      </w:r>
      <w:bookmarkEnd w:id="177"/>
    </w:p>
    <w:p w14:paraId="7F746737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2FA89FAB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78" w:name="_Toc185249114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78"/>
    </w:p>
    <w:p w14:paraId="7302322B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E8A2128" w14:textId="77777777" w:rsidR="00912038" w:rsidRDefault="00912038" w:rsidP="0091203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HDF32.1(PF1) ~ HDF32.4(PF4)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0426CC89" w14:textId="77777777" w:rsidR="00912038" w:rsidRPr="00D61CB0" w:rsidRDefault="00912038" w:rsidP="0091203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F815572" w14:textId="77777777" w:rsidR="00912038" w:rsidRDefault="00912038" w:rsidP="0091203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없음</w:t>
      </w:r>
    </w:p>
    <w:p w14:paraId="7FB7E0A9" w14:textId="77777777" w:rsidR="00912038" w:rsidRDefault="00912038" w:rsidP="00912038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C32A2F6" w14:textId="77777777" w:rsidR="00912038" w:rsidRPr="003F6AA2" w:rsidRDefault="00912038" w:rsidP="0091203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.32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감전 보호대책 유무 확인</w:t>
      </w:r>
    </w:p>
    <w:p w14:paraId="4DA2A30A" w14:textId="77777777" w:rsidR="00912038" w:rsidRPr="00015C44" w:rsidRDefault="00912038" w:rsidP="00912038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3559125" w14:textId="77777777" w:rsidR="00912038" w:rsidRDefault="00912038" w:rsidP="00912038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lang w:eastAsia="ko-KR"/>
        </w:rPr>
        <w:t>순서도를 통해 고전압부 감전 보호대책이 있는지 확인한다.</w:t>
      </w:r>
    </w:p>
    <w:p w14:paraId="34AE2277" w14:textId="77777777" w:rsidR="00912038" w:rsidRDefault="00912038" w:rsidP="00912038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</w:p>
    <w:p w14:paraId="176D09F9" w14:textId="77777777" w:rsidR="00912038" w:rsidRDefault="00912038" w:rsidP="00912038">
      <w:pPr>
        <w:pStyle w:val="afffffb"/>
        <w:widowControl/>
        <w:numPr>
          <w:ilvl w:val="1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F61B1E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시작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: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작업자 기준에서, 제어기 전원을 OFF하고 AMP에 잔여전원이 남아있는 상황을 가정할 때,</w:t>
      </w:r>
    </w:p>
    <w:p w14:paraId="4D2447A9" w14:textId="77777777" w:rsidR="00912038" w:rsidRDefault="00912038" w:rsidP="00912038">
      <w:pPr>
        <w:pStyle w:val="afffffb"/>
        <w:widowControl/>
        <w:numPr>
          <w:ilvl w:val="2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F61B1E">
        <w:rPr>
          <w:rFonts w:ascii="현대체Light" w:eastAsia="현대체Light" w:hAnsi="현대체Light"/>
          <w:b/>
          <w:color w:val="000000" w:themeColor="text1"/>
          <w:lang w:eastAsia="ko-KR"/>
        </w:rPr>
        <w:t>1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.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AMP에 손을 데어 바로 분리를 할 수 있는 구조인지 확인한다.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 (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y</w:t>
      </w:r>
      <w:r>
        <w:rPr>
          <w:rFonts w:ascii="현대체Light" w:eastAsia="현대체Light" w:hAnsi="현대체Light"/>
          <w:color w:val="000000" w:themeColor="text1"/>
          <w:lang w:eastAsia="ko-KR"/>
        </w:rPr>
        <w:t>es or no)</w:t>
      </w:r>
    </w:p>
    <w:p w14:paraId="03DDECB3" w14:textId="77777777" w:rsidR="00912038" w:rsidRDefault="00912038" w:rsidP="00912038">
      <w:pPr>
        <w:pStyle w:val="afffffb"/>
        <w:widowControl/>
        <w:numPr>
          <w:ilvl w:val="2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F61B1E">
        <w:rPr>
          <w:rFonts w:ascii="현대체Light" w:eastAsia="현대체Light" w:hAnsi="현대체Light"/>
          <w:b/>
          <w:color w:val="000000" w:themeColor="text1"/>
          <w:lang w:eastAsia="ko-KR"/>
        </w:rPr>
        <w:t>2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.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1번사항이 yes라면, AMP가 제어기에 조립되있는 상태에서 AMP의 에너지충전부 및 전력소자에 손이 닿을 수 없도록 케이싱이 되어 있는지 확인한다.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 (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yes or no) </w:t>
      </w:r>
    </w:p>
    <w:p w14:paraId="73CE3B62" w14:textId="77777777" w:rsidR="00912038" w:rsidRPr="00BC1FAC" w:rsidRDefault="00912038" w:rsidP="00912038">
      <w:pPr>
        <w:pStyle w:val="afffffb"/>
        <w:widowControl/>
        <w:numPr>
          <w:ilvl w:val="2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noProof/>
          <w:lang w:eastAsia="ko-KR"/>
        </w:rPr>
        <w:drawing>
          <wp:anchor distT="0" distB="0" distL="114300" distR="114300" simplePos="0" relativeHeight="251664384" behindDoc="0" locked="0" layoutInCell="1" allowOverlap="1" wp14:anchorId="40FDB59F" wp14:editId="602D6CBA">
            <wp:simplePos x="0" y="0"/>
            <wp:positionH relativeFrom="margin">
              <wp:align>center</wp:align>
            </wp:positionH>
            <wp:positionV relativeFrom="paragraph">
              <wp:posOffset>593090</wp:posOffset>
            </wp:positionV>
            <wp:extent cx="2249170" cy="2377440"/>
            <wp:effectExtent l="0" t="0" r="0" b="3810"/>
            <wp:wrapTopAndBottom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1B1E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3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. 2번 사항이 no라면 반드시 고전압부에 대한 감전위험성을 알리는 알림문구를 드라이브유닛에 부착되어 있는지 확인한다.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(yes or no)</w:t>
      </w:r>
    </w:p>
    <w:p w14:paraId="364B8DAA" w14:textId="7E6E0101" w:rsidR="00441146" w:rsidRPr="00912038" w:rsidRDefault="00912038" w:rsidP="00441146">
      <w:pPr>
        <w:pStyle w:val="aff4"/>
        <w:numPr>
          <w:ilvl w:val="0"/>
          <w:numId w:val="21"/>
        </w:numPr>
        <w:rPr>
          <w:rFonts w:ascii="현대체Light" w:eastAsia="현대체Light" w:hAnsi="현대체Light"/>
          <w:color w:val="000000" w:themeColor="text1"/>
          <w:sz w:val="22"/>
        </w:rPr>
      </w:pPr>
      <w:r w:rsidRPr="007D55CF"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>순서도</w:t>
      </w:r>
    </w:p>
    <w:p w14:paraId="0B8677EC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40B33EF3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79" w:name="_Toc185249115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79"/>
    </w:p>
    <w:p w14:paraId="3782BC2E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255564B4" w14:textId="53B6E6F5" w:rsidR="0025238C" w:rsidRPr="00B4347C" w:rsidRDefault="0025238C" w:rsidP="0025238C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HDF.32의 순서도를 통해 AMP의 고전압 감전 보호대칙 유무를 확인한다.</w:t>
      </w:r>
    </w:p>
    <w:p w14:paraId="6350E88E" w14:textId="77777777" w:rsidR="00441146" w:rsidRPr="0025238C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31F67E2E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80" w:name="_Toc185249116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80"/>
    </w:p>
    <w:p w14:paraId="58538872" w14:textId="5F197B3C" w:rsidR="00441146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6F9982F6" w14:textId="77777777" w:rsidR="00C17E67" w:rsidRPr="00BC5A51" w:rsidRDefault="00C17E67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17A6602C" w14:textId="24E0FC9B" w:rsidR="00441146" w:rsidRPr="0025238C" w:rsidRDefault="0025238C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[HDT.32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D14A76" w:rsidRPr="00D14A7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AMP</w:t>
      </w:r>
      <w:r w:rsidR="00D14A76" w:rsidRPr="00D14A7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의</w:t>
      </w:r>
      <w:r w:rsidR="00D14A76" w:rsidRPr="00D14A7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D14A76" w:rsidRPr="00D14A7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고전압부</w:t>
      </w:r>
      <w:r w:rsidR="00D14A76" w:rsidRPr="00D14A7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D14A76" w:rsidRPr="00D14A7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주변</w:t>
      </w:r>
      <w:r w:rsidR="00D14A76" w:rsidRPr="00D14A7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D14A76" w:rsidRPr="00D14A7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기구물의</w:t>
      </w:r>
      <w:r w:rsidR="00D14A76" w:rsidRPr="00D14A7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D14A76" w:rsidRPr="00D14A7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감전</w:t>
      </w:r>
      <w:r w:rsidR="00D14A76" w:rsidRPr="00D14A7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D14A76" w:rsidRPr="00D14A7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보호대책</w:t>
      </w:r>
      <w:r w:rsidR="00D14A76" w:rsidRPr="00D14A7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D14A76" w:rsidRPr="00D14A7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설계반영여부</w:t>
      </w:r>
      <w:r w:rsidR="00D14A76" w:rsidRPr="00D14A7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D14A76" w:rsidRPr="00D14A7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확인</w:t>
      </w:r>
    </w:p>
    <w:p w14:paraId="03DCA82E" w14:textId="77777777" w:rsidR="00441146" w:rsidRPr="003B206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tbl>
      <w:tblPr>
        <w:tblStyle w:val="afffff2"/>
        <w:tblW w:w="9743" w:type="dxa"/>
        <w:tblLook w:val="04A0" w:firstRow="1" w:lastRow="0" w:firstColumn="1" w:lastColumn="0" w:noHBand="0" w:noVBand="1"/>
      </w:tblPr>
      <w:tblGrid>
        <w:gridCol w:w="1981"/>
        <w:gridCol w:w="1981"/>
        <w:gridCol w:w="1984"/>
        <w:gridCol w:w="1981"/>
        <w:gridCol w:w="1816"/>
      </w:tblGrid>
      <w:tr w:rsidR="00C9309D" w:rsidRPr="000D4FB7" w14:paraId="53537012" w14:textId="7517404C" w:rsidTr="00C9309D">
        <w:tc>
          <w:tcPr>
            <w:tcW w:w="1981" w:type="dxa"/>
          </w:tcPr>
          <w:p w14:paraId="4BF18BCD" w14:textId="77777777" w:rsidR="00C9309D" w:rsidRDefault="00C9309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81" w:type="dxa"/>
          </w:tcPr>
          <w:p w14:paraId="04EDACCB" w14:textId="323B963D" w:rsidR="00C9309D" w:rsidRDefault="00C9309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1번사항 Yes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or No</w:t>
            </w:r>
          </w:p>
          <w:p w14:paraId="0C8D0567" w14:textId="02F467D9" w:rsidR="00C9309D" w:rsidRDefault="00C9309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with 사진 첨부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984" w:type="dxa"/>
          </w:tcPr>
          <w:p w14:paraId="4CCAF16A" w14:textId="799AC8F8" w:rsidR="00C9309D" w:rsidRDefault="00C9309D" w:rsidP="00C9309D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2번사항 Yes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or No</w:t>
            </w:r>
          </w:p>
          <w:p w14:paraId="1914F04D" w14:textId="209C5EEE" w:rsidR="00C9309D" w:rsidRDefault="00C9309D" w:rsidP="00C9309D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with 사진 첨부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981" w:type="dxa"/>
          </w:tcPr>
          <w:p w14:paraId="2A57EFA7" w14:textId="20094846" w:rsidR="00C9309D" w:rsidRDefault="00C9309D" w:rsidP="00C9309D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3번사항 Yes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or No</w:t>
            </w:r>
          </w:p>
          <w:p w14:paraId="4B7E9736" w14:textId="0A91B575" w:rsidR="00C9309D" w:rsidRDefault="00C9309D" w:rsidP="00C9309D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with 사진 첨부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816" w:type="dxa"/>
          </w:tcPr>
          <w:p w14:paraId="48F937F5" w14:textId="77777777" w:rsidR="00C9309D" w:rsidRDefault="00C9309D" w:rsidP="00C9309D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결과</w:t>
            </w:r>
          </w:p>
          <w:p w14:paraId="180A96A1" w14:textId="075F1E57" w:rsidR="00C9309D" w:rsidRDefault="00C9309D" w:rsidP="00C9309D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(Pass or Fail)</w:t>
            </w:r>
          </w:p>
        </w:tc>
      </w:tr>
      <w:tr w:rsidR="00C9309D" w14:paraId="431DE232" w14:textId="69414B12" w:rsidTr="00C9309D">
        <w:tc>
          <w:tcPr>
            <w:tcW w:w="1981" w:type="dxa"/>
          </w:tcPr>
          <w:p w14:paraId="42FF41EC" w14:textId="6395034F" w:rsidR="00C9309D" w:rsidRDefault="00C9309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HTL.32.1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5590DD57" w14:textId="6D3CC8E7" w:rsidR="00C9309D" w:rsidRDefault="00C9309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81" w:type="dxa"/>
            <w:vAlign w:val="center"/>
          </w:tcPr>
          <w:p w14:paraId="31882DF2" w14:textId="77777777" w:rsidR="00C9309D" w:rsidRDefault="00C9309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0576080" w14:textId="77777777" w:rsidR="00C9309D" w:rsidRDefault="00C9309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981" w:type="dxa"/>
          </w:tcPr>
          <w:p w14:paraId="723CF7BA" w14:textId="77777777" w:rsidR="00C9309D" w:rsidRDefault="00C9309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1816" w:type="dxa"/>
          </w:tcPr>
          <w:p w14:paraId="08E9CE4E" w14:textId="77777777" w:rsidR="00C9309D" w:rsidRDefault="00C9309D" w:rsidP="0071626E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71168CBD" w14:textId="77777777" w:rsidR="00441146" w:rsidRDefault="00441146" w:rsidP="00441146">
      <w:pPr>
        <w:pStyle w:val="E"/>
        <w:rPr>
          <w:rFonts w:ascii="Cambria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16F225A1" w14:textId="16FD08E7" w:rsidR="00441146" w:rsidRPr="00762D77" w:rsidRDefault="00441146" w:rsidP="00441146">
      <w:pPr>
        <w:pStyle w:val="21"/>
        <w:ind w:left="567" w:hanging="567"/>
        <w:rPr>
          <w:rFonts w:ascii="현대체Light" w:eastAsia="현대체Light" w:hAnsi="현대체Light"/>
        </w:rPr>
      </w:pPr>
      <w:bookmarkStart w:id="181" w:name="_Toc185249117"/>
      <w:r w:rsidRPr="00762D77">
        <w:rPr>
          <w:rFonts w:eastAsia="HD현대체 Bold"/>
        </w:rPr>
        <w:t>[</w:t>
      </w:r>
      <w:r w:rsidRPr="00762D77">
        <w:rPr>
          <w:rFonts w:eastAsia="HD현대체 Bold"/>
          <w:color w:val="000000" w:themeColor="text1"/>
        </w:rPr>
        <w:t xml:space="preserve">HDT.33] </w:t>
      </w:r>
      <w:r w:rsidR="00584678" w:rsidRPr="00762D77">
        <w:rPr>
          <w:rFonts w:ascii="현대체Light" w:eastAsia="현대체Light" w:hAnsi="현대체Light" w:hint="eastAsia"/>
          <w:color w:val="000000" w:themeColor="text1"/>
        </w:rPr>
        <w:t>R</w:t>
      </w:r>
      <w:r w:rsidR="00584678" w:rsidRPr="00762D77">
        <w:rPr>
          <w:rFonts w:ascii="현대체Light" w:eastAsia="현대체Light" w:hAnsi="현대체Light"/>
          <w:color w:val="000000" w:themeColor="text1"/>
        </w:rPr>
        <w:t>eliabilty (</w:t>
      </w:r>
      <w:r w:rsidR="00584678" w:rsidRPr="00762D77">
        <w:rPr>
          <w:rFonts w:ascii="현대체Light" w:eastAsia="현대체Light" w:hAnsi="현대체Light" w:hint="eastAsia"/>
          <w:color w:val="000000" w:themeColor="text1"/>
        </w:rPr>
        <w:t>신뢰성)</w:t>
      </w:r>
      <w:bookmarkEnd w:id="181"/>
    </w:p>
    <w:p w14:paraId="629A4869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</w:rPr>
      </w:pPr>
    </w:p>
    <w:p w14:paraId="53D8C374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82" w:name="_Toc185249118"/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(</w:t>
      </w:r>
      <w:r>
        <w:t>Requirement)</w:t>
      </w:r>
      <w:bookmarkEnd w:id="182"/>
    </w:p>
    <w:p w14:paraId="3DCF14C7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4C5CF5C0" w14:textId="1BBD1EB2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54CB053" w14:textId="77777777" w:rsidR="00441146" w:rsidRPr="00231CA7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0A15375F" w14:textId="77777777" w:rsidR="00441146" w:rsidRPr="009E460B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83" w:name="_Toc185249119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>(</w:t>
      </w:r>
      <w:r>
        <w:t>Test facility)</w:t>
      </w:r>
      <w:bookmarkEnd w:id="183"/>
    </w:p>
    <w:p w14:paraId="6AF9FB78" w14:textId="77777777" w:rsidR="00441146" w:rsidRPr="00096155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</w:rPr>
      </w:pPr>
    </w:p>
    <w:p w14:paraId="13312122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5ED0D69D" w14:textId="77777777" w:rsidR="00441146" w:rsidRDefault="00441146" w:rsidP="00441146">
      <w:pPr>
        <w:pStyle w:val="E"/>
        <w:keepNext/>
        <w:spacing w:line="240" w:lineRule="auto"/>
        <w:jc w:val="center"/>
        <w:rPr>
          <w:position w:val="0"/>
        </w:rPr>
      </w:pPr>
    </w:p>
    <w:p w14:paraId="0CC626E5" w14:textId="33B18425" w:rsidR="00441146" w:rsidRPr="0040264F" w:rsidRDefault="00441146" w:rsidP="00441146">
      <w:pPr>
        <w:pStyle w:val="aff4"/>
        <w:rPr>
          <w:rFonts w:ascii="Cambria" w:eastAsia="현대체Light" w:hAnsi="Cambria"/>
          <w:color w:val="000000" w:themeColor="text1"/>
          <w:sz w:val="22"/>
        </w:rPr>
      </w:pP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Figure 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STYLEREF 1 \s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6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.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begin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instrText xml:space="preserve"> SEQ Figure \* ARABIC \s 1 </w:instrTex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separate"/>
      </w:r>
      <w:r w:rsidR="005D0C03">
        <w:rPr>
          <w:rFonts w:ascii="Cambria" w:eastAsia="HD현대체  Medium" w:hAnsi="Cambria"/>
          <w:noProof/>
          <w:color w:val="000000" w:themeColor="text1"/>
          <w:sz w:val="22"/>
          <w:szCs w:val="22"/>
        </w:rPr>
        <w:t>13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fldChar w:fldCharType="end"/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 xml:space="preserve"> …… </w:t>
      </w:r>
      <w:r w:rsidRPr="0040264F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시험</w:t>
      </w:r>
      <w:r w:rsidRPr="0040264F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 xml:space="preserve"> </w:t>
      </w:r>
      <w:r w:rsidRPr="0040264F">
        <w:rPr>
          <w:rFonts w:ascii="Cambria" w:eastAsia="HD현대체  Medium" w:hAnsi="Cambria" w:hint="eastAsia"/>
          <w:color w:val="000000" w:themeColor="text1"/>
          <w:sz w:val="22"/>
          <w:szCs w:val="22"/>
          <w:lang w:eastAsia="ko-KR"/>
        </w:rPr>
        <w:t>구성도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</w:rPr>
        <w:t>(</w:t>
      </w:r>
      <w:r w:rsidRPr="0040264F">
        <w:rPr>
          <w:rFonts w:ascii="Cambria" w:eastAsia="HD현대체  Medium" w:hAnsi="Cambria"/>
          <w:color w:val="000000" w:themeColor="text1"/>
          <w:sz w:val="22"/>
          <w:szCs w:val="22"/>
          <w:lang w:eastAsia="ko-KR"/>
        </w:rPr>
        <w:t>Block diagram for … test)</w:t>
      </w:r>
    </w:p>
    <w:p w14:paraId="28CEDB36" w14:textId="77777777" w:rsidR="00441146" w:rsidRDefault="00441146" w:rsidP="00441146">
      <w:pPr>
        <w:pStyle w:val="E"/>
        <w:rPr>
          <w:rFonts w:ascii="Cambria" w:eastAsia="현대체Light" w:hAnsi="Cambria"/>
          <w:color w:val="000000" w:themeColor="text1"/>
        </w:rPr>
      </w:pPr>
    </w:p>
    <w:p w14:paraId="22BC6D0D" w14:textId="77777777" w:rsidR="00441146" w:rsidRPr="005A0CC2" w:rsidRDefault="00441146" w:rsidP="00441146">
      <w:pPr>
        <w:pStyle w:val="31"/>
        <w:tabs>
          <w:tab w:val="clear" w:pos="5596"/>
          <w:tab w:val="num" w:pos="709"/>
        </w:tabs>
        <w:ind w:left="709" w:hanging="709"/>
      </w:pPr>
      <w:bookmarkStart w:id="184" w:name="_Toc185249120"/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t>Test procedure</w:t>
      </w:r>
      <w:r w:rsidRPr="005A0CC2">
        <w:t>)</w:t>
      </w:r>
      <w:bookmarkEnd w:id="184"/>
    </w:p>
    <w:p w14:paraId="31B05BAC" w14:textId="21A3883E" w:rsidR="00441146" w:rsidRDefault="00441146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19AE6986" w14:textId="77777777" w:rsidR="00584678" w:rsidRPr="00BC5A51" w:rsidRDefault="00584678" w:rsidP="00441146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55B9A80E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4E71015E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시험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통과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기준은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다음과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 xml:space="preserve"> 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같다</w:t>
      </w:r>
      <w:r>
        <w:rPr>
          <w:rFonts w:ascii="Cambria" w:eastAsia="HD현대체  Light" w:hAnsi="Cambria" w:hint="eastAsia"/>
          <w:color w:val="000000" w:themeColor="text1"/>
          <w:sz w:val="20"/>
          <w:szCs w:val="20"/>
        </w:rPr>
        <w:t>.</w:t>
      </w:r>
    </w:p>
    <w:p w14:paraId="604E5CA5" w14:textId="77777777" w:rsidR="00441146" w:rsidRDefault="00441146" w:rsidP="00441146">
      <w:pPr>
        <w:pStyle w:val="E"/>
        <w:rPr>
          <w:rFonts w:ascii="Cambria" w:eastAsia="HD현대체  Light" w:hAnsi="Cambria"/>
          <w:color w:val="000000" w:themeColor="text1"/>
          <w:sz w:val="20"/>
          <w:szCs w:val="20"/>
        </w:rPr>
      </w:pPr>
    </w:p>
    <w:p w14:paraId="39451C8E" w14:textId="77FB1A30" w:rsidR="00441146" w:rsidRPr="003B2066" w:rsidRDefault="00441146" w:rsidP="00441146">
      <w:pPr>
        <w:pStyle w:val="aff4"/>
        <w:rPr>
          <w:rFonts w:ascii="Cambria" w:eastAsia="HD현대체  Medium" w:hAnsi="Cambria"/>
          <w:sz w:val="22"/>
        </w:rPr>
      </w:pPr>
      <w:r w:rsidRPr="003B2066">
        <w:rPr>
          <w:rFonts w:ascii="Cambria" w:eastAsia="HD현대체  Medium" w:hAnsi="Cambria"/>
          <w:sz w:val="22"/>
        </w:rPr>
        <w:t xml:space="preserve">Table </w:t>
      </w:r>
      <w:r w:rsidRPr="003B2066">
        <w:rPr>
          <w:rFonts w:ascii="Cambria" w:eastAsia="HD현대체  Medium" w:hAnsi="Cambria"/>
          <w:sz w:val="22"/>
        </w:rPr>
        <w:fldChar w:fldCharType="begin"/>
      </w:r>
      <w:r w:rsidRPr="003B2066">
        <w:rPr>
          <w:rFonts w:ascii="Cambria" w:eastAsia="HD현대체  Medium" w:hAnsi="Cambria"/>
          <w:sz w:val="22"/>
        </w:rPr>
        <w:instrText xml:space="preserve"> STYLEREF 1 \s </w:instrText>
      </w:r>
      <w:r w:rsidRPr="003B2066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6</w:t>
      </w:r>
      <w:r w:rsidRPr="003B2066">
        <w:rPr>
          <w:rFonts w:ascii="Cambria" w:eastAsia="HD현대체  Medium" w:hAnsi="Cambria"/>
          <w:sz w:val="22"/>
        </w:rPr>
        <w:fldChar w:fldCharType="end"/>
      </w:r>
      <w:r w:rsidRPr="003B2066">
        <w:rPr>
          <w:rFonts w:ascii="Cambria" w:eastAsia="HD현대체  Medium" w:hAnsi="Cambria"/>
          <w:sz w:val="22"/>
        </w:rPr>
        <w:t>.</w:t>
      </w:r>
      <w:r w:rsidRPr="003B2066">
        <w:rPr>
          <w:rFonts w:ascii="Cambria" w:eastAsia="HD현대체  Medium" w:hAnsi="Cambria"/>
          <w:sz w:val="22"/>
        </w:rPr>
        <w:fldChar w:fldCharType="begin"/>
      </w:r>
      <w:r w:rsidRPr="003B2066">
        <w:rPr>
          <w:rFonts w:ascii="Cambria" w:eastAsia="HD현대체  Medium" w:hAnsi="Cambria"/>
          <w:sz w:val="22"/>
        </w:rPr>
        <w:instrText xml:space="preserve"> SEQ Table \* ARABIC \s 1 </w:instrText>
      </w:r>
      <w:r w:rsidRPr="003B2066">
        <w:rPr>
          <w:rFonts w:ascii="Cambria" w:eastAsia="HD현대체  Medium" w:hAnsi="Cambria"/>
          <w:sz w:val="22"/>
        </w:rPr>
        <w:fldChar w:fldCharType="separate"/>
      </w:r>
      <w:r w:rsidR="005D0C03">
        <w:rPr>
          <w:rFonts w:ascii="Cambria" w:eastAsia="HD현대체  Medium" w:hAnsi="Cambria"/>
          <w:noProof/>
          <w:sz w:val="22"/>
        </w:rPr>
        <w:t>2</w:t>
      </w:r>
      <w:r w:rsidRPr="003B2066">
        <w:rPr>
          <w:rFonts w:ascii="Cambria" w:eastAsia="HD현대체  Medium" w:hAnsi="Cambria"/>
          <w:sz w:val="22"/>
        </w:rPr>
        <w:fldChar w:fldCharType="end"/>
      </w:r>
      <w:r w:rsidRPr="003B2066">
        <w:rPr>
          <w:rFonts w:ascii="Cambria" w:eastAsia="HD현대체  Medium" w:hAnsi="Cambria"/>
          <w:sz w:val="22"/>
        </w:rPr>
        <w:t xml:space="preserve"> </w:t>
      </w:r>
      <w:r w:rsidRPr="0040264F">
        <w:rPr>
          <w:rFonts w:ascii="Cambria" w:eastAsia="HD현대체  Medium" w:hAnsi="Cambria" w:hint="eastAsia"/>
          <w:sz w:val="22"/>
          <w:lang w:eastAsia="ko-KR"/>
        </w:rPr>
        <w:t>시험</w:t>
      </w:r>
      <w:r w:rsidRPr="0040264F">
        <w:rPr>
          <w:rFonts w:ascii="Cambria" w:eastAsia="HD현대체  Medium" w:hAnsi="Cambria"/>
          <w:sz w:val="22"/>
          <w:lang w:eastAsia="ko-KR"/>
        </w:rPr>
        <w:t xml:space="preserve"> </w:t>
      </w:r>
      <w:r>
        <w:rPr>
          <w:rFonts w:ascii="Cambria" w:eastAsia="HD현대체  Medium" w:hAnsi="Cambria" w:hint="eastAsia"/>
          <w:sz w:val="22"/>
          <w:lang w:eastAsia="ko-KR"/>
        </w:rPr>
        <w:t>기준</w:t>
      </w:r>
      <w:r w:rsidRPr="0040264F">
        <w:rPr>
          <w:rFonts w:ascii="Cambria" w:eastAsia="HD현대체  Medium" w:hAnsi="Cambria"/>
          <w:sz w:val="22"/>
          <w:lang w:eastAsia="ko-KR"/>
        </w:rPr>
        <w:t xml:space="preserve">(Test </w:t>
      </w:r>
      <w:r>
        <w:rPr>
          <w:rFonts w:ascii="Cambria" w:eastAsia="HD현대체  Medium" w:hAnsi="Cambria"/>
          <w:sz w:val="22"/>
          <w:lang w:eastAsia="ko-KR"/>
        </w:rPr>
        <w:t>criteria</w:t>
      </w:r>
      <w:r w:rsidRPr="0040264F">
        <w:rPr>
          <w:rFonts w:ascii="Cambria" w:eastAsia="HD현대체  Medium" w:hAnsi="Cambria"/>
          <w:sz w:val="22"/>
          <w:lang w:eastAsia="ko-KR"/>
        </w:rPr>
        <w:t>)</w:t>
      </w:r>
      <w:r>
        <w:rPr>
          <w:rFonts w:ascii="Cambria" w:eastAsia="HD현대체  Medium" w:hAnsi="Cambria"/>
          <w:sz w:val="22"/>
          <w:lang w:eastAsia="ko-KR"/>
        </w:rPr>
        <w:t xml:space="preserve"> </w:t>
      </w:r>
      <w:r w:rsidRPr="003E05FC">
        <w:rPr>
          <w:rFonts w:ascii="Cambria" w:eastAsia="HD현대체  Medium" w:hAnsi="Cambria"/>
          <w:color w:val="0000FF"/>
          <w:sz w:val="22"/>
          <w:lang w:eastAsia="ko-KR"/>
        </w:rPr>
        <w:t xml:space="preserve">– </w:t>
      </w:r>
      <w:r w:rsidRPr="003E05FC">
        <w:rPr>
          <w:rFonts w:ascii="Cambria" w:eastAsia="HD현대체  Medium" w:hAnsi="Cambria" w:hint="eastAsia"/>
          <w:color w:val="0000FF"/>
          <w:sz w:val="22"/>
          <w:lang w:eastAsia="ko-KR"/>
        </w:rPr>
        <w:t>예시</w:t>
      </w:r>
    </w:p>
    <w:tbl>
      <w:tblPr>
        <w:tblW w:w="95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3"/>
        <w:gridCol w:w="1701"/>
        <w:gridCol w:w="850"/>
        <w:gridCol w:w="1276"/>
        <w:gridCol w:w="1134"/>
        <w:gridCol w:w="1134"/>
        <w:gridCol w:w="1282"/>
        <w:gridCol w:w="1162"/>
      </w:tblGrid>
      <w:tr w:rsidR="00441146" w:rsidRPr="003B2066" w14:paraId="795B01B9" w14:textId="77777777" w:rsidTr="00132AD1">
        <w:trPr>
          <w:cantSplit/>
          <w:trHeight w:val="339"/>
          <w:tblHeader/>
          <w:jc w:val="center"/>
        </w:trPr>
        <w:tc>
          <w:tcPr>
            <w:tcW w:w="983" w:type="dxa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B653BAB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>
              <w:rPr>
                <w:rFonts w:ascii="Cambria" w:eastAsia="HD현대체  Medium" w:hAnsi="Cambria" w:cs="Arial" w:hint="eastAsia"/>
                <w:szCs w:val="18"/>
                <w:lang w:eastAsia="ko-KR"/>
              </w:rPr>
              <w:t>식별번호</w:t>
            </w:r>
          </w:p>
          <w:p w14:paraId="65AEDEEB" w14:textId="77777777" w:rsidR="00441146" w:rsidRPr="00D87D40" w:rsidRDefault="00441146" w:rsidP="00132AD1">
            <w:pPr>
              <w:pStyle w:val="af6"/>
              <w:jc w:val="center"/>
              <w:rPr>
                <w:rFonts w:eastAsia="맑은 고딕"/>
                <w:szCs w:val="18"/>
                <w:lang w:eastAsia="ko-KR"/>
              </w:rPr>
            </w:pPr>
            <w:r>
              <w:rPr>
                <w:rFonts w:ascii="Cambria" w:eastAsia="맑은 고딕" w:hAnsi="Cambria"/>
                <w:szCs w:val="18"/>
                <w:lang w:eastAsia="ko-KR"/>
              </w:rPr>
              <w:t>ID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0AAC85F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항목</w:t>
            </w:r>
          </w:p>
          <w:p w14:paraId="32D5A6AD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</w:rPr>
              <w:t>Item</w:t>
            </w:r>
          </w:p>
        </w:tc>
        <w:tc>
          <w:tcPr>
            <w:tcW w:w="5676" w:type="dxa"/>
            <w:gridSpan w:val="5"/>
            <w:tcBorders>
              <w:top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967FD3C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기준</w:t>
            </w: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범위</w:t>
            </w: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 xml:space="preserve"> </w:t>
            </w:r>
            <w:r w:rsidRPr="00D87D40">
              <w:rPr>
                <w:rFonts w:ascii="Cambria" w:eastAsia="HD현대체  Medium" w:hAnsi="Cambria" w:cs="Arial"/>
                <w:szCs w:val="18"/>
              </w:rPr>
              <w:t>Criteria</w:t>
            </w:r>
          </w:p>
        </w:tc>
        <w:tc>
          <w:tcPr>
            <w:tcW w:w="1162" w:type="dxa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56AC997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비고</w:t>
            </w:r>
          </w:p>
          <w:p w14:paraId="5CC47F78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>Remark</w:t>
            </w:r>
          </w:p>
        </w:tc>
      </w:tr>
      <w:tr w:rsidR="00441146" w:rsidRPr="003B2066" w14:paraId="0F68C645" w14:textId="77777777" w:rsidTr="00132AD1">
        <w:trPr>
          <w:cantSplit/>
          <w:trHeight w:val="553"/>
          <w:tblHeader/>
          <w:jc w:val="center"/>
        </w:trPr>
        <w:tc>
          <w:tcPr>
            <w:tcW w:w="983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35DFBF6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</w:p>
        </w:tc>
        <w:tc>
          <w:tcPr>
            <w:tcW w:w="1701" w:type="dxa"/>
            <w:vMerge/>
            <w:tcBorders>
              <w:bottom w:val="double" w:sz="4" w:space="0" w:color="auto"/>
            </w:tcBorders>
            <w:vAlign w:val="center"/>
          </w:tcPr>
          <w:p w14:paraId="3797D99E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78466A7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단위</w:t>
            </w:r>
          </w:p>
          <w:p w14:paraId="0D62EFDC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</w:rPr>
              <w:t>Unit</w:t>
            </w:r>
          </w:p>
        </w:tc>
        <w:tc>
          <w:tcPr>
            <w:tcW w:w="1276" w:type="dxa"/>
            <w:tcBorders>
              <w:top w:val="single" w:sz="2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7988093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최소한계</w:t>
            </w:r>
          </w:p>
          <w:p w14:paraId="20893CFA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</w:rPr>
              <w:t>Min. limit</w:t>
            </w:r>
          </w:p>
        </w:tc>
        <w:tc>
          <w:tcPr>
            <w:tcW w:w="1134" w:type="dxa"/>
            <w:tcBorders>
              <w:top w:val="single" w:sz="2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BF517CA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표준치</w:t>
            </w:r>
          </w:p>
          <w:p w14:paraId="149E797A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Typ.</w:t>
            </w: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 xml:space="preserve"> value</w:t>
            </w:r>
          </w:p>
        </w:tc>
        <w:tc>
          <w:tcPr>
            <w:tcW w:w="1134" w:type="dxa"/>
            <w:tcBorders>
              <w:top w:val="single" w:sz="2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EA6EFAD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최대한계</w:t>
            </w:r>
          </w:p>
          <w:p w14:paraId="054575BA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Max.</w:t>
            </w:r>
            <w:r w:rsidRPr="00D87D40">
              <w:rPr>
                <w:rFonts w:ascii="Cambria" w:eastAsia="HD현대체  Medium" w:hAnsi="Cambria" w:cs="Arial"/>
                <w:szCs w:val="18"/>
                <w:lang w:eastAsia="ko-KR"/>
              </w:rPr>
              <w:t xml:space="preserve"> limit</w:t>
            </w:r>
          </w:p>
        </w:tc>
        <w:tc>
          <w:tcPr>
            <w:tcW w:w="1282" w:type="dxa"/>
            <w:tcBorders>
              <w:top w:val="single" w:sz="2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4C204AF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 w:hint="eastAsia"/>
                <w:szCs w:val="18"/>
                <w:lang w:eastAsia="ko-KR"/>
              </w:rPr>
              <w:t>허용범위</w:t>
            </w:r>
          </w:p>
          <w:p w14:paraId="323A9C8B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  <w:r w:rsidRPr="00D87D40">
              <w:rPr>
                <w:rFonts w:ascii="Cambria" w:eastAsia="HD현대체  Medium" w:hAnsi="Cambria" w:cs="Arial"/>
                <w:szCs w:val="18"/>
              </w:rPr>
              <w:t>Tolerance [%]</w:t>
            </w:r>
          </w:p>
        </w:tc>
        <w:tc>
          <w:tcPr>
            <w:tcW w:w="1162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D945AB7" w14:textId="77777777" w:rsidR="00441146" w:rsidRPr="00D87D40" w:rsidRDefault="00441146" w:rsidP="00132AD1">
            <w:pPr>
              <w:pStyle w:val="af5"/>
              <w:spacing w:line="240" w:lineRule="auto"/>
              <w:rPr>
                <w:rFonts w:ascii="Cambria" w:eastAsia="HD현대체  Medium" w:hAnsi="Cambria" w:cs="Arial"/>
                <w:szCs w:val="18"/>
                <w:lang w:eastAsia="ko-KR"/>
              </w:rPr>
            </w:pPr>
          </w:p>
        </w:tc>
      </w:tr>
      <w:tr w:rsidR="00441146" w:rsidRPr="003B2066" w14:paraId="214CB738" w14:textId="77777777" w:rsidTr="00132AD1">
        <w:trPr>
          <w:cantSplit/>
          <w:trHeight w:val="420"/>
          <w:jc w:val="center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B09DA" w14:textId="77777777" w:rsidR="00441146" w:rsidRPr="00A0616B" w:rsidRDefault="00441146" w:rsidP="00132AD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  <w:r w:rsidRPr="00A0616B"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  <w:t>H</w:t>
            </w:r>
            <w:r w:rsidRPr="00A0616B">
              <w:rPr>
                <w:rFonts w:ascii="Cambria" w:eastAsia="HD현대체  Light" w:hAnsi="Cambria" w:cs="Arial" w:hint="eastAsia"/>
                <w:color w:val="0000FF"/>
                <w:szCs w:val="18"/>
                <w:lang w:eastAsia="ko-KR"/>
              </w:rPr>
              <w:t>TL.1</w:t>
            </w:r>
            <w:r w:rsidRPr="00A0616B"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  <w:t>.1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5C04C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EDDC2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E0D28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B7B6A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A8114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6A17F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AE7F0B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</w:tr>
      <w:tr w:rsidR="00441146" w:rsidRPr="003B2066" w14:paraId="5074287B" w14:textId="77777777" w:rsidTr="00132AD1">
        <w:trPr>
          <w:cantSplit/>
          <w:trHeight w:val="420"/>
          <w:jc w:val="center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D9A3D" w14:textId="77777777" w:rsidR="00441146" w:rsidRPr="00A0616B" w:rsidRDefault="00441146" w:rsidP="00132AD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</w:pPr>
            <w:r w:rsidRPr="00A0616B"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  <w:t>H</w:t>
            </w:r>
            <w:r w:rsidRPr="00A0616B">
              <w:rPr>
                <w:rFonts w:ascii="Cambria" w:eastAsia="HD현대체  Light" w:hAnsi="Cambria" w:cs="Arial" w:hint="eastAsia"/>
                <w:color w:val="0000FF"/>
                <w:szCs w:val="18"/>
                <w:lang w:eastAsia="ko-KR"/>
              </w:rPr>
              <w:t>T</w:t>
            </w:r>
            <w:r w:rsidRPr="00A0616B"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  <w:t>L</w:t>
            </w:r>
            <w:r w:rsidRPr="00A0616B">
              <w:rPr>
                <w:rFonts w:ascii="Cambria" w:eastAsia="HD현대체  Light" w:hAnsi="Cambria" w:cs="Arial" w:hint="eastAsia"/>
                <w:color w:val="0000FF"/>
                <w:szCs w:val="18"/>
                <w:lang w:eastAsia="ko-KR"/>
              </w:rPr>
              <w:t>.</w:t>
            </w:r>
            <w:r w:rsidRPr="00A0616B">
              <w:rPr>
                <w:rFonts w:ascii="Cambria" w:eastAsia="HD현대체  Light" w:hAnsi="Cambria" w:cs="Arial"/>
                <w:color w:val="0000FF"/>
                <w:szCs w:val="18"/>
                <w:lang w:eastAsia="ko-KR"/>
              </w:rPr>
              <w:t>1.</w:t>
            </w:r>
            <w:r w:rsidRPr="00A0616B">
              <w:rPr>
                <w:rFonts w:ascii="Cambria" w:eastAsia="HD현대체  Light" w:hAnsi="Cambria" w:cs="Arial" w:hint="eastAsia"/>
                <w:color w:val="0000FF"/>
                <w:szCs w:val="18"/>
                <w:lang w:eastAsia="ko-KR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2E728" w14:textId="77777777" w:rsidR="00441146" w:rsidRPr="00D87D40" w:rsidRDefault="00441146" w:rsidP="00132AD1">
            <w:pPr>
              <w:pStyle w:val="af6"/>
              <w:spacing w:line="240" w:lineRule="auto"/>
              <w:ind w:left="0" w:firstLineChars="50" w:firstLine="77"/>
              <w:jc w:val="center"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AD0EF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E2DC8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EF3AC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6F929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14E0C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BBE604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</w:tr>
      <w:tr w:rsidR="00441146" w:rsidRPr="003B2066" w14:paraId="6051DA50" w14:textId="77777777" w:rsidTr="00132AD1">
        <w:trPr>
          <w:cantSplit/>
          <w:trHeight w:val="420"/>
          <w:jc w:val="center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1C86F" w14:textId="77777777" w:rsidR="00441146" w:rsidRPr="00D87D40" w:rsidRDefault="00441146" w:rsidP="00132AD1">
            <w:pPr>
              <w:pStyle w:val="af6"/>
              <w:overflowPunct w:val="0"/>
              <w:spacing w:line="240" w:lineRule="auto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DB30451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7B987E5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39F2851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BDA9A3E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C5C2F2A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78A34CD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186E72" w14:textId="77777777" w:rsidR="00441146" w:rsidRPr="00D87D40" w:rsidRDefault="00441146" w:rsidP="00132AD1">
            <w:pPr>
              <w:pStyle w:val="af6"/>
              <w:spacing w:line="240" w:lineRule="auto"/>
              <w:ind w:left="0"/>
              <w:jc w:val="center"/>
              <w:rPr>
                <w:rFonts w:ascii="Cambria" w:eastAsia="HD현대체  Light" w:hAnsi="Cambria" w:cs="Arial"/>
                <w:szCs w:val="18"/>
              </w:rPr>
            </w:pPr>
          </w:p>
        </w:tc>
      </w:tr>
    </w:tbl>
    <w:p w14:paraId="3F31132B" w14:textId="77777777" w:rsidR="00441146" w:rsidRPr="003B2066" w:rsidRDefault="00441146" w:rsidP="00441146">
      <w:pPr>
        <w:pStyle w:val="E"/>
        <w:spacing w:line="240" w:lineRule="auto"/>
        <w:ind w:left="200" w:right="200"/>
        <w:rPr>
          <w:rFonts w:ascii="Cambria" w:eastAsia="HD현대체  Light" w:hAnsi="Cambria"/>
        </w:rPr>
      </w:pPr>
    </w:p>
    <w:p w14:paraId="0840ADFF" w14:textId="5A564979" w:rsidR="00441146" w:rsidRPr="00441146" w:rsidRDefault="00441146" w:rsidP="00A4076C">
      <w:pPr>
        <w:pStyle w:val="E"/>
        <w:rPr>
          <w:rFonts w:ascii="Cambria" w:eastAsia="맑은 고딕" w:hAnsi="Cambria" w:cs="Helvetica"/>
          <w:bCs/>
          <w:color w:val="000000"/>
          <w:sz w:val="18"/>
          <w:szCs w:val="18"/>
        </w:rPr>
      </w:pPr>
      <w:r w:rsidRPr="00F209E0">
        <w:rPr>
          <w:rFonts w:ascii="Cambria" w:hAnsi="Cambria" w:cs="Helvetica"/>
          <w:bCs/>
          <w:color w:val="000000"/>
          <w:sz w:val="18"/>
          <w:szCs w:val="18"/>
        </w:rPr>
        <w:br w:type="page"/>
      </w:r>
    </w:p>
    <w:p w14:paraId="4E625978" w14:textId="3BAE6819" w:rsidR="00EF70D5" w:rsidRPr="006D6800" w:rsidRDefault="006D6800" w:rsidP="00947597">
      <w:pPr>
        <w:pStyle w:val="1"/>
        <w:numPr>
          <w:ilvl w:val="0"/>
          <w:numId w:val="0"/>
        </w:numPr>
        <w:rPr>
          <w:rFonts w:ascii="HD현대체 Bold" w:eastAsia="HD현대체 Bold" w:hAnsi="HD현대체 Bold"/>
          <w:b/>
        </w:rPr>
      </w:pPr>
      <w:bookmarkStart w:id="185" w:name="_Toc185249121"/>
      <w:r w:rsidRPr="006D6800">
        <w:rPr>
          <w:rFonts w:ascii="HD현대체 Bold" w:eastAsia="HD현대체 Bold" w:hAnsi="HD현대체 Bold" w:hint="eastAsia"/>
          <w:b/>
        </w:rPr>
        <w:t>변경이력(</w:t>
      </w:r>
      <w:r w:rsidRPr="006D6800">
        <w:rPr>
          <w:rFonts w:ascii="HD현대체 Bold" w:eastAsia="HD현대체 Bold" w:hAnsi="HD현대체 Bold"/>
          <w:b/>
        </w:rPr>
        <w:t>Revision History)</w:t>
      </w:r>
      <w:bookmarkEnd w:id="185"/>
    </w:p>
    <w:p w14:paraId="2C73E5B6" w14:textId="77777777" w:rsidR="008127B8" w:rsidRPr="006D6800" w:rsidRDefault="008127B8" w:rsidP="001225B4">
      <w:pPr>
        <w:pStyle w:val="a5"/>
        <w:snapToGrid w:val="0"/>
        <w:spacing w:line="240" w:lineRule="auto"/>
        <w:ind w:firstLine="0"/>
        <w:rPr>
          <w:rFonts w:ascii="HD현대체  Medium" w:eastAsia="HD현대체  Medium" w:hAnsi="HD현대체  Medium"/>
        </w:rPr>
      </w:pPr>
    </w:p>
    <w:tbl>
      <w:tblPr>
        <w:tblW w:w="975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58"/>
        <w:gridCol w:w="7493"/>
      </w:tblGrid>
      <w:tr w:rsidR="008127B8" w:rsidRPr="006D6800" w14:paraId="11DBE8F1" w14:textId="77777777" w:rsidTr="00FB563E">
        <w:trPr>
          <w:cantSplit/>
          <w:tblHeader/>
          <w:jc w:val="center"/>
        </w:trPr>
        <w:tc>
          <w:tcPr>
            <w:tcW w:w="2258" w:type="dxa"/>
            <w:shd w:val="clear" w:color="auto" w:fill="D9D9D9" w:themeFill="background1" w:themeFillShade="D9"/>
            <w:vAlign w:val="center"/>
          </w:tcPr>
          <w:p w14:paraId="19C46DD5" w14:textId="310D166E" w:rsidR="006D6800" w:rsidRPr="006D6800" w:rsidRDefault="006D6800" w:rsidP="001225B4">
            <w:pPr>
              <w:pStyle w:val="affa"/>
              <w:adjustRightInd w:val="0"/>
              <w:snapToGrid w:val="0"/>
              <w:spacing w:before="0"/>
              <w:ind w:left="0"/>
              <w:rPr>
                <w:rFonts w:ascii="Cambria" w:eastAsia="HD현대체  Medium" w:hAnsi="Cambria" w:cs="바탕체"/>
                <w:sz w:val="24"/>
                <w:lang w:eastAsia="ko-KR"/>
              </w:rPr>
            </w:pPr>
            <w:r w:rsidRPr="006D6800">
              <w:rPr>
                <w:rFonts w:ascii="Cambria" w:eastAsia="HD현대체  Medium" w:hAnsi="Cambria" w:cs="바탕체"/>
                <w:sz w:val="24"/>
                <w:lang w:eastAsia="ko-KR"/>
              </w:rPr>
              <w:t>변경이력</w:t>
            </w:r>
          </w:p>
          <w:p w14:paraId="75403F6C" w14:textId="517BE9C8" w:rsidR="008127B8" w:rsidRPr="006D6800" w:rsidRDefault="00EF2C8D" w:rsidP="001225B4">
            <w:pPr>
              <w:pStyle w:val="affa"/>
              <w:adjustRightInd w:val="0"/>
              <w:snapToGrid w:val="0"/>
              <w:spacing w:before="0"/>
              <w:ind w:left="0"/>
              <w:rPr>
                <w:rFonts w:ascii="Cambria" w:eastAsia="HD현대체  Medium" w:hAnsi="Cambria"/>
                <w:sz w:val="24"/>
              </w:rPr>
            </w:pPr>
            <w:r w:rsidRPr="006D6800">
              <w:rPr>
                <w:rFonts w:ascii="Cambria" w:eastAsia="HD현대체  Medium" w:hAnsi="Cambria" w:cs="바탕체"/>
                <w:sz w:val="24"/>
                <w:lang w:eastAsia="ko-KR"/>
              </w:rPr>
              <w:t>Revision History</w:t>
            </w:r>
          </w:p>
        </w:tc>
        <w:tc>
          <w:tcPr>
            <w:tcW w:w="7493" w:type="dxa"/>
            <w:shd w:val="clear" w:color="auto" w:fill="D9D9D9" w:themeFill="background1" w:themeFillShade="D9"/>
            <w:vAlign w:val="center"/>
          </w:tcPr>
          <w:p w14:paraId="3CCDF6F0" w14:textId="59BF7860" w:rsidR="008127B8" w:rsidRPr="006D6800" w:rsidRDefault="006D6800" w:rsidP="001225B4">
            <w:pPr>
              <w:pStyle w:val="affa"/>
              <w:adjustRightInd w:val="0"/>
              <w:snapToGrid w:val="0"/>
              <w:spacing w:before="0"/>
              <w:ind w:left="0"/>
              <w:rPr>
                <w:rFonts w:ascii="Cambria" w:eastAsia="HD현대체  Medium" w:hAnsi="Cambria"/>
                <w:color w:val="0000FF"/>
                <w:sz w:val="22"/>
                <w:lang w:eastAsia="ko-KR"/>
              </w:rPr>
            </w:pPr>
            <w:r w:rsidRPr="006D6800">
              <w:rPr>
                <w:rFonts w:ascii="Cambria" w:eastAsia="HD현대체  Medium" w:hAnsi="Cambria"/>
                <w:color w:val="0000FF"/>
                <w:sz w:val="24"/>
                <w:lang w:eastAsia="ko-KR"/>
              </w:rPr>
              <w:t>[</w:t>
            </w:r>
            <w:r w:rsidRPr="006D6800">
              <w:rPr>
                <w:rFonts w:ascii="Cambria" w:eastAsia="HD현대체  Medium" w:hAnsi="Cambria"/>
                <w:color w:val="0000FF"/>
                <w:sz w:val="24"/>
                <w:lang w:eastAsia="ko-KR"/>
              </w:rPr>
              <w:t>개발제품</w:t>
            </w:r>
            <w:r w:rsidRPr="006D6800">
              <w:rPr>
                <w:rFonts w:ascii="Cambria" w:eastAsia="HD현대체  Medium" w:hAnsi="Cambria"/>
                <w:color w:val="0000FF"/>
                <w:sz w:val="24"/>
                <w:lang w:eastAsia="ko-KR"/>
              </w:rPr>
              <w:t xml:space="preserve"> </w:t>
            </w:r>
            <w:r w:rsidRPr="006D6800">
              <w:rPr>
                <w:rFonts w:ascii="Cambria" w:eastAsia="HD현대체  Medium" w:hAnsi="Cambria"/>
                <w:color w:val="0000FF"/>
                <w:sz w:val="24"/>
                <w:lang w:eastAsia="ko-KR"/>
              </w:rPr>
              <w:t>명칭</w:t>
            </w:r>
            <w:r w:rsidRPr="006D6800">
              <w:rPr>
                <w:rFonts w:ascii="Cambria" w:eastAsia="HD현대체  Medium" w:hAnsi="Cambria"/>
                <w:color w:val="0000FF"/>
                <w:sz w:val="24"/>
                <w:lang w:eastAsia="ko-KR"/>
              </w:rPr>
              <w:t>]</w:t>
            </w:r>
          </w:p>
          <w:p w14:paraId="448733D2" w14:textId="47FEFEFB" w:rsidR="008127B8" w:rsidRPr="006D6800" w:rsidRDefault="00423C8C" w:rsidP="00423C8C">
            <w:pPr>
              <w:pStyle w:val="affa"/>
              <w:adjustRightInd w:val="0"/>
              <w:snapToGrid w:val="0"/>
              <w:spacing w:before="0"/>
              <w:ind w:left="0"/>
              <w:rPr>
                <w:rFonts w:ascii="Cambria" w:eastAsia="HD현대체  Medium" w:hAnsi="Cambria"/>
                <w:sz w:val="24"/>
              </w:rPr>
            </w:pPr>
            <w:r>
              <w:rPr>
                <w:rFonts w:ascii="Cambria" w:eastAsia="HD현대체  Medium" w:hAnsi="Cambria" w:cs="바탕체"/>
                <w:sz w:val="24"/>
                <w:lang w:eastAsia="ko-KR"/>
              </w:rPr>
              <w:t xml:space="preserve">Hardware </w:t>
            </w:r>
            <w:r>
              <w:rPr>
                <w:rFonts w:ascii="Cambria" w:eastAsia="HD현대체  Medium" w:hAnsi="Cambria" w:cs="바탕체" w:hint="eastAsia"/>
                <w:sz w:val="24"/>
                <w:lang w:eastAsia="ko-KR"/>
              </w:rPr>
              <w:t>Test Plan</w:t>
            </w:r>
            <w:r>
              <w:rPr>
                <w:rFonts w:ascii="Cambria" w:eastAsia="HD현대체  Medium" w:hAnsi="Cambria" w:cs="바탕체"/>
                <w:sz w:val="24"/>
                <w:lang w:eastAsia="ko-KR"/>
              </w:rPr>
              <w:t xml:space="preserve"> </w:t>
            </w:r>
            <w:r>
              <w:rPr>
                <w:rFonts w:ascii="Cambria" w:eastAsia="HD현대체  Medium" w:hAnsi="Cambria" w:cs="바탕체" w:hint="eastAsia"/>
                <w:sz w:val="24"/>
                <w:lang w:eastAsia="ko-KR"/>
              </w:rPr>
              <w:t>(Verification)</w:t>
            </w:r>
          </w:p>
        </w:tc>
      </w:tr>
    </w:tbl>
    <w:p w14:paraId="3C841D5F" w14:textId="77777777" w:rsidR="008127B8" w:rsidRPr="009E460B" w:rsidRDefault="008127B8" w:rsidP="001225B4">
      <w:pPr>
        <w:pStyle w:val="a5"/>
        <w:snapToGrid w:val="0"/>
        <w:spacing w:line="240" w:lineRule="auto"/>
        <w:ind w:firstLine="0"/>
        <w:rPr>
          <w:rFonts w:ascii="Cambria" w:eastAsia="현대체Light" w:hAnsi="Cambria"/>
          <w:sz w:val="2"/>
        </w:rPr>
      </w:pPr>
    </w:p>
    <w:tbl>
      <w:tblPr>
        <w:tblW w:w="974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4"/>
        <w:gridCol w:w="1134"/>
        <w:gridCol w:w="1276"/>
        <w:gridCol w:w="2935"/>
        <w:gridCol w:w="1070"/>
        <w:gridCol w:w="1098"/>
        <w:gridCol w:w="1107"/>
      </w:tblGrid>
      <w:tr w:rsidR="001225B4" w:rsidRPr="006D6800" w14:paraId="26D5DB49" w14:textId="77777777" w:rsidTr="00A309E1">
        <w:trPr>
          <w:cantSplit/>
          <w:trHeight w:val="265"/>
          <w:tblHeader/>
          <w:jc w:val="center"/>
        </w:trPr>
        <w:tc>
          <w:tcPr>
            <w:tcW w:w="1124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61F89B8" w14:textId="77777777" w:rsidR="006D6800" w:rsidRPr="006D6800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  <w:lang w:eastAsia="ko-KR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버전</w:t>
            </w:r>
          </w:p>
          <w:p w14:paraId="3367ABB7" w14:textId="462CF77E" w:rsidR="001225B4" w:rsidRPr="006D6800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ver</w:t>
            </w:r>
            <w:r w:rsidR="00EF2C8D" w:rsidRPr="006D6800">
              <w:rPr>
                <w:rFonts w:ascii="Cambria" w:eastAsia="HD현대체  Medium" w:hAnsi="Cambria" w:cstheme="majorHAnsi"/>
                <w:lang w:eastAsia="ko-KR"/>
              </w:rPr>
              <w:t>.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4C96459" w14:textId="77777777" w:rsidR="006D6800" w:rsidRPr="006D6800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  <w:lang w:eastAsia="ko-KR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변경일자</w:t>
            </w:r>
          </w:p>
          <w:p w14:paraId="2B335C08" w14:textId="64BCA9C2" w:rsidR="001225B4" w:rsidRPr="006D6800" w:rsidRDefault="00EF2C8D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Date</w:t>
            </w:r>
          </w:p>
        </w:tc>
        <w:tc>
          <w:tcPr>
            <w:tcW w:w="4211" w:type="dxa"/>
            <w:gridSpan w:val="2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488B433" w14:textId="77777777" w:rsidR="006D6800" w:rsidRPr="006D6800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  <w:lang w:eastAsia="ko-KR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변경내용</w:t>
            </w:r>
          </w:p>
          <w:p w14:paraId="6C5E5C7F" w14:textId="78F7C53F" w:rsidR="001225B4" w:rsidRPr="006D6800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Description</w:t>
            </w:r>
          </w:p>
        </w:tc>
        <w:tc>
          <w:tcPr>
            <w:tcW w:w="1070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51EC429" w14:textId="77777777" w:rsidR="006D6800" w:rsidRPr="006D6800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  <w:lang w:eastAsia="ko-KR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담당</w:t>
            </w:r>
          </w:p>
          <w:p w14:paraId="7B0F59D0" w14:textId="3D87FDC2" w:rsidR="001225B4" w:rsidRPr="006D6800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Updated by</w:t>
            </w:r>
          </w:p>
        </w:tc>
        <w:tc>
          <w:tcPr>
            <w:tcW w:w="1098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76E316B" w14:textId="77777777" w:rsidR="006D6800" w:rsidRPr="006D6800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  <w:lang w:eastAsia="ko-KR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검토</w:t>
            </w:r>
          </w:p>
          <w:p w14:paraId="16F56D23" w14:textId="1CA1D4D2" w:rsidR="001225B4" w:rsidRPr="006D6800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Reviewed by</w:t>
            </w:r>
          </w:p>
        </w:tc>
        <w:tc>
          <w:tcPr>
            <w:tcW w:w="1107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809769B" w14:textId="77777777" w:rsidR="006D6800" w:rsidRPr="006D6800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  <w:lang w:eastAsia="ko-KR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승인</w:t>
            </w:r>
          </w:p>
          <w:p w14:paraId="606892D5" w14:textId="183F1B5D" w:rsidR="001225B4" w:rsidRPr="006D6800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Approved by</w:t>
            </w:r>
          </w:p>
        </w:tc>
      </w:tr>
      <w:tr w:rsidR="001225B4" w:rsidRPr="006D6800" w14:paraId="770A61E7" w14:textId="77777777" w:rsidTr="00A309E1">
        <w:trPr>
          <w:cantSplit/>
          <w:trHeight w:val="265"/>
          <w:tblHeader/>
          <w:jc w:val="center"/>
        </w:trPr>
        <w:tc>
          <w:tcPr>
            <w:tcW w:w="1124" w:type="dxa"/>
            <w:vMerge/>
            <w:tcBorders>
              <w:bottom w:val="double" w:sz="4" w:space="0" w:color="auto"/>
            </w:tcBorders>
            <w:vAlign w:val="center"/>
          </w:tcPr>
          <w:p w14:paraId="754A3431" w14:textId="77777777" w:rsidR="001225B4" w:rsidRPr="009E460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현대체Light" w:hAnsi="Cambria" w:cstheme="majorHAnsi"/>
              </w:rPr>
            </w:pPr>
          </w:p>
        </w:tc>
        <w:tc>
          <w:tcPr>
            <w:tcW w:w="1134" w:type="dxa"/>
            <w:vMerge/>
            <w:tcBorders>
              <w:bottom w:val="double" w:sz="4" w:space="0" w:color="auto"/>
            </w:tcBorders>
            <w:vAlign w:val="center"/>
          </w:tcPr>
          <w:p w14:paraId="3AC1303D" w14:textId="20324BC1" w:rsidR="001225B4" w:rsidRPr="009E460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현대체Light" w:hAnsi="Cambria" w:cstheme="majorHAnsi"/>
              </w:rPr>
            </w:pPr>
          </w:p>
        </w:tc>
        <w:tc>
          <w:tcPr>
            <w:tcW w:w="127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D17B942" w14:textId="7355A89B" w:rsidR="006D6800" w:rsidRPr="006D6800" w:rsidRDefault="006D6800" w:rsidP="00947597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  <w:lang w:eastAsia="ko-KR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장</w:t>
            </w:r>
            <w:r w:rsidRPr="006D6800">
              <w:rPr>
                <w:rFonts w:ascii="Cambria" w:eastAsia="HD현대체  Medium" w:hAnsi="Cambria" w:cstheme="majorHAnsi"/>
                <w:lang w:eastAsia="ko-KR"/>
              </w:rPr>
              <w:t>/</w:t>
            </w:r>
            <w:r w:rsidRPr="006D6800">
              <w:rPr>
                <w:rFonts w:ascii="Cambria" w:eastAsia="HD현대체  Medium" w:hAnsi="Cambria" w:cstheme="majorHAnsi"/>
                <w:lang w:eastAsia="ko-KR"/>
              </w:rPr>
              <w:t>절</w:t>
            </w:r>
            <w:r w:rsidRPr="006D6800">
              <w:rPr>
                <w:rFonts w:ascii="Cambria" w:eastAsia="HD현대체  Medium" w:hAnsi="Cambria" w:cstheme="majorHAnsi"/>
                <w:lang w:eastAsia="ko-KR"/>
              </w:rPr>
              <w:t xml:space="preserve">, </w:t>
            </w:r>
            <w:r w:rsidRPr="006D6800">
              <w:rPr>
                <w:rFonts w:ascii="Cambria" w:eastAsia="HD현대체  Medium" w:hAnsi="Cambria" w:cstheme="majorHAnsi"/>
                <w:lang w:eastAsia="ko-KR"/>
              </w:rPr>
              <w:t>쪽번호</w:t>
            </w:r>
          </w:p>
          <w:p w14:paraId="2064787E" w14:textId="3FA08B95" w:rsidR="001225B4" w:rsidRPr="006D6800" w:rsidRDefault="00947597" w:rsidP="00947597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  <w:lang w:eastAsia="ko-KR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Clause / Page</w:t>
            </w:r>
          </w:p>
        </w:tc>
        <w:tc>
          <w:tcPr>
            <w:tcW w:w="293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01C79EC" w14:textId="77777777" w:rsidR="006D6800" w:rsidRPr="006D6800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  <w:lang w:eastAsia="ko-KR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요약</w:t>
            </w:r>
          </w:p>
          <w:p w14:paraId="496F3591" w14:textId="4287001F" w:rsidR="001225B4" w:rsidRPr="006D6800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HD현대체  Medium" w:hAnsi="Cambria" w:cstheme="majorHAnsi"/>
              </w:rPr>
            </w:pPr>
            <w:r w:rsidRPr="006D6800">
              <w:rPr>
                <w:rFonts w:ascii="Cambria" w:eastAsia="HD현대체  Medium" w:hAnsi="Cambria" w:cstheme="majorHAnsi"/>
                <w:lang w:eastAsia="ko-KR"/>
              </w:rPr>
              <w:t>Summary</w:t>
            </w:r>
          </w:p>
        </w:tc>
        <w:tc>
          <w:tcPr>
            <w:tcW w:w="1070" w:type="dxa"/>
            <w:vMerge/>
            <w:tcBorders>
              <w:bottom w:val="double" w:sz="4" w:space="0" w:color="auto"/>
            </w:tcBorders>
          </w:tcPr>
          <w:p w14:paraId="4A66D391" w14:textId="77777777" w:rsidR="001225B4" w:rsidRPr="009E460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현대체Light" w:hAnsi="Cambria" w:cstheme="majorHAnsi"/>
              </w:rPr>
            </w:pPr>
          </w:p>
        </w:tc>
        <w:tc>
          <w:tcPr>
            <w:tcW w:w="1098" w:type="dxa"/>
            <w:vMerge/>
            <w:tcBorders>
              <w:bottom w:val="double" w:sz="4" w:space="0" w:color="auto"/>
            </w:tcBorders>
          </w:tcPr>
          <w:p w14:paraId="65CF3DFC" w14:textId="77777777" w:rsidR="001225B4" w:rsidRPr="009E460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현대체Light" w:hAnsi="Cambria" w:cstheme="majorHAnsi"/>
              </w:rPr>
            </w:pPr>
          </w:p>
        </w:tc>
        <w:tc>
          <w:tcPr>
            <w:tcW w:w="1107" w:type="dxa"/>
            <w:vMerge/>
            <w:tcBorders>
              <w:bottom w:val="double" w:sz="4" w:space="0" w:color="auto"/>
            </w:tcBorders>
          </w:tcPr>
          <w:p w14:paraId="5A89E45B" w14:textId="77777777" w:rsidR="001225B4" w:rsidRPr="009E460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Cambria" w:eastAsia="현대체Light" w:hAnsi="Cambria" w:cstheme="majorHAnsi"/>
              </w:rPr>
            </w:pPr>
          </w:p>
        </w:tc>
      </w:tr>
      <w:tr w:rsidR="00947597" w:rsidRPr="006D6800" w14:paraId="0F343956" w14:textId="77777777" w:rsidTr="00251F2D">
        <w:trPr>
          <w:cantSplit/>
          <w:trHeight w:val="480"/>
          <w:tblHeader/>
          <w:jc w:val="center"/>
        </w:trPr>
        <w:tc>
          <w:tcPr>
            <w:tcW w:w="112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45ADBDE" w14:textId="73412C79" w:rsidR="00947597" w:rsidRPr="006D6800" w:rsidRDefault="00231CA7" w:rsidP="0094759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lang w:eastAsia="ko-KR"/>
              </w:rPr>
            </w:pPr>
            <w:r>
              <w:rPr>
                <w:rFonts w:ascii="Cambria" w:eastAsia="HD현대체  Light" w:hAnsi="Cambria" w:cstheme="majorHAnsi"/>
                <w:lang w:eastAsia="ko-KR"/>
              </w:rPr>
              <w:t>0</w:t>
            </w:r>
            <w:r w:rsidR="00947597" w:rsidRPr="006D6800">
              <w:rPr>
                <w:rFonts w:ascii="Cambria" w:eastAsia="HD현대체  Light" w:hAnsi="Cambria" w:cstheme="majorHAnsi"/>
                <w:lang w:eastAsia="ko-KR"/>
              </w:rPr>
              <w:t>.</w:t>
            </w:r>
            <w:r>
              <w:rPr>
                <w:rFonts w:ascii="Cambria" w:eastAsia="HD현대체  Light" w:hAnsi="Cambria" w:cstheme="majorHAnsi"/>
                <w:lang w:eastAsia="ko-KR"/>
              </w:rPr>
              <w:t>1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CB1C4B8" w14:textId="2A45DC87" w:rsidR="00947597" w:rsidRPr="006D6800" w:rsidRDefault="00947597" w:rsidP="00251F2D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lang w:eastAsia="ko-KR"/>
              </w:rPr>
            </w:pPr>
            <w:r w:rsidRPr="006D6800">
              <w:rPr>
                <w:rFonts w:ascii="Cambria" w:eastAsia="HD현대체  Light" w:hAnsi="Cambria" w:cstheme="majorHAnsi"/>
                <w:lang w:eastAsia="ko-KR"/>
              </w:rPr>
              <w:t>202</w:t>
            </w:r>
            <w:r w:rsidR="00251F2D">
              <w:rPr>
                <w:rFonts w:ascii="Cambria" w:eastAsia="HD현대체  Light" w:hAnsi="Cambria" w:cstheme="majorHAnsi"/>
                <w:lang w:eastAsia="ko-KR"/>
              </w:rPr>
              <w:t>4</w:t>
            </w:r>
            <w:r w:rsidR="00415B3B" w:rsidRPr="006D6800">
              <w:rPr>
                <w:rFonts w:ascii="Cambria" w:eastAsia="HD현대체  Light" w:hAnsi="Cambria" w:cstheme="majorHAnsi"/>
                <w:lang w:eastAsia="ko-KR"/>
              </w:rPr>
              <w:t>-</w:t>
            </w:r>
            <w:r w:rsidR="00231CA7">
              <w:rPr>
                <w:rFonts w:ascii="Cambria" w:eastAsia="HD현대체  Light" w:hAnsi="Cambria" w:cstheme="majorHAnsi"/>
                <w:lang w:eastAsia="ko-KR"/>
              </w:rPr>
              <w:t>10</w:t>
            </w:r>
            <w:r w:rsidRPr="006D6800">
              <w:rPr>
                <w:rFonts w:ascii="Cambria" w:eastAsia="HD현대체  Light" w:hAnsi="Cambria" w:cstheme="majorHAnsi"/>
                <w:lang w:eastAsia="ko-KR"/>
              </w:rPr>
              <w:t>-</w:t>
            </w:r>
            <w:r w:rsidR="00913911">
              <w:rPr>
                <w:rFonts w:ascii="Cambria" w:eastAsia="HD현대체  Light" w:hAnsi="Cambria" w:cstheme="majorHAnsi"/>
                <w:lang w:eastAsia="ko-KR"/>
              </w:rPr>
              <w:t>31</w:t>
            </w:r>
          </w:p>
        </w:tc>
        <w:tc>
          <w:tcPr>
            <w:tcW w:w="127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AD47DFE" w14:textId="77777777" w:rsidR="00947597" w:rsidRPr="006D6800" w:rsidRDefault="00947597" w:rsidP="00A309E1">
            <w:pPr>
              <w:pStyle w:val="af6"/>
              <w:snapToGrid w:val="0"/>
              <w:spacing w:line="240" w:lineRule="auto"/>
              <w:ind w:left="0" w:right="0"/>
              <w:rPr>
                <w:rFonts w:ascii="Cambria" w:eastAsia="HD현대체  Light" w:hAnsi="Cambria" w:cstheme="majorHAnsi"/>
              </w:rPr>
            </w:pPr>
          </w:p>
        </w:tc>
        <w:tc>
          <w:tcPr>
            <w:tcW w:w="293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4F2471F" w14:textId="5DC5379C" w:rsidR="00947597" w:rsidRPr="006D6800" w:rsidRDefault="00251F2D" w:rsidP="00A309E1">
            <w:pPr>
              <w:pStyle w:val="af6"/>
              <w:snapToGrid w:val="0"/>
              <w:spacing w:line="240" w:lineRule="auto"/>
              <w:ind w:left="144" w:right="0"/>
              <w:rPr>
                <w:rFonts w:ascii="Cambria" w:eastAsia="HD현대체  Light" w:hAnsi="Cambria" w:cstheme="majorHAnsi"/>
                <w:lang w:eastAsia="ko-KR"/>
              </w:rPr>
            </w:pPr>
            <w:r>
              <w:rPr>
                <w:rFonts w:ascii="Cambria" w:eastAsia="HD현대체  Light" w:hAnsi="Cambria" w:cstheme="majorHAnsi" w:hint="eastAsia"/>
                <w:lang w:eastAsia="ko-KR"/>
              </w:rPr>
              <w:t>최초</w:t>
            </w:r>
            <w:r>
              <w:rPr>
                <w:rFonts w:ascii="Cambria" w:eastAsia="HD현대체  Light" w:hAnsi="Cambria" w:cstheme="majorHAnsi" w:hint="eastAsia"/>
                <w:lang w:eastAsia="ko-KR"/>
              </w:rPr>
              <w:t xml:space="preserve"> </w:t>
            </w:r>
            <w:r>
              <w:rPr>
                <w:rFonts w:ascii="Cambria" w:eastAsia="HD현대체  Light" w:hAnsi="Cambria" w:cstheme="majorHAnsi" w:hint="eastAsia"/>
                <w:lang w:eastAsia="ko-KR"/>
              </w:rPr>
              <w:t>작성</w:t>
            </w:r>
          </w:p>
        </w:tc>
        <w:tc>
          <w:tcPr>
            <w:tcW w:w="107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D9F65E6" w14:textId="4B3E5CF9" w:rsidR="00947597" w:rsidRPr="006D6800" w:rsidRDefault="00231CA7" w:rsidP="0094759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sz w:val="16"/>
                <w:szCs w:val="18"/>
                <w:lang w:eastAsia="ko-KR"/>
              </w:rPr>
            </w:pPr>
            <w:r>
              <w:rPr>
                <w:rFonts w:ascii="Cambria" w:eastAsia="HD현대체  Light" w:hAnsi="Cambria" w:cstheme="majorHAnsi" w:hint="eastAsia"/>
                <w:sz w:val="16"/>
                <w:szCs w:val="18"/>
                <w:lang w:eastAsia="ko-KR"/>
              </w:rPr>
              <w:t>한승한</w:t>
            </w:r>
          </w:p>
        </w:tc>
        <w:tc>
          <w:tcPr>
            <w:tcW w:w="109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150924" w14:textId="1B53BE3D" w:rsidR="00947597" w:rsidRPr="006D6800" w:rsidRDefault="00231CA7" w:rsidP="0094759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sz w:val="16"/>
                <w:szCs w:val="18"/>
                <w:lang w:eastAsia="ko-KR"/>
              </w:rPr>
            </w:pPr>
            <w:r>
              <w:rPr>
                <w:rFonts w:ascii="Cambria" w:eastAsia="HD현대체  Light" w:hAnsi="Cambria" w:cstheme="majorHAnsi" w:hint="eastAsia"/>
                <w:sz w:val="16"/>
                <w:szCs w:val="18"/>
                <w:lang w:eastAsia="ko-KR"/>
              </w:rPr>
              <w:t>이용국</w:t>
            </w:r>
          </w:p>
        </w:tc>
        <w:tc>
          <w:tcPr>
            <w:tcW w:w="110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D0C62B9" w14:textId="0272C30B" w:rsidR="00947597" w:rsidRPr="006D6800" w:rsidRDefault="00231CA7" w:rsidP="0094759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sz w:val="16"/>
                <w:szCs w:val="18"/>
                <w:lang w:eastAsia="ko-KR"/>
              </w:rPr>
            </w:pPr>
            <w:r>
              <w:rPr>
                <w:rFonts w:ascii="Cambria" w:eastAsia="HD현대체  Light" w:hAnsi="Cambria" w:cstheme="majorHAnsi" w:hint="eastAsia"/>
                <w:sz w:val="16"/>
                <w:szCs w:val="18"/>
                <w:lang w:eastAsia="ko-KR"/>
              </w:rPr>
              <w:t>정태혁</w:t>
            </w:r>
          </w:p>
        </w:tc>
      </w:tr>
      <w:tr w:rsidR="00E31BA9" w:rsidRPr="006D6800" w14:paraId="316F5B90" w14:textId="77777777" w:rsidTr="00251F2D">
        <w:trPr>
          <w:cantSplit/>
          <w:trHeight w:val="408"/>
          <w:tblHeader/>
          <w:jc w:val="center"/>
        </w:trPr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14:paraId="35406594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285AFD8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lang w:eastAsia="ko-KR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DB7931C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0" w:right="0"/>
              <w:rPr>
                <w:rFonts w:ascii="Cambria" w:eastAsia="HD현대체  Light" w:hAnsi="Cambria" w:cstheme="majorHAnsi"/>
                <w:lang w:eastAsia="ko-KR"/>
              </w:rPr>
            </w:pPr>
          </w:p>
        </w:tc>
        <w:tc>
          <w:tcPr>
            <w:tcW w:w="2935" w:type="dxa"/>
            <w:tcBorders>
              <w:top w:val="single" w:sz="4" w:space="0" w:color="auto"/>
              <w:bottom w:val="single" w:sz="4" w:space="0" w:color="auto"/>
            </w:tcBorders>
          </w:tcPr>
          <w:p w14:paraId="6693885E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144" w:right="0"/>
              <w:rPr>
                <w:rFonts w:ascii="Cambria" w:eastAsia="HD현대체  Light" w:hAnsi="Cambria" w:cstheme="majorHAnsi"/>
                <w:lang w:eastAsia="ko-KR"/>
              </w:rPr>
            </w:pPr>
          </w:p>
        </w:tc>
        <w:tc>
          <w:tcPr>
            <w:tcW w:w="10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35DE8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sz w:val="16"/>
                <w:szCs w:val="16"/>
                <w:lang w:eastAsia="ko-KR"/>
              </w:rPr>
            </w:pPr>
          </w:p>
        </w:tc>
        <w:tc>
          <w:tcPr>
            <w:tcW w:w="1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66C5D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sz w:val="16"/>
                <w:szCs w:val="16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C818E1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sz w:val="16"/>
                <w:szCs w:val="16"/>
              </w:rPr>
            </w:pPr>
          </w:p>
        </w:tc>
      </w:tr>
      <w:tr w:rsidR="00E31BA9" w:rsidRPr="006D6800" w14:paraId="4C602583" w14:textId="77777777" w:rsidTr="00251F2D">
        <w:trPr>
          <w:cantSplit/>
          <w:trHeight w:val="413"/>
          <w:tblHeader/>
          <w:jc w:val="center"/>
        </w:trPr>
        <w:tc>
          <w:tcPr>
            <w:tcW w:w="1124" w:type="dxa"/>
            <w:tcBorders>
              <w:top w:val="single" w:sz="4" w:space="0" w:color="auto"/>
              <w:bottom w:val="single" w:sz="8" w:space="0" w:color="auto"/>
            </w:tcBorders>
          </w:tcPr>
          <w:p w14:paraId="1C673846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8" w:space="0" w:color="auto"/>
            </w:tcBorders>
          </w:tcPr>
          <w:p w14:paraId="3EE6883B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lang w:eastAsia="ko-KR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8" w:space="0" w:color="auto"/>
            </w:tcBorders>
          </w:tcPr>
          <w:p w14:paraId="2D051F1E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0" w:right="0"/>
              <w:rPr>
                <w:rFonts w:ascii="Cambria" w:eastAsia="HD현대체  Light" w:hAnsi="Cambria" w:cstheme="majorHAnsi"/>
                <w:lang w:eastAsia="ko-KR"/>
              </w:rPr>
            </w:pPr>
          </w:p>
        </w:tc>
        <w:tc>
          <w:tcPr>
            <w:tcW w:w="2935" w:type="dxa"/>
            <w:tcBorders>
              <w:top w:val="single" w:sz="4" w:space="0" w:color="auto"/>
              <w:bottom w:val="single" w:sz="8" w:space="0" w:color="auto"/>
            </w:tcBorders>
          </w:tcPr>
          <w:p w14:paraId="38879A04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144" w:right="0"/>
              <w:rPr>
                <w:rFonts w:ascii="Cambria" w:eastAsia="HD현대체  Light" w:hAnsi="Cambria" w:cstheme="majorHAnsi"/>
                <w:lang w:eastAsia="ko-KR"/>
              </w:rPr>
            </w:pPr>
          </w:p>
        </w:tc>
        <w:tc>
          <w:tcPr>
            <w:tcW w:w="107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52C564E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sz w:val="16"/>
                <w:szCs w:val="16"/>
                <w:lang w:eastAsia="ko-KR"/>
              </w:rPr>
            </w:pPr>
          </w:p>
        </w:tc>
        <w:tc>
          <w:tcPr>
            <w:tcW w:w="1098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0F7D9C8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sz w:val="16"/>
                <w:szCs w:val="16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F6AB9A1" w14:textId="77777777" w:rsidR="00E31BA9" w:rsidRPr="006D6800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Cambria" w:eastAsia="HD현대체  Light" w:hAnsi="Cambria" w:cstheme="majorHAnsi"/>
                <w:sz w:val="16"/>
                <w:szCs w:val="16"/>
              </w:rPr>
            </w:pPr>
          </w:p>
        </w:tc>
      </w:tr>
    </w:tbl>
    <w:p w14:paraId="4CFAF486" w14:textId="77777777" w:rsidR="00947597" w:rsidRPr="006D6800" w:rsidRDefault="00947597" w:rsidP="00947597">
      <w:pPr>
        <w:pStyle w:val="E"/>
        <w:snapToGrid w:val="0"/>
        <w:spacing w:line="240" w:lineRule="auto"/>
        <w:rPr>
          <w:rFonts w:ascii="HD현대체  Light" w:eastAsia="HD현대체  Light" w:hAnsi="HD현대체  Light"/>
        </w:rPr>
      </w:pPr>
    </w:p>
    <w:p w14:paraId="52838D20" w14:textId="77777777" w:rsidR="00947597" w:rsidRPr="006D6800" w:rsidRDefault="00947597" w:rsidP="00947597">
      <w:pPr>
        <w:pStyle w:val="E"/>
        <w:snapToGrid w:val="0"/>
        <w:spacing w:line="240" w:lineRule="auto"/>
        <w:rPr>
          <w:rFonts w:ascii="HD현대체  Light" w:eastAsia="HD현대체  Light" w:hAnsi="HD현대체  Light"/>
        </w:rPr>
      </w:pPr>
    </w:p>
    <w:p w14:paraId="350924C1" w14:textId="3AD3C546" w:rsidR="00F87A7F" w:rsidRPr="006D6800" w:rsidRDefault="00F87A7F" w:rsidP="001225B4">
      <w:pPr>
        <w:snapToGrid w:val="0"/>
        <w:spacing w:line="240" w:lineRule="auto"/>
        <w:rPr>
          <w:rFonts w:ascii="HD현대체  Light" w:eastAsia="HD현대체  Light" w:hAnsi="HD현대체  Light"/>
          <w:sz w:val="18"/>
          <w:lang w:eastAsia="ko-KR"/>
        </w:rPr>
      </w:pPr>
    </w:p>
    <w:p w14:paraId="6943DB01" w14:textId="77777777" w:rsidR="00F87A7F" w:rsidRPr="006D6800" w:rsidRDefault="00F87A7F" w:rsidP="001225B4">
      <w:pPr>
        <w:snapToGrid w:val="0"/>
        <w:spacing w:line="240" w:lineRule="auto"/>
        <w:rPr>
          <w:rFonts w:ascii="HD현대체  Light" w:eastAsia="HD현대체  Light" w:hAnsi="HD현대체  Light"/>
          <w:sz w:val="18"/>
          <w:lang w:eastAsia="ko-KR"/>
        </w:rPr>
      </w:pPr>
    </w:p>
    <w:sectPr w:rsidR="00F87A7F" w:rsidRPr="006D6800" w:rsidSect="001E4C79">
      <w:footerReference w:type="default" r:id="rId33"/>
      <w:pgSz w:w="11907" w:h="16839" w:code="9"/>
      <w:pgMar w:top="567" w:right="1077" w:bottom="567" w:left="1077" w:header="680" w:footer="51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4FFA84" w14:textId="77777777" w:rsidR="00FC58CE" w:rsidRDefault="00FC58CE">
      <w:r>
        <w:separator/>
      </w:r>
    </w:p>
  </w:endnote>
  <w:endnote w:type="continuationSeparator" w:id="0">
    <w:p w14:paraId="6E651528" w14:textId="77777777" w:rsidR="00FC58CE" w:rsidRDefault="00FC5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현대체Light">
    <w:panose1 w:val="02020603020101020101"/>
    <w:charset w:val="81"/>
    <w:family w:val="roman"/>
    <w:pitch w:val="variable"/>
    <w:sig w:usb0="800002A7" w:usb1="19D77CFB" w:usb2="00000010" w:usb3="00000000" w:csb0="00080001" w:csb1="00000000"/>
    <w:embedRegular r:id="rId1" w:subsetted="1" w:fontKey="{2542804B-4EDD-490D-BF94-8876991351B7}"/>
    <w:embedBold r:id="rId2" w:subsetted="1" w:fontKey="{074FF0E9-AEE8-430F-AD66-16A08205E457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3" w:subsetted="1" w:fontKey="{33315E19-7600-4114-B71F-BE6DB4FAA577}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C19C93-B422-4B33-8491-1AAA4A59BA21}"/>
    <w:embedBold r:id="rId5" w:fontKey="{38305807-B72E-431D-992B-FA76F222F434}"/>
  </w:font>
  <w:font w:name="현대체Medium">
    <w:panose1 w:val="02020603020101020101"/>
    <w:charset w:val="81"/>
    <w:family w:val="roman"/>
    <w:pitch w:val="variable"/>
    <w:sig w:usb0="800002A7" w:usb1="19D77CFB" w:usb2="00000010" w:usb3="00000000" w:csb0="00080001" w:csb1="00000000"/>
    <w:embedRegular r:id="rId6" w:subsetted="1" w:fontKey="{5DB281E7-CCD5-4DBD-9B08-CE692E8E3A6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4B1F3856-3E41-4C32-8CEA-D4A0A45B1D01}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D현대체 Bold">
    <w:altName w:val="맑은 고딕 Semilight"/>
    <w:panose1 w:val="02090600000101010101"/>
    <w:charset w:val="81"/>
    <w:family w:val="roman"/>
    <w:pitch w:val="variable"/>
    <w:sig w:usb0="800002A7" w:usb1="29D7FCFB" w:usb2="00000010" w:usb3="00000000" w:csb0="00280005" w:csb1="00000000"/>
    <w:embedRegular r:id="rId8" w:subsetted="1" w:fontKey="{74B3BAA4-780D-45EF-BF05-87E906486BC2}"/>
    <w:embedBold r:id="rId9" w:subsetted="1" w:fontKey="{42372A50-4543-4D90-BC9D-845797851D7E}"/>
  </w:font>
  <w:font w:name="현대체 Bold">
    <w:panose1 w:val="02020603020101020101"/>
    <w:charset w:val="81"/>
    <w:family w:val="roman"/>
    <w:pitch w:val="variable"/>
    <w:sig w:usb0="800002A7" w:usb1="19D77CFB" w:usb2="00000010" w:usb3="00000000" w:csb0="00080001" w:csb1="00000000"/>
    <w:embedRegular r:id="rId10" w:subsetted="1" w:fontKey="{03FD9C34-76A9-41D6-929D-5F8656D82A03}"/>
    <w:embedBold r:id="rId11" w:subsetted="1" w:fontKey="{FDEB7391-B8D9-476C-8C42-18EB00DDED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平成角ゴシックW5">
    <w:altName w:val="MS Gothic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현대체 Medium">
    <w:panose1 w:val="02020603020101020101"/>
    <w:charset w:val="81"/>
    <w:family w:val="roman"/>
    <w:pitch w:val="variable"/>
    <w:sig w:usb0="800002A7" w:usb1="19D77CFB" w:usb2="00000010" w:usb3="00000000" w:csb0="00080001" w:csb1="00000000"/>
  </w:font>
  <w:font w:name="HD현대체  Medium">
    <w:altName w:val="맑은 고딕 Semilight"/>
    <w:panose1 w:val="02090600000101010101"/>
    <w:charset w:val="81"/>
    <w:family w:val="roman"/>
    <w:pitch w:val="variable"/>
    <w:sig w:usb0="800002A7" w:usb1="29D7FCFB" w:usb2="00000010" w:usb3="00000000" w:csb0="00280005" w:csb1="00000000"/>
    <w:embedRegular r:id="rId12" w:subsetted="1" w:fontKey="{9D5FA666-CAA7-4587-88AD-883C5A9B7252}"/>
    <w:embedBold r:id="rId13" w:subsetted="1" w:fontKey="{712E3AC0-8CE4-4D7E-BB0B-11BB2CB42D66}"/>
  </w:font>
  <w:font w:name="현대체Bold">
    <w:panose1 w:val="02020603020101020101"/>
    <w:charset w:val="81"/>
    <w:family w:val="roman"/>
    <w:pitch w:val="variable"/>
    <w:sig w:usb0="800002A7" w:usb1="19D77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4" w:subsetted="1" w:fontKey="{F1B374D5-A508-4262-812A-DD429F07C7F7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D현대체  Light">
    <w:altName w:val="맑은 고딕 Semilight"/>
    <w:panose1 w:val="02090600000101010101"/>
    <w:charset w:val="81"/>
    <w:family w:val="roman"/>
    <w:pitch w:val="variable"/>
    <w:sig w:usb0="800002A7" w:usb1="29D7FCFB" w:usb2="00000010" w:usb3="00000000" w:csb0="00280005" w:csb1="00000000"/>
    <w:embedRegular r:id="rId15" w:subsetted="1" w:fontKey="{7A6EBA69-1FFC-412D-BA1B-FF9411210568}"/>
  </w:font>
  <w:font w:name="현대체 Light">
    <w:panose1 w:val="02020603020101020101"/>
    <w:charset w:val="81"/>
    <w:family w:val="roman"/>
    <w:pitch w:val="variable"/>
    <w:sig w:usb0="800002A7" w:usb1="19D77CFB" w:usb2="00000010" w:usb3="00000000" w:csb0="00080001" w:csb1="00000000"/>
    <w:embedRegular r:id="rId16" w:subsetted="1" w:fontKey="{7A997109-0648-408C-9D91-798C449FA707}"/>
    <w:embedBold r:id="rId17" w:subsetted="1" w:fontKey="{91AA2F62-00BE-434D-B628-7052B98E7C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4EA2B" w14:textId="58E37BF6" w:rsidR="00FC58CE" w:rsidRDefault="00FC58CE">
    <w:pPr>
      <w:pStyle w:val="aa"/>
    </w:pPr>
    <w:r>
      <w:rPr>
        <w:noProof/>
        <w:lang w:eastAsia="ko-KR"/>
      </w:rPr>
      <w:drawing>
        <wp:anchor distT="0" distB="0" distL="114300" distR="114300" simplePos="0" relativeHeight="251659776" behindDoc="0" locked="0" layoutInCell="1" allowOverlap="1" wp14:anchorId="7F4F03EA" wp14:editId="06176D16">
          <wp:simplePos x="0" y="0"/>
          <wp:positionH relativeFrom="page">
            <wp:posOffset>3232785</wp:posOffset>
          </wp:positionH>
          <wp:positionV relativeFrom="page">
            <wp:posOffset>10053320</wp:posOffset>
          </wp:positionV>
          <wp:extent cx="1095375" cy="180975"/>
          <wp:effectExtent l="0" t="0" r="9525" b="9525"/>
          <wp:wrapNone/>
          <wp:docPr id="48" name="図 12" descr="logo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logo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fldSimple w:instr=" SUBJECT  \* MERGEFORMAT ">
      <w:r w:rsidR="005D0C03">
        <w:t>I1N0-SR18-0101</w:t>
      </w:r>
    </w:fldSimple>
    <w:r>
      <w:rPr>
        <w:rFonts w:hint="eastAsia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55</w:t>
    </w:r>
    <w:r>
      <w:rPr>
        <w:noProof/>
      </w:rPr>
      <w:fldChar w:fldCharType="end"/>
    </w:r>
    <w:r>
      <w:rPr>
        <w:rFonts w:hint="eastAsia"/>
      </w:rPr>
      <w:tab/>
    </w:r>
    <w:r>
      <w:rPr>
        <w:rFonts w:hint="eastAsia"/>
      </w:rPr>
      <w:tab/>
    </w:r>
  </w:p>
  <w:p w14:paraId="64A842AB" w14:textId="37D60A8A" w:rsidR="00FC58CE" w:rsidRDefault="008412F8">
    <w:pPr>
      <w:pStyle w:val="aa"/>
    </w:pPr>
    <w:fldSimple w:instr=" TITLE  \* MERGEFORMAT ">
      <w:r w:rsidR="005D0C03">
        <w:t xml:space="preserve">HDS </w:t>
      </w:r>
      <w:r w:rsidR="005D0C03" w:rsidRPr="005D0C03">
        <w:rPr>
          <w:rFonts w:ascii="맑은 고딕" w:eastAsia="맑은 고딕" w:hAnsi="맑은 고딕" w:cs="맑은 고딕" w:hint="eastAsia"/>
        </w:rPr>
        <w:t>템플릿</w:t>
      </w:r>
    </w:fldSimple>
    <w:r w:rsidR="00FC58CE"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0AD6A" w14:textId="77777777" w:rsidR="00FC58CE" w:rsidRDefault="00FC58CE" w:rsidP="00204350">
    <w:pPr>
      <w:pStyle w:val="aa"/>
      <w:tabs>
        <w:tab w:val="right" w:pos="9720"/>
      </w:tabs>
      <w:rPr>
        <w:rFonts w:eastAsia="맑은 고딕"/>
        <w:lang w:eastAsia="ko-KR"/>
      </w:rPr>
    </w:pPr>
  </w:p>
  <w:p w14:paraId="12614A58" w14:textId="44107929" w:rsidR="00FC58CE" w:rsidRDefault="00FC58CE" w:rsidP="00942F6B">
    <w:pPr>
      <w:pStyle w:val="aa"/>
      <w:tabs>
        <w:tab w:val="right" w:pos="9720"/>
      </w:tabs>
      <w:adjustRightInd w:val="0"/>
      <w:snapToGrid w:val="0"/>
      <w:spacing w:line="240" w:lineRule="auto"/>
    </w:pPr>
    <w:r w:rsidRPr="00DA36B3">
      <w:rPr>
        <w:noProof/>
        <w:color w:val="0000FF"/>
        <w:lang w:eastAsia="ko-KR"/>
      </w:rPr>
      <w:drawing>
        <wp:anchor distT="0" distB="0" distL="114300" distR="114300" simplePos="0" relativeHeight="251661824" behindDoc="0" locked="0" layoutInCell="1" allowOverlap="1" wp14:anchorId="449E082E" wp14:editId="72DBA685">
          <wp:simplePos x="0" y="0"/>
          <wp:positionH relativeFrom="margin">
            <wp:align>center</wp:align>
          </wp:positionH>
          <wp:positionV relativeFrom="paragraph">
            <wp:posOffset>27077</wp:posOffset>
          </wp:positionV>
          <wp:extent cx="1219835" cy="332740"/>
          <wp:effectExtent l="0" t="0" r="0" b="0"/>
          <wp:wrapNone/>
          <wp:docPr id="49" name="그림 7" descr="image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" name="그림 2" descr="image0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3327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A36B3">
      <w:rPr>
        <w:rFonts w:ascii="현대체Medium" w:eastAsia="현대체Medium" w:hAnsi="현대체Medium"/>
        <w:color w:val="0000FF"/>
        <w:lang w:eastAsia="ko-KR"/>
      </w:rPr>
      <w:t>[</w:t>
    </w:r>
    <w:r w:rsidRPr="00DA36B3">
      <w:rPr>
        <w:rFonts w:ascii="현대체Medium" w:eastAsia="현대체Medium" w:hAnsi="현대체Medium" w:hint="eastAsia"/>
        <w:color w:val="0000FF"/>
        <w:lang w:eastAsia="ko-KR"/>
      </w:rPr>
      <w:t>문서번호]</w:t>
    </w:r>
    <w:r w:rsidRPr="00DA36B3">
      <w:rPr>
        <w:rFonts w:ascii="현대체Medium" w:eastAsia="현대체Medium" w:hAnsi="현대체Medium"/>
        <w:color w:val="0000FF"/>
        <w:lang w:eastAsia="ko-KR"/>
      </w:rPr>
      <w:t xml:space="preserve"> </w:t>
    </w:r>
    <w:r w:rsidRPr="00942F6B">
      <w:rPr>
        <w:rFonts w:ascii="현대체Medium" w:eastAsia="현대체Medium" w:hAnsi="현대체Medium" w:hint="eastAsia"/>
        <w:lang w:eastAsia="ko-KR"/>
      </w:rPr>
      <w:t>V</w:t>
    </w:r>
    <w:r w:rsidRPr="00DA36B3">
      <w:rPr>
        <w:rFonts w:ascii="현대체Medium" w:eastAsia="현대체Medium" w:hAnsi="현대체Medium"/>
        <w:color w:val="0000FF"/>
        <w:lang w:eastAsia="ko-KR"/>
      </w:rPr>
      <w:t>[</w:t>
    </w:r>
    <w:r w:rsidRPr="00DA36B3">
      <w:rPr>
        <w:rFonts w:ascii="현대체Medium" w:eastAsia="현대체Medium" w:hAnsi="현대체Medium" w:hint="eastAsia"/>
        <w:color w:val="0000FF"/>
        <w:lang w:eastAsia="ko-KR"/>
      </w:rPr>
      <w:t>버전번호]</w:t>
    </w:r>
    <w:r w:rsidRPr="00942F6B">
      <w:rPr>
        <w:rFonts w:ascii="현대체Medium" w:eastAsia="현대체Medium" w:hAnsi="현대체Medium" w:hint="eastAsia"/>
      </w:rPr>
      <w:tab/>
    </w:r>
    <w:r w:rsidRPr="00942F6B">
      <w:rPr>
        <w:rFonts w:ascii="현대체Medium" w:eastAsia="현대체Medium" w:hAnsi="현대체Medium" w:hint="eastAsia"/>
      </w:rPr>
      <w:tab/>
    </w:r>
    <w:r w:rsidRPr="00942F6B">
      <w:rPr>
        <w:rFonts w:ascii="현대체Medium" w:eastAsia="현대체Medium" w:hAnsi="현대체Medium" w:cs="바탕체" w:hint="eastAsia"/>
        <w:lang w:eastAsia="ko-KR"/>
      </w:rPr>
      <w:t>쪽번호</w:t>
    </w:r>
    <w:r w:rsidRPr="00942F6B">
      <w:rPr>
        <w:rFonts w:ascii="현대체Medium" w:eastAsia="현대체Medium" w:hAnsi="현대체Medium" w:hint="eastAsia"/>
      </w:rPr>
      <w:t xml:space="preserve"> </w:t>
    </w:r>
    <w:r w:rsidRPr="00942F6B">
      <w:rPr>
        <w:rFonts w:ascii="현대체Medium" w:eastAsia="현대체Medium" w:hAnsi="현대체Medium"/>
      </w:rPr>
      <w:fldChar w:fldCharType="begin"/>
    </w:r>
    <w:r w:rsidRPr="00942F6B">
      <w:rPr>
        <w:rFonts w:ascii="현대체Medium" w:eastAsia="현대체Medium" w:hAnsi="현대체Medium"/>
      </w:rPr>
      <w:instrText>PAGE   \* MERGEFORMAT</w:instrText>
    </w:r>
    <w:r w:rsidRPr="00942F6B">
      <w:rPr>
        <w:rFonts w:ascii="현대체Medium" w:eastAsia="현대체Medium" w:hAnsi="현대체Medium"/>
      </w:rPr>
      <w:fldChar w:fldCharType="separate"/>
    </w:r>
    <w:r>
      <w:rPr>
        <w:rFonts w:ascii="현대체Medium" w:eastAsia="현대체Medium" w:hAnsi="현대체Medium"/>
        <w:noProof/>
      </w:rPr>
      <w:t>2</w:t>
    </w:r>
    <w:r w:rsidRPr="00942F6B">
      <w:rPr>
        <w:rFonts w:ascii="현대체Medium" w:eastAsia="현대체Medium" w:hAnsi="현대체Medium"/>
        <w:noProof/>
      </w:rPr>
      <w:fldChar w:fldCharType="end"/>
    </w:r>
    <w:r w:rsidRPr="00942F6B">
      <w:rPr>
        <w:rFonts w:ascii="현대체Medium" w:eastAsia="현대체Medium" w:hAnsi="현대체Medium" w:hint="eastAsia"/>
      </w:rPr>
      <w:t xml:space="preserve"> of</w:t>
    </w:r>
    <w:r w:rsidRPr="00942F6B">
      <w:rPr>
        <w:rFonts w:ascii="현대체Medium" w:eastAsia="현대체Medium" w:hAnsi="현대체Medium"/>
      </w:rPr>
      <w:t xml:space="preserve"> </w:t>
    </w:r>
    <w:r w:rsidRPr="00942F6B">
      <w:rPr>
        <w:rFonts w:ascii="현대체Medium" w:eastAsia="현대체Medium" w:hAnsi="현대체Medium"/>
        <w:noProof/>
      </w:rPr>
      <w:fldChar w:fldCharType="begin"/>
    </w:r>
    <w:r w:rsidRPr="00942F6B">
      <w:rPr>
        <w:rFonts w:ascii="현대체Medium" w:eastAsia="현대체Medium" w:hAnsi="현대체Medium"/>
        <w:noProof/>
      </w:rPr>
      <w:instrText xml:space="preserve"> NUMPAGES  </w:instrText>
    </w:r>
    <w:r w:rsidRPr="00942F6B">
      <w:rPr>
        <w:rFonts w:ascii="현대체Medium" w:eastAsia="현대체Medium" w:hAnsi="현대체Medium"/>
        <w:noProof/>
      </w:rPr>
      <w:fldChar w:fldCharType="separate"/>
    </w:r>
    <w:r w:rsidR="005D0C03">
      <w:rPr>
        <w:rFonts w:ascii="현대체Medium" w:eastAsia="현대체Medium" w:hAnsi="현대체Medium"/>
        <w:noProof/>
      </w:rPr>
      <w:t>73</w:t>
    </w:r>
    <w:r w:rsidRPr="00942F6B">
      <w:rPr>
        <w:rFonts w:ascii="현대체Medium" w:eastAsia="현대체Medium" w:hAnsi="현대체Medium"/>
        <w:noProof/>
      </w:rPr>
      <w:fldChar w:fldCharType="end"/>
    </w:r>
  </w:p>
  <w:p w14:paraId="4F4FD1B5" w14:textId="2569E844" w:rsidR="00FC58CE" w:rsidRPr="00204350" w:rsidRDefault="00FC58CE" w:rsidP="00942F6B">
    <w:pPr>
      <w:pStyle w:val="aa"/>
      <w:adjustRightInd w:val="0"/>
      <w:snapToGrid w:val="0"/>
      <w:spacing w:line="240" w:lineRule="auto"/>
    </w:pPr>
    <w:r w:rsidRPr="00DA36B3">
      <w:rPr>
        <w:noProof/>
        <w:color w:val="0000FF"/>
        <w:lang w:eastAsia="ko-KR"/>
      </w:rPr>
      <mc:AlternateContent>
        <mc:Choice Requires="wps">
          <w:drawing>
            <wp:anchor distT="4294967295" distB="4294967295" distL="114300" distR="114300" simplePos="0" relativeHeight="251654656" behindDoc="0" locked="0" layoutInCell="1" allowOverlap="1" wp14:anchorId="6233AFC4" wp14:editId="6F9025E3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8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DA8D3B" id="Line 14" o:spid="_x0000_s1026" style="position:absolute;left:0;text-align:left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oYPFwIAACo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 w:rsidRPr="00DA36B3">
      <w:rPr>
        <w:rFonts w:ascii="현대체Medium" w:eastAsia="현대체Medium" w:hAnsi="현대체Medium"/>
        <w:color w:val="0000FF"/>
        <w:lang w:eastAsia="ko-KR"/>
      </w:rPr>
      <w:t>[</w:t>
    </w:r>
    <w:r w:rsidRPr="00DA36B3">
      <w:rPr>
        <w:rFonts w:ascii="현대체Medium" w:eastAsia="현대체Medium" w:hAnsi="현대체Medium" w:hint="eastAsia"/>
        <w:color w:val="0000FF"/>
        <w:lang w:eastAsia="ko-KR"/>
      </w:rPr>
      <w:t>작성일자]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3932E9" w14:textId="3C55A871" w:rsidR="00FC58CE" w:rsidRPr="00942F6B" w:rsidRDefault="00FC58CE" w:rsidP="00F86EB4">
    <w:pPr>
      <w:pStyle w:val="aa"/>
      <w:tabs>
        <w:tab w:val="right" w:pos="9720"/>
      </w:tabs>
      <w:spacing w:line="240" w:lineRule="auto"/>
      <w:rPr>
        <w:rFonts w:ascii="현대체Medium" w:eastAsia="현대체Medium" w:hAnsi="현대체Medium"/>
        <w:lang w:eastAsia="ko-KR"/>
      </w:rPr>
    </w:pPr>
    <w:r w:rsidRPr="00942F6B">
      <w:rPr>
        <w:rFonts w:ascii="현대체Medium" w:eastAsia="현대체Medium" w:hAnsi="현대체Medium"/>
        <w:noProof/>
        <w:color w:val="FF0000"/>
        <w:lang w:eastAsia="ko-KR"/>
      </w:rPr>
      <w:drawing>
        <wp:anchor distT="0" distB="0" distL="114300" distR="114300" simplePos="0" relativeHeight="251664896" behindDoc="0" locked="0" layoutInCell="1" allowOverlap="1" wp14:anchorId="338C7428" wp14:editId="7FB1383F">
          <wp:simplePos x="0" y="0"/>
          <wp:positionH relativeFrom="margin">
            <wp:posOffset>2483587</wp:posOffset>
          </wp:positionH>
          <wp:positionV relativeFrom="paragraph">
            <wp:posOffset>-99961</wp:posOffset>
          </wp:positionV>
          <wp:extent cx="1219835" cy="274953"/>
          <wp:effectExtent l="0" t="0" r="0" b="0"/>
          <wp:wrapNone/>
          <wp:docPr id="53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" name="그림 2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2749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42F6B">
      <w:rPr>
        <w:rFonts w:ascii="현대체Medium" w:eastAsia="현대체Medium" w:hAnsi="현대체Medium"/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0560" behindDoc="0" locked="0" layoutInCell="1" allowOverlap="1" wp14:anchorId="22E77DBE" wp14:editId="249F1ACF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1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E7A61F" id="Line 14" o:spid="_x0000_s1026" style="position:absolute;left:0;text-align:left;z-index:2516505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CLhFwIAACs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 w:rsidRPr="00942F6B">
      <w:rPr>
        <w:rFonts w:ascii="현대체Medium" w:eastAsia="현대체Medium" w:hAnsi="현대체Medium"/>
      </w:rPr>
      <w:tab/>
    </w:r>
    <w:r w:rsidRPr="00942F6B">
      <w:rPr>
        <w:rFonts w:ascii="현대체Medium" w:eastAsia="현대체Medium" w:hAnsi="현대체Medium" w:hint="eastAsia"/>
        <w:lang w:eastAsia="ko-KR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364EB7" w14:textId="77777777" w:rsidR="00FC58CE" w:rsidRDefault="00FC58CE" w:rsidP="00204350">
    <w:pPr>
      <w:pStyle w:val="aa"/>
      <w:tabs>
        <w:tab w:val="right" w:pos="9720"/>
      </w:tabs>
      <w:rPr>
        <w:rFonts w:eastAsia="맑은 고딕"/>
        <w:lang w:eastAsia="ko-KR"/>
      </w:rPr>
    </w:pPr>
  </w:p>
  <w:p w14:paraId="7C76A9A7" w14:textId="09BB02BB" w:rsidR="00FC58CE" w:rsidRPr="004E66A6" w:rsidRDefault="00FC58CE" w:rsidP="00942F6B">
    <w:pPr>
      <w:pStyle w:val="aa"/>
      <w:tabs>
        <w:tab w:val="right" w:pos="9720"/>
      </w:tabs>
      <w:adjustRightInd w:val="0"/>
      <w:snapToGrid w:val="0"/>
      <w:spacing w:line="240" w:lineRule="auto"/>
      <w:rPr>
        <w:rFonts w:ascii="Cambria" w:eastAsia="HD현대체  Medium" w:hAnsi="Cambria"/>
        <w:color w:val="000000" w:themeColor="text1"/>
      </w:rPr>
    </w:pPr>
    <w:r w:rsidRPr="004E66A6">
      <w:rPr>
        <w:rFonts w:ascii="Cambria" w:eastAsia="HD현대체  Medium" w:hAnsi="Cambria"/>
        <w:color w:val="000000" w:themeColor="text1"/>
        <w:lang w:eastAsia="ko-KR"/>
      </w:rPr>
      <w:t>[</w:t>
    </w:r>
    <w:r w:rsidRPr="004E66A6">
      <w:rPr>
        <w:rFonts w:ascii="Cambria" w:eastAsia="HD현대체  Medium" w:hAnsi="Cambria"/>
        <w:color w:val="000000" w:themeColor="text1"/>
        <w:lang w:eastAsia="ko-KR"/>
      </w:rPr>
      <w:t>문서번호</w:t>
    </w:r>
    <w:r w:rsidRPr="004E66A6">
      <w:rPr>
        <w:rFonts w:ascii="Cambria" w:eastAsia="HD현대체  Medium" w:hAnsi="Cambria"/>
        <w:color w:val="000000" w:themeColor="text1"/>
        <w:lang w:eastAsia="ko-KR"/>
      </w:rPr>
      <w:t>] Vx.x</w:t>
    </w:r>
    <w:r w:rsidRPr="004E66A6">
      <w:rPr>
        <w:rFonts w:ascii="Cambria" w:eastAsia="HD현대체  Medium" w:hAnsi="Cambria"/>
        <w:noProof/>
        <w:color w:val="000000" w:themeColor="text1"/>
        <w:lang w:eastAsia="ko-KR"/>
      </w:rPr>
      <w:drawing>
        <wp:anchor distT="0" distB="0" distL="114300" distR="114300" simplePos="0" relativeHeight="251661312" behindDoc="0" locked="0" layoutInCell="1" allowOverlap="1" wp14:anchorId="088173CC" wp14:editId="059A3B6B">
          <wp:simplePos x="0" y="0"/>
          <wp:positionH relativeFrom="margin">
            <wp:posOffset>2483587</wp:posOffset>
          </wp:positionH>
          <wp:positionV relativeFrom="paragraph">
            <wp:posOffset>52439</wp:posOffset>
          </wp:positionV>
          <wp:extent cx="1219835" cy="274953"/>
          <wp:effectExtent l="0" t="0" r="0" b="0"/>
          <wp:wrapNone/>
          <wp:docPr id="24" name="그림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" name="그림 2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2749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4E66A6">
      <w:rPr>
        <w:rFonts w:ascii="Cambria" w:eastAsia="HD현대체  Medium" w:hAnsi="Cambria"/>
        <w:color w:val="000000" w:themeColor="text1"/>
      </w:rPr>
      <w:tab/>
    </w:r>
    <w:r w:rsidRPr="004E66A6">
      <w:rPr>
        <w:rFonts w:ascii="Cambria" w:eastAsia="HD현대체  Medium" w:hAnsi="Cambria"/>
        <w:color w:val="000000" w:themeColor="text1"/>
      </w:rPr>
      <w:tab/>
    </w:r>
    <w:r w:rsidRPr="004E66A6">
      <w:rPr>
        <w:rFonts w:ascii="Cambria" w:eastAsia="HD현대체  Medium" w:hAnsi="Cambria"/>
        <w:color w:val="000000" w:themeColor="text1"/>
      </w:rPr>
      <w:fldChar w:fldCharType="begin"/>
    </w:r>
    <w:r w:rsidRPr="004E66A6">
      <w:rPr>
        <w:rFonts w:ascii="Cambria" w:eastAsia="HD현대체  Medium" w:hAnsi="Cambria"/>
        <w:color w:val="000000" w:themeColor="text1"/>
      </w:rPr>
      <w:instrText>PAGE   \* MERGEFORMAT</w:instrText>
    </w:r>
    <w:r w:rsidRPr="004E66A6">
      <w:rPr>
        <w:rFonts w:ascii="Cambria" w:eastAsia="HD현대체  Medium" w:hAnsi="Cambria"/>
        <w:color w:val="000000" w:themeColor="text1"/>
      </w:rPr>
      <w:fldChar w:fldCharType="separate"/>
    </w:r>
    <w:r w:rsidR="005D0C03">
      <w:rPr>
        <w:rFonts w:ascii="Cambria" w:eastAsia="HD현대체  Medium" w:hAnsi="Cambria"/>
        <w:noProof/>
        <w:color w:val="000000" w:themeColor="text1"/>
      </w:rPr>
      <w:t>i</w:t>
    </w:r>
    <w:r w:rsidRPr="004E66A6">
      <w:rPr>
        <w:rFonts w:ascii="Cambria" w:eastAsia="HD현대체  Medium" w:hAnsi="Cambria"/>
        <w:noProof/>
        <w:color w:val="000000" w:themeColor="text1"/>
      </w:rPr>
      <w:fldChar w:fldCharType="end"/>
    </w:r>
    <w:r w:rsidRPr="004E66A6">
      <w:rPr>
        <w:rFonts w:ascii="Cambria" w:eastAsia="HD현대체  Medium" w:hAnsi="Cambria"/>
        <w:color w:val="000000" w:themeColor="text1"/>
      </w:rPr>
      <w:t xml:space="preserve"> </w:t>
    </w:r>
  </w:p>
  <w:p w14:paraId="6F577070" w14:textId="0B73D552" w:rsidR="00FC58CE" w:rsidRPr="004E66A6" w:rsidRDefault="00FC58CE" w:rsidP="00942F6B">
    <w:pPr>
      <w:pStyle w:val="aa"/>
      <w:adjustRightInd w:val="0"/>
      <w:snapToGrid w:val="0"/>
      <w:spacing w:line="240" w:lineRule="auto"/>
      <w:rPr>
        <w:rFonts w:ascii="Cambria" w:eastAsia="HD현대체  Medium" w:hAnsi="Cambria"/>
        <w:color w:val="000000" w:themeColor="text1"/>
      </w:rPr>
    </w:pPr>
    <w:r w:rsidRPr="004E66A6">
      <w:rPr>
        <w:rFonts w:ascii="Cambria" w:eastAsia="HD현대체  Medium" w:hAnsi="Cambria"/>
        <w:noProof/>
        <w:color w:val="000000" w:themeColor="text1"/>
        <w:lang w:eastAsia="ko-KR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5278B31" wp14:editId="0913D429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7ACA89" id="Line 14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opnFwIAACo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 w:rsidRPr="004E66A6">
      <w:rPr>
        <w:rFonts w:ascii="Cambria" w:eastAsia="HD현대체  Medium" w:hAnsi="Cambria"/>
        <w:noProof/>
        <w:color w:val="000000" w:themeColor="text1"/>
        <w:lang w:eastAsia="ko-KR"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7499C5BA" wp14:editId="4A435E7D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A2435A" id="Line 14" o:spid="_x0000_s1026" style="position:absolute;left:0;text-align:left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" strokecolor="#2a289d" strokeweight="2.25pt">
              <w10:wrap anchorx="page" anchory="page"/>
            </v:line>
          </w:pict>
        </mc:Fallback>
      </mc:AlternateContent>
    </w:r>
    <w:r w:rsidRPr="004E66A6">
      <w:rPr>
        <w:rFonts w:ascii="Cambria" w:eastAsia="HD현대체  Medium" w:hAnsi="Cambria"/>
        <w:noProof/>
        <w:color w:val="000000" w:themeColor="text1"/>
        <w:lang w:eastAsia="ko-KR"/>
      </w:rPr>
      <w:t>[</w:t>
    </w:r>
    <w:r w:rsidRPr="004E66A6">
      <w:rPr>
        <w:rFonts w:ascii="Cambria" w:eastAsia="HD현대체  Medium" w:hAnsi="Cambria" w:cs="맑은 고딕"/>
        <w:noProof/>
        <w:color w:val="000000" w:themeColor="text1"/>
        <w:lang w:eastAsia="ko-KR"/>
      </w:rPr>
      <w:t>작성일자</w:t>
    </w:r>
    <w:r w:rsidRPr="004E66A6">
      <w:rPr>
        <w:rFonts w:ascii="Cambria" w:eastAsia="HD현대체  Medium" w:hAnsi="Cambria" w:cs="맑은 고딕"/>
        <w:noProof/>
        <w:color w:val="000000" w:themeColor="text1"/>
        <w:lang w:eastAsia="ko-KR"/>
      </w:rPr>
      <w:t>]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0535B4" w14:textId="77777777" w:rsidR="00FC58CE" w:rsidRDefault="00FC58CE" w:rsidP="00204350">
    <w:pPr>
      <w:pStyle w:val="aa"/>
      <w:tabs>
        <w:tab w:val="right" w:pos="9720"/>
      </w:tabs>
      <w:rPr>
        <w:rFonts w:eastAsia="맑은 고딕"/>
        <w:lang w:eastAsia="ko-KR"/>
      </w:rPr>
    </w:pPr>
  </w:p>
  <w:p w14:paraId="6FEA2084" w14:textId="7E16A5A3" w:rsidR="00FC58CE" w:rsidRPr="004E66A6" w:rsidRDefault="00FC58CE" w:rsidP="00942F6B">
    <w:pPr>
      <w:pStyle w:val="aa"/>
      <w:tabs>
        <w:tab w:val="right" w:pos="9720"/>
      </w:tabs>
      <w:adjustRightInd w:val="0"/>
      <w:snapToGrid w:val="0"/>
      <w:spacing w:line="240" w:lineRule="auto"/>
      <w:rPr>
        <w:rFonts w:ascii="Cambria" w:eastAsia="HD현대체  Medium" w:hAnsi="Cambria"/>
        <w:color w:val="000000" w:themeColor="text1"/>
      </w:rPr>
    </w:pPr>
    <w:r w:rsidRPr="00E05E8E">
      <w:rPr>
        <w:rFonts w:ascii="Cambria" w:eastAsia="HD현대체  Medium" w:hAnsi="Cambria"/>
        <w:color w:val="0000FF"/>
        <w:lang w:eastAsia="ko-KR"/>
      </w:rPr>
      <w:t>[</w:t>
    </w:r>
    <w:r w:rsidRPr="00E05E8E">
      <w:rPr>
        <w:rFonts w:ascii="Cambria" w:eastAsia="HD현대체  Medium" w:hAnsi="Cambria"/>
        <w:color w:val="0000FF"/>
        <w:lang w:eastAsia="ko-KR"/>
      </w:rPr>
      <w:t>문서번호</w:t>
    </w:r>
    <w:r w:rsidRPr="00E05E8E">
      <w:rPr>
        <w:rFonts w:ascii="Cambria" w:eastAsia="HD현대체  Medium" w:hAnsi="Cambria"/>
        <w:color w:val="0000FF"/>
        <w:lang w:eastAsia="ko-KR"/>
      </w:rPr>
      <w:t>] Vx.</w:t>
    </w:r>
    <w:r w:rsidRPr="00E05E8E">
      <w:rPr>
        <w:rFonts w:ascii="Cambria" w:eastAsia="HD현대체  Medium" w:hAnsi="Cambria"/>
        <w:noProof/>
        <w:color w:val="0000FF"/>
        <w:lang w:eastAsia="ko-KR"/>
      </w:rPr>
      <w:drawing>
        <wp:anchor distT="0" distB="0" distL="114300" distR="114300" simplePos="0" relativeHeight="251660800" behindDoc="0" locked="0" layoutInCell="1" allowOverlap="1" wp14:anchorId="69B1B436" wp14:editId="41834B7C">
          <wp:simplePos x="0" y="0"/>
          <wp:positionH relativeFrom="margin">
            <wp:posOffset>2483587</wp:posOffset>
          </wp:positionH>
          <wp:positionV relativeFrom="paragraph">
            <wp:posOffset>52439</wp:posOffset>
          </wp:positionV>
          <wp:extent cx="1219835" cy="274953"/>
          <wp:effectExtent l="0" t="0" r="0" b="0"/>
          <wp:wrapNone/>
          <wp:docPr id="23" name="그림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" name="그림 2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2749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05E8E">
      <w:rPr>
        <w:rFonts w:ascii="Cambria" w:eastAsia="HD현대체  Medium" w:hAnsi="Cambria"/>
        <w:color w:val="0000FF"/>
        <w:lang w:eastAsia="ko-KR"/>
      </w:rPr>
      <w:t>x</w:t>
    </w:r>
    <w:r w:rsidRPr="004E66A6">
      <w:rPr>
        <w:rFonts w:ascii="Cambria" w:eastAsia="HD현대체  Medium" w:hAnsi="Cambria"/>
        <w:color w:val="000000" w:themeColor="text1"/>
      </w:rPr>
      <w:tab/>
    </w:r>
    <w:r w:rsidRPr="004E66A6">
      <w:rPr>
        <w:rFonts w:ascii="Cambria" w:eastAsia="HD현대체  Medium" w:hAnsi="Cambria"/>
        <w:color w:val="000000" w:themeColor="text1"/>
      </w:rPr>
      <w:tab/>
    </w:r>
    <w:r w:rsidRPr="004E66A6">
      <w:rPr>
        <w:rFonts w:ascii="Cambria" w:eastAsia="HD현대체  Medium" w:hAnsi="Cambria"/>
        <w:color w:val="000000" w:themeColor="text1"/>
      </w:rPr>
      <w:fldChar w:fldCharType="begin"/>
    </w:r>
    <w:r w:rsidRPr="004E66A6">
      <w:rPr>
        <w:rFonts w:ascii="Cambria" w:eastAsia="HD현대체  Medium" w:hAnsi="Cambria"/>
        <w:color w:val="000000" w:themeColor="text1"/>
      </w:rPr>
      <w:instrText>PAGE   \* MERGEFORMAT</w:instrText>
    </w:r>
    <w:r w:rsidRPr="004E66A6">
      <w:rPr>
        <w:rFonts w:ascii="Cambria" w:eastAsia="HD현대체  Medium" w:hAnsi="Cambria"/>
        <w:color w:val="000000" w:themeColor="text1"/>
      </w:rPr>
      <w:fldChar w:fldCharType="separate"/>
    </w:r>
    <w:r w:rsidR="005D0C03">
      <w:rPr>
        <w:rFonts w:ascii="Cambria" w:eastAsia="HD현대체  Medium" w:hAnsi="Cambria"/>
        <w:noProof/>
        <w:color w:val="000000" w:themeColor="text1"/>
      </w:rPr>
      <w:t>68</w:t>
    </w:r>
    <w:r w:rsidRPr="004E66A6">
      <w:rPr>
        <w:rFonts w:ascii="Cambria" w:eastAsia="HD현대체  Medium" w:hAnsi="Cambria"/>
        <w:noProof/>
        <w:color w:val="000000" w:themeColor="text1"/>
      </w:rPr>
      <w:fldChar w:fldCharType="end"/>
    </w:r>
    <w:r w:rsidRPr="004E66A6">
      <w:rPr>
        <w:rFonts w:ascii="Cambria" w:eastAsia="HD현대체  Medium" w:hAnsi="Cambria"/>
        <w:color w:val="000000" w:themeColor="text1"/>
      </w:rPr>
      <w:t xml:space="preserve"> </w:t>
    </w:r>
  </w:p>
  <w:p w14:paraId="03EE57FA" w14:textId="2AAF6A47" w:rsidR="00FC58CE" w:rsidRPr="009322D8" w:rsidRDefault="00FC58CE" w:rsidP="00942F6B">
    <w:pPr>
      <w:pStyle w:val="aa"/>
      <w:adjustRightInd w:val="0"/>
      <w:snapToGrid w:val="0"/>
      <w:spacing w:line="240" w:lineRule="auto"/>
      <w:rPr>
        <w:color w:val="000000" w:themeColor="text1"/>
      </w:rPr>
    </w:pPr>
    <w:r w:rsidRPr="00E05E8E">
      <w:rPr>
        <w:rFonts w:ascii="Cambria" w:eastAsia="HD현대체  Medium" w:hAnsi="Cambria"/>
        <w:color w:val="0000FF"/>
        <w:lang w:eastAsia="ko-KR"/>
      </w:rPr>
      <w:t>[</w:t>
    </w:r>
    <w:r w:rsidRPr="00E05E8E">
      <w:rPr>
        <w:rFonts w:ascii="Cambria" w:eastAsia="HD현대체  Medium" w:hAnsi="Cambria"/>
        <w:color w:val="0000FF"/>
        <w:lang w:eastAsia="ko-KR"/>
      </w:rPr>
      <w:t>작성일자</w:t>
    </w:r>
    <w:r w:rsidRPr="00E05E8E">
      <w:rPr>
        <w:rFonts w:ascii="Cambria" w:eastAsia="HD현대체  Medium" w:hAnsi="Cambria"/>
        <w:color w:val="0000FF"/>
        <w:lang w:eastAsia="ko-KR"/>
      </w:rPr>
      <w:t>]</w:t>
    </w:r>
    <w:r w:rsidRPr="009322D8">
      <w:rPr>
        <w:noProof/>
        <w:color w:val="000000" w:themeColor="text1"/>
        <w:lang w:eastAsia="ko-KR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A0F427A" wp14:editId="067607DC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2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BFC053" id="Line 14" o:spid="_x0000_s1026" style="position:absolute;left:0;text-align:left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A68GAIAACs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" strokecolor="#2a289d" strokeweight="2.2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9315E2" w14:textId="77777777" w:rsidR="00FC58CE" w:rsidRDefault="00FC58CE">
      <w:r>
        <w:separator/>
      </w:r>
    </w:p>
  </w:footnote>
  <w:footnote w:type="continuationSeparator" w:id="0">
    <w:p w14:paraId="2AACE825" w14:textId="77777777" w:rsidR="00FC58CE" w:rsidRDefault="00FC5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DE949" w14:textId="77777777" w:rsidR="00FC58CE" w:rsidRDefault="00FC58CE">
    <w:pPr>
      <w:pStyle w:val="ab"/>
      <w:jc w:val="left"/>
    </w:pPr>
    <w:r>
      <w:rPr>
        <w:rFonts w:hint="eastAsia"/>
      </w:rPr>
      <w:t>章番号</w:t>
    </w:r>
    <w:r>
      <w:rPr>
        <w:rFonts w:hint="eastAsia"/>
      </w:rPr>
      <w:t>.</w:t>
    </w:r>
    <w:r>
      <w:rPr>
        <w:rFonts w:hint="eastAsia"/>
      </w:rPr>
      <w:t>章タイトル</w:t>
    </w: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C7506" w14:textId="2D0B9451" w:rsidR="00FC58CE" w:rsidRDefault="00FC58CE">
    <w:pPr>
      <w:pStyle w:val="ab"/>
      <w:jc w:val="left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689B81" wp14:editId="69D8655D">
              <wp:simplePos x="0" y="0"/>
              <wp:positionH relativeFrom="page">
                <wp:posOffset>1117600</wp:posOffset>
              </wp:positionH>
              <wp:positionV relativeFrom="page">
                <wp:posOffset>431800</wp:posOffset>
              </wp:positionV>
              <wp:extent cx="3028950" cy="215900"/>
              <wp:effectExtent l="0" t="0" r="0" b="12700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8950" cy="21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457C3F" w14:textId="77777777" w:rsidR="00FC58CE" w:rsidRDefault="00FC58CE">
                          <w:pPr>
                            <w:spacing w:line="180" w:lineRule="exact"/>
                            <w:rPr>
                              <w:sz w:val="14"/>
                            </w:rPr>
                          </w:pPr>
                          <w:r>
                            <w:rPr>
                              <w:rFonts w:hint="eastAsia"/>
                              <w:sz w:val="14"/>
                            </w:rPr>
                            <w:t>暫定版</w:t>
                          </w:r>
                        </w:p>
                        <w:p w14:paraId="44BC4B26" w14:textId="77777777" w:rsidR="00FC58CE" w:rsidRDefault="00FC58CE">
                          <w:pPr>
                            <w:spacing w:line="180" w:lineRule="exact"/>
                            <w:rPr>
                              <w:sz w:val="14"/>
                            </w:rPr>
                          </w:pPr>
                          <w:r>
                            <w:rPr>
                              <w:rFonts w:hint="eastAsia"/>
                              <w:sz w:val="14"/>
                            </w:rPr>
                            <w:t>この資料は暫定版であり、今後変更することがあります。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89B8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88pt;margin-top:34pt;width:238.5pt;height:17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" filled="f" stroked="f">
              <v:textbox inset="0,0,0,0">
                <w:txbxContent>
                  <w:p w14:paraId="40457C3F" w14:textId="77777777" w:rsidR="00FC58CE" w:rsidRDefault="00FC58CE">
                    <w:pPr>
                      <w:spacing w:line="180" w:lineRule="exact"/>
                      <w:rPr>
                        <w:sz w:val="14"/>
                      </w:rPr>
                    </w:pPr>
                    <w:r>
                      <w:rPr>
                        <w:rFonts w:hint="eastAsia"/>
                        <w:sz w:val="14"/>
                      </w:rPr>
                      <w:t>暫定版</w:t>
                    </w:r>
                  </w:p>
                  <w:p w14:paraId="44BC4B26" w14:textId="77777777" w:rsidR="00FC58CE" w:rsidRDefault="00FC58CE">
                    <w:pPr>
                      <w:spacing w:line="180" w:lineRule="exact"/>
                      <w:rPr>
                        <w:sz w:val="14"/>
                      </w:rPr>
                    </w:pPr>
                    <w:r>
                      <w:rPr>
                        <w:rFonts w:hint="eastAsia"/>
                        <w:sz w:val="14"/>
                      </w:rPr>
                      <w:t>この資料は暫定版であり、今後変更することがあります。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3C225577" wp14:editId="2DB5868B">
              <wp:simplePos x="0" y="0"/>
              <wp:positionH relativeFrom="page">
                <wp:posOffset>694055</wp:posOffset>
              </wp:positionH>
              <wp:positionV relativeFrom="page">
                <wp:posOffset>431800</wp:posOffset>
              </wp:positionV>
              <wp:extent cx="431800" cy="215900"/>
              <wp:effectExtent l="0" t="0" r="6350" b="0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800" cy="215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47EBE" w14:textId="77777777" w:rsidR="00FC58CE" w:rsidRDefault="00FC58CE">
                          <w:pPr>
                            <w:snapToGrid w:val="0"/>
                            <w:spacing w:line="140" w:lineRule="atLeast"/>
                            <w:rPr>
                              <w:sz w:val="14"/>
                            </w:rPr>
                          </w:pPr>
                          <w:r>
                            <w:rPr>
                              <w:rFonts w:hint="eastAsia"/>
                              <w:sz w:val="14"/>
                            </w:rPr>
                            <w:t>開発中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225577" id="Text Box 17" o:spid="_x0000_s1028" type="#_x0000_t202" style="position:absolute;margin-left:54.65pt;margin-top:34pt;width:34pt;height:17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" stroked="f">
              <v:textbox inset="0,0,0,0">
                <w:txbxContent>
                  <w:p w14:paraId="23047EBE" w14:textId="77777777" w:rsidR="00FC58CE" w:rsidRDefault="00FC58CE">
                    <w:pPr>
                      <w:snapToGrid w:val="0"/>
                      <w:spacing w:line="140" w:lineRule="atLeast"/>
                      <w:rPr>
                        <w:sz w:val="14"/>
                      </w:rPr>
                    </w:pPr>
                    <w:r>
                      <w:rPr>
                        <w:rFonts w:hint="eastAsia"/>
                        <w:sz w:val="14"/>
                      </w:rPr>
                      <w:t>開発中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F925088" w14:textId="67A8A641" w:rsidR="00FC58CE" w:rsidRDefault="00FC58CE">
    <w:pPr>
      <w:pStyle w:val="ab"/>
      <w:jc w:val="left"/>
    </w:pPr>
    <w:r w:rsidRPr="004542BC">
      <w:t>Industrial Applications Functional Safety Reference Document</w:t>
    </w:r>
    <w:r>
      <w:rPr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0C359984" wp14:editId="38CC0638">
              <wp:simplePos x="0" y="0"/>
              <wp:positionH relativeFrom="page">
                <wp:posOffset>612140</wp:posOffset>
              </wp:positionH>
              <wp:positionV relativeFrom="page">
                <wp:posOffset>972184</wp:posOffset>
              </wp:positionV>
              <wp:extent cx="6336030" cy="0"/>
              <wp:effectExtent l="0" t="19050" r="7620" b="19050"/>
              <wp:wrapNone/>
              <wp:docPr id="16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87A8C1" id="Line 19" o:spid="_x0000_s1026" style="position:absolute;left:0;text-align:left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6.55pt" to="547.1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+RQGAIAACs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D46287" w14:textId="79E4C427" w:rsidR="00FC58CE" w:rsidRDefault="00FC58CE" w:rsidP="004C7786">
    <w:pPr>
      <w:pStyle w:val="affe"/>
    </w:pPr>
    <w:r>
      <w:rPr>
        <w:noProof/>
        <w:color w:val="FFFFFF"/>
        <w:lang w:eastAsia="ko-KR"/>
      </w:rPr>
      <w:drawing>
        <wp:anchor distT="0" distB="0" distL="114300" distR="114300" simplePos="0" relativeHeight="251652608" behindDoc="1" locked="0" layoutInCell="1" allowOverlap="1" wp14:anchorId="45228090" wp14:editId="40FB0039">
          <wp:simplePos x="0" y="0"/>
          <wp:positionH relativeFrom="page">
            <wp:posOffset>614045</wp:posOffset>
          </wp:positionH>
          <wp:positionV relativeFrom="page">
            <wp:posOffset>594995</wp:posOffset>
          </wp:positionV>
          <wp:extent cx="1359535" cy="306070"/>
          <wp:effectExtent l="0" t="0" r="0" b="0"/>
          <wp:wrapTight wrapText="bothSides">
            <wp:wrapPolygon edited="0">
              <wp:start x="0" y="0"/>
              <wp:lineTo x="0" y="20166"/>
              <wp:lineTo x="3329" y="20166"/>
              <wp:lineTo x="21186" y="18822"/>
              <wp:lineTo x="21186" y="1344"/>
              <wp:lineTo x="3329" y="0"/>
              <wp:lineTo x="0" y="0"/>
            </wp:wrapPolygon>
          </wp:wrapTight>
          <wp:docPr id="50" name="図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renesas_an_blu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59535" cy="306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8CA16D" w14:textId="7A02240F" w:rsidR="00FC58CE" w:rsidRPr="00A9589A" w:rsidRDefault="00FC58CE" w:rsidP="00A9589A">
    <w:pPr>
      <w:pStyle w:val="ab"/>
      <w:snapToGrid w:val="0"/>
      <w:spacing w:line="240" w:lineRule="auto"/>
      <w:jc w:val="left"/>
      <w:rPr>
        <w:rFonts w:ascii="현대체Bold" w:eastAsia="현대체Bold" w:hAnsi="현대체Bold"/>
        <w:sz w:val="28"/>
        <w:szCs w:val="28"/>
      </w:rPr>
    </w:pPr>
    <w:r w:rsidRPr="00B95FC8">
      <w:rPr>
        <w:rFonts w:ascii="HD현대체 Bold" w:eastAsia="HD현대체 Bold" w:hAnsi="HD현대체 Bold"/>
        <w:color w:val="000000" w:themeColor="text1"/>
        <w:w w:val="90"/>
        <w:sz w:val="28"/>
        <w:szCs w:val="28"/>
        <w:lang w:eastAsia="ko-KR"/>
      </w:rPr>
      <w:t>[</w:t>
    </w:r>
    <w:r w:rsidR="00B95FC8" w:rsidRPr="00B95FC8">
      <w:rPr>
        <w:rFonts w:ascii="HD현대체 Bold" w:eastAsia="HD현대체 Bold" w:hAnsi="HD현대체 Bold" w:hint="eastAsia"/>
        <w:color w:val="000000" w:themeColor="text1"/>
        <w:w w:val="90"/>
        <w:sz w:val="28"/>
        <w:szCs w:val="28"/>
        <w:lang w:eastAsia="ko-KR"/>
      </w:rPr>
      <w:t>D</w:t>
    </w:r>
    <w:r w:rsidR="00B95FC8" w:rsidRPr="00B95FC8">
      <w:rPr>
        <w:rFonts w:ascii="HD현대체 Bold" w:eastAsia="HD현대체 Bold" w:hAnsi="HD현대체 Bold"/>
        <w:color w:val="000000" w:themeColor="text1"/>
        <w:w w:val="90"/>
        <w:sz w:val="28"/>
        <w:szCs w:val="28"/>
        <w:lang w:eastAsia="ko-KR"/>
      </w:rPr>
      <w:t>riveUnit</w:t>
    </w:r>
    <w:r w:rsidRPr="00B95FC8">
      <w:rPr>
        <w:rFonts w:ascii="HD현대체 Bold" w:eastAsia="HD현대체 Bold" w:hAnsi="HD현대체 Bold" w:hint="eastAsia"/>
        <w:color w:val="000000" w:themeColor="text1"/>
        <w:w w:val="90"/>
        <w:sz w:val="28"/>
        <w:szCs w:val="28"/>
        <w:lang w:eastAsia="ko-KR"/>
      </w:rPr>
      <w:t>]</w:t>
    </w:r>
    <w:r w:rsidRPr="00A9589A">
      <w:rPr>
        <w:rFonts w:ascii="현대체Bold" w:eastAsia="현대체Bold" w:hAnsi="현대체Bold" w:hint="eastAsia"/>
        <w:sz w:val="28"/>
        <w:szCs w:val="28"/>
      </w:rPr>
      <w:tab/>
    </w:r>
  </w:p>
  <w:p w14:paraId="0F9AE06D" w14:textId="221C2EA0" w:rsidR="00FC58CE" w:rsidRPr="00CF4156" w:rsidRDefault="00FC58CE" w:rsidP="00665214">
    <w:pPr>
      <w:pStyle w:val="ab"/>
      <w:snapToGrid w:val="0"/>
      <w:spacing w:line="240" w:lineRule="auto"/>
      <w:ind w:right="167"/>
      <w:rPr>
        <w:rFonts w:ascii="Cambria" w:eastAsia="현대체Medium" w:hAnsi="Cambria"/>
        <w:b/>
      </w:rPr>
    </w:pPr>
    <w:r>
      <w:rPr>
        <w:rFonts w:ascii="Cambria" w:eastAsia="현대체Bold" w:hAnsi="Cambria" w:cs="바탕체"/>
        <w:b/>
        <w:sz w:val="24"/>
        <w:szCs w:val="24"/>
        <w:lang w:eastAsia="ko-KR"/>
      </w:rPr>
      <w:t>Hardware Test Plan (Verification)</w:t>
    </w:r>
    <w:r w:rsidRPr="00CF4156">
      <w:rPr>
        <w:rFonts w:ascii="Cambria" w:eastAsia="현대체Medium" w:hAnsi="Cambria"/>
        <w:b/>
      </w:rPr>
      <w:tab/>
    </w:r>
  </w:p>
  <w:p w14:paraId="6120DD1A" w14:textId="7DB59B72" w:rsidR="00FC58CE" w:rsidRPr="002F5539" w:rsidRDefault="00FC58CE" w:rsidP="00C439A8">
    <w:pPr>
      <w:pStyle w:val="ab"/>
      <w:ind w:right="400"/>
      <w:jc w:val="left"/>
    </w:pPr>
    <w:r w:rsidRPr="00CF4156">
      <w:rPr>
        <w:rFonts w:ascii="Cambria" w:eastAsia="현대체Medium" w:hAnsi="Cambria"/>
        <w:b/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6782622F" wp14:editId="15BDCCEF">
              <wp:simplePos x="0" y="0"/>
              <wp:positionH relativeFrom="margin">
                <wp:align>center</wp:align>
              </wp:positionH>
              <wp:positionV relativeFrom="page">
                <wp:posOffset>933450</wp:posOffset>
              </wp:positionV>
              <wp:extent cx="6336030" cy="0"/>
              <wp:effectExtent l="0" t="19050" r="26670" b="19050"/>
              <wp:wrapNone/>
              <wp:docPr id="4" name="Lin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A9AAA6" id="Line 44" o:spid="_x0000_s1026" style="position:absolute;left:0;text-align:left;z-index:25165721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page;mso-width-percent:0;mso-height-percent:0;mso-width-relative:page;mso-height-relative:page" from="0,73.5pt" to="498.9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" strokecolor="#2a289d" strokeweight="2.25pt">
              <w10:wrap anchorx="margin" anchory="page"/>
            </v:lin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E6F19" w14:textId="77777777" w:rsidR="00FC58CE" w:rsidRPr="00D5647E" w:rsidRDefault="00FC58CE" w:rsidP="00025B0E">
    <w:pPr>
      <w:pStyle w:val="ab"/>
      <w:jc w:val="left"/>
    </w:pPr>
    <w:r w:rsidRPr="002C4D3D">
      <w:rPr>
        <w:rFonts w:eastAsia="맑은 고딕"/>
        <w:lang w:eastAsia="ko-KR"/>
      </w:rPr>
      <w:t xml:space="preserve">The Robot for Collaborative </w:t>
    </w:r>
    <w:r>
      <w:rPr>
        <w:rFonts w:eastAsia="맑은 고딕"/>
        <w:lang w:eastAsia="ko-KR"/>
      </w:rPr>
      <w:t>Applications</w:t>
    </w:r>
    <w:r w:rsidRPr="00D5647E">
      <w:rPr>
        <w:rFonts w:hint="eastAsia"/>
      </w:rPr>
      <w:tab/>
    </w:r>
  </w:p>
  <w:p w14:paraId="7EB4AF7F" w14:textId="55B17051" w:rsidR="00FC58CE" w:rsidRPr="00025B0E" w:rsidRDefault="00FC58CE" w:rsidP="00025B0E">
    <w:pPr>
      <w:pStyle w:val="ab"/>
    </w:pPr>
    <w:r>
      <w:rPr>
        <w:rFonts w:hint="eastAsia"/>
      </w:rPr>
      <w:t>Safety Concept</w:t>
    </w:r>
    <w:r>
      <w:rPr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23538C8C" wp14:editId="20BCFB23">
              <wp:simplePos x="0" y="0"/>
              <wp:positionH relativeFrom="page">
                <wp:posOffset>612140</wp:posOffset>
              </wp:positionH>
              <wp:positionV relativeFrom="page">
                <wp:posOffset>972184</wp:posOffset>
              </wp:positionV>
              <wp:extent cx="6336030" cy="0"/>
              <wp:effectExtent l="0" t="19050" r="7620" b="19050"/>
              <wp:wrapNone/>
              <wp:docPr id="5" name="Lin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F8097C" id="Line 44" o:spid="_x0000_s1026" style="position:absolute;left:0;text-align:left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6.55pt" to="547.1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>
      <w:t xml:space="preserve"> &amp; SRS</w:t>
    </w:r>
    <w:r w:rsidRPr="00D5647E"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E6C4A68"/>
    <w:lvl w:ilvl="0">
      <w:start w:val="1"/>
      <w:numFmt w:val="decimal"/>
      <w:pStyle w:val="5"/>
      <w:lvlText w:val="%1."/>
      <w:lvlJc w:val="left"/>
      <w:pPr>
        <w:tabs>
          <w:tab w:val="num" w:pos="1091"/>
        </w:tabs>
        <w:ind w:left="1091" w:hanging="360"/>
      </w:pPr>
    </w:lvl>
  </w:abstractNum>
  <w:abstractNum w:abstractNumId="1" w15:restartNumberingAfterBreak="0">
    <w:nsid w:val="FFFFFF7D"/>
    <w:multiLevelType w:val="singleLevel"/>
    <w:tmpl w:val="61D6C974"/>
    <w:lvl w:ilvl="0">
      <w:start w:val="1"/>
      <w:numFmt w:val="decimal"/>
      <w:pStyle w:val="4"/>
      <w:lvlText w:val="%1."/>
      <w:lvlJc w:val="left"/>
      <w:pPr>
        <w:tabs>
          <w:tab w:val="num" w:pos="1636"/>
        </w:tabs>
        <w:ind w:left="1636" w:hanging="360"/>
      </w:pPr>
    </w:lvl>
  </w:abstractNum>
  <w:abstractNum w:abstractNumId="2" w15:restartNumberingAfterBreak="0">
    <w:nsid w:val="FFFFFF7E"/>
    <w:multiLevelType w:val="singleLevel"/>
    <w:tmpl w:val="ABC2CFB0"/>
    <w:lvl w:ilvl="0">
      <w:start w:val="1"/>
      <w:numFmt w:val="decimal"/>
      <w:pStyle w:val="3"/>
      <w:lvlText w:val="%1."/>
      <w:lvlJc w:val="left"/>
      <w:pPr>
        <w:tabs>
          <w:tab w:val="num" w:pos="1211"/>
        </w:tabs>
        <w:ind w:left="1211" w:hanging="360"/>
      </w:pPr>
    </w:lvl>
  </w:abstractNum>
  <w:abstractNum w:abstractNumId="3" w15:restartNumberingAfterBreak="0">
    <w:nsid w:val="FFFFFF7F"/>
    <w:multiLevelType w:val="singleLevel"/>
    <w:tmpl w:val="416E91EA"/>
    <w:lvl w:ilvl="0">
      <w:start w:val="1"/>
      <w:numFmt w:val="decimal"/>
      <w:pStyle w:val="2"/>
      <w:lvlText w:val="%1."/>
      <w:lvlJc w:val="left"/>
      <w:pPr>
        <w:tabs>
          <w:tab w:val="num" w:pos="785"/>
        </w:tabs>
        <w:ind w:left="785" w:hanging="360"/>
      </w:pPr>
    </w:lvl>
  </w:abstractNum>
  <w:abstractNum w:abstractNumId="4" w15:restartNumberingAfterBreak="0">
    <w:nsid w:val="FFFFFF80"/>
    <w:multiLevelType w:val="singleLevel"/>
    <w:tmpl w:val="8892C832"/>
    <w:lvl w:ilvl="0">
      <w:start w:val="1"/>
      <w:numFmt w:val="bullet"/>
      <w:pStyle w:val="50"/>
      <w:lvlText w:val="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26678CC"/>
    <w:lvl w:ilvl="0">
      <w:start w:val="1"/>
      <w:numFmt w:val="bullet"/>
      <w:pStyle w:val="40"/>
      <w:lvlText w:val="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818030C"/>
    <w:lvl w:ilvl="0">
      <w:start w:val="1"/>
      <w:numFmt w:val="bullet"/>
      <w:pStyle w:val="30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A06A4BE"/>
    <w:lvl w:ilvl="0">
      <w:start w:val="1"/>
      <w:numFmt w:val="bullet"/>
      <w:pStyle w:val="20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8" w15:restartNumberingAfterBreak="0">
    <w:nsid w:val="0273148A"/>
    <w:multiLevelType w:val="hybridMultilevel"/>
    <w:tmpl w:val="33329746"/>
    <w:lvl w:ilvl="0" w:tplc="91D64AB4">
      <w:start w:val="1"/>
      <w:numFmt w:val="bullet"/>
      <w:pStyle w:val="7"/>
      <w:lvlText w:val=""/>
      <w:lvlJc w:val="left"/>
      <w:pPr>
        <w:tabs>
          <w:tab w:val="num" w:pos="510"/>
        </w:tabs>
        <w:ind w:left="510" w:hanging="397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09247CE"/>
    <w:multiLevelType w:val="hybridMultilevel"/>
    <w:tmpl w:val="7314428C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59C1E2F"/>
    <w:multiLevelType w:val="hybridMultilevel"/>
    <w:tmpl w:val="3A1CC11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170198"/>
    <w:multiLevelType w:val="hybridMultilevel"/>
    <w:tmpl w:val="91DAD650"/>
    <w:lvl w:ilvl="0" w:tplc="777C6562">
      <w:start w:val="1"/>
      <w:numFmt w:val="bullet"/>
      <w:lvlText w:val="-"/>
      <w:lvlJc w:val="left"/>
      <w:pPr>
        <w:ind w:left="800" w:hanging="400"/>
      </w:pPr>
      <w:rPr>
        <w:rFonts w:ascii="현대체Light" w:eastAsia="현대체Light" w:hAnsi="현대체Light" w:cs="Times New Roman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6505C5C"/>
    <w:multiLevelType w:val="hybridMultilevel"/>
    <w:tmpl w:val="D842E146"/>
    <w:lvl w:ilvl="0" w:tplc="3FD064E2">
      <w:start w:val="1"/>
      <w:numFmt w:val="decimal"/>
      <w:pStyle w:val="a"/>
      <w:lvlText w:val="%1."/>
      <w:lvlJc w:val="right"/>
      <w:pPr>
        <w:tabs>
          <w:tab w:val="num" w:pos="397"/>
        </w:tabs>
        <w:ind w:left="397" w:hanging="199"/>
      </w:pPr>
      <w:rPr>
        <w:rFonts w:ascii="Times New Roman" w:hAnsi="Times New Roman" w:hint="default"/>
        <w:b w:val="0"/>
        <w:i w:val="0"/>
        <w:sz w:val="20"/>
        <w:u w:val="none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0564B52"/>
    <w:multiLevelType w:val="singleLevel"/>
    <w:tmpl w:val="F990D44E"/>
    <w:lvl w:ilvl="0">
      <w:start w:val="1"/>
      <w:numFmt w:val="bullet"/>
      <w:pStyle w:val="a0"/>
      <w:lvlText w:val=""/>
      <w:lvlJc w:val="left"/>
      <w:pPr>
        <w:tabs>
          <w:tab w:val="num" w:pos="530"/>
        </w:tabs>
        <w:ind w:left="397" w:hanging="227"/>
      </w:pPr>
      <w:rPr>
        <w:rFonts w:ascii="Symbol" w:hAnsi="Symbol" w:hint="default"/>
        <w:b w:val="0"/>
        <w:i w:val="0"/>
        <w:color w:val="auto"/>
        <w:sz w:val="14"/>
        <w:u w:val="none"/>
      </w:rPr>
    </w:lvl>
  </w:abstractNum>
  <w:abstractNum w:abstractNumId="14" w15:restartNumberingAfterBreak="0">
    <w:nsid w:val="5FFE7067"/>
    <w:multiLevelType w:val="hybridMultilevel"/>
    <w:tmpl w:val="2806B42C"/>
    <w:lvl w:ilvl="0" w:tplc="84AAF6C2">
      <w:numFmt w:val="bullet"/>
      <w:pStyle w:val="a1"/>
      <w:lvlText w:val="•"/>
      <w:lvlJc w:val="left"/>
      <w:pPr>
        <w:ind w:left="885" w:hanging="40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5" w:hanging="400"/>
      </w:pPr>
      <w:rPr>
        <w:rFonts w:ascii="Wingdings" w:hAnsi="Wingdings" w:hint="default"/>
      </w:rPr>
    </w:lvl>
  </w:abstractNum>
  <w:abstractNum w:abstractNumId="15" w15:restartNumberingAfterBreak="0">
    <w:nsid w:val="62DD0DC9"/>
    <w:multiLevelType w:val="hybridMultilevel"/>
    <w:tmpl w:val="17184FD6"/>
    <w:lvl w:ilvl="0" w:tplc="51188426">
      <w:start w:val="1"/>
      <w:numFmt w:val="bullet"/>
      <w:pStyle w:val="a2"/>
      <w:lvlText w:val=""/>
      <w:lvlJc w:val="left"/>
      <w:pPr>
        <w:tabs>
          <w:tab w:val="num" w:pos="928"/>
        </w:tabs>
        <w:ind w:left="342" w:firstLine="226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 w:tplc="C49E5448">
      <w:start w:val="1"/>
      <w:numFmt w:val="bullet"/>
      <w:lvlText w:val="-"/>
      <w:lvlJc w:val="left"/>
      <w:pPr>
        <w:tabs>
          <w:tab w:val="num" w:pos="840"/>
        </w:tabs>
        <w:ind w:left="840" w:hanging="420"/>
      </w:pPr>
      <w:rPr>
        <w:rFonts w:ascii="Calibri" w:eastAsiaTheme="minorEastAsia" w:hAnsi="Calibri" w:cs="Arial" w:hint="default"/>
        <w:b w:val="0"/>
        <w:sz w:val="20"/>
      </w:rPr>
    </w:lvl>
    <w:lvl w:ilvl="2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BB0C9E"/>
    <w:multiLevelType w:val="multilevel"/>
    <w:tmpl w:val="7BE205D2"/>
    <w:lvl w:ilvl="0">
      <w:start w:val="1"/>
      <w:numFmt w:val="decimal"/>
      <w:lvlRestart w:val="0"/>
      <w:pStyle w:val="1"/>
      <w:isLgl/>
      <w:lvlText w:val="%1."/>
      <w:lvlJc w:val="left"/>
      <w:pPr>
        <w:tabs>
          <w:tab w:val="num" w:pos="799"/>
        </w:tabs>
        <w:ind w:left="799" w:hanging="799"/>
      </w:pPr>
      <w:rPr>
        <w:rFonts w:ascii="Cambria" w:eastAsia="현대체Medium" w:hAnsi="Cambria" w:hint="default"/>
        <w:b/>
        <w:i w:val="0"/>
        <w:color w:val="auto"/>
        <w:sz w:val="28"/>
        <w:u w:val="none"/>
      </w:rPr>
    </w:lvl>
    <w:lvl w:ilvl="1">
      <w:start w:val="1"/>
      <w:numFmt w:val="decimal"/>
      <w:pStyle w:val="21"/>
      <w:lvlText w:val="%1.%2"/>
      <w:lvlJc w:val="left"/>
      <w:pPr>
        <w:tabs>
          <w:tab w:val="num" w:pos="1650"/>
        </w:tabs>
        <w:ind w:left="1650" w:hanging="799"/>
      </w:pPr>
      <w:rPr>
        <w:rFonts w:ascii="Cambria" w:eastAsia="현대체Medium" w:hAnsi="Cambria" w:hint="default"/>
        <w:b/>
        <w:i w:val="0"/>
        <w:color w:val="auto"/>
        <w:sz w:val="24"/>
        <w:u w:val="none"/>
      </w:rPr>
    </w:lvl>
    <w:lvl w:ilvl="2">
      <w:start w:val="1"/>
      <w:numFmt w:val="decimal"/>
      <w:pStyle w:val="31"/>
      <w:lvlText w:val="%1.%2.%3"/>
      <w:lvlJc w:val="left"/>
      <w:pPr>
        <w:tabs>
          <w:tab w:val="num" w:pos="5596"/>
        </w:tabs>
        <w:ind w:left="5596" w:hanging="1202"/>
      </w:pPr>
      <w:rPr>
        <w:rFonts w:ascii="Cambria" w:eastAsia="현대체Medium" w:hAnsi="Cambria" w:hint="default"/>
        <w:b/>
        <w:i w:val="0"/>
        <w:color w:val="auto"/>
        <w:sz w:val="22"/>
        <w:u w:val="none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2392"/>
        </w:tabs>
        <w:ind w:left="2392" w:hanging="1400"/>
      </w:pPr>
      <w:rPr>
        <w:rFonts w:ascii="Cambria" w:eastAsia="현대체Medium" w:hAnsi="Cambria" w:hint="default"/>
        <w:b/>
        <w:i w:val="0"/>
        <w:sz w:val="22"/>
        <w:szCs w:val="20"/>
      </w:rPr>
    </w:lvl>
    <w:lvl w:ilvl="4">
      <w:start w:val="1"/>
      <w:numFmt w:val="decimal"/>
      <w:pStyle w:val="51"/>
      <w:lvlText w:val="(%5)"/>
      <w:lvlJc w:val="left"/>
      <w:pPr>
        <w:tabs>
          <w:tab w:val="num" w:pos="499"/>
        </w:tabs>
        <w:ind w:left="499" w:hanging="499"/>
      </w:pPr>
      <w:rPr>
        <w:rFonts w:ascii="Arial" w:eastAsia="MS Gothic" w:hAnsi="Arial" w:hint="default"/>
        <w:b w:val="0"/>
        <w:i w:val="0"/>
        <w:sz w:val="22"/>
      </w:rPr>
    </w:lvl>
    <w:lvl w:ilvl="5">
      <w:start w:val="1"/>
      <w:numFmt w:val="lowerLetter"/>
      <w:pStyle w:val="6"/>
      <w:lvlText w:val="(%6)"/>
      <w:lvlJc w:val="left"/>
      <w:pPr>
        <w:tabs>
          <w:tab w:val="num" w:pos="499"/>
        </w:tabs>
        <w:ind w:left="499" w:hanging="499"/>
      </w:pPr>
      <w:rPr>
        <w:rFonts w:ascii="Arial" w:hAnsi="Arial" w:hint="default"/>
        <w:b w:val="0"/>
        <w:i w:val="0"/>
        <w:sz w:val="22"/>
      </w:rPr>
    </w:lvl>
    <w:lvl w:ilvl="6">
      <w:start w:val="1"/>
      <w:numFmt w:val="none"/>
      <w:lvlText w:val="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7" w15:restartNumberingAfterBreak="0">
    <w:nsid w:val="758B387D"/>
    <w:multiLevelType w:val="singleLevel"/>
    <w:tmpl w:val="D038AEB0"/>
    <w:lvl w:ilvl="0">
      <w:start w:val="1"/>
      <w:numFmt w:val="bullet"/>
      <w:pStyle w:val="a3"/>
      <w:lvlText w:val=""/>
      <w:lvlJc w:val="left"/>
      <w:pPr>
        <w:tabs>
          <w:tab w:val="num" w:pos="672"/>
        </w:tabs>
        <w:ind w:left="539" w:hanging="227"/>
      </w:pPr>
      <w:rPr>
        <w:rFonts w:ascii="Symbol" w:hAnsi="Symbol" w:hint="default"/>
        <w:b w:val="0"/>
        <w:i w:val="0"/>
        <w:sz w:val="28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17"/>
  </w:num>
  <w:num w:numId="10">
    <w:abstractNumId w:val="15"/>
  </w:num>
  <w:num w:numId="11">
    <w:abstractNumId w:val="16"/>
  </w:num>
  <w:num w:numId="12">
    <w:abstractNumId w:val="8"/>
  </w:num>
  <w:num w:numId="13">
    <w:abstractNumId w:val="12"/>
  </w:num>
  <w:num w:numId="14">
    <w:abstractNumId w:val="13"/>
  </w:num>
  <w:num w:numId="15">
    <w:abstractNumId w:val="14"/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10"/>
  </w:num>
  <w:num w:numId="19">
    <w:abstractNumId w:val="16"/>
  </w:num>
  <w:num w:numId="20">
    <w:abstractNumId w:val="16"/>
  </w:num>
  <w:num w:numId="21">
    <w:abstractNumId w:val="11"/>
  </w:num>
  <w:num w:numId="22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embedTrueTypeFonts/>
  <w:saveSubsetFonts/>
  <w:bordersDoNotSurroundHeader/>
  <w:bordersDoNotSurroundFooter/>
  <w:hideSpellingErrors/>
  <w:hideGrammaticalErrors/>
  <w:activeWritingStyle w:appName="MSWord" w:lang="ja-JP" w:vendorID="64" w:dllVersion="5" w:nlCheck="1" w:checkStyle="1"/>
  <w:activeWritingStyle w:appName="MSWord" w:lang="ja-JP" w:vendorID="64" w:dllVersion="6" w:nlCheck="1" w:checkStyle="1"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ja-JP" w:vendorID="5" w:dllVersion="512" w:checkStyle="1"/>
  <w:activeWritingStyle w:appName="MSWord" w:lang="en-US" w:vendorID="8" w:dllVersion="513" w:checkStyle="1"/>
  <w:attachedTemplate r:id="rId1"/>
  <w:linkStyles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00"/>
  <w:doNotHyphenateCaps/>
  <w:drawingGridHorizontalSpacing w:val="90"/>
  <w:drawingGridVerticalSpacing w:val="136"/>
  <w:displayHorizontalDrawingGridEvery w:val="0"/>
  <w:displayVerticalDrawingGridEvery w:val="2"/>
  <w:characterSpacingControl w:val="compressPunctuation"/>
  <w:hdrShapeDefaults>
    <o:shapedefaults v:ext="edit" spidmax="36865" fill="f" fillcolor="white" stroke="f">
      <v:fill color="white" on="f"/>
      <v:stroke on="f"/>
      <o:colormru v:ext="edit" colors="#fd000d,#1e1284,#324099,#2a289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CF5"/>
    <w:rsid w:val="00000F9D"/>
    <w:rsid w:val="0000265D"/>
    <w:rsid w:val="00002A5B"/>
    <w:rsid w:val="00002A69"/>
    <w:rsid w:val="00002F4F"/>
    <w:rsid w:val="000034BC"/>
    <w:rsid w:val="000048F1"/>
    <w:rsid w:val="00005513"/>
    <w:rsid w:val="0000588A"/>
    <w:rsid w:val="00005F6C"/>
    <w:rsid w:val="00005FE6"/>
    <w:rsid w:val="00006899"/>
    <w:rsid w:val="00006BFA"/>
    <w:rsid w:val="000070FC"/>
    <w:rsid w:val="00007771"/>
    <w:rsid w:val="0000788A"/>
    <w:rsid w:val="0001019E"/>
    <w:rsid w:val="0001036F"/>
    <w:rsid w:val="00011DA7"/>
    <w:rsid w:val="00012118"/>
    <w:rsid w:val="0001230D"/>
    <w:rsid w:val="00012430"/>
    <w:rsid w:val="000130C8"/>
    <w:rsid w:val="0001359C"/>
    <w:rsid w:val="000137B2"/>
    <w:rsid w:val="000137E5"/>
    <w:rsid w:val="00013C14"/>
    <w:rsid w:val="00014174"/>
    <w:rsid w:val="000150B8"/>
    <w:rsid w:val="0001511F"/>
    <w:rsid w:val="00015233"/>
    <w:rsid w:val="000153B0"/>
    <w:rsid w:val="00015879"/>
    <w:rsid w:val="00015C7A"/>
    <w:rsid w:val="00015E1F"/>
    <w:rsid w:val="000162E9"/>
    <w:rsid w:val="00016D99"/>
    <w:rsid w:val="00016E19"/>
    <w:rsid w:val="0001714B"/>
    <w:rsid w:val="00017346"/>
    <w:rsid w:val="00017491"/>
    <w:rsid w:val="00017824"/>
    <w:rsid w:val="00017DE0"/>
    <w:rsid w:val="000202FE"/>
    <w:rsid w:val="00020354"/>
    <w:rsid w:val="00021DCB"/>
    <w:rsid w:val="00022764"/>
    <w:rsid w:val="00022AD8"/>
    <w:rsid w:val="00022D97"/>
    <w:rsid w:val="00022F91"/>
    <w:rsid w:val="0002343C"/>
    <w:rsid w:val="00023567"/>
    <w:rsid w:val="000237E7"/>
    <w:rsid w:val="000238D5"/>
    <w:rsid w:val="00023A85"/>
    <w:rsid w:val="00023D79"/>
    <w:rsid w:val="00024D03"/>
    <w:rsid w:val="00025780"/>
    <w:rsid w:val="00025B0E"/>
    <w:rsid w:val="00025D41"/>
    <w:rsid w:val="00026DB4"/>
    <w:rsid w:val="0002724E"/>
    <w:rsid w:val="000275CE"/>
    <w:rsid w:val="00027D0F"/>
    <w:rsid w:val="00030475"/>
    <w:rsid w:val="000305B6"/>
    <w:rsid w:val="00030CF2"/>
    <w:rsid w:val="00030DA1"/>
    <w:rsid w:val="00030EF5"/>
    <w:rsid w:val="00031075"/>
    <w:rsid w:val="000311BA"/>
    <w:rsid w:val="000316AA"/>
    <w:rsid w:val="00031A76"/>
    <w:rsid w:val="00031C2A"/>
    <w:rsid w:val="00031CA0"/>
    <w:rsid w:val="000321BB"/>
    <w:rsid w:val="00032C83"/>
    <w:rsid w:val="00032DDF"/>
    <w:rsid w:val="00033B7C"/>
    <w:rsid w:val="00033BDB"/>
    <w:rsid w:val="00034569"/>
    <w:rsid w:val="0003562B"/>
    <w:rsid w:val="00035765"/>
    <w:rsid w:val="000359A6"/>
    <w:rsid w:val="00035E27"/>
    <w:rsid w:val="000364E1"/>
    <w:rsid w:val="000367D8"/>
    <w:rsid w:val="000373F0"/>
    <w:rsid w:val="000374C1"/>
    <w:rsid w:val="000379A1"/>
    <w:rsid w:val="00037C4E"/>
    <w:rsid w:val="000409C3"/>
    <w:rsid w:val="00040D55"/>
    <w:rsid w:val="00040FD3"/>
    <w:rsid w:val="000415F0"/>
    <w:rsid w:val="000417E3"/>
    <w:rsid w:val="00041F6B"/>
    <w:rsid w:val="0004287D"/>
    <w:rsid w:val="00043C56"/>
    <w:rsid w:val="000464BB"/>
    <w:rsid w:val="00046A3B"/>
    <w:rsid w:val="00046BA7"/>
    <w:rsid w:val="00047981"/>
    <w:rsid w:val="00047BD3"/>
    <w:rsid w:val="00047D73"/>
    <w:rsid w:val="00050320"/>
    <w:rsid w:val="000505D1"/>
    <w:rsid w:val="000507CF"/>
    <w:rsid w:val="0005179E"/>
    <w:rsid w:val="00051A86"/>
    <w:rsid w:val="00051B8A"/>
    <w:rsid w:val="00051D87"/>
    <w:rsid w:val="00051E0D"/>
    <w:rsid w:val="0005249E"/>
    <w:rsid w:val="00052765"/>
    <w:rsid w:val="00052A9B"/>
    <w:rsid w:val="00052BBA"/>
    <w:rsid w:val="00052FFA"/>
    <w:rsid w:val="000534E2"/>
    <w:rsid w:val="000536BE"/>
    <w:rsid w:val="00053986"/>
    <w:rsid w:val="00054723"/>
    <w:rsid w:val="000554B5"/>
    <w:rsid w:val="00055694"/>
    <w:rsid w:val="00055FC8"/>
    <w:rsid w:val="00057B91"/>
    <w:rsid w:val="0006114D"/>
    <w:rsid w:val="00061C3C"/>
    <w:rsid w:val="00061DA6"/>
    <w:rsid w:val="00062028"/>
    <w:rsid w:val="000622B1"/>
    <w:rsid w:val="00062C28"/>
    <w:rsid w:val="00062D7C"/>
    <w:rsid w:val="00062E24"/>
    <w:rsid w:val="00063AB0"/>
    <w:rsid w:val="000641D9"/>
    <w:rsid w:val="00064604"/>
    <w:rsid w:val="000649DA"/>
    <w:rsid w:val="00064A85"/>
    <w:rsid w:val="00064AA4"/>
    <w:rsid w:val="00064D6D"/>
    <w:rsid w:val="000651C1"/>
    <w:rsid w:val="00065D5A"/>
    <w:rsid w:val="00066145"/>
    <w:rsid w:val="000663A3"/>
    <w:rsid w:val="000663AC"/>
    <w:rsid w:val="000666E4"/>
    <w:rsid w:val="0006706D"/>
    <w:rsid w:val="000672D2"/>
    <w:rsid w:val="0006764B"/>
    <w:rsid w:val="00067919"/>
    <w:rsid w:val="00067A32"/>
    <w:rsid w:val="00070D1F"/>
    <w:rsid w:val="00070E0E"/>
    <w:rsid w:val="00071420"/>
    <w:rsid w:val="00071541"/>
    <w:rsid w:val="00071976"/>
    <w:rsid w:val="00071A5D"/>
    <w:rsid w:val="00071B5C"/>
    <w:rsid w:val="00072303"/>
    <w:rsid w:val="000723E1"/>
    <w:rsid w:val="00072E6D"/>
    <w:rsid w:val="000730E8"/>
    <w:rsid w:val="000734C7"/>
    <w:rsid w:val="00073584"/>
    <w:rsid w:val="000737E7"/>
    <w:rsid w:val="00073E06"/>
    <w:rsid w:val="00073E8F"/>
    <w:rsid w:val="00074602"/>
    <w:rsid w:val="00074A0A"/>
    <w:rsid w:val="0007504F"/>
    <w:rsid w:val="00075355"/>
    <w:rsid w:val="0007551D"/>
    <w:rsid w:val="000756C4"/>
    <w:rsid w:val="00076A95"/>
    <w:rsid w:val="000804DC"/>
    <w:rsid w:val="00080A32"/>
    <w:rsid w:val="00080C30"/>
    <w:rsid w:val="00080E0C"/>
    <w:rsid w:val="0008154B"/>
    <w:rsid w:val="00081581"/>
    <w:rsid w:val="0008181E"/>
    <w:rsid w:val="000818E7"/>
    <w:rsid w:val="00082C77"/>
    <w:rsid w:val="000832F5"/>
    <w:rsid w:val="00083F20"/>
    <w:rsid w:val="000841EE"/>
    <w:rsid w:val="00084B9E"/>
    <w:rsid w:val="000855E1"/>
    <w:rsid w:val="00086495"/>
    <w:rsid w:val="000873EE"/>
    <w:rsid w:val="00087405"/>
    <w:rsid w:val="00087CD4"/>
    <w:rsid w:val="000910E9"/>
    <w:rsid w:val="00091245"/>
    <w:rsid w:val="0009212F"/>
    <w:rsid w:val="000928A3"/>
    <w:rsid w:val="0009291F"/>
    <w:rsid w:val="000931FF"/>
    <w:rsid w:val="000933B6"/>
    <w:rsid w:val="00093C2F"/>
    <w:rsid w:val="00093E29"/>
    <w:rsid w:val="000941F2"/>
    <w:rsid w:val="00094339"/>
    <w:rsid w:val="000947C0"/>
    <w:rsid w:val="000948E2"/>
    <w:rsid w:val="00094DE0"/>
    <w:rsid w:val="00094E65"/>
    <w:rsid w:val="000959B6"/>
    <w:rsid w:val="00095B99"/>
    <w:rsid w:val="00096078"/>
    <w:rsid w:val="00096155"/>
    <w:rsid w:val="0009664E"/>
    <w:rsid w:val="00096A22"/>
    <w:rsid w:val="00096ABA"/>
    <w:rsid w:val="00097156"/>
    <w:rsid w:val="00097E2F"/>
    <w:rsid w:val="000A0457"/>
    <w:rsid w:val="000A0459"/>
    <w:rsid w:val="000A07C1"/>
    <w:rsid w:val="000A0C35"/>
    <w:rsid w:val="000A0FA4"/>
    <w:rsid w:val="000A1016"/>
    <w:rsid w:val="000A117D"/>
    <w:rsid w:val="000A140C"/>
    <w:rsid w:val="000A1594"/>
    <w:rsid w:val="000A1A82"/>
    <w:rsid w:val="000A1F54"/>
    <w:rsid w:val="000A49DA"/>
    <w:rsid w:val="000A54D2"/>
    <w:rsid w:val="000A6007"/>
    <w:rsid w:val="000A62D0"/>
    <w:rsid w:val="000A65B7"/>
    <w:rsid w:val="000A6606"/>
    <w:rsid w:val="000A6BA9"/>
    <w:rsid w:val="000A7171"/>
    <w:rsid w:val="000A78B8"/>
    <w:rsid w:val="000A7B96"/>
    <w:rsid w:val="000A7D23"/>
    <w:rsid w:val="000B01B5"/>
    <w:rsid w:val="000B04CD"/>
    <w:rsid w:val="000B0655"/>
    <w:rsid w:val="000B096C"/>
    <w:rsid w:val="000B0A44"/>
    <w:rsid w:val="000B0BCC"/>
    <w:rsid w:val="000B0D5C"/>
    <w:rsid w:val="000B16FD"/>
    <w:rsid w:val="000B2593"/>
    <w:rsid w:val="000B25C9"/>
    <w:rsid w:val="000B28CF"/>
    <w:rsid w:val="000B2EA7"/>
    <w:rsid w:val="000B3261"/>
    <w:rsid w:val="000B34DF"/>
    <w:rsid w:val="000B3A45"/>
    <w:rsid w:val="000B3AE0"/>
    <w:rsid w:val="000B462D"/>
    <w:rsid w:val="000B4A52"/>
    <w:rsid w:val="000B4D04"/>
    <w:rsid w:val="000B5AB0"/>
    <w:rsid w:val="000B5DB4"/>
    <w:rsid w:val="000B6DEF"/>
    <w:rsid w:val="000B70AB"/>
    <w:rsid w:val="000B725D"/>
    <w:rsid w:val="000B7704"/>
    <w:rsid w:val="000B77CE"/>
    <w:rsid w:val="000B790B"/>
    <w:rsid w:val="000C05BC"/>
    <w:rsid w:val="000C0A87"/>
    <w:rsid w:val="000C0DF7"/>
    <w:rsid w:val="000C0F07"/>
    <w:rsid w:val="000C103A"/>
    <w:rsid w:val="000C1A25"/>
    <w:rsid w:val="000C1D5D"/>
    <w:rsid w:val="000C1F09"/>
    <w:rsid w:val="000C2797"/>
    <w:rsid w:val="000C2DF3"/>
    <w:rsid w:val="000C2E19"/>
    <w:rsid w:val="000C31F6"/>
    <w:rsid w:val="000C38E3"/>
    <w:rsid w:val="000C4511"/>
    <w:rsid w:val="000C4660"/>
    <w:rsid w:val="000C4A3E"/>
    <w:rsid w:val="000C5096"/>
    <w:rsid w:val="000C56DC"/>
    <w:rsid w:val="000C5722"/>
    <w:rsid w:val="000C59B6"/>
    <w:rsid w:val="000C5CF9"/>
    <w:rsid w:val="000C5D19"/>
    <w:rsid w:val="000C6675"/>
    <w:rsid w:val="000C7139"/>
    <w:rsid w:val="000C7962"/>
    <w:rsid w:val="000D0B6C"/>
    <w:rsid w:val="000D0DA0"/>
    <w:rsid w:val="000D12FF"/>
    <w:rsid w:val="000D1560"/>
    <w:rsid w:val="000D18EF"/>
    <w:rsid w:val="000D243C"/>
    <w:rsid w:val="000D25F0"/>
    <w:rsid w:val="000D2657"/>
    <w:rsid w:val="000D27D6"/>
    <w:rsid w:val="000D2844"/>
    <w:rsid w:val="000D2B3D"/>
    <w:rsid w:val="000D347A"/>
    <w:rsid w:val="000D369F"/>
    <w:rsid w:val="000D37A2"/>
    <w:rsid w:val="000D3AEB"/>
    <w:rsid w:val="000D4D8D"/>
    <w:rsid w:val="000D4E34"/>
    <w:rsid w:val="000D4FB7"/>
    <w:rsid w:val="000D5115"/>
    <w:rsid w:val="000D5746"/>
    <w:rsid w:val="000D589C"/>
    <w:rsid w:val="000D5E7B"/>
    <w:rsid w:val="000D5F2F"/>
    <w:rsid w:val="000D5F4D"/>
    <w:rsid w:val="000D61F7"/>
    <w:rsid w:val="000D6408"/>
    <w:rsid w:val="000D648A"/>
    <w:rsid w:val="000D671F"/>
    <w:rsid w:val="000D6816"/>
    <w:rsid w:val="000D7C87"/>
    <w:rsid w:val="000E00E9"/>
    <w:rsid w:val="000E0942"/>
    <w:rsid w:val="000E180D"/>
    <w:rsid w:val="000E1D55"/>
    <w:rsid w:val="000E2A39"/>
    <w:rsid w:val="000E4156"/>
    <w:rsid w:val="000E4A31"/>
    <w:rsid w:val="000E4BFE"/>
    <w:rsid w:val="000E4CAC"/>
    <w:rsid w:val="000E5A0F"/>
    <w:rsid w:val="000E5A14"/>
    <w:rsid w:val="000E5A72"/>
    <w:rsid w:val="000E5F45"/>
    <w:rsid w:val="000E6673"/>
    <w:rsid w:val="000E6C98"/>
    <w:rsid w:val="000E6D3A"/>
    <w:rsid w:val="000E7107"/>
    <w:rsid w:val="000F0301"/>
    <w:rsid w:val="000F053A"/>
    <w:rsid w:val="000F08CE"/>
    <w:rsid w:val="000F0BED"/>
    <w:rsid w:val="000F13EE"/>
    <w:rsid w:val="000F14B5"/>
    <w:rsid w:val="000F1D13"/>
    <w:rsid w:val="000F244B"/>
    <w:rsid w:val="000F2BD3"/>
    <w:rsid w:val="000F2F63"/>
    <w:rsid w:val="000F3400"/>
    <w:rsid w:val="000F3C4D"/>
    <w:rsid w:val="000F44B5"/>
    <w:rsid w:val="000F4655"/>
    <w:rsid w:val="000F56AE"/>
    <w:rsid w:val="000F5FA5"/>
    <w:rsid w:val="000F6250"/>
    <w:rsid w:val="000F7832"/>
    <w:rsid w:val="000F7D41"/>
    <w:rsid w:val="00100123"/>
    <w:rsid w:val="0010031D"/>
    <w:rsid w:val="001004CF"/>
    <w:rsid w:val="00100A95"/>
    <w:rsid w:val="00101097"/>
    <w:rsid w:val="0010111A"/>
    <w:rsid w:val="0010113D"/>
    <w:rsid w:val="001016BA"/>
    <w:rsid w:val="00101736"/>
    <w:rsid w:val="00101AE5"/>
    <w:rsid w:val="00101DFA"/>
    <w:rsid w:val="00101E77"/>
    <w:rsid w:val="0010226E"/>
    <w:rsid w:val="00102A8E"/>
    <w:rsid w:val="0010385E"/>
    <w:rsid w:val="0010398E"/>
    <w:rsid w:val="00104C62"/>
    <w:rsid w:val="00104DD8"/>
    <w:rsid w:val="00105977"/>
    <w:rsid w:val="001061E4"/>
    <w:rsid w:val="00106E04"/>
    <w:rsid w:val="00106E98"/>
    <w:rsid w:val="00106EC6"/>
    <w:rsid w:val="001071C8"/>
    <w:rsid w:val="00107863"/>
    <w:rsid w:val="00107A96"/>
    <w:rsid w:val="00107AF0"/>
    <w:rsid w:val="00107BC3"/>
    <w:rsid w:val="00110144"/>
    <w:rsid w:val="0011059A"/>
    <w:rsid w:val="00110B61"/>
    <w:rsid w:val="00111172"/>
    <w:rsid w:val="00111B01"/>
    <w:rsid w:val="00111F18"/>
    <w:rsid w:val="001123BC"/>
    <w:rsid w:val="00112E11"/>
    <w:rsid w:val="0011341E"/>
    <w:rsid w:val="00113460"/>
    <w:rsid w:val="00113B6C"/>
    <w:rsid w:val="0011477C"/>
    <w:rsid w:val="00114891"/>
    <w:rsid w:val="00114A31"/>
    <w:rsid w:val="0011542A"/>
    <w:rsid w:val="001154DA"/>
    <w:rsid w:val="00115631"/>
    <w:rsid w:val="00115EA9"/>
    <w:rsid w:val="001163CC"/>
    <w:rsid w:val="001168F2"/>
    <w:rsid w:val="00117A3A"/>
    <w:rsid w:val="00120081"/>
    <w:rsid w:val="00121748"/>
    <w:rsid w:val="001218CE"/>
    <w:rsid w:val="00121AF2"/>
    <w:rsid w:val="001225B4"/>
    <w:rsid w:val="00122CF9"/>
    <w:rsid w:val="00123414"/>
    <w:rsid w:val="00123751"/>
    <w:rsid w:val="001238F8"/>
    <w:rsid w:val="00123AEC"/>
    <w:rsid w:val="0012439E"/>
    <w:rsid w:val="001243F5"/>
    <w:rsid w:val="00124E34"/>
    <w:rsid w:val="0012733D"/>
    <w:rsid w:val="001273D7"/>
    <w:rsid w:val="001314D6"/>
    <w:rsid w:val="001319D0"/>
    <w:rsid w:val="00131A32"/>
    <w:rsid w:val="00131BCE"/>
    <w:rsid w:val="00132AD1"/>
    <w:rsid w:val="00132B50"/>
    <w:rsid w:val="00132BEA"/>
    <w:rsid w:val="00132E8F"/>
    <w:rsid w:val="00133117"/>
    <w:rsid w:val="0013312B"/>
    <w:rsid w:val="00134142"/>
    <w:rsid w:val="001346E8"/>
    <w:rsid w:val="0013519E"/>
    <w:rsid w:val="0013523B"/>
    <w:rsid w:val="001352F9"/>
    <w:rsid w:val="00135F62"/>
    <w:rsid w:val="001360DC"/>
    <w:rsid w:val="00136BE1"/>
    <w:rsid w:val="00137324"/>
    <w:rsid w:val="001377A4"/>
    <w:rsid w:val="00140CA5"/>
    <w:rsid w:val="00141191"/>
    <w:rsid w:val="00141916"/>
    <w:rsid w:val="00141ED6"/>
    <w:rsid w:val="001422A4"/>
    <w:rsid w:val="00142719"/>
    <w:rsid w:val="00142A7E"/>
    <w:rsid w:val="00144158"/>
    <w:rsid w:val="00144589"/>
    <w:rsid w:val="001445A9"/>
    <w:rsid w:val="001446BB"/>
    <w:rsid w:val="001452B0"/>
    <w:rsid w:val="00145348"/>
    <w:rsid w:val="0014557E"/>
    <w:rsid w:val="001458D2"/>
    <w:rsid w:val="001458E1"/>
    <w:rsid w:val="001458FE"/>
    <w:rsid w:val="00145A18"/>
    <w:rsid w:val="00145AE6"/>
    <w:rsid w:val="00145DCA"/>
    <w:rsid w:val="00146135"/>
    <w:rsid w:val="0014620A"/>
    <w:rsid w:val="00146421"/>
    <w:rsid w:val="001466EB"/>
    <w:rsid w:val="00146BEC"/>
    <w:rsid w:val="00146E7D"/>
    <w:rsid w:val="00147108"/>
    <w:rsid w:val="00147A56"/>
    <w:rsid w:val="00147C6F"/>
    <w:rsid w:val="00150013"/>
    <w:rsid w:val="00150D7D"/>
    <w:rsid w:val="00150F8A"/>
    <w:rsid w:val="001510F8"/>
    <w:rsid w:val="00152818"/>
    <w:rsid w:val="00152FD4"/>
    <w:rsid w:val="0015303E"/>
    <w:rsid w:val="00153242"/>
    <w:rsid w:val="0015326D"/>
    <w:rsid w:val="00154927"/>
    <w:rsid w:val="00154D13"/>
    <w:rsid w:val="00154D8E"/>
    <w:rsid w:val="00155215"/>
    <w:rsid w:val="00155CC9"/>
    <w:rsid w:val="00156525"/>
    <w:rsid w:val="001565D6"/>
    <w:rsid w:val="001567F5"/>
    <w:rsid w:val="001568BE"/>
    <w:rsid w:val="001576DF"/>
    <w:rsid w:val="00157743"/>
    <w:rsid w:val="0015794A"/>
    <w:rsid w:val="00157AC1"/>
    <w:rsid w:val="00160060"/>
    <w:rsid w:val="001600C9"/>
    <w:rsid w:val="001608D4"/>
    <w:rsid w:val="001614FD"/>
    <w:rsid w:val="00161F50"/>
    <w:rsid w:val="00162FCA"/>
    <w:rsid w:val="001633F0"/>
    <w:rsid w:val="0016373E"/>
    <w:rsid w:val="001638AB"/>
    <w:rsid w:val="0016397C"/>
    <w:rsid w:val="00163FDA"/>
    <w:rsid w:val="001667E4"/>
    <w:rsid w:val="00166AE6"/>
    <w:rsid w:val="00166D67"/>
    <w:rsid w:val="00166E38"/>
    <w:rsid w:val="001679C8"/>
    <w:rsid w:val="00167D4D"/>
    <w:rsid w:val="00167FE8"/>
    <w:rsid w:val="00170884"/>
    <w:rsid w:val="00171A03"/>
    <w:rsid w:val="00171EC9"/>
    <w:rsid w:val="00172547"/>
    <w:rsid w:val="00172595"/>
    <w:rsid w:val="00173397"/>
    <w:rsid w:val="0017396D"/>
    <w:rsid w:val="00173C0A"/>
    <w:rsid w:val="001744B5"/>
    <w:rsid w:val="00174E80"/>
    <w:rsid w:val="001751FD"/>
    <w:rsid w:val="00175C68"/>
    <w:rsid w:val="00175CF6"/>
    <w:rsid w:val="00175E7E"/>
    <w:rsid w:val="001763E3"/>
    <w:rsid w:val="00176D6C"/>
    <w:rsid w:val="00177837"/>
    <w:rsid w:val="00177AEA"/>
    <w:rsid w:val="00177F1C"/>
    <w:rsid w:val="00180DF7"/>
    <w:rsid w:val="00181AB3"/>
    <w:rsid w:val="00181B44"/>
    <w:rsid w:val="00181B6C"/>
    <w:rsid w:val="001831CF"/>
    <w:rsid w:val="00183263"/>
    <w:rsid w:val="001838EB"/>
    <w:rsid w:val="00183BFF"/>
    <w:rsid w:val="00183CCD"/>
    <w:rsid w:val="00183F21"/>
    <w:rsid w:val="00184091"/>
    <w:rsid w:val="0018413C"/>
    <w:rsid w:val="001843AE"/>
    <w:rsid w:val="00184AF9"/>
    <w:rsid w:val="00184EEF"/>
    <w:rsid w:val="001852B5"/>
    <w:rsid w:val="001859B9"/>
    <w:rsid w:val="00185CEA"/>
    <w:rsid w:val="00186121"/>
    <w:rsid w:val="00186550"/>
    <w:rsid w:val="00186A46"/>
    <w:rsid w:val="0018741B"/>
    <w:rsid w:val="00187669"/>
    <w:rsid w:val="0018776B"/>
    <w:rsid w:val="001878F9"/>
    <w:rsid w:val="0018798B"/>
    <w:rsid w:val="00187EE5"/>
    <w:rsid w:val="0019041D"/>
    <w:rsid w:val="0019090F"/>
    <w:rsid w:val="00192751"/>
    <w:rsid w:val="00192CC9"/>
    <w:rsid w:val="00192D84"/>
    <w:rsid w:val="00192DD7"/>
    <w:rsid w:val="001931F2"/>
    <w:rsid w:val="00193447"/>
    <w:rsid w:val="00193490"/>
    <w:rsid w:val="00193B88"/>
    <w:rsid w:val="00193D87"/>
    <w:rsid w:val="00193EC7"/>
    <w:rsid w:val="00194EA5"/>
    <w:rsid w:val="001951A7"/>
    <w:rsid w:val="001954C7"/>
    <w:rsid w:val="00195C2A"/>
    <w:rsid w:val="00195E15"/>
    <w:rsid w:val="00195F2C"/>
    <w:rsid w:val="001969CE"/>
    <w:rsid w:val="00196CC3"/>
    <w:rsid w:val="00196CCB"/>
    <w:rsid w:val="001971C7"/>
    <w:rsid w:val="00197615"/>
    <w:rsid w:val="00197770"/>
    <w:rsid w:val="0019780A"/>
    <w:rsid w:val="00197BEA"/>
    <w:rsid w:val="00197D20"/>
    <w:rsid w:val="001A03D8"/>
    <w:rsid w:val="001A0673"/>
    <w:rsid w:val="001A086E"/>
    <w:rsid w:val="001A0C36"/>
    <w:rsid w:val="001A0F8A"/>
    <w:rsid w:val="001A1C2A"/>
    <w:rsid w:val="001A1CC4"/>
    <w:rsid w:val="001A2F09"/>
    <w:rsid w:val="001A396D"/>
    <w:rsid w:val="001A3B9D"/>
    <w:rsid w:val="001A3CD0"/>
    <w:rsid w:val="001A4067"/>
    <w:rsid w:val="001A4322"/>
    <w:rsid w:val="001A4556"/>
    <w:rsid w:val="001A4B5D"/>
    <w:rsid w:val="001A4C7B"/>
    <w:rsid w:val="001A4D17"/>
    <w:rsid w:val="001A581B"/>
    <w:rsid w:val="001A7CB0"/>
    <w:rsid w:val="001A7D09"/>
    <w:rsid w:val="001B0634"/>
    <w:rsid w:val="001B1B74"/>
    <w:rsid w:val="001B1B8C"/>
    <w:rsid w:val="001B2127"/>
    <w:rsid w:val="001B3355"/>
    <w:rsid w:val="001B35DE"/>
    <w:rsid w:val="001B40A6"/>
    <w:rsid w:val="001B4616"/>
    <w:rsid w:val="001B48EA"/>
    <w:rsid w:val="001B4E1C"/>
    <w:rsid w:val="001B625A"/>
    <w:rsid w:val="001B63C7"/>
    <w:rsid w:val="001B65AF"/>
    <w:rsid w:val="001B6638"/>
    <w:rsid w:val="001B6828"/>
    <w:rsid w:val="001B74E5"/>
    <w:rsid w:val="001B755A"/>
    <w:rsid w:val="001B7AD4"/>
    <w:rsid w:val="001B7EED"/>
    <w:rsid w:val="001C00C1"/>
    <w:rsid w:val="001C0415"/>
    <w:rsid w:val="001C0A25"/>
    <w:rsid w:val="001C115A"/>
    <w:rsid w:val="001C18B0"/>
    <w:rsid w:val="001C1FF0"/>
    <w:rsid w:val="001C27AE"/>
    <w:rsid w:val="001C29C6"/>
    <w:rsid w:val="001C2A6E"/>
    <w:rsid w:val="001C2B3D"/>
    <w:rsid w:val="001C2FDA"/>
    <w:rsid w:val="001C30AA"/>
    <w:rsid w:val="001C318D"/>
    <w:rsid w:val="001C3283"/>
    <w:rsid w:val="001C32B9"/>
    <w:rsid w:val="001C3363"/>
    <w:rsid w:val="001C4155"/>
    <w:rsid w:val="001C422C"/>
    <w:rsid w:val="001C422D"/>
    <w:rsid w:val="001C4ADB"/>
    <w:rsid w:val="001C5657"/>
    <w:rsid w:val="001C6554"/>
    <w:rsid w:val="001C788B"/>
    <w:rsid w:val="001C7A44"/>
    <w:rsid w:val="001C7C6B"/>
    <w:rsid w:val="001C7CAD"/>
    <w:rsid w:val="001C7E40"/>
    <w:rsid w:val="001C7F0A"/>
    <w:rsid w:val="001D012B"/>
    <w:rsid w:val="001D0156"/>
    <w:rsid w:val="001D06B5"/>
    <w:rsid w:val="001D0F8E"/>
    <w:rsid w:val="001D133C"/>
    <w:rsid w:val="001D14E4"/>
    <w:rsid w:val="001D1D85"/>
    <w:rsid w:val="001D2C38"/>
    <w:rsid w:val="001D37DE"/>
    <w:rsid w:val="001D3FB4"/>
    <w:rsid w:val="001D4273"/>
    <w:rsid w:val="001D459E"/>
    <w:rsid w:val="001D49EB"/>
    <w:rsid w:val="001D54DF"/>
    <w:rsid w:val="001D58C4"/>
    <w:rsid w:val="001D5AD3"/>
    <w:rsid w:val="001D5CC4"/>
    <w:rsid w:val="001D5CD8"/>
    <w:rsid w:val="001D6011"/>
    <w:rsid w:val="001D68B6"/>
    <w:rsid w:val="001D6B1B"/>
    <w:rsid w:val="001D6D99"/>
    <w:rsid w:val="001D7601"/>
    <w:rsid w:val="001D7861"/>
    <w:rsid w:val="001D7A06"/>
    <w:rsid w:val="001D7E8B"/>
    <w:rsid w:val="001E035B"/>
    <w:rsid w:val="001E04D6"/>
    <w:rsid w:val="001E0743"/>
    <w:rsid w:val="001E1EDA"/>
    <w:rsid w:val="001E287E"/>
    <w:rsid w:val="001E3A8C"/>
    <w:rsid w:val="001E3B61"/>
    <w:rsid w:val="001E3B81"/>
    <w:rsid w:val="001E4995"/>
    <w:rsid w:val="001E4C79"/>
    <w:rsid w:val="001E5145"/>
    <w:rsid w:val="001E514C"/>
    <w:rsid w:val="001E5B67"/>
    <w:rsid w:val="001E5E49"/>
    <w:rsid w:val="001E5E90"/>
    <w:rsid w:val="001E6BE5"/>
    <w:rsid w:val="001E6C35"/>
    <w:rsid w:val="001E7825"/>
    <w:rsid w:val="001E798E"/>
    <w:rsid w:val="001E7ACE"/>
    <w:rsid w:val="001F05F3"/>
    <w:rsid w:val="001F1717"/>
    <w:rsid w:val="001F2945"/>
    <w:rsid w:val="001F2B9B"/>
    <w:rsid w:val="001F3235"/>
    <w:rsid w:val="001F362F"/>
    <w:rsid w:val="001F41CB"/>
    <w:rsid w:val="001F4297"/>
    <w:rsid w:val="001F4A06"/>
    <w:rsid w:val="001F5112"/>
    <w:rsid w:val="001F5183"/>
    <w:rsid w:val="001F543B"/>
    <w:rsid w:val="001F54B2"/>
    <w:rsid w:val="001F56EC"/>
    <w:rsid w:val="001F662F"/>
    <w:rsid w:val="001F687A"/>
    <w:rsid w:val="001F6AE3"/>
    <w:rsid w:val="001F6D1D"/>
    <w:rsid w:val="001F702F"/>
    <w:rsid w:val="001F7081"/>
    <w:rsid w:val="001F709A"/>
    <w:rsid w:val="001F757A"/>
    <w:rsid w:val="001F7ADB"/>
    <w:rsid w:val="002005C3"/>
    <w:rsid w:val="00200CC3"/>
    <w:rsid w:val="00200DBC"/>
    <w:rsid w:val="002018D8"/>
    <w:rsid w:val="00201FC0"/>
    <w:rsid w:val="00202326"/>
    <w:rsid w:val="00202817"/>
    <w:rsid w:val="0020299B"/>
    <w:rsid w:val="00202B62"/>
    <w:rsid w:val="00202E3D"/>
    <w:rsid w:val="002038D3"/>
    <w:rsid w:val="00203993"/>
    <w:rsid w:val="00203AF0"/>
    <w:rsid w:val="00203DD7"/>
    <w:rsid w:val="00203DED"/>
    <w:rsid w:val="00204350"/>
    <w:rsid w:val="00204379"/>
    <w:rsid w:val="00204A28"/>
    <w:rsid w:val="00205266"/>
    <w:rsid w:val="002052FB"/>
    <w:rsid w:val="00205873"/>
    <w:rsid w:val="002059EA"/>
    <w:rsid w:val="00205C7D"/>
    <w:rsid w:val="00206AE0"/>
    <w:rsid w:val="00206E78"/>
    <w:rsid w:val="0020796B"/>
    <w:rsid w:val="00207A73"/>
    <w:rsid w:val="00207C07"/>
    <w:rsid w:val="002121DC"/>
    <w:rsid w:val="0021235A"/>
    <w:rsid w:val="00212382"/>
    <w:rsid w:val="0021287A"/>
    <w:rsid w:val="0021361B"/>
    <w:rsid w:val="00213E70"/>
    <w:rsid w:val="00214456"/>
    <w:rsid w:val="00214DD3"/>
    <w:rsid w:val="00215BCD"/>
    <w:rsid w:val="00215CBC"/>
    <w:rsid w:val="002169DA"/>
    <w:rsid w:val="00216F0F"/>
    <w:rsid w:val="00217C0B"/>
    <w:rsid w:val="00217CD6"/>
    <w:rsid w:val="00217F42"/>
    <w:rsid w:val="0022073A"/>
    <w:rsid w:val="00220816"/>
    <w:rsid w:val="00220BA0"/>
    <w:rsid w:val="00220CA5"/>
    <w:rsid w:val="00220F2E"/>
    <w:rsid w:val="00220FC1"/>
    <w:rsid w:val="002210BF"/>
    <w:rsid w:val="0022191B"/>
    <w:rsid w:val="00221A83"/>
    <w:rsid w:val="00221F37"/>
    <w:rsid w:val="002225AE"/>
    <w:rsid w:val="002228C5"/>
    <w:rsid w:val="002229B4"/>
    <w:rsid w:val="002230E9"/>
    <w:rsid w:val="00223412"/>
    <w:rsid w:val="00223415"/>
    <w:rsid w:val="0022347F"/>
    <w:rsid w:val="00223634"/>
    <w:rsid w:val="00223CE5"/>
    <w:rsid w:val="00223D0D"/>
    <w:rsid w:val="0022415B"/>
    <w:rsid w:val="00224385"/>
    <w:rsid w:val="00224AB8"/>
    <w:rsid w:val="00224C3E"/>
    <w:rsid w:val="00224FC9"/>
    <w:rsid w:val="002256CF"/>
    <w:rsid w:val="00225F23"/>
    <w:rsid w:val="00225FF7"/>
    <w:rsid w:val="0022663C"/>
    <w:rsid w:val="00226A4F"/>
    <w:rsid w:val="00226D5D"/>
    <w:rsid w:val="002272D1"/>
    <w:rsid w:val="00230268"/>
    <w:rsid w:val="002304A7"/>
    <w:rsid w:val="00230958"/>
    <w:rsid w:val="00230A57"/>
    <w:rsid w:val="002316F9"/>
    <w:rsid w:val="00231CA7"/>
    <w:rsid w:val="00232042"/>
    <w:rsid w:val="0023209C"/>
    <w:rsid w:val="00232212"/>
    <w:rsid w:val="00232D9B"/>
    <w:rsid w:val="00232EE4"/>
    <w:rsid w:val="0023301F"/>
    <w:rsid w:val="002334C6"/>
    <w:rsid w:val="002335D7"/>
    <w:rsid w:val="0023381E"/>
    <w:rsid w:val="00233D24"/>
    <w:rsid w:val="00234992"/>
    <w:rsid w:val="00234F16"/>
    <w:rsid w:val="00235068"/>
    <w:rsid w:val="002352BF"/>
    <w:rsid w:val="0023555F"/>
    <w:rsid w:val="00235765"/>
    <w:rsid w:val="002369A7"/>
    <w:rsid w:val="0023743B"/>
    <w:rsid w:val="002374A7"/>
    <w:rsid w:val="0024016D"/>
    <w:rsid w:val="00240733"/>
    <w:rsid w:val="00240EC7"/>
    <w:rsid w:val="00241B46"/>
    <w:rsid w:val="002427C7"/>
    <w:rsid w:val="00243627"/>
    <w:rsid w:val="00243DCD"/>
    <w:rsid w:val="00243EE8"/>
    <w:rsid w:val="00244AF5"/>
    <w:rsid w:val="00244D60"/>
    <w:rsid w:val="00245190"/>
    <w:rsid w:val="0024552F"/>
    <w:rsid w:val="00245564"/>
    <w:rsid w:val="00245DCA"/>
    <w:rsid w:val="00245EF6"/>
    <w:rsid w:val="00246208"/>
    <w:rsid w:val="00246276"/>
    <w:rsid w:val="002463ED"/>
    <w:rsid w:val="00246617"/>
    <w:rsid w:val="00246C4E"/>
    <w:rsid w:val="00246F78"/>
    <w:rsid w:val="00247273"/>
    <w:rsid w:val="0024742F"/>
    <w:rsid w:val="00247CB4"/>
    <w:rsid w:val="00247E3A"/>
    <w:rsid w:val="00247F80"/>
    <w:rsid w:val="002504D6"/>
    <w:rsid w:val="002505F3"/>
    <w:rsid w:val="00250657"/>
    <w:rsid w:val="002508A1"/>
    <w:rsid w:val="00250F70"/>
    <w:rsid w:val="00251F2D"/>
    <w:rsid w:val="0025216B"/>
    <w:rsid w:val="0025238C"/>
    <w:rsid w:val="0025350D"/>
    <w:rsid w:val="002536F6"/>
    <w:rsid w:val="00253F1A"/>
    <w:rsid w:val="0025400D"/>
    <w:rsid w:val="00254291"/>
    <w:rsid w:val="00255FCD"/>
    <w:rsid w:val="0025602E"/>
    <w:rsid w:val="0025613A"/>
    <w:rsid w:val="0025652A"/>
    <w:rsid w:val="00256BA6"/>
    <w:rsid w:val="0025777F"/>
    <w:rsid w:val="00260031"/>
    <w:rsid w:val="00260103"/>
    <w:rsid w:val="0026098F"/>
    <w:rsid w:val="00260B40"/>
    <w:rsid w:val="0026112A"/>
    <w:rsid w:val="00261285"/>
    <w:rsid w:val="002613F6"/>
    <w:rsid w:val="002624A5"/>
    <w:rsid w:val="002629BE"/>
    <w:rsid w:val="00263076"/>
    <w:rsid w:val="00263635"/>
    <w:rsid w:val="0026475B"/>
    <w:rsid w:val="0026483E"/>
    <w:rsid w:val="00265236"/>
    <w:rsid w:val="002669B6"/>
    <w:rsid w:val="00267AB1"/>
    <w:rsid w:val="0027055D"/>
    <w:rsid w:val="00270976"/>
    <w:rsid w:val="00270981"/>
    <w:rsid w:val="00270EB8"/>
    <w:rsid w:val="0027142D"/>
    <w:rsid w:val="00271542"/>
    <w:rsid w:val="00271559"/>
    <w:rsid w:val="00271F10"/>
    <w:rsid w:val="002720E5"/>
    <w:rsid w:val="00272221"/>
    <w:rsid w:val="00272439"/>
    <w:rsid w:val="002726E5"/>
    <w:rsid w:val="00272795"/>
    <w:rsid w:val="0027280C"/>
    <w:rsid w:val="00272B36"/>
    <w:rsid w:val="002730D1"/>
    <w:rsid w:val="00274869"/>
    <w:rsid w:val="00274A0F"/>
    <w:rsid w:val="0027511D"/>
    <w:rsid w:val="002753FB"/>
    <w:rsid w:val="00275818"/>
    <w:rsid w:val="00277121"/>
    <w:rsid w:val="00277F71"/>
    <w:rsid w:val="00277FC0"/>
    <w:rsid w:val="00280458"/>
    <w:rsid w:val="002805E2"/>
    <w:rsid w:val="002807B2"/>
    <w:rsid w:val="0028083C"/>
    <w:rsid w:val="002808E0"/>
    <w:rsid w:val="00280995"/>
    <w:rsid w:val="00280CE8"/>
    <w:rsid w:val="00280F5E"/>
    <w:rsid w:val="00282A1F"/>
    <w:rsid w:val="0028358A"/>
    <w:rsid w:val="00283993"/>
    <w:rsid w:val="002840F8"/>
    <w:rsid w:val="00284787"/>
    <w:rsid w:val="0028520A"/>
    <w:rsid w:val="002858CC"/>
    <w:rsid w:val="00285BC1"/>
    <w:rsid w:val="00286204"/>
    <w:rsid w:val="00286735"/>
    <w:rsid w:val="00286A40"/>
    <w:rsid w:val="00286F87"/>
    <w:rsid w:val="00287331"/>
    <w:rsid w:val="002879BF"/>
    <w:rsid w:val="00287C17"/>
    <w:rsid w:val="00290C40"/>
    <w:rsid w:val="00291378"/>
    <w:rsid w:val="00291C73"/>
    <w:rsid w:val="00292F9F"/>
    <w:rsid w:val="002931F7"/>
    <w:rsid w:val="00293699"/>
    <w:rsid w:val="00293C91"/>
    <w:rsid w:val="00293DC3"/>
    <w:rsid w:val="00294597"/>
    <w:rsid w:val="002945AA"/>
    <w:rsid w:val="00294983"/>
    <w:rsid w:val="00294DC2"/>
    <w:rsid w:val="0029533A"/>
    <w:rsid w:val="002954F7"/>
    <w:rsid w:val="0029572F"/>
    <w:rsid w:val="002960B4"/>
    <w:rsid w:val="002961A1"/>
    <w:rsid w:val="002965C4"/>
    <w:rsid w:val="0029746C"/>
    <w:rsid w:val="00297C8B"/>
    <w:rsid w:val="002A02C7"/>
    <w:rsid w:val="002A0358"/>
    <w:rsid w:val="002A0B8C"/>
    <w:rsid w:val="002A2163"/>
    <w:rsid w:val="002A30D8"/>
    <w:rsid w:val="002A3722"/>
    <w:rsid w:val="002A39DA"/>
    <w:rsid w:val="002A4E5F"/>
    <w:rsid w:val="002A504D"/>
    <w:rsid w:val="002A6100"/>
    <w:rsid w:val="002A6220"/>
    <w:rsid w:val="002A67CE"/>
    <w:rsid w:val="002A6BE7"/>
    <w:rsid w:val="002A7788"/>
    <w:rsid w:val="002A793C"/>
    <w:rsid w:val="002A7A18"/>
    <w:rsid w:val="002B0149"/>
    <w:rsid w:val="002B0321"/>
    <w:rsid w:val="002B0B16"/>
    <w:rsid w:val="002B0BAF"/>
    <w:rsid w:val="002B0E35"/>
    <w:rsid w:val="002B16A7"/>
    <w:rsid w:val="002B1D26"/>
    <w:rsid w:val="002B1E77"/>
    <w:rsid w:val="002B23AD"/>
    <w:rsid w:val="002B2C14"/>
    <w:rsid w:val="002B2C55"/>
    <w:rsid w:val="002B2F55"/>
    <w:rsid w:val="002B3532"/>
    <w:rsid w:val="002B44AF"/>
    <w:rsid w:val="002B4F9D"/>
    <w:rsid w:val="002B50A0"/>
    <w:rsid w:val="002B50EF"/>
    <w:rsid w:val="002B5266"/>
    <w:rsid w:val="002B6BB2"/>
    <w:rsid w:val="002B791D"/>
    <w:rsid w:val="002B7A3F"/>
    <w:rsid w:val="002B7BB3"/>
    <w:rsid w:val="002C016B"/>
    <w:rsid w:val="002C0274"/>
    <w:rsid w:val="002C03B0"/>
    <w:rsid w:val="002C06A4"/>
    <w:rsid w:val="002C08F9"/>
    <w:rsid w:val="002C0B51"/>
    <w:rsid w:val="002C0C96"/>
    <w:rsid w:val="002C15AD"/>
    <w:rsid w:val="002C1DAD"/>
    <w:rsid w:val="002C33BA"/>
    <w:rsid w:val="002C3694"/>
    <w:rsid w:val="002C4C36"/>
    <w:rsid w:val="002C4D3D"/>
    <w:rsid w:val="002C4F67"/>
    <w:rsid w:val="002C53B6"/>
    <w:rsid w:val="002C53CA"/>
    <w:rsid w:val="002C56DD"/>
    <w:rsid w:val="002C671B"/>
    <w:rsid w:val="002C673E"/>
    <w:rsid w:val="002C6AE8"/>
    <w:rsid w:val="002C6D46"/>
    <w:rsid w:val="002C7341"/>
    <w:rsid w:val="002C74DB"/>
    <w:rsid w:val="002C7EC0"/>
    <w:rsid w:val="002D0EE2"/>
    <w:rsid w:val="002D1FF8"/>
    <w:rsid w:val="002D23EC"/>
    <w:rsid w:val="002D3416"/>
    <w:rsid w:val="002D359B"/>
    <w:rsid w:val="002D39A3"/>
    <w:rsid w:val="002D3CCE"/>
    <w:rsid w:val="002D3CEF"/>
    <w:rsid w:val="002D4E27"/>
    <w:rsid w:val="002D50A5"/>
    <w:rsid w:val="002D55D3"/>
    <w:rsid w:val="002D5820"/>
    <w:rsid w:val="002D5A67"/>
    <w:rsid w:val="002D638B"/>
    <w:rsid w:val="002D6714"/>
    <w:rsid w:val="002D7101"/>
    <w:rsid w:val="002D7517"/>
    <w:rsid w:val="002D7EE9"/>
    <w:rsid w:val="002E025D"/>
    <w:rsid w:val="002E0424"/>
    <w:rsid w:val="002E0834"/>
    <w:rsid w:val="002E1058"/>
    <w:rsid w:val="002E14B1"/>
    <w:rsid w:val="002E1820"/>
    <w:rsid w:val="002E2271"/>
    <w:rsid w:val="002E2877"/>
    <w:rsid w:val="002E2D31"/>
    <w:rsid w:val="002E3056"/>
    <w:rsid w:val="002E398F"/>
    <w:rsid w:val="002E43F2"/>
    <w:rsid w:val="002E49DC"/>
    <w:rsid w:val="002E5361"/>
    <w:rsid w:val="002E53F3"/>
    <w:rsid w:val="002E5910"/>
    <w:rsid w:val="002E681E"/>
    <w:rsid w:val="002E6908"/>
    <w:rsid w:val="002E6CD1"/>
    <w:rsid w:val="002E6D62"/>
    <w:rsid w:val="002E6E28"/>
    <w:rsid w:val="002E7033"/>
    <w:rsid w:val="002E76A6"/>
    <w:rsid w:val="002E7B85"/>
    <w:rsid w:val="002F045C"/>
    <w:rsid w:val="002F0624"/>
    <w:rsid w:val="002F0D93"/>
    <w:rsid w:val="002F0F1E"/>
    <w:rsid w:val="002F17B0"/>
    <w:rsid w:val="002F1A8C"/>
    <w:rsid w:val="002F1E0C"/>
    <w:rsid w:val="002F2698"/>
    <w:rsid w:val="002F3317"/>
    <w:rsid w:val="002F3A27"/>
    <w:rsid w:val="002F4039"/>
    <w:rsid w:val="002F4197"/>
    <w:rsid w:val="002F419E"/>
    <w:rsid w:val="002F48F7"/>
    <w:rsid w:val="002F4C88"/>
    <w:rsid w:val="002F511D"/>
    <w:rsid w:val="002F5539"/>
    <w:rsid w:val="002F60DC"/>
    <w:rsid w:val="002F68E2"/>
    <w:rsid w:val="002F6A3D"/>
    <w:rsid w:val="002F7080"/>
    <w:rsid w:val="00300618"/>
    <w:rsid w:val="00300847"/>
    <w:rsid w:val="00300E70"/>
    <w:rsid w:val="003012DC"/>
    <w:rsid w:val="00302149"/>
    <w:rsid w:val="00302BB9"/>
    <w:rsid w:val="00302D86"/>
    <w:rsid w:val="00303BBF"/>
    <w:rsid w:val="00303C76"/>
    <w:rsid w:val="003045D1"/>
    <w:rsid w:val="00304F91"/>
    <w:rsid w:val="00305484"/>
    <w:rsid w:val="003073EE"/>
    <w:rsid w:val="00307EE4"/>
    <w:rsid w:val="003103B5"/>
    <w:rsid w:val="00310CDB"/>
    <w:rsid w:val="00310EC0"/>
    <w:rsid w:val="00312A5E"/>
    <w:rsid w:val="00313268"/>
    <w:rsid w:val="003135E9"/>
    <w:rsid w:val="00314581"/>
    <w:rsid w:val="00314622"/>
    <w:rsid w:val="00314C3A"/>
    <w:rsid w:val="0031500D"/>
    <w:rsid w:val="00320494"/>
    <w:rsid w:val="00320F51"/>
    <w:rsid w:val="003213B9"/>
    <w:rsid w:val="0032141C"/>
    <w:rsid w:val="003221DC"/>
    <w:rsid w:val="0032362A"/>
    <w:rsid w:val="003237C3"/>
    <w:rsid w:val="0032395D"/>
    <w:rsid w:val="00323A65"/>
    <w:rsid w:val="00324256"/>
    <w:rsid w:val="00324558"/>
    <w:rsid w:val="003253C4"/>
    <w:rsid w:val="00325B11"/>
    <w:rsid w:val="00325B2B"/>
    <w:rsid w:val="00325F65"/>
    <w:rsid w:val="003261F7"/>
    <w:rsid w:val="00326459"/>
    <w:rsid w:val="00326B42"/>
    <w:rsid w:val="00326EBD"/>
    <w:rsid w:val="00327A4C"/>
    <w:rsid w:val="00327FD2"/>
    <w:rsid w:val="003306F4"/>
    <w:rsid w:val="00330815"/>
    <w:rsid w:val="0033091D"/>
    <w:rsid w:val="003313CD"/>
    <w:rsid w:val="00331CFE"/>
    <w:rsid w:val="003323DD"/>
    <w:rsid w:val="00333B37"/>
    <w:rsid w:val="0033438F"/>
    <w:rsid w:val="003343A8"/>
    <w:rsid w:val="003344D5"/>
    <w:rsid w:val="003350E9"/>
    <w:rsid w:val="00335F1D"/>
    <w:rsid w:val="0033602F"/>
    <w:rsid w:val="003361C8"/>
    <w:rsid w:val="003363C5"/>
    <w:rsid w:val="0033653D"/>
    <w:rsid w:val="00336958"/>
    <w:rsid w:val="00336BF8"/>
    <w:rsid w:val="00336DF3"/>
    <w:rsid w:val="003400F0"/>
    <w:rsid w:val="0034082E"/>
    <w:rsid w:val="00341922"/>
    <w:rsid w:val="00341A9D"/>
    <w:rsid w:val="00341D35"/>
    <w:rsid w:val="00341FFC"/>
    <w:rsid w:val="0034246A"/>
    <w:rsid w:val="003428AC"/>
    <w:rsid w:val="00343727"/>
    <w:rsid w:val="00343F3B"/>
    <w:rsid w:val="00343F68"/>
    <w:rsid w:val="003443D7"/>
    <w:rsid w:val="00344A57"/>
    <w:rsid w:val="00345125"/>
    <w:rsid w:val="003456B0"/>
    <w:rsid w:val="00346C18"/>
    <w:rsid w:val="00346E2B"/>
    <w:rsid w:val="00346F79"/>
    <w:rsid w:val="00347165"/>
    <w:rsid w:val="00347801"/>
    <w:rsid w:val="00347DB9"/>
    <w:rsid w:val="0035042D"/>
    <w:rsid w:val="003504A3"/>
    <w:rsid w:val="0035081C"/>
    <w:rsid w:val="00350CC4"/>
    <w:rsid w:val="00351421"/>
    <w:rsid w:val="0035144B"/>
    <w:rsid w:val="00352348"/>
    <w:rsid w:val="003524B3"/>
    <w:rsid w:val="0035320B"/>
    <w:rsid w:val="00353747"/>
    <w:rsid w:val="00354583"/>
    <w:rsid w:val="0035458A"/>
    <w:rsid w:val="00354750"/>
    <w:rsid w:val="003551CB"/>
    <w:rsid w:val="0035552B"/>
    <w:rsid w:val="003555BB"/>
    <w:rsid w:val="00355671"/>
    <w:rsid w:val="003562BD"/>
    <w:rsid w:val="00356BFD"/>
    <w:rsid w:val="00357339"/>
    <w:rsid w:val="00357CB6"/>
    <w:rsid w:val="00357D7D"/>
    <w:rsid w:val="00357F8A"/>
    <w:rsid w:val="0036089C"/>
    <w:rsid w:val="00360C2B"/>
    <w:rsid w:val="0036188D"/>
    <w:rsid w:val="0036217E"/>
    <w:rsid w:val="00362F80"/>
    <w:rsid w:val="0036347A"/>
    <w:rsid w:val="00363A69"/>
    <w:rsid w:val="00363AB4"/>
    <w:rsid w:val="00363CC4"/>
    <w:rsid w:val="00364A1D"/>
    <w:rsid w:val="00364A62"/>
    <w:rsid w:val="00364DFF"/>
    <w:rsid w:val="0036503B"/>
    <w:rsid w:val="003653FB"/>
    <w:rsid w:val="003661B6"/>
    <w:rsid w:val="003668E0"/>
    <w:rsid w:val="00366914"/>
    <w:rsid w:val="00366A60"/>
    <w:rsid w:val="00366F1B"/>
    <w:rsid w:val="0036749F"/>
    <w:rsid w:val="0036796D"/>
    <w:rsid w:val="00367D1F"/>
    <w:rsid w:val="00367EAF"/>
    <w:rsid w:val="00367F05"/>
    <w:rsid w:val="00370438"/>
    <w:rsid w:val="003710F0"/>
    <w:rsid w:val="00371460"/>
    <w:rsid w:val="003717EA"/>
    <w:rsid w:val="00371993"/>
    <w:rsid w:val="00371E2A"/>
    <w:rsid w:val="003720DA"/>
    <w:rsid w:val="003733EB"/>
    <w:rsid w:val="00374765"/>
    <w:rsid w:val="00374B4B"/>
    <w:rsid w:val="00374BCF"/>
    <w:rsid w:val="00374C4B"/>
    <w:rsid w:val="00375478"/>
    <w:rsid w:val="00375808"/>
    <w:rsid w:val="003759E3"/>
    <w:rsid w:val="003759FA"/>
    <w:rsid w:val="00375A80"/>
    <w:rsid w:val="00376129"/>
    <w:rsid w:val="00377065"/>
    <w:rsid w:val="003772F9"/>
    <w:rsid w:val="00377799"/>
    <w:rsid w:val="00377BFE"/>
    <w:rsid w:val="00380151"/>
    <w:rsid w:val="0038070F"/>
    <w:rsid w:val="00380F79"/>
    <w:rsid w:val="003815A8"/>
    <w:rsid w:val="0038163B"/>
    <w:rsid w:val="00381766"/>
    <w:rsid w:val="0038187A"/>
    <w:rsid w:val="003819AA"/>
    <w:rsid w:val="00381A2C"/>
    <w:rsid w:val="00381D84"/>
    <w:rsid w:val="00381EE6"/>
    <w:rsid w:val="00382C89"/>
    <w:rsid w:val="00383133"/>
    <w:rsid w:val="00383757"/>
    <w:rsid w:val="00383BCF"/>
    <w:rsid w:val="00383CFC"/>
    <w:rsid w:val="0038534F"/>
    <w:rsid w:val="003856E1"/>
    <w:rsid w:val="003859F7"/>
    <w:rsid w:val="00385EE6"/>
    <w:rsid w:val="00386407"/>
    <w:rsid w:val="00386443"/>
    <w:rsid w:val="00386C12"/>
    <w:rsid w:val="00386D6A"/>
    <w:rsid w:val="00387D57"/>
    <w:rsid w:val="0039009B"/>
    <w:rsid w:val="00390343"/>
    <w:rsid w:val="00390BF6"/>
    <w:rsid w:val="00390C10"/>
    <w:rsid w:val="00390EF4"/>
    <w:rsid w:val="003925C5"/>
    <w:rsid w:val="00392D28"/>
    <w:rsid w:val="00392F0C"/>
    <w:rsid w:val="00394214"/>
    <w:rsid w:val="00394739"/>
    <w:rsid w:val="00395F27"/>
    <w:rsid w:val="00396338"/>
    <w:rsid w:val="00396C1A"/>
    <w:rsid w:val="00397031"/>
    <w:rsid w:val="003973EA"/>
    <w:rsid w:val="003974D5"/>
    <w:rsid w:val="00397815"/>
    <w:rsid w:val="00397B57"/>
    <w:rsid w:val="00397EEE"/>
    <w:rsid w:val="003A0158"/>
    <w:rsid w:val="003A141A"/>
    <w:rsid w:val="003A172B"/>
    <w:rsid w:val="003A18EE"/>
    <w:rsid w:val="003A1DB0"/>
    <w:rsid w:val="003A2260"/>
    <w:rsid w:val="003A23DB"/>
    <w:rsid w:val="003A28B6"/>
    <w:rsid w:val="003A2943"/>
    <w:rsid w:val="003A43BB"/>
    <w:rsid w:val="003A45C8"/>
    <w:rsid w:val="003A45FF"/>
    <w:rsid w:val="003A4BA9"/>
    <w:rsid w:val="003A4FC1"/>
    <w:rsid w:val="003A51A2"/>
    <w:rsid w:val="003A6434"/>
    <w:rsid w:val="003A6454"/>
    <w:rsid w:val="003A6609"/>
    <w:rsid w:val="003A692D"/>
    <w:rsid w:val="003A6F73"/>
    <w:rsid w:val="003A79A4"/>
    <w:rsid w:val="003A79B3"/>
    <w:rsid w:val="003A7A2E"/>
    <w:rsid w:val="003B0037"/>
    <w:rsid w:val="003B008E"/>
    <w:rsid w:val="003B03C6"/>
    <w:rsid w:val="003B0552"/>
    <w:rsid w:val="003B1063"/>
    <w:rsid w:val="003B1211"/>
    <w:rsid w:val="003B123A"/>
    <w:rsid w:val="003B1CA5"/>
    <w:rsid w:val="003B1F18"/>
    <w:rsid w:val="003B2066"/>
    <w:rsid w:val="003B2834"/>
    <w:rsid w:val="003B28C1"/>
    <w:rsid w:val="003B2ADA"/>
    <w:rsid w:val="003B2FE2"/>
    <w:rsid w:val="003B46E5"/>
    <w:rsid w:val="003B4EBE"/>
    <w:rsid w:val="003B5403"/>
    <w:rsid w:val="003B5D2F"/>
    <w:rsid w:val="003B5D79"/>
    <w:rsid w:val="003B64AF"/>
    <w:rsid w:val="003B6A09"/>
    <w:rsid w:val="003B7344"/>
    <w:rsid w:val="003B7EE7"/>
    <w:rsid w:val="003C0ACD"/>
    <w:rsid w:val="003C10EA"/>
    <w:rsid w:val="003C1711"/>
    <w:rsid w:val="003C2351"/>
    <w:rsid w:val="003C271B"/>
    <w:rsid w:val="003C304E"/>
    <w:rsid w:val="003C328F"/>
    <w:rsid w:val="003C3AF9"/>
    <w:rsid w:val="003C4A67"/>
    <w:rsid w:val="003C4E85"/>
    <w:rsid w:val="003C4F22"/>
    <w:rsid w:val="003C5008"/>
    <w:rsid w:val="003C51B1"/>
    <w:rsid w:val="003C5960"/>
    <w:rsid w:val="003C6DD6"/>
    <w:rsid w:val="003C6EF3"/>
    <w:rsid w:val="003C70BD"/>
    <w:rsid w:val="003D07D4"/>
    <w:rsid w:val="003D16DE"/>
    <w:rsid w:val="003D1E53"/>
    <w:rsid w:val="003D1ED6"/>
    <w:rsid w:val="003D2918"/>
    <w:rsid w:val="003D29CF"/>
    <w:rsid w:val="003D2CD5"/>
    <w:rsid w:val="003D365B"/>
    <w:rsid w:val="003D3865"/>
    <w:rsid w:val="003D4B7A"/>
    <w:rsid w:val="003D546E"/>
    <w:rsid w:val="003D5702"/>
    <w:rsid w:val="003D5889"/>
    <w:rsid w:val="003D59E1"/>
    <w:rsid w:val="003D6292"/>
    <w:rsid w:val="003D6FC2"/>
    <w:rsid w:val="003D7788"/>
    <w:rsid w:val="003E0305"/>
    <w:rsid w:val="003E05FC"/>
    <w:rsid w:val="003E087B"/>
    <w:rsid w:val="003E0DD8"/>
    <w:rsid w:val="003E129F"/>
    <w:rsid w:val="003E1440"/>
    <w:rsid w:val="003E2B15"/>
    <w:rsid w:val="003E302D"/>
    <w:rsid w:val="003E3176"/>
    <w:rsid w:val="003E3F8E"/>
    <w:rsid w:val="003E4174"/>
    <w:rsid w:val="003E44DF"/>
    <w:rsid w:val="003E4798"/>
    <w:rsid w:val="003E5034"/>
    <w:rsid w:val="003E5040"/>
    <w:rsid w:val="003E5AB4"/>
    <w:rsid w:val="003E5D2C"/>
    <w:rsid w:val="003E743D"/>
    <w:rsid w:val="003E775E"/>
    <w:rsid w:val="003F05DA"/>
    <w:rsid w:val="003F0752"/>
    <w:rsid w:val="003F0F33"/>
    <w:rsid w:val="003F1103"/>
    <w:rsid w:val="003F1AEE"/>
    <w:rsid w:val="003F1C19"/>
    <w:rsid w:val="003F216B"/>
    <w:rsid w:val="003F2847"/>
    <w:rsid w:val="003F2A58"/>
    <w:rsid w:val="003F2DFC"/>
    <w:rsid w:val="003F351F"/>
    <w:rsid w:val="003F3CC3"/>
    <w:rsid w:val="003F4475"/>
    <w:rsid w:val="003F45F1"/>
    <w:rsid w:val="003F474A"/>
    <w:rsid w:val="003F4764"/>
    <w:rsid w:val="003F55BE"/>
    <w:rsid w:val="003F5885"/>
    <w:rsid w:val="003F5FFD"/>
    <w:rsid w:val="003F65C8"/>
    <w:rsid w:val="003F666A"/>
    <w:rsid w:val="003F6C35"/>
    <w:rsid w:val="003F6DD7"/>
    <w:rsid w:val="003F72B8"/>
    <w:rsid w:val="003F7300"/>
    <w:rsid w:val="003F7B1C"/>
    <w:rsid w:val="0040000C"/>
    <w:rsid w:val="00400135"/>
    <w:rsid w:val="0040014F"/>
    <w:rsid w:val="00400208"/>
    <w:rsid w:val="004002F3"/>
    <w:rsid w:val="00400339"/>
    <w:rsid w:val="00400745"/>
    <w:rsid w:val="0040092B"/>
    <w:rsid w:val="00400A9B"/>
    <w:rsid w:val="00400F34"/>
    <w:rsid w:val="00401E9D"/>
    <w:rsid w:val="004021D7"/>
    <w:rsid w:val="0040264F"/>
    <w:rsid w:val="00402720"/>
    <w:rsid w:val="00403BD9"/>
    <w:rsid w:val="00403F86"/>
    <w:rsid w:val="004040A9"/>
    <w:rsid w:val="00404355"/>
    <w:rsid w:val="00404F18"/>
    <w:rsid w:val="0040526B"/>
    <w:rsid w:val="0040537C"/>
    <w:rsid w:val="0040596F"/>
    <w:rsid w:val="00405B23"/>
    <w:rsid w:val="00405C84"/>
    <w:rsid w:val="00405CCE"/>
    <w:rsid w:val="00405D5A"/>
    <w:rsid w:val="004061E5"/>
    <w:rsid w:val="00406563"/>
    <w:rsid w:val="0040656E"/>
    <w:rsid w:val="0040698F"/>
    <w:rsid w:val="00406C91"/>
    <w:rsid w:val="0040723E"/>
    <w:rsid w:val="00407D17"/>
    <w:rsid w:val="00407D29"/>
    <w:rsid w:val="00407EDC"/>
    <w:rsid w:val="004103E0"/>
    <w:rsid w:val="004103FD"/>
    <w:rsid w:val="004104A0"/>
    <w:rsid w:val="00410524"/>
    <w:rsid w:val="00411045"/>
    <w:rsid w:val="0041248A"/>
    <w:rsid w:val="0041250B"/>
    <w:rsid w:val="004132A1"/>
    <w:rsid w:val="00413B9E"/>
    <w:rsid w:val="00413DF7"/>
    <w:rsid w:val="00413F8E"/>
    <w:rsid w:val="00414B25"/>
    <w:rsid w:val="00415325"/>
    <w:rsid w:val="004158C3"/>
    <w:rsid w:val="004159A2"/>
    <w:rsid w:val="00415B3B"/>
    <w:rsid w:val="00415DE0"/>
    <w:rsid w:val="00415F70"/>
    <w:rsid w:val="00416103"/>
    <w:rsid w:val="00416635"/>
    <w:rsid w:val="00417509"/>
    <w:rsid w:val="004204EA"/>
    <w:rsid w:val="0042291F"/>
    <w:rsid w:val="00422E9B"/>
    <w:rsid w:val="004232BE"/>
    <w:rsid w:val="004237FC"/>
    <w:rsid w:val="0042390D"/>
    <w:rsid w:val="00423C8C"/>
    <w:rsid w:val="00423E16"/>
    <w:rsid w:val="00424062"/>
    <w:rsid w:val="0042446B"/>
    <w:rsid w:val="00424A8C"/>
    <w:rsid w:val="00424D1A"/>
    <w:rsid w:val="004252EF"/>
    <w:rsid w:val="004259B1"/>
    <w:rsid w:val="00425A87"/>
    <w:rsid w:val="00426E79"/>
    <w:rsid w:val="004270EB"/>
    <w:rsid w:val="00427388"/>
    <w:rsid w:val="004277AE"/>
    <w:rsid w:val="004304AE"/>
    <w:rsid w:val="004308DF"/>
    <w:rsid w:val="00431BBA"/>
    <w:rsid w:val="00432612"/>
    <w:rsid w:val="0043366B"/>
    <w:rsid w:val="004336DA"/>
    <w:rsid w:val="00433EC5"/>
    <w:rsid w:val="00434619"/>
    <w:rsid w:val="004347E9"/>
    <w:rsid w:val="00436363"/>
    <w:rsid w:val="00436508"/>
    <w:rsid w:val="00436668"/>
    <w:rsid w:val="004369E7"/>
    <w:rsid w:val="00436FB9"/>
    <w:rsid w:val="00437265"/>
    <w:rsid w:val="00437E69"/>
    <w:rsid w:val="0044080A"/>
    <w:rsid w:val="00440F1D"/>
    <w:rsid w:val="00441137"/>
    <w:rsid w:val="00441146"/>
    <w:rsid w:val="00441680"/>
    <w:rsid w:val="004416CE"/>
    <w:rsid w:val="00441F15"/>
    <w:rsid w:val="004424AD"/>
    <w:rsid w:val="00442684"/>
    <w:rsid w:val="00442719"/>
    <w:rsid w:val="004435B1"/>
    <w:rsid w:val="00444585"/>
    <w:rsid w:val="00444876"/>
    <w:rsid w:val="004452EB"/>
    <w:rsid w:val="0044532C"/>
    <w:rsid w:val="00445438"/>
    <w:rsid w:val="00445513"/>
    <w:rsid w:val="00445CDC"/>
    <w:rsid w:val="0044670C"/>
    <w:rsid w:val="004469A7"/>
    <w:rsid w:val="00447698"/>
    <w:rsid w:val="00447F07"/>
    <w:rsid w:val="00450155"/>
    <w:rsid w:val="00450273"/>
    <w:rsid w:val="00450AFA"/>
    <w:rsid w:val="00451BFD"/>
    <w:rsid w:val="004529D0"/>
    <w:rsid w:val="00452BBE"/>
    <w:rsid w:val="004536DD"/>
    <w:rsid w:val="0045396F"/>
    <w:rsid w:val="00453B88"/>
    <w:rsid w:val="004541F0"/>
    <w:rsid w:val="0045421B"/>
    <w:rsid w:val="00454257"/>
    <w:rsid w:val="004542BC"/>
    <w:rsid w:val="0045431A"/>
    <w:rsid w:val="00454B6F"/>
    <w:rsid w:val="00454E85"/>
    <w:rsid w:val="004559E5"/>
    <w:rsid w:val="00456644"/>
    <w:rsid w:val="00456B43"/>
    <w:rsid w:val="00457C5E"/>
    <w:rsid w:val="00457D55"/>
    <w:rsid w:val="00457D95"/>
    <w:rsid w:val="00457FE2"/>
    <w:rsid w:val="00460281"/>
    <w:rsid w:val="00460542"/>
    <w:rsid w:val="00460710"/>
    <w:rsid w:val="00461870"/>
    <w:rsid w:val="0046219C"/>
    <w:rsid w:val="00463039"/>
    <w:rsid w:val="0046337A"/>
    <w:rsid w:val="0046389F"/>
    <w:rsid w:val="004641D2"/>
    <w:rsid w:val="004641E5"/>
    <w:rsid w:val="0046492C"/>
    <w:rsid w:val="00464ABA"/>
    <w:rsid w:val="00464B69"/>
    <w:rsid w:val="0046512A"/>
    <w:rsid w:val="00465172"/>
    <w:rsid w:val="00465205"/>
    <w:rsid w:val="0046534A"/>
    <w:rsid w:val="0046538F"/>
    <w:rsid w:val="004654AF"/>
    <w:rsid w:val="00465871"/>
    <w:rsid w:val="004664ED"/>
    <w:rsid w:val="004679DB"/>
    <w:rsid w:val="00467CE7"/>
    <w:rsid w:val="004706BB"/>
    <w:rsid w:val="00470A8B"/>
    <w:rsid w:val="00470F1B"/>
    <w:rsid w:val="0047124A"/>
    <w:rsid w:val="0047181E"/>
    <w:rsid w:val="0047189A"/>
    <w:rsid w:val="00471D4A"/>
    <w:rsid w:val="004723D2"/>
    <w:rsid w:val="00472865"/>
    <w:rsid w:val="00473C55"/>
    <w:rsid w:val="00474002"/>
    <w:rsid w:val="004740F8"/>
    <w:rsid w:val="004744A5"/>
    <w:rsid w:val="00474A2F"/>
    <w:rsid w:val="00474EA0"/>
    <w:rsid w:val="0047536B"/>
    <w:rsid w:val="0047540F"/>
    <w:rsid w:val="0047567A"/>
    <w:rsid w:val="004763B1"/>
    <w:rsid w:val="0047658F"/>
    <w:rsid w:val="004765AA"/>
    <w:rsid w:val="0047670A"/>
    <w:rsid w:val="00477095"/>
    <w:rsid w:val="004774CE"/>
    <w:rsid w:val="00481236"/>
    <w:rsid w:val="0048154A"/>
    <w:rsid w:val="00481F46"/>
    <w:rsid w:val="004821F4"/>
    <w:rsid w:val="004825A5"/>
    <w:rsid w:val="00482708"/>
    <w:rsid w:val="00482B5D"/>
    <w:rsid w:val="00483905"/>
    <w:rsid w:val="00483AF9"/>
    <w:rsid w:val="00483EBC"/>
    <w:rsid w:val="004842A7"/>
    <w:rsid w:val="00484A2F"/>
    <w:rsid w:val="00484A9A"/>
    <w:rsid w:val="004856E1"/>
    <w:rsid w:val="0048577F"/>
    <w:rsid w:val="00485DFF"/>
    <w:rsid w:val="004862F3"/>
    <w:rsid w:val="00486465"/>
    <w:rsid w:val="00486562"/>
    <w:rsid w:val="004865A7"/>
    <w:rsid w:val="00486820"/>
    <w:rsid w:val="0048683E"/>
    <w:rsid w:val="00486BD6"/>
    <w:rsid w:val="00486C40"/>
    <w:rsid w:val="004873E6"/>
    <w:rsid w:val="00487593"/>
    <w:rsid w:val="004875DF"/>
    <w:rsid w:val="0048765C"/>
    <w:rsid w:val="0048780B"/>
    <w:rsid w:val="004879C1"/>
    <w:rsid w:val="00487D05"/>
    <w:rsid w:val="004902DF"/>
    <w:rsid w:val="00490334"/>
    <w:rsid w:val="00490699"/>
    <w:rsid w:val="00490E18"/>
    <w:rsid w:val="0049249F"/>
    <w:rsid w:val="0049252F"/>
    <w:rsid w:val="00492573"/>
    <w:rsid w:val="00492918"/>
    <w:rsid w:val="00492AFE"/>
    <w:rsid w:val="00492EBD"/>
    <w:rsid w:val="004931DD"/>
    <w:rsid w:val="00493E33"/>
    <w:rsid w:val="004940DB"/>
    <w:rsid w:val="00494458"/>
    <w:rsid w:val="00494D85"/>
    <w:rsid w:val="0049597E"/>
    <w:rsid w:val="00496780"/>
    <w:rsid w:val="00496EFB"/>
    <w:rsid w:val="0049744D"/>
    <w:rsid w:val="00497A08"/>
    <w:rsid w:val="00497A85"/>
    <w:rsid w:val="00497B61"/>
    <w:rsid w:val="00497E41"/>
    <w:rsid w:val="004A0067"/>
    <w:rsid w:val="004A021E"/>
    <w:rsid w:val="004A0544"/>
    <w:rsid w:val="004A08F8"/>
    <w:rsid w:val="004A1035"/>
    <w:rsid w:val="004A173E"/>
    <w:rsid w:val="004A272E"/>
    <w:rsid w:val="004A29FA"/>
    <w:rsid w:val="004A3252"/>
    <w:rsid w:val="004A3478"/>
    <w:rsid w:val="004A3892"/>
    <w:rsid w:val="004A3960"/>
    <w:rsid w:val="004A3BCA"/>
    <w:rsid w:val="004A51D2"/>
    <w:rsid w:val="004A6860"/>
    <w:rsid w:val="004A72F6"/>
    <w:rsid w:val="004A775C"/>
    <w:rsid w:val="004A7AB7"/>
    <w:rsid w:val="004A7AF6"/>
    <w:rsid w:val="004A7C5C"/>
    <w:rsid w:val="004A7E47"/>
    <w:rsid w:val="004A7FCA"/>
    <w:rsid w:val="004B0015"/>
    <w:rsid w:val="004B0AB2"/>
    <w:rsid w:val="004B14EC"/>
    <w:rsid w:val="004B1C4D"/>
    <w:rsid w:val="004B2455"/>
    <w:rsid w:val="004B2781"/>
    <w:rsid w:val="004B2805"/>
    <w:rsid w:val="004B295E"/>
    <w:rsid w:val="004B2C49"/>
    <w:rsid w:val="004B2C6F"/>
    <w:rsid w:val="004B2C73"/>
    <w:rsid w:val="004B2F4D"/>
    <w:rsid w:val="004B3BA9"/>
    <w:rsid w:val="004B50CA"/>
    <w:rsid w:val="004B5E18"/>
    <w:rsid w:val="004B617A"/>
    <w:rsid w:val="004B61E0"/>
    <w:rsid w:val="004B68FB"/>
    <w:rsid w:val="004B6BE7"/>
    <w:rsid w:val="004B756C"/>
    <w:rsid w:val="004B77BC"/>
    <w:rsid w:val="004C04CC"/>
    <w:rsid w:val="004C0CDE"/>
    <w:rsid w:val="004C0EA1"/>
    <w:rsid w:val="004C18EE"/>
    <w:rsid w:val="004C32F5"/>
    <w:rsid w:val="004C393C"/>
    <w:rsid w:val="004C394C"/>
    <w:rsid w:val="004C3A35"/>
    <w:rsid w:val="004C3D64"/>
    <w:rsid w:val="004C4206"/>
    <w:rsid w:val="004C4A13"/>
    <w:rsid w:val="004C4F72"/>
    <w:rsid w:val="004C4FB8"/>
    <w:rsid w:val="004C5130"/>
    <w:rsid w:val="004C5322"/>
    <w:rsid w:val="004C57E2"/>
    <w:rsid w:val="004C6340"/>
    <w:rsid w:val="004C689C"/>
    <w:rsid w:val="004C7786"/>
    <w:rsid w:val="004C78D4"/>
    <w:rsid w:val="004C7AD5"/>
    <w:rsid w:val="004C7D33"/>
    <w:rsid w:val="004C7F7F"/>
    <w:rsid w:val="004C7FF1"/>
    <w:rsid w:val="004D12CF"/>
    <w:rsid w:val="004D167F"/>
    <w:rsid w:val="004D231C"/>
    <w:rsid w:val="004D2B66"/>
    <w:rsid w:val="004D2FA1"/>
    <w:rsid w:val="004D4F35"/>
    <w:rsid w:val="004D50E5"/>
    <w:rsid w:val="004D6067"/>
    <w:rsid w:val="004D6173"/>
    <w:rsid w:val="004D66E7"/>
    <w:rsid w:val="004D6A7F"/>
    <w:rsid w:val="004D6E2C"/>
    <w:rsid w:val="004D7A71"/>
    <w:rsid w:val="004E06DD"/>
    <w:rsid w:val="004E085A"/>
    <w:rsid w:val="004E1A4D"/>
    <w:rsid w:val="004E1B92"/>
    <w:rsid w:val="004E1F90"/>
    <w:rsid w:val="004E24AC"/>
    <w:rsid w:val="004E2A5C"/>
    <w:rsid w:val="004E2AE3"/>
    <w:rsid w:val="004E309D"/>
    <w:rsid w:val="004E3316"/>
    <w:rsid w:val="004E3458"/>
    <w:rsid w:val="004E3814"/>
    <w:rsid w:val="004E3FCD"/>
    <w:rsid w:val="004E4C1F"/>
    <w:rsid w:val="004E5EE1"/>
    <w:rsid w:val="004E5FB9"/>
    <w:rsid w:val="004E625F"/>
    <w:rsid w:val="004E66A6"/>
    <w:rsid w:val="004E6943"/>
    <w:rsid w:val="004E6AFE"/>
    <w:rsid w:val="004E6D14"/>
    <w:rsid w:val="004E7140"/>
    <w:rsid w:val="004E7DD1"/>
    <w:rsid w:val="004F01B1"/>
    <w:rsid w:val="004F01CE"/>
    <w:rsid w:val="004F0457"/>
    <w:rsid w:val="004F1B10"/>
    <w:rsid w:val="004F1CA3"/>
    <w:rsid w:val="004F27B4"/>
    <w:rsid w:val="004F2CC0"/>
    <w:rsid w:val="004F3026"/>
    <w:rsid w:val="004F3053"/>
    <w:rsid w:val="004F31B9"/>
    <w:rsid w:val="004F3789"/>
    <w:rsid w:val="004F3ED7"/>
    <w:rsid w:val="004F3F78"/>
    <w:rsid w:val="004F49D7"/>
    <w:rsid w:val="004F4FCC"/>
    <w:rsid w:val="004F5DEF"/>
    <w:rsid w:val="004F5EAB"/>
    <w:rsid w:val="004F632B"/>
    <w:rsid w:val="004F6799"/>
    <w:rsid w:val="004F794B"/>
    <w:rsid w:val="004F7A4E"/>
    <w:rsid w:val="0050022A"/>
    <w:rsid w:val="0050041E"/>
    <w:rsid w:val="00500BB8"/>
    <w:rsid w:val="00500C76"/>
    <w:rsid w:val="00500DBA"/>
    <w:rsid w:val="005010DA"/>
    <w:rsid w:val="005015DE"/>
    <w:rsid w:val="005016A3"/>
    <w:rsid w:val="00501EBD"/>
    <w:rsid w:val="00501FC0"/>
    <w:rsid w:val="0050219C"/>
    <w:rsid w:val="00502F1B"/>
    <w:rsid w:val="0050332D"/>
    <w:rsid w:val="00503EB6"/>
    <w:rsid w:val="005048FE"/>
    <w:rsid w:val="00504A65"/>
    <w:rsid w:val="0050507F"/>
    <w:rsid w:val="0050513B"/>
    <w:rsid w:val="005052BD"/>
    <w:rsid w:val="00505339"/>
    <w:rsid w:val="0050536E"/>
    <w:rsid w:val="00505432"/>
    <w:rsid w:val="005057C5"/>
    <w:rsid w:val="00505821"/>
    <w:rsid w:val="00505902"/>
    <w:rsid w:val="005059C7"/>
    <w:rsid w:val="005101E9"/>
    <w:rsid w:val="00510B2E"/>
    <w:rsid w:val="00510C38"/>
    <w:rsid w:val="00511EBD"/>
    <w:rsid w:val="00511F85"/>
    <w:rsid w:val="00512214"/>
    <w:rsid w:val="00512551"/>
    <w:rsid w:val="005126A7"/>
    <w:rsid w:val="00512C9D"/>
    <w:rsid w:val="00512F20"/>
    <w:rsid w:val="0051421C"/>
    <w:rsid w:val="005155FC"/>
    <w:rsid w:val="0051576B"/>
    <w:rsid w:val="00515894"/>
    <w:rsid w:val="00515901"/>
    <w:rsid w:val="00515A97"/>
    <w:rsid w:val="00515E90"/>
    <w:rsid w:val="00515F29"/>
    <w:rsid w:val="0051624D"/>
    <w:rsid w:val="00516B08"/>
    <w:rsid w:val="00516C71"/>
    <w:rsid w:val="00517016"/>
    <w:rsid w:val="00517019"/>
    <w:rsid w:val="00517634"/>
    <w:rsid w:val="005176E1"/>
    <w:rsid w:val="00517C02"/>
    <w:rsid w:val="00521E77"/>
    <w:rsid w:val="00522DE8"/>
    <w:rsid w:val="00523676"/>
    <w:rsid w:val="005239FD"/>
    <w:rsid w:val="00523D3B"/>
    <w:rsid w:val="00524050"/>
    <w:rsid w:val="0052416B"/>
    <w:rsid w:val="00524246"/>
    <w:rsid w:val="005244DA"/>
    <w:rsid w:val="00524916"/>
    <w:rsid w:val="00524EF1"/>
    <w:rsid w:val="00524F8B"/>
    <w:rsid w:val="00524FD7"/>
    <w:rsid w:val="005254CB"/>
    <w:rsid w:val="00525BA8"/>
    <w:rsid w:val="00526308"/>
    <w:rsid w:val="00526833"/>
    <w:rsid w:val="00526A5F"/>
    <w:rsid w:val="00526C0A"/>
    <w:rsid w:val="00527338"/>
    <w:rsid w:val="00527E36"/>
    <w:rsid w:val="00527ED5"/>
    <w:rsid w:val="005303FF"/>
    <w:rsid w:val="005305B1"/>
    <w:rsid w:val="00530834"/>
    <w:rsid w:val="00530F42"/>
    <w:rsid w:val="00530FFD"/>
    <w:rsid w:val="005319E0"/>
    <w:rsid w:val="00531D66"/>
    <w:rsid w:val="0053308B"/>
    <w:rsid w:val="00533672"/>
    <w:rsid w:val="00534025"/>
    <w:rsid w:val="0053436C"/>
    <w:rsid w:val="00534560"/>
    <w:rsid w:val="005349C7"/>
    <w:rsid w:val="00535525"/>
    <w:rsid w:val="005357CE"/>
    <w:rsid w:val="00535C03"/>
    <w:rsid w:val="0053636F"/>
    <w:rsid w:val="00536FBD"/>
    <w:rsid w:val="00537897"/>
    <w:rsid w:val="0053794C"/>
    <w:rsid w:val="0053794D"/>
    <w:rsid w:val="00540227"/>
    <w:rsid w:val="005406A2"/>
    <w:rsid w:val="00540EB9"/>
    <w:rsid w:val="005418DB"/>
    <w:rsid w:val="00541B6C"/>
    <w:rsid w:val="005421A2"/>
    <w:rsid w:val="005427B1"/>
    <w:rsid w:val="00542980"/>
    <w:rsid w:val="005431B4"/>
    <w:rsid w:val="00543243"/>
    <w:rsid w:val="00543274"/>
    <w:rsid w:val="0054330D"/>
    <w:rsid w:val="005445B3"/>
    <w:rsid w:val="00545C72"/>
    <w:rsid w:val="00545F22"/>
    <w:rsid w:val="00546481"/>
    <w:rsid w:val="00546D30"/>
    <w:rsid w:val="00547737"/>
    <w:rsid w:val="00547B7B"/>
    <w:rsid w:val="00547BE7"/>
    <w:rsid w:val="00550286"/>
    <w:rsid w:val="00550B8B"/>
    <w:rsid w:val="005511AC"/>
    <w:rsid w:val="005511F1"/>
    <w:rsid w:val="00551C36"/>
    <w:rsid w:val="00552711"/>
    <w:rsid w:val="00552A83"/>
    <w:rsid w:val="00552D24"/>
    <w:rsid w:val="0055307D"/>
    <w:rsid w:val="005533CC"/>
    <w:rsid w:val="00553744"/>
    <w:rsid w:val="00553AE2"/>
    <w:rsid w:val="00553EA1"/>
    <w:rsid w:val="005545F7"/>
    <w:rsid w:val="00554C60"/>
    <w:rsid w:val="00555B75"/>
    <w:rsid w:val="00557252"/>
    <w:rsid w:val="00560086"/>
    <w:rsid w:val="00560200"/>
    <w:rsid w:val="00560569"/>
    <w:rsid w:val="00560F2F"/>
    <w:rsid w:val="00560FB1"/>
    <w:rsid w:val="00561255"/>
    <w:rsid w:val="00562BF8"/>
    <w:rsid w:val="00562E6B"/>
    <w:rsid w:val="0056363F"/>
    <w:rsid w:val="0056468A"/>
    <w:rsid w:val="00564932"/>
    <w:rsid w:val="005651CA"/>
    <w:rsid w:val="005655C6"/>
    <w:rsid w:val="0056568D"/>
    <w:rsid w:val="00565749"/>
    <w:rsid w:val="00565C70"/>
    <w:rsid w:val="005660AC"/>
    <w:rsid w:val="00567B6B"/>
    <w:rsid w:val="00570243"/>
    <w:rsid w:val="005707FF"/>
    <w:rsid w:val="00570893"/>
    <w:rsid w:val="00570EE2"/>
    <w:rsid w:val="00571154"/>
    <w:rsid w:val="005714BC"/>
    <w:rsid w:val="00572246"/>
    <w:rsid w:val="0057251C"/>
    <w:rsid w:val="005730E7"/>
    <w:rsid w:val="005732AA"/>
    <w:rsid w:val="00573DFD"/>
    <w:rsid w:val="00574162"/>
    <w:rsid w:val="00574EA9"/>
    <w:rsid w:val="00575D17"/>
    <w:rsid w:val="005777AD"/>
    <w:rsid w:val="00577B0F"/>
    <w:rsid w:val="00577C48"/>
    <w:rsid w:val="00577FF4"/>
    <w:rsid w:val="005802F9"/>
    <w:rsid w:val="00580521"/>
    <w:rsid w:val="00580658"/>
    <w:rsid w:val="005807FB"/>
    <w:rsid w:val="00580EF0"/>
    <w:rsid w:val="00581751"/>
    <w:rsid w:val="00581974"/>
    <w:rsid w:val="00582007"/>
    <w:rsid w:val="0058295E"/>
    <w:rsid w:val="00582AC8"/>
    <w:rsid w:val="0058322D"/>
    <w:rsid w:val="00583F87"/>
    <w:rsid w:val="0058421F"/>
    <w:rsid w:val="00584678"/>
    <w:rsid w:val="0058481D"/>
    <w:rsid w:val="00584AE2"/>
    <w:rsid w:val="00584C86"/>
    <w:rsid w:val="00584DCE"/>
    <w:rsid w:val="005851DF"/>
    <w:rsid w:val="00585D13"/>
    <w:rsid w:val="005868D4"/>
    <w:rsid w:val="00586D6E"/>
    <w:rsid w:val="00586E61"/>
    <w:rsid w:val="00586EC5"/>
    <w:rsid w:val="0058701C"/>
    <w:rsid w:val="005875B7"/>
    <w:rsid w:val="005878E9"/>
    <w:rsid w:val="005878F9"/>
    <w:rsid w:val="00587DF5"/>
    <w:rsid w:val="00590476"/>
    <w:rsid w:val="0059103C"/>
    <w:rsid w:val="005912AB"/>
    <w:rsid w:val="00591588"/>
    <w:rsid w:val="00591DFC"/>
    <w:rsid w:val="00592255"/>
    <w:rsid w:val="00592703"/>
    <w:rsid w:val="00592C1E"/>
    <w:rsid w:val="00592DD1"/>
    <w:rsid w:val="00594065"/>
    <w:rsid w:val="005941E7"/>
    <w:rsid w:val="005948CD"/>
    <w:rsid w:val="00594B4C"/>
    <w:rsid w:val="005950E5"/>
    <w:rsid w:val="005952A8"/>
    <w:rsid w:val="00595353"/>
    <w:rsid w:val="00595BC3"/>
    <w:rsid w:val="00595D83"/>
    <w:rsid w:val="00595E85"/>
    <w:rsid w:val="00596D82"/>
    <w:rsid w:val="005973FD"/>
    <w:rsid w:val="00597EA2"/>
    <w:rsid w:val="005A0940"/>
    <w:rsid w:val="005A0A0F"/>
    <w:rsid w:val="005A0CC2"/>
    <w:rsid w:val="005A0F42"/>
    <w:rsid w:val="005A1061"/>
    <w:rsid w:val="005A12BC"/>
    <w:rsid w:val="005A1768"/>
    <w:rsid w:val="005A18D9"/>
    <w:rsid w:val="005A1AE7"/>
    <w:rsid w:val="005A1C8A"/>
    <w:rsid w:val="005A29DC"/>
    <w:rsid w:val="005A2BE6"/>
    <w:rsid w:val="005A308E"/>
    <w:rsid w:val="005A5408"/>
    <w:rsid w:val="005A54BF"/>
    <w:rsid w:val="005A5CA0"/>
    <w:rsid w:val="005A5DC1"/>
    <w:rsid w:val="005A6143"/>
    <w:rsid w:val="005A642A"/>
    <w:rsid w:val="005A71DC"/>
    <w:rsid w:val="005A7E87"/>
    <w:rsid w:val="005B03A8"/>
    <w:rsid w:val="005B060C"/>
    <w:rsid w:val="005B0960"/>
    <w:rsid w:val="005B0A2D"/>
    <w:rsid w:val="005B10BB"/>
    <w:rsid w:val="005B1501"/>
    <w:rsid w:val="005B29F8"/>
    <w:rsid w:val="005B2E57"/>
    <w:rsid w:val="005B2EB8"/>
    <w:rsid w:val="005B3086"/>
    <w:rsid w:val="005B3098"/>
    <w:rsid w:val="005B3442"/>
    <w:rsid w:val="005B3717"/>
    <w:rsid w:val="005B375E"/>
    <w:rsid w:val="005B3FF5"/>
    <w:rsid w:val="005B4968"/>
    <w:rsid w:val="005B5480"/>
    <w:rsid w:val="005B57C8"/>
    <w:rsid w:val="005B5AB4"/>
    <w:rsid w:val="005B632F"/>
    <w:rsid w:val="005B66DE"/>
    <w:rsid w:val="005B6D7E"/>
    <w:rsid w:val="005B6E87"/>
    <w:rsid w:val="005B79E2"/>
    <w:rsid w:val="005C038D"/>
    <w:rsid w:val="005C03E5"/>
    <w:rsid w:val="005C0A41"/>
    <w:rsid w:val="005C0C83"/>
    <w:rsid w:val="005C0CEC"/>
    <w:rsid w:val="005C1426"/>
    <w:rsid w:val="005C1CC4"/>
    <w:rsid w:val="005C2232"/>
    <w:rsid w:val="005C24C8"/>
    <w:rsid w:val="005C256F"/>
    <w:rsid w:val="005C265F"/>
    <w:rsid w:val="005C274F"/>
    <w:rsid w:val="005C29F2"/>
    <w:rsid w:val="005C2DE2"/>
    <w:rsid w:val="005C35E4"/>
    <w:rsid w:val="005C3C88"/>
    <w:rsid w:val="005C3E39"/>
    <w:rsid w:val="005C4562"/>
    <w:rsid w:val="005C481A"/>
    <w:rsid w:val="005C52AA"/>
    <w:rsid w:val="005C5628"/>
    <w:rsid w:val="005C589F"/>
    <w:rsid w:val="005C6193"/>
    <w:rsid w:val="005C6360"/>
    <w:rsid w:val="005C685A"/>
    <w:rsid w:val="005C6FA2"/>
    <w:rsid w:val="005C7603"/>
    <w:rsid w:val="005C7738"/>
    <w:rsid w:val="005C77CB"/>
    <w:rsid w:val="005D01F5"/>
    <w:rsid w:val="005D0518"/>
    <w:rsid w:val="005D06FC"/>
    <w:rsid w:val="005D0B60"/>
    <w:rsid w:val="005D0C03"/>
    <w:rsid w:val="005D1009"/>
    <w:rsid w:val="005D13EF"/>
    <w:rsid w:val="005D20C3"/>
    <w:rsid w:val="005D24CB"/>
    <w:rsid w:val="005D26D9"/>
    <w:rsid w:val="005D275A"/>
    <w:rsid w:val="005D2BDB"/>
    <w:rsid w:val="005D2E27"/>
    <w:rsid w:val="005D3147"/>
    <w:rsid w:val="005D422B"/>
    <w:rsid w:val="005D49E0"/>
    <w:rsid w:val="005D4BA0"/>
    <w:rsid w:val="005D5AC3"/>
    <w:rsid w:val="005D5C17"/>
    <w:rsid w:val="005D6FA4"/>
    <w:rsid w:val="005D7516"/>
    <w:rsid w:val="005D7861"/>
    <w:rsid w:val="005E00C6"/>
    <w:rsid w:val="005E0105"/>
    <w:rsid w:val="005E0AC9"/>
    <w:rsid w:val="005E0FD9"/>
    <w:rsid w:val="005E1110"/>
    <w:rsid w:val="005E11D4"/>
    <w:rsid w:val="005E12CA"/>
    <w:rsid w:val="005E15DD"/>
    <w:rsid w:val="005E167A"/>
    <w:rsid w:val="005E1960"/>
    <w:rsid w:val="005E2247"/>
    <w:rsid w:val="005E2729"/>
    <w:rsid w:val="005E2F4B"/>
    <w:rsid w:val="005E3122"/>
    <w:rsid w:val="005E371E"/>
    <w:rsid w:val="005E3A46"/>
    <w:rsid w:val="005E3F2C"/>
    <w:rsid w:val="005E456A"/>
    <w:rsid w:val="005E52E0"/>
    <w:rsid w:val="005E5315"/>
    <w:rsid w:val="005E53B5"/>
    <w:rsid w:val="005E612B"/>
    <w:rsid w:val="005E635C"/>
    <w:rsid w:val="005E742B"/>
    <w:rsid w:val="005F0295"/>
    <w:rsid w:val="005F0570"/>
    <w:rsid w:val="005F061B"/>
    <w:rsid w:val="005F086A"/>
    <w:rsid w:val="005F0BF1"/>
    <w:rsid w:val="005F2622"/>
    <w:rsid w:val="005F3336"/>
    <w:rsid w:val="005F365E"/>
    <w:rsid w:val="005F367B"/>
    <w:rsid w:val="005F3764"/>
    <w:rsid w:val="005F392C"/>
    <w:rsid w:val="005F3C99"/>
    <w:rsid w:val="005F3F9D"/>
    <w:rsid w:val="005F4D0B"/>
    <w:rsid w:val="005F51F9"/>
    <w:rsid w:val="005F54A7"/>
    <w:rsid w:val="005F5E66"/>
    <w:rsid w:val="005F5EDC"/>
    <w:rsid w:val="005F7053"/>
    <w:rsid w:val="005F709E"/>
    <w:rsid w:val="005F794F"/>
    <w:rsid w:val="0060019D"/>
    <w:rsid w:val="006004A2"/>
    <w:rsid w:val="00600725"/>
    <w:rsid w:val="00600C9C"/>
    <w:rsid w:val="00600D63"/>
    <w:rsid w:val="006016D4"/>
    <w:rsid w:val="00601772"/>
    <w:rsid w:val="006017D6"/>
    <w:rsid w:val="00601EC9"/>
    <w:rsid w:val="00602709"/>
    <w:rsid w:val="006027AB"/>
    <w:rsid w:val="006032CC"/>
    <w:rsid w:val="00603A83"/>
    <w:rsid w:val="00603B8E"/>
    <w:rsid w:val="00603DC4"/>
    <w:rsid w:val="00603EE5"/>
    <w:rsid w:val="006048CE"/>
    <w:rsid w:val="00604916"/>
    <w:rsid w:val="006050EA"/>
    <w:rsid w:val="0060537B"/>
    <w:rsid w:val="00605D9D"/>
    <w:rsid w:val="006066FA"/>
    <w:rsid w:val="006067D2"/>
    <w:rsid w:val="00606A29"/>
    <w:rsid w:val="00606BA6"/>
    <w:rsid w:val="00606E8E"/>
    <w:rsid w:val="006075CF"/>
    <w:rsid w:val="00607FFD"/>
    <w:rsid w:val="006112A1"/>
    <w:rsid w:val="006114D0"/>
    <w:rsid w:val="00611623"/>
    <w:rsid w:val="00611789"/>
    <w:rsid w:val="006121EF"/>
    <w:rsid w:val="00612264"/>
    <w:rsid w:val="0061269A"/>
    <w:rsid w:val="00612ABE"/>
    <w:rsid w:val="00613020"/>
    <w:rsid w:val="00613227"/>
    <w:rsid w:val="006139AB"/>
    <w:rsid w:val="0061402C"/>
    <w:rsid w:val="00614C7F"/>
    <w:rsid w:val="00614D02"/>
    <w:rsid w:val="006153AB"/>
    <w:rsid w:val="0061573A"/>
    <w:rsid w:val="0061598B"/>
    <w:rsid w:val="00615D10"/>
    <w:rsid w:val="006164C3"/>
    <w:rsid w:val="00616E9B"/>
    <w:rsid w:val="006173B7"/>
    <w:rsid w:val="006175E8"/>
    <w:rsid w:val="00617733"/>
    <w:rsid w:val="00617D2E"/>
    <w:rsid w:val="00617EFA"/>
    <w:rsid w:val="006207C6"/>
    <w:rsid w:val="00620D1C"/>
    <w:rsid w:val="006210D3"/>
    <w:rsid w:val="006216DA"/>
    <w:rsid w:val="00622506"/>
    <w:rsid w:val="00623350"/>
    <w:rsid w:val="00623B64"/>
    <w:rsid w:val="00623B89"/>
    <w:rsid w:val="0062422A"/>
    <w:rsid w:val="00625CB9"/>
    <w:rsid w:val="00626744"/>
    <w:rsid w:val="0062690C"/>
    <w:rsid w:val="00626B78"/>
    <w:rsid w:val="006275A1"/>
    <w:rsid w:val="0063060A"/>
    <w:rsid w:val="00630707"/>
    <w:rsid w:val="0063075D"/>
    <w:rsid w:val="00630851"/>
    <w:rsid w:val="00630BC9"/>
    <w:rsid w:val="00630E09"/>
    <w:rsid w:val="006310D4"/>
    <w:rsid w:val="006316B6"/>
    <w:rsid w:val="00631741"/>
    <w:rsid w:val="00631F78"/>
    <w:rsid w:val="00632125"/>
    <w:rsid w:val="006324D4"/>
    <w:rsid w:val="00632506"/>
    <w:rsid w:val="0063268F"/>
    <w:rsid w:val="006332D6"/>
    <w:rsid w:val="00633B31"/>
    <w:rsid w:val="00633B4F"/>
    <w:rsid w:val="00633D01"/>
    <w:rsid w:val="00633E81"/>
    <w:rsid w:val="00634334"/>
    <w:rsid w:val="00634847"/>
    <w:rsid w:val="00634A59"/>
    <w:rsid w:val="006353AC"/>
    <w:rsid w:val="006354C0"/>
    <w:rsid w:val="0063556E"/>
    <w:rsid w:val="006356C4"/>
    <w:rsid w:val="00635CEA"/>
    <w:rsid w:val="00636BE4"/>
    <w:rsid w:val="00636E5A"/>
    <w:rsid w:val="0063714C"/>
    <w:rsid w:val="00637315"/>
    <w:rsid w:val="00637679"/>
    <w:rsid w:val="00640B7E"/>
    <w:rsid w:val="00640FCF"/>
    <w:rsid w:val="00641364"/>
    <w:rsid w:val="00641462"/>
    <w:rsid w:val="00641561"/>
    <w:rsid w:val="0064170E"/>
    <w:rsid w:val="00641A71"/>
    <w:rsid w:val="00642133"/>
    <w:rsid w:val="006422A9"/>
    <w:rsid w:val="00642551"/>
    <w:rsid w:val="00642EF3"/>
    <w:rsid w:val="00643312"/>
    <w:rsid w:val="006435C5"/>
    <w:rsid w:val="00643844"/>
    <w:rsid w:val="00644ABB"/>
    <w:rsid w:val="00644CE7"/>
    <w:rsid w:val="006450B3"/>
    <w:rsid w:val="00645598"/>
    <w:rsid w:val="006455C1"/>
    <w:rsid w:val="006456E4"/>
    <w:rsid w:val="00646B24"/>
    <w:rsid w:val="00646CA6"/>
    <w:rsid w:val="00646DAF"/>
    <w:rsid w:val="006476B6"/>
    <w:rsid w:val="0064771B"/>
    <w:rsid w:val="006479FA"/>
    <w:rsid w:val="00647AFB"/>
    <w:rsid w:val="00647FAF"/>
    <w:rsid w:val="006506E8"/>
    <w:rsid w:val="00650822"/>
    <w:rsid w:val="006508E9"/>
    <w:rsid w:val="00650B46"/>
    <w:rsid w:val="00650E58"/>
    <w:rsid w:val="006515FB"/>
    <w:rsid w:val="006516DE"/>
    <w:rsid w:val="00651B3B"/>
    <w:rsid w:val="00652734"/>
    <w:rsid w:val="0065335E"/>
    <w:rsid w:val="006542A1"/>
    <w:rsid w:val="0065430A"/>
    <w:rsid w:val="006547F9"/>
    <w:rsid w:val="00654981"/>
    <w:rsid w:val="00654A90"/>
    <w:rsid w:val="00655445"/>
    <w:rsid w:val="00656D40"/>
    <w:rsid w:val="006574F4"/>
    <w:rsid w:val="006578F9"/>
    <w:rsid w:val="006579A3"/>
    <w:rsid w:val="00657C5F"/>
    <w:rsid w:val="00657FA4"/>
    <w:rsid w:val="0066048E"/>
    <w:rsid w:val="00660CD7"/>
    <w:rsid w:val="006612C8"/>
    <w:rsid w:val="006613CE"/>
    <w:rsid w:val="00661504"/>
    <w:rsid w:val="00661525"/>
    <w:rsid w:val="0066184B"/>
    <w:rsid w:val="00661F7D"/>
    <w:rsid w:val="006622A0"/>
    <w:rsid w:val="00662394"/>
    <w:rsid w:val="0066249D"/>
    <w:rsid w:val="006624DD"/>
    <w:rsid w:val="006635D5"/>
    <w:rsid w:val="00663664"/>
    <w:rsid w:val="00663C3E"/>
    <w:rsid w:val="00663E1D"/>
    <w:rsid w:val="0066465E"/>
    <w:rsid w:val="006647B8"/>
    <w:rsid w:val="00664D19"/>
    <w:rsid w:val="00664F6A"/>
    <w:rsid w:val="00665214"/>
    <w:rsid w:val="006659CE"/>
    <w:rsid w:val="00665ABB"/>
    <w:rsid w:val="00665AD3"/>
    <w:rsid w:val="006663A6"/>
    <w:rsid w:val="006667BB"/>
    <w:rsid w:val="00666B85"/>
    <w:rsid w:val="00666ED1"/>
    <w:rsid w:val="00667153"/>
    <w:rsid w:val="00667F3D"/>
    <w:rsid w:val="00670B4A"/>
    <w:rsid w:val="00671605"/>
    <w:rsid w:val="00671C9A"/>
    <w:rsid w:val="00671E4D"/>
    <w:rsid w:val="0067240C"/>
    <w:rsid w:val="00672A6C"/>
    <w:rsid w:val="00674603"/>
    <w:rsid w:val="00675423"/>
    <w:rsid w:val="0067582D"/>
    <w:rsid w:val="006758BC"/>
    <w:rsid w:val="00675DFD"/>
    <w:rsid w:val="0067603E"/>
    <w:rsid w:val="00676639"/>
    <w:rsid w:val="0067682B"/>
    <w:rsid w:val="00676CE9"/>
    <w:rsid w:val="00676F64"/>
    <w:rsid w:val="00677328"/>
    <w:rsid w:val="00677A13"/>
    <w:rsid w:val="0068023F"/>
    <w:rsid w:val="00680300"/>
    <w:rsid w:val="0068035F"/>
    <w:rsid w:val="0068047E"/>
    <w:rsid w:val="006806F0"/>
    <w:rsid w:val="00680793"/>
    <w:rsid w:val="00680F05"/>
    <w:rsid w:val="00680FDE"/>
    <w:rsid w:val="00680FEF"/>
    <w:rsid w:val="00681873"/>
    <w:rsid w:val="006818A3"/>
    <w:rsid w:val="00681FE9"/>
    <w:rsid w:val="0068200A"/>
    <w:rsid w:val="00682100"/>
    <w:rsid w:val="00682FA9"/>
    <w:rsid w:val="006839A0"/>
    <w:rsid w:val="00683B64"/>
    <w:rsid w:val="00683EE4"/>
    <w:rsid w:val="00683F0A"/>
    <w:rsid w:val="00684459"/>
    <w:rsid w:val="006845CA"/>
    <w:rsid w:val="006845F7"/>
    <w:rsid w:val="00684A42"/>
    <w:rsid w:val="00684B6E"/>
    <w:rsid w:val="00684EA7"/>
    <w:rsid w:val="006851EF"/>
    <w:rsid w:val="0068557C"/>
    <w:rsid w:val="00685D4B"/>
    <w:rsid w:val="00685F68"/>
    <w:rsid w:val="006860E4"/>
    <w:rsid w:val="00686581"/>
    <w:rsid w:val="00686A40"/>
    <w:rsid w:val="00687484"/>
    <w:rsid w:val="00687C08"/>
    <w:rsid w:val="00691347"/>
    <w:rsid w:val="00691554"/>
    <w:rsid w:val="006915C7"/>
    <w:rsid w:val="006915ED"/>
    <w:rsid w:val="0069174E"/>
    <w:rsid w:val="00691DA6"/>
    <w:rsid w:val="006921A6"/>
    <w:rsid w:val="00692896"/>
    <w:rsid w:val="00692D83"/>
    <w:rsid w:val="00693FEF"/>
    <w:rsid w:val="0069470F"/>
    <w:rsid w:val="00694CB2"/>
    <w:rsid w:val="00694E58"/>
    <w:rsid w:val="00696480"/>
    <w:rsid w:val="00696E3F"/>
    <w:rsid w:val="00696FA5"/>
    <w:rsid w:val="00697075"/>
    <w:rsid w:val="00697273"/>
    <w:rsid w:val="00697443"/>
    <w:rsid w:val="00697B7D"/>
    <w:rsid w:val="00697C8F"/>
    <w:rsid w:val="00697E3C"/>
    <w:rsid w:val="006A06B7"/>
    <w:rsid w:val="006A1BFB"/>
    <w:rsid w:val="006A1D3D"/>
    <w:rsid w:val="006A1DA4"/>
    <w:rsid w:val="006A22BA"/>
    <w:rsid w:val="006A2437"/>
    <w:rsid w:val="006A27E3"/>
    <w:rsid w:val="006A2ABE"/>
    <w:rsid w:val="006A2B01"/>
    <w:rsid w:val="006A3B6F"/>
    <w:rsid w:val="006A3EAF"/>
    <w:rsid w:val="006A404A"/>
    <w:rsid w:val="006A4886"/>
    <w:rsid w:val="006A4BBD"/>
    <w:rsid w:val="006A4D41"/>
    <w:rsid w:val="006A4D7C"/>
    <w:rsid w:val="006A5EBE"/>
    <w:rsid w:val="006A78F0"/>
    <w:rsid w:val="006A7AE3"/>
    <w:rsid w:val="006B01B5"/>
    <w:rsid w:val="006B0A76"/>
    <w:rsid w:val="006B127E"/>
    <w:rsid w:val="006B129D"/>
    <w:rsid w:val="006B1712"/>
    <w:rsid w:val="006B17B9"/>
    <w:rsid w:val="006B1A08"/>
    <w:rsid w:val="006B1A3A"/>
    <w:rsid w:val="006B1A42"/>
    <w:rsid w:val="006B1BCD"/>
    <w:rsid w:val="006B2057"/>
    <w:rsid w:val="006B25D7"/>
    <w:rsid w:val="006B282D"/>
    <w:rsid w:val="006B2929"/>
    <w:rsid w:val="006B2BF2"/>
    <w:rsid w:val="006B3891"/>
    <w:rsid w:val="006B46FA"/>
    <w:rsid w:val="006B4AFD"/>
    <w:rsid w:val="006B603A"/>
    <w:rsid w:val="006B6205"/>
    <w:rsid w:val="006B68DE"/>
    <w:rsid w:val="006B6B89"/>
    <w:rsid w:val="006B75CD"/>
    <w:rsid w:val="006B7F46"/>
    <w:rsid w:val="006C002B"/>
    <w:rsid w:val="006C0611"/>
    <w:rsid w:val="006C080C"/>
    <w:rsid w:val="006C0BB6"/>
    <w:rsid w:val="006C0DB5"/>
    <w:rsid w:val="006C117C"/>
    <w:rsid w:val="006C13F0"/>
    <w:rsid w:val="006C155A"/>
    <w:rsid w:val="006C17AF"/>
    <w:rsid w:val="006C1893"/>
    <w:rsid w:val="006C1E2F"/>
    <w:rsid w:val="006C25E5"/>
    <w:rsid w:val="006C289F"/>
    <w:rsid w:val="006C2FC0"/>
    <w:rsid w:val="006C2FDC"/>
    <w:rsid w:val="006C3701"/>
    <w:rsid w:val="006C4787"/>
    <w:rsid w:val="006C4FCE"/>
    <w:rsid w:val="006C59B3"/>
    <w:rsid w:val="006C5BBF"/>
    <w:rsid w:val="006C5EF0"/>
    <w:rsid w:val="006C649A"/>
    <w:rsid w:val="006C64E1"/>
    <w:rsid w:val="006C66A2"/>
    <w:rsid w:val="006C6822"/>
    <w:rsid w:val="006C7A25"/>
    <w:rsid w:val="006D1203"/>
    <w:rsid w:val="006D18F6"/>
    <w:rsid w:val="006D2D0D"/>
    <w:rsid w:val="006D341F"/>
    <w:rsid w:val="006D38A9"/>
    <w:rsid w:val="006D3A54"/>
    <w:rsid w:val="006D43D8"/>
    <w:rsid w:val="006D450A"/>
    <w:rsid w:val="006D4738"/>
    <w:rsid w:val="006D4AF9"/>
    <w:rsid w:val="006D50C8"/>
    <w:rsid w:val="006D50D2"/>
    <w:rsid w:val="006D58BC"/>
    <w:rsid w:val="006D5910"/>
    <w:rsid w:val="006D5944"/>
    <w:rsid w:val="006D5DC4"/>
    <w:rsid w:val="006D5E08"/>
    <w:rsid w:val="006D5E6B"/>
    <w:rsid w:val="006D61F1"/>
    <w:rsid w:val="006D63C2"/>
    <w:rsid w:val="006D65EE"/>
    <w:rsid w:val="006D6800"/>
    <w:rsid w:val="006D71AB"/>
    <w:rsid w:val="006D7246"/>
    <w:rsid w:val="006D753C"/>
    <w:rsid w:val="006D7A85"/>
    <w:rsid w:val="006D7E0C"/>
    <w:rsid w:val="006E0388"/>
    <w:rsid w:val="006E03A1"/>
    <w:rsid w:val="006E05D9"/>
    <w:rsid w:val="006E0690"/>
    <w:rsid w:val="006E0967"/>
    <w:rsid w:val="006E123A"/>
    <w:rsid w:val="006E190C"/>
    <w:rsid w:val="006E1D88"/>
    <w:rsid w:val="006E21A6"/>
    <w:rsid w:val="006E21F5"/>
    <w:rsid w:val="006E239C"/>
    <w:rsid w:val="006E2515"/>
    <w:rsid w:val="006E2EF5"/>
    <w:rsid w:val="006E320A"/>
    <w:rsid w:val="006E3B58"/>
    <w:rsid w:val="006E3C8A"/>
    <w:rsid w:val="006E4186"/>
    <w:rsid w:val="006E4378"/>
    <w:rsid w:val="006E4450"/>
    <w:rsid w:val="006E541B"/>
    <w:rsid w:val="006E6058"/>
    <w:rsid w:val="006E656C"/>
    <w:rsid w:val="006E683A"/>
    <w:rsid w:val="006E761B"/>
    <w:rsid w:val="006E7B18"/>
    <w:rsid w:val="006E7BC5"/>
    <w:rsid w:val="006F181C"/>
    <w:rsid w:val="006F189E"/>
    <w:rsid w:val="006F1D02"/>
    <w:rsid w:val="006F2A22"/>
    <w:rsid w:val="006F2C62"/>
    <w:rsid w:val="006F2CCC"/>
    <w:rsid w:val="006F3540"/>
    <w:rsid w:val="006F355B"/>
    <w:rsid w:val="006F38E3"/>
    <w:rsid w:val="006F3E04"/>
    <w:rsid w:val="006F41E1"/>
    <w:rsid w:val="006F6236"/>
    <w:rsid w:val="006F724D"/>
    <w:rsid w:val="006F7550"/>
    <w:rsid w:val="0070022C"/>
    <w:rsid w:val="0070027E"/>
    <w:rsid w:val="00700431"/>
    <w:rsid w:val="007004F2"/>
    <w:rsid w:val="007007B7"/>
    <w:rsid w:val="00700984"/>
    <w:rsid w:val="00700C95"/>
    <w:rsid w:val="007019F1"/>
    <w:rsid w:val="00702BB7"/>
    <w:rsid w:val="00702E01"/>
    <w:rsid w:val="00703296"/>
    <w:rsid w:val="00703765"/>
    <w:rsid w:val="00703F62"/>
    <w:rsid w:val="00704053"/>
    <w:rsid w:val="00704129"/>
    <w:rsid w:val="00704AF4"/>
    <w:rsid w:val="00705144"/>
    <w:rsid w:val="00705206"/>
    <w:rsid w:val="00705EBC"/>
    <w:rsid w:val="00706027"/>
    <w:rsid w:val="007060D7"/>
    <w:rsid w:val="00706265"/>
    <w:rsid w:val="00706855"/>
    <w:rsid w:val="00706B73"/>
    <w:rsid w:val="00706CB4"/>
    <w:rsid w:val="00707BF1"/>
    <w:rsid w:val="00710440"/>
    <w:rsid w:val="00710CDB"/>
    <w:rsid w:val="00710FAE"/>
    <w:rsid w:val="00711866"/>
    <w:rsid w:val="007123AD"/>
    <w:rsid w:val="00712426"/>
    <w:rsid w:val="0071263E"/>
    <w:rsid w:val="00713821"/>
    <w:rsid w:val="00713E24"/>
    <w:rsid w:val="007148A5"/>
    <w:rsid w:val="00714BAD"/>
    <w:rsid w:val="007151DD"/>
    <w:rsid w:val="007152DF"/>
    <w:rsid w:val="00715324"/>
    <w:rsid w:val="007155E8"/>
    <w:rsid w:val="00715683"/>
    <w:rsid w:val="00715940"/>
    <w:rsid w:val="0071626E"/>
    <w:rsid w:val="0071747A"/>
    <w:rsid w:val="007175C3"/>
    <w:rsid w:val="00717A63"/>
    <w:rsid w:val="00717D57"/>
    <w:rsid w:val="007214A2"/>
    <w:rsid w:val="0072153C"/>
    <w:rsid w:val="00721634"/>
    <w:rsid w:val="00721AC1"/>
    <w:rsid w:val="00722A4F"/>
    <w:rsid w:val="00722D2A"/>
    <w:rsid w:val="00722DF4"/>
    <w:rsid w:val="00723EA4"/>
    <w:rsid w:val="00723F3F"/>
    <w:rsid w:val="007240A8"/>
    <w:rsid w:val="00724226"/>
    <w:rsid w:val="0072434E"/>
    <w:rsid w:val="0072479F"/>
    <w:rsid w:val="00724B85"/>
    <w:rsid w:val="00725579"/>
    <w:rsid w:val="0072604D"/>
    <w:rsid w:val="0072615D"/>
    <w:rsid w:val="007267EF"/>
    <w:rsid w:val="00726BED"/>
    <w:rsid w:val="00727381"/>
    <w:rsid w:val="00727A3B"/>
    <w:rsid w:val="00727C7C"/>
    <w:rsid w:val="00727ED0"/>
    <w:rsid w:val="007309B8"/>
    <w:rsid w:val="00730A96"/>
    <w:rsid w:val="00731074"/>
    <w:rsid w:val="00731303"/>
    <w:rsid w:val="00731620"/>
    <w:rsid w:val="00731B45"/>
    <w:rsid w:val="00731C32"/>
    <w:rsid w:val="00732160"/>
    <w:rsid w:val="00732546"/>
    <w:rsid w:val="00732A80"/>
    <w:rsid w:val="00733490"/>
    <w:rsid w:val="00733692"/>
    <w:rsid w:val="007344F2"/>
    <w:rsid w:val="00735E07"/>
    <w:rsid w:val="00736420"/>
    <w:rsid w:val="00736494"/>
    <w:rsid w:val="00736922"/>
    <w:rsid w:val="00736D94"/>
    <w:rsid w:val="0074044B"/>
    <w:rsid w:val="007408DE"/>
    <w:rsid w:val="00741789"/>
    <w:rsid w:val="0074188B"/>
    <w:rsid w:val="00741B12"/>
    <w:rsid w:val="00741C30"/>
    <w:rsid w:val="00741F11"/>
    <w:rsid w:val="0074244A"/>
    <w:rsid w:val="0074280B"/>
    <w:rsid w:val="00743607"/>
    <w:rsid w:val="00743AE3"/>
    <w:rsid w:val="00743BA4"/>
    <w:rsid w:val="00743BD1"/>
    <w:rsid w:val="00743EA6"/>
    <w:rsid w:val="00744B43"/>
    <w:rsid w:val="00744C49"/>
    <w:rsid w:val="00744EBA"/>
    <w:rsid w:val="00745D7E"/>
    <w:rsid w:val="00745F83"/>
    <w:rsid w:val="007466DF"/>
    <w:rsid w:val="007469C7"/>
    <w:rsid w:val="00747937"/>
    <w:rsid w:val="00747C16"/>
    <w:rsid w:val="00747CF0"/>
    <w:rsid w:val="007501C7"/>
    <w:rsid w:val="00750221"/>
    <w:rsid w:val="00751114"/>
    <w:rsid w:val="007512D0"/>
    <w:rsid w:val="0075150E"/>
    <w:rsid w:val="007521FF"/>
    <w:rsid w:val="0075243D"/>
    <w:rsid w:val="007525EF"/>
    <w:rsid w:val="00752671"/>
    <w:rsid w:val="0075275B"/>
    <w:rsid w:val="00752ABF"/>
    <w:rsid w:val="00752AD2"/>
    <w:rsid w:val="007533DC"/>
    <w:rsid w:val="007533F4"/>
    <w:rsid w:val="0075356B"/>
    <w:rsid w:val="007538F8"/>
    <w:rsid w:val="00753B7B"/>
    <w:rsid w:val="00753FF8"/>
    <w:rsid w:val="0075426C"/>
    <w:rsid w:val="0075485B"/>
    <w:rsid w:val="007551BB"/>
    <w:rsid w:val="007554E5"/>
    <w:rsid w:val="00755E7E"/>
    <w:rsid w:val="007564F5"/>
    <w:rsid w:val="00756932"/>
    <w:rsid w:val="0075704F"/>
    <w:rsid w:val="007575E5"/>
    <w:rsid w:val="00760280"/>
    <w:rsid w:val="00761182"/>
    <w:rsid w:val="00761659"/>
    <w:rsid w:val="00761863"/>
    <w:rsid w:val="00761F25"/>
    <w:rsid w:val="007624D3"/>
    <w:rsid w:val="00762564"/>
    <w:rsid w:val="007625F7"/>
    <w:rsid w:val="00762D77"/>
    <w:rsid w:val="00763C48"/>
    <w:rsid w:val="0076440E"/>
    <w:rsid w:val="007645FF"/>
    <w:rsid w:val="00764A30"/>
    <w:rsid w:val="00764D5D"/>
    <w:rsid w:val="00764F7F"/>
    <w:rsid w:val="00765372"/>
    <w:rsid w:val="00765983"/>
    <w:rsid w:val="00765D03"/>
    <w:rsid w:val="00765D80"/>
    <w:rsid w:val="0076600D"/>
    <w:rsid w:val="007669C6"/>
    <w:rsid w:val="00766B31"/>
    <w:rsid w:val="00766F00"/>
    <w:rsid w:val="00767078"/>
    <w:rsid w:val="00767995"/>
    <w:rsid w:val="00771102"/>
    <w:rsid w:val="0077114E"/>
    <w:rsid w:val="0077162B"/>
    <w:rsid w:val="00771724"/>
    <w:rsid w:val="00771787"/>
    <w:rsid w:val="00771E39"/>
    <w:rsid w:val="00771FAE"/>
    <w:rsid w:val="007722E6"/>
    <w:rsid w:val="007723E9"/>
    <w:rsid w:val="00772528"/>
    <w:rsid w:val="007726F7"/>
    <w:rsid w:val="00772C84"/>
    <w:rsid w:val="00772E3E"/>
    <w:rsid w:val="00773022"/>
    <w:rsid w:val="00773BD6"/>
    <w:rsid w:val="00774248"/>
    <w:rsid w:val="0077470F"/>
    <w:rsid w:val="00774DCE"/>
    <w:rsid w:val="00775252"/>
    <w:rsid w:val="00775493"/>
    <w:rsid w:val="00775523"/>
    <w:rsid w:val="007756EA"/>
    <w:rsid w:val="00775864"/>
    <w:rsid w:val="00776443"/>
    <w:rsid w:val="007768BC"/>
    <w:rsid w:val="0077707C"/>
    <w:rsid w:val="00777CA7"/>
    <w:rsid w:val="00777D5F"/>
    <w:rsid w:val="00777DD1"/>
    <w:rsid w:val="0078020C"/>
    <w:rsid w:val="00781567"/>
    <w:rsid w:val="007816B7"/>
    <w:rsid w:val="00781AE1"/>
    <w:rsid w:val="00781BCB"/>
    <w:rsid w:val="00782C58"/>
    <w:rsid w:val="00782EB9"/>
    <w:rsid w:val="007834BE"/>
    <w:rsid w:val="007835F4"/>
    <w:rsid w:val="0078373A"/>
    <w:rsid w:val="0078380B"/>
    <w:rsid w:val="007839B4"/>
    <w:rsid w:val="007839E8"/>
    <w:rsid w:val="00783E03"/>
    <w:rsid w:val="007841E9"/>
    <w:rsid w:val="007842C9"/>
    <w:rsid w:val="00784BBC"/>
    <w:rsid w:val="0078571A"/>
    <w:rsid w:val="007857D6"/>
    <w:rsid w:val="007858BE"/>
    <w:rsid w:val="00785BFC"/>
    <w:rsid w:val="0078659C"/>
    <w:rsid w:val="00786A19"/>
    <w:rsid w:val="00786DEA"/>
    <w:rsid w:val="0078772A"/>
    <w:rsid w:val="00787AFD"/>
    <w:rsid w:val="007901DD"/>
    <w:rsid w:val="0079105C"/>
    <w:rsid w:val="0079112C"/>
    <w:rsid w:val="00791635"/>
    <w:rsid w:val="00791662"/>
    <w:rsid w:val="00791755"/>
    <w:rsid w:val="0079175A"/>
    <w:rsid w:val="0079246D"/>
    <w:rsid w:val="0079277F"/>
    <w:rsid w:val="007928C9"/>
    <w:rsid w:val="00792AFE"/>
    <w:rsid w:val="00793D29"/>
    <w:rsid w:val="00793E08"/>
    <w:rsid w:val="00793E54"/>
    <w:rsid w:val="0079409B"/>
    <w:rsid w:val="0079451F"/>
    <w:rsid w:val="00794AD1"/>
    <w:rsid w:val="007952E5"/>
    <w:rsid w:val="007953A5"/>
    <w:rsid w:val="00795C9C"/>
    <w:rsid w:val="007966B6"/>
    <w:rsid w:val="007967B7"/>
    <w:rsid w:val="007969B9"/>
    <w:rsid w:val="00796A84"/>
    <w:rsid w:val="00797162"/>
    <w:rsid w:val="007976C3"/>
    <w:rsid w:val="007A0BDC"/>
    <w:rsid w:val="007A0DC9"/>
    <w:rsid w:val="007A1C07"/>
    <w:rsid w:val="007A231C"/>
    <w:rsid w:val="007A265E"/>
    <w:rsid w:val="007A2D11"/>
    <w:rsid w:val="007A2E75"/>
    <w:rsid w:val="007A3859"/>
    <w:rsid w:val="007A3998"/>
    <w:rsid w:val="007A4009"/>
    <w:rsid w:val="007A429A"/>
    <w:rsid w:val="007A4DB2"/>
    <w:rsid w:val="007A5085"/>
    <w:rsid w:val="007A5387"/>
    <w:rsid w:val="007A6491"/>
    <w:rsid w:val="007A683B"/>
    <w:rsid w:val="007A6FAA"/>
    <w:rsid w:val="007A72B4"/>
    <w:rsid w:val="007A762B"/>
    <w:rsid w:val="007A7B09"/>
    <w:rsid w:val="007A7ED1"/>
    <w:rsid w:val="007A7FF0"/>
    <w:rsid w:val="007B0037"/>
    <w:rsid w:val="007B03A5"/>
    <w:rsid w:val="007B05D3"/>
    <w:rsid w:val="007B0708"/>
    <w:rsid w:val="007B07D5"/>
    <w:rsid w:val="007B0C56"/>
    <w:rsid w:val="007B0E85"/>
    <w:rsid w:val="007B120E"/>
    <w:rsid w:val="007B2028"/>
    <w:rsid w:val="007B2205"/>
    <w:rsid w:val="007B237E"/>
    <w:rsid w:val="007B25FF"/>
    <w:rsid w:val="007B2677"/>
    <w:rsid w:val="007B3467"/>
    <w:rsid w:val="007B367E"/>
    <w:rsid w:val="007B3740"/>
    <w:rsid w:val="007B42E6"/>
    <w:rsid w:val="007B500A"/>
    <w:rsid w:val="007B5E03"/>
    <w:rsid w:val="007B60A8"/>
    <w:rsid w:val="007B61A9"/>
    <w:rsid w:val="007B6271"/>
    <w:rsid w:val="007B633F"/>
    <w:rsid w:val="007B6912"/>
    <w:rsid w:val="007B6CDC"/>
    <w:rsid w:val="007B7377"/>
    <w:rsid w:val="007B790E"/>
    <w:rsid w:val="007C07A7"/>
    <w:rsid w:val="007C123A"/>
    <w:rsid w:val="007C30EB"/>
    <w:rsid w:val="007C3166"/>
    <w:rsid w:val="007C38AC"/>
    <w:rsid w:val="007C4AF6"/>
    <w:rsid w:val="007C5003"/>
    <w:rsid w:val="007C5576"/>
    <w:rsid w:val="007C5605"/>
    <w:rsid w:val="007C5F35"/>
    <w:rsid w:val="007C6479"/>
    <w:rsid w:val="007C65A9"/>
    <w:rsid w:val="007C6619"/>
    <w:rsid w:val="007C67D2"/>
    <w:rsid w:val="007C68C5"/>
    <w:rsid w:val="007C6BC4"/>
    <w:rsid w:val="007C726E"/>
    <w:rsid w:val="007C7A56"/>
    <w:rsid w:val="007D04C6"/>
    <w:rsid w:val="007D123A"/>
    <w:rsid w:val="007D1503"/>
    <w:rsid w:val="007D156F"/>
    <w:rsid w:val="007D16E7"/>
    <w:rsid w:val="007D1BD0"/>
    <w:rsid w:val="007D1F1A"/>
    <w:rsid w:val="007D258B"/>
    <w:rsid w:val="007D297F"/>
    <w:rsid w:val="007D3549"/>
    <w:rsid w:val="007D3E4B"/>
    <w:rsid w:val="007D4BBF"/>
    <w:rsid w:val="007D5106"/>
    <w:rsid w:val="007D53E6"/>
    <w:rsid w:val="007D57A3"/>
    <w:rsid w:val="007D581D"/>
    <w:rsid w:val="007D5B9A"/>
    <w:rsid w:val="007D5D5C"/>
    <w:rsid w:val="007D6051"/>
    <w:rsid w:val="007D657D"/>
    <w:rsid w:val="007D6865"/>
    <w:rsid w:val="007D6892"/>
    <w:rsid w:val="007D69A6"/>
    <w:rsid w:val="007D6DE4"/>
    <w:rsid w:val="007D73F2"/>
    <w:rsid w:val="007D7829"/>
    <w:rsid w:val="007E0790"/>
    <w:rsid w:val="007E09F2"/>
    <w:rsid w:val="007E1859"/>
    <w:rsid w:val="007E200E"/>
    <w:rsid w:val="007E2271"/>
    <w:rsid w:val="007E22D1"/>
    <w:rsid w:val="007E2619"/>
    <w:rsid w:val="007E2E7C"/>
    <w:rsid w:val="007E30BA"/>
    <w:rsid w:val="007E3115"/>
    <w:rsid w:val="007E3691"/>
    <w:rsid w:val="007E38D1"/>
    <w:rsid w:val="007E39CC"/>
    <w:rsid w:val="007E3E45"/>
    <w:rsid w:val="007E4111"/>
    <w:rsid w:val="007E427C"/>
    <w:rsid w:val="007E4DDB"/>
    <w:rsid w:val="007E5885"/>
    <w:rsid w:val="007E5D28"/>
    <w:rsid w:val="007E5E6D"/>
    <w:rsid w:val="007E5F3B"/>
    <w:rsid w:val="007E651B"/>
    <w:rsid w:val="007E698C"/>
    <w:rsid w:val="007E71DE"/>
    <w:rsid w:val="007E76B0"/>
    <w:rsid w:val="007F0B9D"/>
    <w:rsid w:val="007F0E83"/>
    <w:rsid w:val="007F138E"/>
    <w:rsid w:val="007F2101"/>
    <w:rsid w:val="007F2206"/>
    <w:rsid w:val="007F2DE3"/>
    <w:rsid w:val="007F2EA2"/>
    <w:rsid w:val="007F2EEA"/>
    <w:rsid w:val="007F330D"/>
    <w:rsid w:val="007F341C"/>
    <w:rsid w:val="007F379C"/>
    <w:rsid w:val="007F405D"/>
    <w:rsid w:val="007F43D4"/>
    <w:rsid w:val="007F498F"/>
    <w:rsid w:val="007F62FD"/>
    <w:rsid w:val="007F6AED"/>
    <w:rsid w:val="007F6C1C"/>
    <w:rsid w:val="007F6EAC"/>
    <w:rsid w:val="007F72A5"/>
    <w:rsid w:val="007F7CD0"/>
    <w:rsid w:val="007F7FDC"/>
    <w:rsid w:val="008000BA"/>
    <w:rsid w:val="00800D3C"/>
    <w:rsid w:val="00800E75"/>
    <w:rsid w:val="00801604"/>
    <w:rsid w:val="008017D7"/>
    <w:rsid w:val="0080180A"/>
    <w:rsid w:val="008019BB"/>
    <w:rsid w:val="00801C1F"/>
    <w:rsid w:val="00801E5F"/>
    <w:rsid w:val="008021D3"/>
    <w:rsid w:val="0080227E"/>
    <w:rsid w:val="00802439"/>
    <w:rsid w:val="008027CC"/>
    <w:rsid w:val="00803872"/>
    <w:rsid w:val="00805046"/>
    <w:rsid w:val="008057AE"/>
    <w:rsid w:val="0080626D"/>
    <w:rsid w:val="00806FB0"/>
    <w:rsid w:val="00807161"/>
    <w:rsid w:val="00807531"/>
    <w:rsid w:val="00807D82"/>
    <w:rsid w:val="00807FA4"/>
    <w:rsid w:val="00810152"/>
    <w:rsid w:val="0081058C"/>
    <w:rsid w:val="00810961"/>
    <w:rsid w:val="00810F6D"/>
    <w:rsid w:val="00811841"/>
    <w:rsid w:val="00811C25"/>
    <w:rsid w:val="00811EDA"/>
    <w:rsid w:val="00812631"/>
    <w:rsid w:val="008127B8"/>
    <w:rsid w:val="00813C5C"/>
    <w:rsid w:val="00813D48"/>
    <w:rsid w:val="00814228"/>
    <w:rsid w:val="008143C0"/>
    <w:rsid w:val="00814460"/>
    <w:rsid w:val="00814490"/>
    <w:rsid w:val="0081453A"/>
    <w:rsid w:val="00814C67"/>
    <w:rsid w:val="00814CDF"/>
    <w:rsid w:val="008160F0"/>
    <w:rsid w:val="008164D9"/>
    <w:rsid w:val="00816529"/>
    <w:rsid w:val="008166AB"/>
    <w:rsid w:val="00816AAA"/>
    <w:rsid w:val="00816F37"/>
    <w:rsid w:val="008171A0"/>
    <w:rsid w:val="00820095"/>
    <w:rsid w:val="008207BB"/>
    <w:rsid w:val="008207CB"/>
    <w:rsid w:val="00821473"/>
    <w:rsid w:val="008220D9"/>
    <w:rsid w:val="00822D43"/>
    <w:rsid w:val="008230F5"/>
    <w:rsid w:val="0082364D"/>
    <w:rsid w:val="00823BFF"/>
    <w:rsid w:val="00823C7F"/>
    <w:rsid w:val="00823EAD"/>
    <w:rsid w:val="008240C6"/>
    <w:rsid w:val="00824927"/>
    <w:rsid w:val="00824E29"/>
    <w:rsid w:val="00825144"/>
    <w:rsid w:val="008256A2"/>
    <w:rsid w:val="0082592C"/>
    <w:rsid w:val="00826666"/>
    <w:rsid w:val="00826B6F"/>
    <w:rsid w:val="00826E1B"/>
    <w:rsid w:val="00826EB6"/>
    <w:rsid w:val="0082790C"/>
    <w:rsid w:val="00827E2A"/>
    <w:rsid w:val="00830070"/>
    <w:rsid w:val="00830B42"/>
    <w:rsid w:val="00830E55"/>
    <w:rsid w:val="0083292C"/>
    <w:rsid w:val="008329F3"/>
    <w:rsid w:val="00832AB0"/>
    <w:rsid w:val="00832EB4"/>
    <w:rsid w:val="008330C4"/>
    <w:rsid w:val="00833225"/>
    <w:rsid w:val="008332F7"/>
    <w:rsid w:val="00833DAC"/>
    <w:rsid w:val="008344CF"/>
    <w:rsid w:val="00834964"/>
    <w:rsid w:val="00835766"/>
    <w:rsid w:val="00835C6A"/>
    <w:rsid w:val="00835C7B"/>
    <w:rsid w:val="00835D8C"/>
    <w:rsid w:val="00836034"/>
    <w:rsid w:val="0083653A"/>
    <w:rsid w:val="008365B2"/>
    <w:rsid w:val="00836F8A"/>
    <w:rsid w:val="00837029"/>
    <w:rsid w:val="00837075"/>
    <w:rsid w:val="00837492"/>
    <w:rsid w:val="00837DBD"/>
    <w:rsid w:val="008402D7"/>
    <w:rsid w:val="0084052C"/>
    <w:rsid w:val="008412F8"/>
    <w:rsid w:val="008414EE"/>
    <w:rsid w:val="00841C63"/>
    <w:rsid w:val="00841F5F"/>
    <w:rsid w:val="00842011"/>
    <w:rsid w:val="00842101"/>
    <w:rsid w:val="008428E6"/>
    <w:rsid w:val="00843B3D"/>
    <w:rsid w:val="00844249"/>
    <w:rsid w:val="008448EA"/>
    <w:rsid w:val="00844C39"/>
    <w:rsid w:val="00845800"/>
    <w:rsid w:val="00845B6D"/>
    <w:rsid w:val="00845EFB"/>
    <w:rsid w:val="0084662C"/>
    <w:rsid w:val="00846863"/>
    <w:rsid w:val="00846E5F"/>
    <w:rsid w:val="00846FC9"/>
    <w:rsid w:val="0084732B"/>
    <w:rsid w:val="008477DE"/>
    <w:rsid w:val="00847EFC"/>
    <w:rsid w:val="008505AC"/>
    <w:rsid w:val="00850D89"/>
    <w:rsid w:val="00850FB1"/>
    <w:rsid w:val="008523EA"/>
    <w:rsid w:val="0085260D"/>
    <w:rsid w:val="00852CA0"/>
    <w:rsid w:val="00852F87"/>
    <w:rsid w:val="0085354B"/>
    <w:rsid w:val="00853CC2"/>
    <w:rsid w:val="00853DAD"/>
    <w:rsid w:val="00855038"/>
    <w:rsid w:val="00855EF0"/>
    <w:rsid w:val="00856761"/>
    <w:rsid w:val="008567D9"/>
    <w:rsid w:val="008578BA"/>
    <w:rsid w:val="0086007C"/>
    <w:rsid w:val="00860BB9"/>
    <w:rsid w:val="00861C7C"/>
    <w:rsid w:val="00861CA1"/>
    <w:rsid w:val="00861CB3"/>
    <w:rsid w:val="00862699"/>
    <w:rsid w:val="00862C4F"/>
    <w:rsid w:val="00862CF0"/>
    <w:rsid w:val="008633AF"/>
    <w:rsid w:val="0086342E"/>
    <w:rsid w:val="0086386E"/>
    <w:rsid w:val="00863AA5"/>
    <w:rsid w:val="00864EE0"/>
    <w:rsid w:val="008651AA"/>
    <w:rsid w:val="0086527B"/>
    <w:rsid w:val="008656A3"/>
    <w:rsid w:val="008659DE"/>
    <w:rsid w:val="00865CF8"/>
    <w:rsid w:val="008667BC"/>
    <w:rsid w:val="008669CF"/>
    <w:rsid w:val="008671C6"/>
    <w:rsid w:val="00867333"/>
    <w:rsid w:val="0087011B"/>
    <w:rsid w:val="00870C10"/>
    <w:rsid w:val="00871B3F"/>
    <w:rsid w:val="00871F0D"/>
    <w:rsid w:val="008722BF"/>
    <w:rsid w:val="008725C9"/>
    <w:rsid w:val="00872A55"/>
    <w:rsid w:val="008730A7"/>
    <w:rsid w:val="0087327D"/>
    <w:rsid w:val="008732F0"/>
    <w:rsid w:val="0087330D"/>
    <w:rsid w:val="00873933"/>
    <w:rsid w:val="008740BB"/>
    <w:rsid w:val="0087433E"/>
    <w:rsid w:val="008745E9"/>
    <w:rsid w:val="00875102"/>
    <w:rsid w:val="00875AA7"/>
    <w:rsid w:val="00876039"/>
    <w:rsid w:val="008760B8"/>
    <w:rsid w:val="00876B78"/>
    <w:rsid w:val="008774F9"/>
    <w:rsid w:val="008775AF"/>
    <w:rsid w:val="00880124"/>
    <w:rsid w:val="0088019B"/>
    <w:rsid w:val="00881393"/>
    <w:rsid w:val="00881A38"/>
    <w:rsid w:val="00881FF7"/>
    <w:rsid w:val="008820DF"/>
    <w:rsid w:val="0088235B"/>
    <w:rsid w:val="00882757"/>
    <w:rsid w:val="00882A9F"/>
    <w:rsid w:val="00882C2C"/>
    <w:rsid w:val="00882EF6"/>
    <w:rsid w:val="0088351A"/>
    <w:rsid w:val="00883A90"/>
    <w:rsid w:val="00883BB1"/>
    <w:rsid w:val="008841EF"/>
    <w:rsid w:val="0088451D"/>
    <w:rsid w:val="008846B0"/>
    <w:rsid w:val="00884854"/>
    <w:rsid w:val="00884B5E"/>
    <w:rsid w:val="00884F63"/>
    <w:rsid w:val="008859CB"/>
    <w:rsid w:val="00885CFC"/>
    <w:rsid w:val="00885D93"/>
    <w:rsid w:val="00885FC5"/>
    <w:rsid w:val="00886CF6"/>
    <w:rsid w:val="00886FD4"/>
    <w:rsid w:val="0088728D"/>
    <w:rsid w:val="0088743E"/>
    <w:rsid w:val="00887452"/>
    <w:rsid w:val="00890DAB"/>
    <w:rsid w:val="00892117"/>
    <w:rsid w:val="00892168"/>
    <w:rsid w:val="0089227E"/>
    <w:rsid w:val="008936F0"/>
    <w:rsid w:val="00893A7B"/>
    <w:rsid w:val="00894032"/>
    <w:rsid w:val="0089439C"/>
    <w:rsid w:val="00894840"/>
    <w:rsid w:val="00895838"/>
    <w:rsid w:val="00895D59"/>
    <w:rsid w:val="008960F7"/>
    <w:rsid w:val="00896C75"/>
    <w:rsid w:val="00896D3E"/>
    <w:rsid w:val="0089752E"/>
    <w:rsid w:val="00897727"/>
    <w:rsid w:val="008977DF"/>
    <w:rsid w:val="00897B9F"/>
    <w:rsid w:val="008A061D"/>
    <w:rsid w:val="008A0CFD"/>
    <w:rsid w:val="008A1053"/>
    <w:rsid w:val="008A156E"/>
    <w:rsid w:val="008A1C90"/>
    <w:rsid w:val="008A247E"/>
    <w:rsid w:val="008A24BD"/>
    <w:rsid w:val="008A28C4"/>
    <w:rsid w:val="008A302B"/>
    <w:rsid w:val="008A3636"/>
    <w:rsid w:val="008A3B07"/>
    <w:rsid w:val="008A3F44"/>
    <w:rsid w:val="008A40C0"/>
    <w:rsid w:val="008A461D"/>
    <w:rsid w:val="008A4829"/>
    <w:rsid w:val="008A4B6D"/>
    <w:rsid w:val="008A4C81"/>
    <w:rsid w:val="008A4D7C"/>
    <w:rsid w:val="008A4E28"/>
    <w:rsid w:val="008A54F0"/>
    <w:rsid w:val="008A60EA"/>
    <w:rsid w:val="008A6753"/>
    <w:rsid w:val="008A6B8B"/>
    <w:rsid w:val="008A78EB"/>
    <w:rsid w:val="008A7FA7"/>
    <w:rsid w:val="008B0735"/>
    <w:rsid w:val="008B0813"/>
    <w:rsid w:val="008B1420"/>
    <w:rsid w:val="008B15B7"/>
    <w:rsid w:val="008B22D4"/>
    <w:rsid w:val="008B23FB"/>
    <w:rsid w:val="008B2468"/>
    <w:rsid w:val="008B2A3A"/>
    <w:rsid w:val="008B319B"/>
    <w:rsid w:val="008B480F"/>
    <w:rsid w:val="008B4916"/>
    <w:rsid w:val="008B495F"/>
    <w:rsid w:val="008B4BB8"/>
    <w:rsid w:val="008B4FAE"/>
    <w:rsid w:val="008B517B"/>
    <w:rsid w:val="008B56E9"/>
    <w:rsid w:val="008B60CA"/>
    <w:rsid w:val="008B60EC"/>
    <w:rsid w:val="008B6379"/>
    <w:rsid w:val="008B63D5"/>
    <w:rsid w:val="008B6D17"/>
    <w:rsid w:val="008B6E7A"/>
    <w:rsid w:val="008B6EA0"/>
    <w:rsid w:val="008C0425"/>
    <w:rsid w:val="008C0A11"/>
    <w:rsid w:val="008C0ABF"/>
    <w:rsid w:val="008C16AB"/>
    <w:rsid w:val="008C1B1F"/>
    <w:rsid w:val="008C1B99"/>
    <w:rsid w:val="008C1EE0"/>
    <w:rsid w:val="008C2345"/>
    <w:rsid w:val="008C2B96"/>
    <w:rsid w:val="008C2E77"/>
    <w:rsid w:val="008C338E"/>
    <w:rsid w:val="008C3C31"/>
    <w:rsid w:val="008C4C38"/>
    <w:rsid w:val="008C543D"/>
    <w:rsid w:val="008C5ADE"/>
    <w:rsid w:val="008C6AB3"/>
    <w:rsid w:val="008C7179"/>
    <w:rsid w:val="008C72E2"/>
    <w:rsid w:val="008C7E66"/>
    <w:rsid w:val="008D0529"/>
    <w:rsid w:val="008D07C3"/>
    <w:rsid w:val="008D16BB"/>
    <w:rsid w:val="008D1712"/>
    <w:rsid w:val="008D1941"/>
    <w:rsid w:val="008D2935"/>
    <w:rsid w:val="008D2AFE"/>
    <w:rsid w:val="008D2E65"/>
    <w:rsid w:val="008D2F81"/>
    <w:rsid w:val="008D3CA2"/>
    <w:rsid w:val="008D4032"/>
    <w:rsid w:val="008D48EB"/>
    <w:rsid w:val="008D5192"/>
    <w:rsid w:val="008D5689"/>
    <w:rsid w:val="008D59F8"/>
    <w:rsid w:val="008D5F73"/>
    <w:rsid w:val="008D5FBD"/>
    <w:rsid w:val="008D6211"/>
    <w:rsid w:val="008D6346"/>
    <w:rsid w:val="008D6EF0"/>
    <w:rsid w:val="008D7484"/>
    <w:rsid w:val="008D7D2F"/>
    <w:rsid w:val="008D7EB6"/>
    <w:rsid w:val="008E0144"/>
    <w:rsid w:val="008E0E8B"/>
    <w:rsid w:val="008E143E"/>
    <w:rsid w:val="008E1899"/>
    <w:rsid w:val="008E1A50"/>
    <w:rsid w:val="008E36FB"/>
    <w:rsid w:val="008E47AF"/>
    <w:rsid w:val="008E4953"/>
    <w:rsid w:val="008E4DED"/>
    <w:rsid w:val="008E5009"/>
    <w:rsid w:val="008E5102"/>
    <w:rsid w:val="008E614C"/>
    <w:rsid w:val="008E61AD"/>
    <w:rsid w:val="008E7022"/>
    <w:rsid w:val="008E7072"/>
    <w:rsid w:val="008E7138"/>
    <w:rsid w:val="008E7F37"/>
    <w:rsid w:val="008F10D6"/>
    <w:rsid w:val="008F199C"/>
    <w:rsid w:val="008F23C7"/>
    <w:rsid w:val="008F2899"/>
    <w:rsid w:val="008F2EC9"/>
    <w:rsid w:val="008F3341"/>
    <w:rsid w:val="008F33F5"/>
    <w:rsid w:val="008F342C"/>
    <w:rsid w:val="008F34A4"/>
    <w:rsid w:val="008F3843"/>
    <w:rsid w:val="008F38E2"/>
    <w:rsid w:val="008F38EA"/>
    <w:rsid w:val="008F3982"/>
    <w:rsid w:val="008F4564"/>
    <w:rsid w:val="008F4B0E"/>
    <w:rsid w:val="008F4DD0"/>
    <w:rsid w:val="008F4FFC"/>
    <w:rsid w:val="008F53D4"/>
    <w:rsid w:val="008F5B5B"/>
    <w:rsid w:val="008F5FBB"/>
    <w:rsid w:val="008F622A"/>
    <w:rsid w:val="008F6EB6"/>
    <w:rsid w:val="008F7019"/>
    <w:rsid w:val="008F70A1"/>
    <w:rsid w:val="008F70B1"/>
    <w:rsid w:val="008F7CDC"/>
    <w:rsid w:val="008F7FB2"/>
    <w:rsid w:val="0090014E"/>
    <w:rsid w:val="009004A2"/>
    <w:rsid w:val="00900C6A"/>
    <w:rsid w:val="0090142C"/>
    <w:rsid w:val="00901F3B"/>
    <w:rsid w:val="009023B4"/>
    <w:rsid w:val="009024E1"/>
    <w:rsid w:val="009030FD"/>
    <w:rsid w:val="009031F4"/>
    <w:rsid w:val="00903C36"/>
    <w:rsid w:val="00904B24"/>
    <w:rsid w:val="00904D07"/>
    <w:rsid w:val="00904F81"/>
    <w:rsid w:val="009058A6"/>
    <w:rsid w:val="00905906"/>
    <w:rsid w:val="00905A26"/>
    <w:rsid w:val="00906359"/>
    <w:rsid w:val="0090697D"/>
    <w:rsid w:val="00907594"/>
    <w:rsid w:val="00910066"/>
    <w:rsid w:val="00910DA3"/>
    <w:rsid w:val="00910E33"/>
    <w:rsid w:val="00910F29"/>
    <w:rsid w:val="00911805"/>
    <w:rsid w:val="00911E63"/>
    <w:rsid w:val="00912038"/>
    <w:rsid w:val="009125BE"/>
    <w:rsid w:val="00912628"/>
    <w:rsid w:val="00912FCD"/>
    <w:rsid w:val="009131B2"/>
    <w:rsid w:val="00913479"/>
    <w:rsid w:val="00913911"/>
    <w:rsid w:val="009141D6"/>
    <w:rsid w:val="009159D1"/>
    <w:rsid w:val="00915BF2"/>
    <w:rsid w:val="00915C6C"/>
    <w:rsid w:val="00916096"/>
    <w:rsid w:val="009167CE"/>
    <w:rsid w:val="00916D59"/>
    <w:rsid w:val="00917075"/>
    <w:rsid w:val="00917108"/>
    <w:rsid w:val="00917200"/>
    <w:rsid w:val="009173A6"/>
    <w:rsid w:val="009176BC"/>
    <w:rsid w:val="009179A2"/>
    <w:rsid w:val="00917A56"/>
    <w:rsid w:val="00917D2A"/>
    <w:rsid w:val="00917E35"/>
    <w:rsid w:val="00920020"/>
    <w:rsid w:val="009201AD"/>
    <w:rsid w:val="0092050C"/>
    <w:rsid w:val="00920576"/>
    <w:rsid w:val="0092073F"/>
    <w:rsid w:val="00920EFD"/>
    <w:rsid w:val="00920FED"/>
    <w:rsid w:val="0092193E"/>
    <w:rsid w:val="009221C9"/>
    <w:rsid w:val="0092288C"/>
    <w:rsid w:val="009235DD"/>
    <w:rsid w:val="009238AD"/>
    <w:rsid w:val="00923EE4"/>
    <w:rsid w:val="0092489E"/>
    <w:rsid w:val="00925411"/>
    <w:rsid w:val="0092544D"/>
    <w:rsid w:val="00925543"/>
    <w:rsid w:val="00925545"/>
    <w:rsid w:val="00925552"/>
    <w:rsid w:val="00926369"/>
    <w:rsid w:val="0092654D"/>
    <w:rsid w:val="00926AD0"/>
    <w:rsid w:val="00926AE2"/>
    <w:rsid w:val="00926D48"/>
    <w:rsid w:val="009274B3"/>
    <w:rsid w:val="009277EE"/>
    <w:rsid w:val="00927E3A"/>
    <w:rsid w:val="00927EAC"/>
    <w:rsid w:val="009304CB"/>
    <w:rsid w:val="00930BED"/>
    <w:rsid w:val="00931146"/>
    <w:rsid w:val="009317BB"/>
    <w:rsid w:val="0093217E"/>
    <w:rsid w:val="0093229F"/>
    <w:rsid w:val="009322D8"/>
    <w:rsid w:val="009323DE"/>
    <w:rsid w:val="0093242F"/>
    <w:rsid w:val="009326AB"/>
    <w:rsid w:val="009331D0"/>
    <w:rsid w:val="009332C3"/>
    <w:rsid w:val="009334D7"/>
    <w:rsid w:val="009336C3"/>
    <w:rsid w:val="00933881"/>
    <w:rsid w:val="00934085"/>
    <w:rsid w:val="0093428E"/>
    <w:rsid w:val="0093473A"/>
    <w:rsid w:val="00934C29"/>
    <w:rsid w:val="00934D32"/>
    <w:rsid w:val="00934D3B"/>
    <w:rsid w:val="009350FA"/>
    <w:rsid w:val="0093510D"/>
    <w:rsid w:val="009354B7"/>
    <w:rsid w:val="00935572"/>
    <w:rsid w:val="009359AC"/>
    <w:rsid w:val="0093680F"/>
    <w:rsid w:val="00937A37"/>
    <w:rsid w:val="00937D21"/>
    <w:rsid w:val="00940E8D"/>
    <w:rsid w:val="00940FAF"/>
    <w:rsid w:val="0094150A"/>
    <w:rsid w:val="00941AA3"/>
    <w:rsid w:val="0094215C"/>
    <w:rsid w:val="00942194"/>
    <w:rsid w:val="009428C2"/>
    <w:rsid w:val="00942954"/>
    <w:rsid w:val="00942F6B"/>
    <w:rsid w:val="009433F2"/>
    <w:rsid w:val="00943EE4"/>
    <w:rsid w:val="00944622"/>
    <w:rsid w:val="00944CCF"/>
    <w:rsid w:val="00944ECA"/>
    <w:rsid w:val="0094523E"/>
    <w:rsid w:val="009454B0"/>
    <w:rsid w:val="00945569"/>
    <w:rsid w:val="009467AE"/>
    <w:rsid w:val="009468D9"/>
    <w:rsid w:val="00947597"/>
    <w:rsid w:val="009506E0"/>
    <w:rsid w:val="00950B05"/>
    <w:rsid w:val="00950C0B"/>
    <w:rsid w:val="00951AA8"/>
    <w:rsid w:val="00952620"/>
    <w:rsid w:val="00952FD4"/>
    <w:rsid w:val="0095304A"/>
    <w:rsid w:val="0095325E"/>
    <w:rsid w:val="00953564"/>
    <w:rsid w:val="009538EE"/>
    <w:rsid w:val="00953EBE"/>
    <w:rsid w:val="00954021"/>
    <w:rsid w:val="00954158"/>
    <w:rsid w:val="0095434C"/>
    <w:rsid w:val="00954386"/>
    <w:rsid w:val="00954577"/>
    <w:rsid w:val="0095494E"/>
    <w:rsid w:val="00954C0C"/>
    <w:rsid w:val="00955958"/>
    <w:rsid w:val="00955F04"/>
    <w:rsid w:val="0095605F"/>
    <w:rsid w:val="0095642C"/>
    <w:rsid w:val="00956581"/>
    <w:rsid w:val="00956E07"/>
    <w:rsid w:val="00957362"/>
    <w:rsid w:val="0095789C"/>
    <w:rsid w:val="00957B0E"/>
    <w:rsid w:val="009602F2"/>
    <w:rsid w:val="00960571"/>
    <w:rsid w:val="00960CE5"/>
    <w:rsid w:val="00960D47"/>
    <w:rsid w:val="00960E3E"/>
    <w:rsid w:val="00961425"/>
    <w:rsid w:val="009617D6"/>
    <w:rsid w:val="00961F3F"/>
    <w:rsid w:val="00962057"/>
    <w:rsid w:val="00962608"/>
    <w:rsid w:val="00962D83"/>
    <w:rsid w:val="0096382A"/>
    <w:rsid w:val="00963BB2"/>
    <w:rsid w:val="00963ECF"/>
    <w:rsid w:val="00963F66"/>
    <w:rsid w:val="00964437"/>
    <w:rsid w:val="009659FA"/>
    <w:rsid w:val="009665C0"/>
    <w:rsid w:val="009665EC"/>
    <w:rsid w:val="009666E3"/>
    <w:rsid w:val="009667CB"/>
    <w:rsid w:val="0096735F"/>
    <w:rsid w:val="00967A5B"/>
    <w:rsid w:val="00970457"/>
    <w:rsid w:val="009709EB"/>
    <w:rsid w:val="009713AF"/>
    <w:rsid w:val="009715EF"/>
    <w:rsid w:val="009716CA"/>
    <w:rsid w:val="0097188A"/>
    <w:rsid w:val="00971CF5"/>
    <w:rsid w:val="0097200A"/>
    <w:rsid w:val="009721E7"/>
    <w:rsid w:val="009731E5"/>
    <w:rsid w:val="009750EA"/>
    <w:rsid w:val="009752CA"/>
    <w:rsid w:val="009755B4"/>
    <w:rsid w:val="009757DF"/>
    <w:rsid w:val="0097584D"/>
    <w:rsid w:val="00975BF4"/>
    <w:rsid w:val="00976A86"/>
    <w:rsid w:val="00976C85"/>
    <w:rsid w:val="00976E3D"/>
    <w:rsid w:val="009775CE"/>
    <w:rsid w:val="009776AA"/>
    <w:rsid w:val="00977FA8"/>
    <w:rsid w:val="009810B5"/>
    <w:rsid w:val="0098132D"/>
    <w:rsid w:val="00981CBD"/>
    <w:rsid w:val="00981D95"/>
    <w:rsid w:val="0098214F"/>
    <w:rsid w:val="00982E72"/>
    <w:rsid w:val="00982FF9"/>
    <w:rsid w:val="00983326"/>
    <w:rsid w:val="009842A9"/>
    <w:rsid w:val="00985288"/>
    <w:rsid w:val="0098576E"/>
    <w:rsid w:val="009865D6"/>
    <w:rsid w:val="0098694B"/>
    <w:rsid w:val="0098701E"/>
    <w:rsid w:val="009871F9"/>
    <w:rsid w:val="009875BE"/>
    <w:rsid w:val="00987706"/>
    <w:rsid w:val="00987971"/>
    <w:rsid w:val="00987D2E"/>
    <w:rsid w:val="00987EF4"/>
    <w:rsid w:val="009905D9"/>
    <w:rsid w:val="009917BC"/>
    <w:rsid w:val="009919CE"/>
    <w:rsid w:val="00991B8A"/>
    <w:rsid w:val="0099300C"/>
    <w:rsid w:val="00993681"/>
    <w:rsid w:val="0099413C"/>
    <w:rsid w:val="00994CB4"/>
    <w:rsid w:val="009951F6"/>
    <w:rsid w:val="00995665"/>
    <w:rsid w:val="00995921"/>
    <w:rsid w:val="00995C87"/>
    <w:rsid w:val="00996329"/>
    <w:rsid w:val="00996BB7"/>
    <w:rsid w:val="00996FC7"/>
    <w:rsid w:val="00997AFB"/>
    <w:rsid w:val="00997FA8"/>
    <w:rsid w:val="009A007C"/>
    <w:rsid w:val="009A0111"/>
    <w:rsid w:val="009A049E"/>
    <w:rsid w:val="009A0883"/>
    <w:rsid w:val="009A113D"/>
    <w:rsid w:val="009A154A"/>
    <w:rsid w:val="009A1ADD"/>
    <w:rsid w:val="009A1F96"/>
    <w:rsid w:val="009A201E"/>
    <w:rsid w:val="009A210C"/>
    <w:rsid w:val="009A2896"/>
    <w:rsid w:val="009A2E59"/>
    <w:rsid w:val="009A30D6"/>
    <w:rsid w:val="009A3651"/>
    <w:rsid w:val="009A3891"/>
    <w:rsid w:val="009A4825"/>
    <w:rsid w:val="009A4B05"/>
    <w:rsid w:val="009A59EA"/>
    <w:rsid w:val="009A5FDE"/>
    <w:rsid w:val="009A6101"/>
    <w:rsid w:val="009A61AC"/>
    <w:rsid w:val="009A61D6"/>
    <w:rsid w:val="009A6AA1"/>
    <w:rsid w:val="009A6ABA"/>
    <w:rsid w:val="009A6DAA"/>
    <w:rsid w:val="009A6DCA"/>
    <w:rsid w:val="009A6E76"/>
    <w:rsid w:val="009A704A"/>
    <w:rsid w:val="009A743A"/>
    <w:rsid w:val="009A7AC1"/>
    <w:rsid w:val="009A7B06"/>
    <w:rsid w:val="009B02D2"/>
    <w:rsid w:val="009B06E2"/>
    <w:rsid w:val="009B0BF3"/>
    <w:rsid w:val="009B12CF"/>
    <w:rsid w:val="009B14CE"/>
    <w:rsid w:val="009B16D1"/>
    <w:rsid w:val="009B192C"/>
    <w:rsid w:val="009B1A7F"/>
    <w:rsid w:val="009B1FCF"/>
    <w:rsid w:val="009B21A5"/>
    <w:rsid w:val="009B23D8"/>
    <w:rsid w:val="009B2C36"/>
    <w:rsid w:val="009B3328"/>
    <w:rsid w:val="009B335F"/>
    <w:rsid w:val="009B4183"/>
    <w:rsid w:val="009B4FE0"/>
    <w:rsid w:val="009B55B2"/>
    <w:rsid w:val="009B6999"/>
    <w:rsid w:val="009B6B06"/>
    <w:rsid w:val="009B6BCC"/>
    <w:rsid w:val="009B7476"/>
    <w:rsid w:val="009B7BB3"/>
    <w:rsid w:val="009C032E"/>
    <w:rsid w:val="009C081C"/>
    <w:rsid w:val="009C0E52"/>
    <w:rsid w:val="009C12D0"/>
    <w:rsid w:val="009C140A"/>
    <w:rsid w:val="009C1A0B"/>
    <w:rsid w:val="009C20E6"/>
    <w:rsid w:val="009C26BE"/>
    <w:rsid w:val="009C2A8C"/>
    <w:rsid w:val="009C2ACA"/>
    <w:rsid w:val="009C2DEF"/>
    <w:rsid w:val="009C302E"/>
    <w:rsid w:val="009C3684"/>
    <w:rsid w:val="009C384C"/>
    <w:rsid w:val="009C3AD4"/>
    <w:rsid w:val="009C4054"/>
    <w:rsid w:val="009C4078"/>
    <w:rsid w:val="009C4225"/>
    <w:rsid w:val="009C43CB"/>
    <w:rsid w:val="009C4C35"/>
    <w:rsid w:val="009C52F4"/>
    <w:rsid w:val="009C53A3"/>
    <w:rsid w:val="009C5689"/>
    <w:rsid w:val="009C5D73"/>
    <w:rsid w:val="009C5F2A"/>
    <w:rsid w:val="009C6199"/>
    <w:rsid w:val="009C6296"/>
    <w:rsid w:val="009C75A5"/>
    <w:rsid w:val="009C7627"/>
    <w:rsid w:val="009C776B"/>
    <w:rsid w:val="009C7BD7"/>
    <w:rsid w:val="009D123E"/>
    <w:rsid w:val="009D16E4"/>
    <w:rsid w:val="009D1D53"/>
    <w:rsid w:val="009D1D9B"/>
    <w:rsid w:val="009D1FBF"/>
    <w:rsid w:val="009D2006"/>
    <w:rsid w:val="009D2818"/>
    <w:rsid w:val="009D3A4C"/>
    <w:rsid w:val="009D3FDC"/>
    <w:rsid w:val="009D4508"/>
    <w:rsid w:val="009D4672"/>
    <w:rsid w:val="009D4CC5"/>
    <w:rsid w:val="009D4DB4"/>
    <w:rsid w:val="009D546E"/>
    <w:rsid w:val="009D591A"/>
    <w:rsid w:val="009D6126"/>
    <w:rsid w:val="009D64B1"/>
    <w:rsid w:val="009D73CE"/>
    <w:rsid w:val="009D747F"/>
    <w:rsid w:val="009D76B9"/>
    <w:rsid w:val="009D77D6"/>
    <w:rsid w:val="009E0980"/>
    <w:rsid w:val="009E0C48"/>
    <w:rsid w:val="009E0D19"/>
    <w:rsid w:val="009E0D7D"/>
    <w:rsid w:val="009E1240"/>
    <w:rsid w:val="009E125B"/>
    <w:rsid w:val="009E1301"/>
    <w:rsid w:val="009E199A"/>
    <w:rsid w:val="009E1D56"/>
    <w:rsid w:val="009E201B"/>
    <w:rsid w:val="009E27DF"/>
    <w:rsid w:val="009E3127"/>
    <w:rsid w:val="009E35CB"/>
    <w:rsid w:val="009E3712"/>
    <w:rsid w:val="009E37CE"/>
    <w:rsid w:val="009E3B06"/>
    <w:rsid w:val="009E3BF3"/>
    <w:rsid w:val="009E3F4F"/>
    <w:rsid w:val="009E460B"/>
    <w:rsid w:val="009E53D1"/>
    <w:rsid w:val="009E64A3"/>
    <w:rsid w:val="009E670C"/>
    <w:rsid w:val="009E717E"/>
    <w:rsid w:val="009E74F2"/>
    <w:rsid w:val="009E7823"/>
    <w:rsid w:val="009E7CB7"/>
    <w:rsid w:val="009E7F22"/>
    <w:rsid w:val="009F0395"/>
    <w:rsid w:val="009F0825"/>
    <w:rsid w:val="009F0AAA"/>
    <w:rsid w:val="009F2B23"/>
    <w:rsid w:val="009F2CDD"/>
    <w:rsid w:val="009F3181"/>
    <w:rsid w:val="009F3EFD"/>
    <w:rsid w:val="009F4070"/>
    <w:rsid w:val="009F4379"/>
    <w:rsid w:val="009F4445"/>
    <w:rsid w:val="009F4CE8"/>
    <w:rsid w:val="009F4D9E"/>
    <w:rsid w:val="009F4F49"/>
    <w:rsid w:val="009F5C89"/>
    <w:rsid w:val="009F5DB0"/>
    <w:rsid w:val="009F7045"/>
    <w:rsid w:val="009F7AC6"/>
    <w:rsid w:val="009F7EF6"/>
    <w:rsid w:val="00A0023A"/>
    <w:rsid w:val="00A006E0"/>
    <w:rsid w:val="00A00D03"/>
    <w:rsid w:val="00A012FA"/>
    <w:rsid w:val="00A015BE"/>
    <w:rsid w:val="00A018DB"/>
    <w:rsid w:val="00A020F5"/>
    <w:rsid w:val="00A0230C"/>
    <w:rsid w:val="00A02748"/>
    <w:rsid w:val="00A02960"/>
    <w:rsid w:val="00A02B9C"/>
    <w:rsid w:val="00A02BB2"/>
    <w:rsid w:val="00A035FA"/>
    <w:rsid w:val="00A03969"/>
    <w:rsid w:val="00A0551F"/>
    <w:rsid w:val="00A056CC"/>
    <w:rsid w:val="00A058F1"/>
    <w:rsid w:val="00A05A3A"/>
    <w:rsid w:val="00A06068"/>
    <w:rsid w:val="00A060B0"/>
    <w:rsid w:val="00A0616B"/>
    <w:rsid w:val="00A06E07"/>
    <w:rsid w:val="00A07B42"/>
    <w:rsid w:val="00A10496"/>
    <w:rsid w:val="00A10A97"/>
    <w:rsid w:val="00A10E9A"/>
    <w:rsid w:val="00A10FE4"/>
    <w:rsid w:val="00A121CD"/>
    <w:rsid w:val="00A123A0"/>
    <w:rsid w:val="00A123D8"/>
    <w:rsid w:val="00A12F0B"/>
    <w:rsid w:val="00A134DD"/>
    <w:rsid w:val="00A134F6"/>
    <w:rsid w:val="00A148AB"/>
    <w:rsid w:val="00A152E8"/>
    <w:rsid w:val="00A15626"/>
    <w:rsid w:val="00A16008"/>
    <w:rsid w:val="00A1604E"/>
    <w:rsid w:val="00A16C99"/>
    <w:rsid w:val="00A17469"/>
    <w:rsid w:val="00A1752F"/>
    <w:rsid w:val="00A1796F"/>
    <w:rsid w:val="00A2083D"/>
    <w:rsid w:val="00A20877"/>
    <w:rsid w:val="00A20ACF"/>
    <w:rsid w:val="00A21122"/>
    <w:rsid w:val="00A216D7"/>
    <w:rsid w:val="00A21811"/>
    <w:rsid w:val="00A21B27"/>
    <w:rsid w:val="00A21E6B"/>
    <w:rsid w:val="00A221BC"/>
    <w:rsid w:val="00A225D2"/>
    <w:rsid w:val="00A22C4D"/>
    <w:rsid w:val="00A22EC6"/>
    <w:rsid w:val="00A22F1A"/>
    <w:rsid w:val="00A2342D"/>
    <w:rsid w:val="00A2357B"/>
    <w:rsid w:val="00A2391F"/>
    <w:rsid w:val="00A239B6"/>
    <w:rsid w:val="00A2418E"/>
    <w:rsid w:val="00A241AD"/>
    <w:rsid w:val="00A244B2"/>
    <w:rsid w:val="00A245A3"/>
    <w:rsid w:val="00A24CE2"/>
    <w:rsid w:val="00A24F70"/>
    <w:rsid w:val="00A2503C"/>
    <w:rsid w:val="00A259A4"/>
    <w:rsid w:val="00A25C29"/>
    <w:rsid w:val="00A25D63"/>
    <w:rsid w:val="00A25DA7"/>
    <w:rsid w:val="00A25FD9"/>
    <w:rsid w:val="00A261B9"/>
    <w:rsid w:val="00A26745"/>
    <w:rsid w:val="00A268E0"/>
    <w:rsid w:val="00A269F1"/>
    <w:rsid w:val="00A26A87"/>
    <w:rsid w:val="00A27341"/>
    <w:rsid w:val="00A275FF"/>
    <w:rsid w:val="00A309E1"/>
    <w:rsid w:val="00A30F83"/>
    <w:rsid w:val="00A30F8D"/>
    <w:rsid w:val="00A31A01"/>
    <w:rsid w:val="00A31A4F"/>
    <w:rsid w:val="00A31D6E"/>
    <w:rsid w:val="00A31F6F"/>
    <w:rsid w:val="00A321D0"/>
    <w:rsid w:val="00A325E0"/>
    <w:rsid w:val="00A32692"/>
    <w:rsid w:val="00A3283F"/>
    <w:rsid w:val="00A32A17"/>
    <w:rsid w:val="00A32E33"/>
    <w:rsid w:val="00A3310D"/>
    <w:rsid w:val="00A331DC"/>
    <w:rsid w:val="00A33759"/>
    <w:rsid w:val="00A34236"/>
    <w:rsid w:val="00A34592"/>
    <w:rsid w:val="00A34D28"/>
    <w:rsid w:val="00A3507D"/>
    <w:rsid w:val="00A35C2E"/>
    <w:rsid w:val="00A35FF3"/>
    <w:rsid w:val="00A37032"/>
    <w:rsid w:val="00A37DCB"/>
    <w:rsid w:val="00A4076C"/>
    <w:rsid w:val="00A40926"/>
    <w:rsid w:val="00A416AA"/>
    <w:rsid w:val="00A41E2D"/>
    <w:rsid w:val="00A422C9"/>
    <w:rsid w:val="00A422FA"/>
    <w:rsid w:val="00A42837"/>
    <w:rsid w:val="00A42BC9"/>
    <w:rsid w:val="00A430B7"/>
    <w:rsid w:val="00A43F74"/>
    <w:rsid w:val="00A44394"/>
    <w:rsid w:val="00A45148"/>
    <w:rsid w:val="00A4600A"/>
    <w:rsid w:val="00A468D0"/>
    <w:rsid w:val="00A50488"/>
    <w:rsid w:val="00A5174C"/>
    <w:rsid w:val="00A51AE3"/>
    <w:rsid w:val="00A51FB0"/>
    <w:rsid w:val="00A52874"/>
    <w:rsid w:val="00A528A0"/>
    <w:rsid w:val="00A52902"/>
    <w:rsid w:val="00A52DC4"/>
    <w:rsid w:val="00A54221"/>
    <w:rsid w:val="00A546F2"/>
    <w:rsid w:val="00A548A2"/>
    <w:rsid w:val="00A5490D"/>
    <w:rsid w:val="00A554A1"/>
    <w:rsid w:val="00A55B9A"/>
    <w:rsid w:val="00A55D5B"/>
    <w:rsid w:val="00A56ACF"/>
    <w:rsid w:val="00A56BF4"/>
    <w:rsid w:val="00A56D8C"/>
    <w:rsid w:val="00A5748E"/>
    <w:rsid w:val="00A57705"/>
    <w:rsid w:val="00A60A31"/>
    <w:rsid w:val="00A6140D"/>
    <w:rsid w:val="00A61B00"/>
    <w:rsid w:val="00A61D1F"/>
    <w:rsid w:val="00A6234A"/>
    <w:rsid w:val="00A625D7"/>
    <w:rsid w:val="00A62866"/>
    <w:rsid w:val="00A62CFB"/>
    <w:rsid w:val="00A62DBE"/>
    <w:rsid w:val="00A63397"/>
    <w:rsid w:val="00A63459"/>
    <w:rsid w:val="00A64256"/>
    <w:rsid w:val="00A64CB3"/>
    <w:rsid w:val="00A64E8B"/>
    <w:rsid w:val="00A652EC"/>
    <w:rsid w:val="00A6537B"/>
    <w:rsid w:val="00A65F30"/>
    <w:rsid w:val="00A661E2"/>
    <w:rsid w:val="00A66208"/>
    <w:rsid w:val="00A663DB"/>
    <w:rsid w:val="00A672E9"/>
    <w:rsid w:val="00A673D4"/>
    <w:rsid w:val="00A67E1B"/>
    <w:rsid w:val="00A70566"/>
    <w:rsid w:val="00A7071D"/>
    <w:rsid w:val="00A70872"/>
    <w:rsid w:val="00A7097F"/>
    <w:rsid w:val="00A70A3B"/>
    <w:rsid w:val="00A7111F"/>
    <w:rsid w:val="00A711D3"/>
    <w:rsid w:val="00A725DC"/>
    <w:rsid w:val="00A731F1"/>
    <w:rsid w:val="00A73B7B"/>
    <w:rsid w:val="00A743A1"/>
    <w:rsid w:val="00A74817"/>
    <w:rsid w:val="00A74D7F"/>
    <w:rsid w:val="00A75542"/>
    <w:rsid w:val="00A75824"/>
    <w:rsid w:val="00A75997"/>
    <w:rsid w:val="00A76012"/>
    <w:rsid w:val="00A767A5"/>
    <w:rsid w:val="00A77033"/>
    <w:rsid w:val="00A80A83"/>
    <w:rsid w:val="00A80FC9"/>
    <w:rsid w:val="00A81321"/>
    <w:rsid w:val="00A8133A"/>
    <w:rsid w:val="00A81C81"/>
    <w:rsid w:val="00A81C8A"/>
    <w:rsid w:val="00A82854"/>
    <w:rsid w:val="00A82C33"/>
    <w:rsid w:val="00A82F5F"/>
    <w:rsid w:val="00A83D57"/>
    <w:rsid w:val="00A84038"/>
    <w:rsid w:val="00A84E00"/>
    <w:rsid w:val="00A85175"/>
    <w:rsid w:val="00A85357"/>
    <w:rsid w:val="00A85D7C"/>
    <w:rsid w:val="00A8614B"/>
    <w:rsid w:val="00A86516"/>
    <w:rsid w:val="00A86879"/>
    <w:rsid w:val="00A86D6A"/>
    <w:rsid w:val="00A870C9"/>
    <w:rsid w:val="00A87C74"/>
    <w:rsid w:val="00A87F79"/>
    <w:rsid w:val="00A90306"/>
    <w:rsid w:val="00A904BE"/>
    <w:rsid w:val="00A90697"/>
    <w:rsid w:val="00A9164E"/>
    <w:rsid w:val="00A91B00"/>
    <w:rsid w:val="00A91D52"/>
    <w:rsid w:val="00A934B1"/>
    <w:rsid w:val="00A93760"/>
    <w:rsid w:val="00A94D7A"/>
    <w:rsid w:val="00A94E60"/>
    <w:rsid w:val="00A95370"/>
    <w:rsid w:val="00A953AE"/>
    <w:rsid w:val="00A9589A"/>
    <w:rsid w:val="00A95953"/>
    <w:rsid w:val="00A95FD6"/>
    <w:rsid w:val="00A967CB"/>
    <w:rsid w:val="00A975E6"/>
    <w:rsid w:val="00A97CDB"/>
    <w:rsid w:val="00A97D92"/>
    <w:rsid w:val="00AA019D"/>
    <w:rsid w:val="00AA03F4"/>
    <w:rsid w:val="00AA0420"/>
    <w:rsid w:val="00AA04D4"/>
    <w:rsid w:val="00AA063E"/>
    <w:rsid w:val="00AA078A"/>
    <w:rsid w:val="00AA082A"/>
    <w:rsid w:val="00AA0CB4"/>
    <w:rsid w:val="00AA112A"/>
    <w:rsid w:val="00AA12F9"/>
    <w:rsid w:val="00AA1312"/>
    <w:rsid w:val="00AA15D9"/>
    <w:rsid w:val="00AA19A9"/>
    <w:rsid w:val="00AA229A"/>
    <w:rsid w:val="00AA2504"/>
    <w:rsid w:val="00AA2ADD"/>
    <w:rsid w:val="00AA3642"/>
    <w:rsid w:val="00AA3F92"/>
    <w:rsid w:val="00AA5578"/>
    <w:rsid w:val="00AA581F"/>
    <w:rsid w:val="00AA5EC8"/>
    <w:rsid w:val="00AA6BCD"/>
    <w:rsid w:val="00AA6F77"/>
    <w:rsid w:val="00AA6F7B"/>
    <w:rsid w:val="00AA7315"/>
    <w:rsid w:val="00AA7353"/>
    <w:rsid w:val="00AA7439"/>
    <w:rsid w:val="00AA795D"/>
    <w:rsid w:val="00AA7BD8"/>
    <w:rsid w:val="00AB0489"/>
    <w:rsid w:val="00AB0543"/>
    <w:rsid w:val="00AB0609"/>
    <w:rsid w:val="00AB0B92"/>
    <w:rsid w:val="00AB120D"/>
    <w:rsid w:val="00AB1751"/>
    <w:rsid w:val="00AB1892"/>
    <w:rsid w:val="00AB19DD"/>
    <w:rsid w:val="00AB1AC5"/>
    <w:rsid w:val="00AB1D28"/>
    <w:rsid w:val="00AB308E"/>
    <w:rsid w:val="00AB3A00"/>
    <w:rsid w:val="00AB3A35"/>
    <w:rsid w:val="00AB42DA"/>
    <w:rsid w:val="00AB46B0"/>
    <w:rsid w:val="00AB48F1"/>
    <w:rsid w:val="00AB4C2D"/>
    <w:rsid w:val="00AB5373"/>
    <w:rsid w:val="00AB68B8"/>
    <w:rsid w:val="00AB68DE"/>
    <w:rsid w:val="00AB6DAF"/>
    <w:rsid w:val="00AB6F80"/>
    <w:rsid w:val="00AB7734"/>
    <w:rsid w:val="00AC0215"/>
    <w:rsid w:val="00AC095C"/>
    <w:rsid w:val="00AC17BE"/>
    <w:rsid w:val="00AC1826"/>
    <w:rsid w:val="00AC23D7"/>
    <w:rsid w:val="00AC2DB7"/>
    <w:rsid w:val="00AC3126"/>
    <w:rsid w:val="00AC3498"/>
    <w:rsid w:val="00AC3D85"/>
    <w:rsid w:val="00AC461D"/>
    <w:rsid w:val="00AC486C"/>
    <w:rsid w:val="00AC4D7D"/>
    <w:rsid w:val="00AC4DCA"/>
    <w:rsid w:val="00AC50CF"/>
    <w:rsid w:val="00AC53A7"/>
    <w:rsid w:val="00AC5A04"/>
    <w:rsid w:val="00AC5F4C"/>
    <w:rsid w:val="00AC64E7"/>
    <w:rsid w:val="00AC661D"/>
    <w:rsid w:val="00AC7062"/>
    <w:rsid w:val="00AC741B"/>
    <w:rsid w:val="00AC79D2"/>
    <w:rsid w:val="00AC7C50"/>
    <w:rsid w:val="00AD023F"/>
    <w:rsid w:val="00AD02D5"/>
    <w:rsid w:val="00AD1585"/>
    <w:rsid w:val="00AD1CC1"/>
    <w:rsid w:val="00AD1EE1"/>
    <w:rsid w:val="00AD291D"/>
    <w:rsid w:val="00AD2C12"/>
    <w:rsid w:val="00AD3115"/>
    <w:rsid w:val="00AD3A70"/>
    <w:rsid w:val="00AD3E32"/>
    <w:rsid w:val="00AD49EA"/>
    <w:rsid w:val="00AD51D9"/>
    <w:rsid w:val="00AD534C"/>
    <w:rsid w:val="00AD5B9B"/>
    <w:rsid w:val="00AD651D"/>
    <w:rsid w:val="00AD6721"/>
    <w:rsid w:val="00AD74A7"/>
    <w:rsid w:val="00AD7555"/>
    <w:rsid w:val="00AD76E4"/>
    <w:rsid w:val="00AD7F87"/>
    <w:rsid w:val="00AE02EE"/>
    <w:rsid w:val="00AE03E4"/>
    <w:rsid w:val="00AE0737"/>
    <w:rsid w:val="00AE07AD"/>
    <w:rsid w:val="00AE08E0"/>
    <w:rsid w:val="00AE0942"/>
    <w:rsid w:val="00AE13C3"/>
    <w:rsid w:val="00AE1B04"/>
    <w:rsid w:val="00AE1D31"/>
    <w:rsid w:val="00AE20EF"/>
    <w:rsid w:val="00AE228E"/>
    <w:rsid w:val="00AE2488"/>
    <w:rsid w:val="00AE2687"/>
    <w:rsid w:val="00AE2E8B"/>
    <w:rsid w:val="00AE2F71"/>
    <w:rsid w:val="00AE337B"/>
    <w:rsid w:val="00AE38B9"/>
    <w:rsid w:val="00AE49AF"/>
    <w:rsid w:val="00AE4BCD"/>
    <w:rsid w:val="00AE6376"/>
    <w:rsid w:val="00AE641E"/>
    <w:rsid w:val="00AE6427"/>
    <w:rsid w:val="00AE6F48"/>
    <w:rsid w:val="00AE7129"/>
    <w:rsid w:val="00AE7191"/>
    <w:rsid w:val="00AE78FA"/>
    <w:rsid w:val="00AE7930"/>
    <w:rsid w:val="00AF07B4"/>
    <w:rsid w:val="00AF1A4A"/>
    <w:rsid w:val="00AF25FF"/>
    <w:rsid w:val="00AF260D"/>
    <w:rsid w:val="00AF27D2"/>
    <w:rsid w:val="00AF31DC"/>
    <w:rsid w:val="00AF3B80"/>
    <w:rsid w:val="00AF3E4E"/>
    <w:rsid w:val="00AF4180"/>
    <w:rsid w:val="00AF41AD"/>
    <w:rsid w:val="00AF4360"/>
    <w:rsid w:val="00AF53A6"/>
    <w:rsid w:val="00AF5B24"/>
    <w:rsid w:val="00AF6C57"/>
    <w:rsid w:val="00AF6C68"/>
    <w:rsid w:val="00AF7552"/>
    <w:rsid w:val="00AF7E10"/>
    <w:rsid w:val="00B00661"/>
    <w:rsid w:val="00B007F2"/>
    <w:rsid w:val="00B009BA"/>
    <w:rsid w:val="00B00F60"/>
    <w:rsid w:val="00B00FB7"/>
    <w:rsid w:val="00B0112D"/>
    <w:rsid w:val="00B0138D"/>
    <w:rsid w:val="00B01EE8"/>
    <w:rsid w:val="00B0344A"/>
    <w:rsid w:val="00B03579"/>
    <w:rsid w:val="00B038D3"/>
    <w:rsid w:val="00B04012"/>
    <w:rsid w:val="00B04251"/>
    <w:rsid w:val="00B04352"/>
    <w:rsid w:val="00B048BA"/>
    <w:rsid w:val="00B04B13"/>
    <w:rsid w:val="00B0719E"/>
    <w:rsid w:val="00B07791"/>
    <w:rsid w:val="00B077B2"/>
    <w:rsid w:val="00B07B2F"/>
    <w:rsid w:val="00B108C6"/>
    <w:rsid w:val="00B10F66"/>
    <w:rsid w:val="00B11417"/>
    <w:rsid w:val="00B11604"/>
    <w:rsid w:val="00B1177E"/>
    <w:rsid w:val="00B11905"/>
    <w:rsid w:val="00B11A0A"/>
    <w:rsid w:val="00B11A79"/>
    <w:rsid w:val="00B11F2B"/>
    <w:rsid w:val="00B122B6"/>
    <w:rsid w:val="00B12B54"/>
    <w:rsid w:val="00B12BDE"/>
    <w:rsid w:val="00B132DE"/>
    <w:rsid w:val="00B13A93"/>
    <w:rsid w:val="00B140A2"/>
    <w:rsid w:val="00B14369"/>
    <w:rsid w:val="00B143E3"/>
    <w:rsid w:val="00B15AB1"/>
    <w:rsid w:val="00B164EE"/>
    <w:rsid w:val="00B16950"/>
    <w:rsid w:val="00B16F74"/>
    <w:rsid w:val="00B16FCA"/>
    <w:rsid w:val="00B174A7"/>
    <w:rsid w:val="00B1756A"/>
    <w:rsid w:val="00B17783"/>
    <w:rsid w:val="00B17C28"/>
    <w:rsid w:val="00B2081F"/>
    <w:rsid w:val="00B20D8C"/>
    <w:rsid w:val="00B21177"/>
    <w:rsid w:val="00B21683"/>
    <w:rsid w:val="00B2202F"/>
    <w:rsid w:val="00B22151"/>
    <w:rsid w:val="00B2215C"/>
    <w:rsid w:val="00B22772"/>
    <w:rsid w:val="00B22D10"/>
    <w:rsid w:val="00B2332B"/>
    <w:rsid w:val="00B2418A"/>
    <w:rsid w:val="00B24867"/>
    <w:rsid w:val="00B24DAC"/>
    <w:rsid w:val="00B252BF"/>
    <w:rsid w:val="00B2553C"/>
    <w:rsid w:val="00B25610"/>
    <w:rsid w:val="00B258CF"/>
    <w:rsid w:val="00B25D3B"/>
    <w:rsid w:val="00B2624B"/>
    <w:rsid w:val="00B26CB4"/>
    <w:rsid w:val="00B27391"/>
    <w:rsid w:val="00B30DE8"/>
    <w:rsid w:val="00B31AA3"/>
    <w:rsid w:val="00B31D6C"/>
    <w:rsid w:val="00B31F23"/>
    <w:rsid w:val="00B32855"/>
    <w:rsid w:val="00B32C18"/>
    <w:rsid w:val="00B330CA"/>
    <w:rsid w:val="00B331B5"/>
    <w:rsid w:val="00B337E9"/>
    <w:rsid w:val="00B33EE4"/>
    <w:rsid w:val="00B33FB8"/>
    <w:rsid w:val="00B34248"/>
    <w:rsid w:val="00B34299"/>
    <w:rsid w:val="00B342A0"/>
    <w:rsid w:val="00B34BD5"/>
    <w:rsid w:val="00B3559D"/>
    <w:rsid w:val="00B35D07"/>
    <w:rsid w:val="00B36487"/>
    <w:rsid w:val="00B366B9"/>
    <w:rsid w:val="00B3693E"/>
    <w:rsid w:val="00B36ED5"/>
    <w:rsid w:val="00B371C0"/>
    <w:rsid w:val="00B3769D"/>
    <w:rsid w:val="00B37B99"/>
    <w:rsid w:val="00B40A2F"/>
    <w:rsid w:val="00B41FC0"/>
    <w:rsid w:val="00B42851"/>
    <w:rsid w:val="00B4347C"/>
    <w:rsid w:val="00B441E9"/>
    <w:rsid w:val="00B44261"/>
    <w:rsid w:val="00B444C3"/>
    <w:rsid w:val="00B4461A"/>
    <w:rsid w:val="00B4472E"/>
    <w:rsid w:val="00B44769"/>
    <w:rsid w:val="00B44CDF"/>
    <w:rsid w:val="00B44ED6"/>
    <w:rsid w:val="00B456E1"/>
    <w:rsid w:val="00B45784"/>
    <w:rsid w:val="00B45B4E"/>
    <w:rsid w:val="00B45EB8"/>
    <w:rsid w:val="00B46354"/>
    <w:rsid w:val="00B46D8A"/>
    <w:rsid w:val="00B50021"/>
    <w:rsid w:val="00B5047F"/>
    <w:rsid w:val="00B506FF"/>
    <w:rsid w:val="00B50799"/>
    <w:rsid w:val="00B50A16"/>
    <w:rsid w:val="00B50A85"/>
    <w:rsid w:val="00B50C15"/>
    <w:rsid w:val="00B5134F"/>
    <w:rsid w:val="00B52054"/>
    <w:rsid w:val="00B522B0"/>
    <w:rsid w:val="00B52872"/>
    <w:rsid w:val="00B533C7"/>
    <w:rsid w:val="00B5346F"/>
    <w:rsid w:val="00B534AD"/>
    <w:rsid w:val="00B53760"/>
    <w:rsid w:val="00B53C2C"/>
    <w:rsid w:val="00B53EF1"/>
    <w:rsid w:val="00B54CB2"/>
    <w:rsid w:val="00B55CF6"/>
    <w:rsid w:val="00B573BE"/>
    <w:rsid w:val="00B574C0"/>
    <w:rsid w:val="00B57E41"/>
    <w:rsid w:val="00B600FD"/>
    <w:rsid w:val="00B6035B"/>
    <w:rsid w:val="00B608B9"/>
    <w:rsid w:val="00B62B81"/>
    <w:rsid w:val="00B62FA2"/>
    <w:rsid w:val="00B6315E"/>
    <w:rsid w:val="00B63663"/>
    <w:rsid w:val="00B63724"/>
    <w:rsid w:val="00B63C13"/>
    <w:rsid w:val="00B64637"/>
    <w:rsid w:val="00B646DD"/>
    <w:rsid w:val="00B64BBE"/>
    <w:rsid w:val="00B6581C"/>
    <w:rsid w:val="00B65887"/>
    <w:rsid w:val="00B65F00"/>
    <w:rsid w:val="00B660BD"/>
    <w:rsid w:val="00B663FA"/>
    <w:rsid w:val="00B673BC"/>
    <w:rsid w:val="00B67799"/>
    <w:rsid w:val="00B6789C"/>
    <w:rsid w:val="00B70931"/>
    <w:rsid w:val="00B70B4C"/>
    <w:rsid w:val="00B7170D"/>
    <w:rsid w:val="00B717E7"/>
    <w:rsid w:val="00B71899"/>
    <w:rsid w:val="00B719CF"/>
    <w:rsid w:val="00B71A53"/>
    <w:rsid w:val="00B73211"/>
    <w:rsid w:val="00B73E46"/>
    <w:rsid w:val="00B740EF"/>
    <w:rsid w:val="00B742F4"/>
    <w:rsid w:val="00B749FF"/>
    <w:rsid w:val="00B7534B"/>
    <w:rsid w:val="00B759BB"/>
    <w:rsid w:val="00B761BA"/>
    <w:rsid w:val="00B76277"/>
    <w:rsid w:val="00B76352"/>
    <w:rsid w:val="00B763D5"/>
    <w:rsid w:val="00B76F2C"/>
    <w:rsid w:val="00B774B3"/>
    <w:rsid w:val="00B7752A"/>
    <w:rsid w:val="00B7763A"/>
    <w:rsid w:val="00B7771A"/>
    <w:rsid w:val="00B77933"/>
    <w:rsid w:val="00B77A46"/>
    <w:rsid w:val="00B77B32"/>
    <w:rsid w:val="00B77BA9"/>
    <w:rsid w:val="00B77DC0"/>
    <w:rsid w:val="00B77FC5"/>
    <w:rsid w:val="00B800B9"/>
    <w:rsid w:val="00B801D4"/>
    <w:rsid w:val="00B8022D"/>
    <w:rsid w:val="00B80B45"/>
    <w:rsid w:val="00B8146E"/>
    <w:rsid w:val="00B8163F"/>
    <w:rsid w:val="00B81D74"/>
    <w:rsid w:val="00B81DA4"/>
    <w:rsid w:val="00B81F5E"/>
    <w:rsid w:val="00B826D6"/>
    <w:rsid w:val="00B82AB4"/>
    <w:rsid w:val="00B83325"/>
    <w:rsid w:val="00B83484"/>
    <w:rsid w:val="00B83B95"/>
    <w:rsid w:val="00B83BE4"/>
    <w:rsid w:val="00B8498A"/>
    <w:rsid w:val="00B849D8"/>
    <w:rsid w:val="00B85295"/>
    <w:rsid w:val="00B85AE6"/>
    <w:rsid w:val="00B86970"/>
    <w:rsid w:val="00B86CB8"/>
    <w:rsid w:val="00B87D71"/>
    <w:rsid w:val="00B87D86"/>
    <w:rsid w:val="00B904AD"/>
    <w:rsid w:val="00B90B67"/>
    <w:rsid w:val="00B91331"/>
    <w:rsid w:val="00B91D44"/>
    <w:rsid w:val="00B91F64"/>
    <w:rsid w:val="00B9240A"/>
    <w:rsid w:val="00B92A4C"/>
    <w:rsid w:val="00B94390"/>
    <w:rsid w:val="00B94E51"/>
    <w:rsid w:val="00B9597E"/>
    <w:rsid w:val="00B95C86"/>
    <w:rsid w:val="00B95F64"/>
    <w:rsid w:val="00B95FC8"/>
    <w:rsid w:val="00B96646"/>
    <w:rsid w:val="00B96BA5"/>
    <w:rsid w:val="00B96FBC"/>
    <w:rsid w:val="00B97136"/>
    <w:rsid w:val="00B97A62"/>
    <w:rsid w:val="00BA0351"/>
    <w:rsid w:val="00BA0936"/>
    <w:rsid w:val="00BA14B6"/>
    <w:rsid w:val="00BA1AD3"/>
    <w:rsid w:val="00BA1B99"/>
    <w:rsid w:val="00BA1DE0"/>
    <w:rsid w:val="00BA37B4"/>
    <w:rsid w:val="00BA39D1"/>
    <w:rsid w:val="00BA3E66"/>
    <w:rsid w:val="00BA4209"/>
    <w:rsid w:val="00BA49D1"/>
    <w:rsid w:val="00BA5642"/>
    <w:rsid w:val="00BA56B3"/>
    <w:rsid w:val="00BA59CB"/>
    <w:rsid w:val="00BA5E3A"/>
    <w:rsid w:val="00BA67B3"/>
    <w:rsid w:val="00BA6A09"/>
    <w:rsid w:val="00BA70C3"/>
    <w:rsid w:val="00BA7196"/>
    <w:rsid w:val="00BA7239"/>
    <w:rsid w:val="00BA7A62"/>
    <w:rsid w:val="00BB0127"/>
    <w:rsid w:val="00BB0387"/>
    <w:rsid w:val="00BB0808"/>
    <w:rsid w:val="00BB102C"/>
    <w:rsid w:val="00BB1238"/>
    <w:rsid w:val="00BB1839"/>
    <w:rsid w:val="00BB1B37"/>
    <w:rsid w:val="00BB20C7"/>
    <w:rsid w:val="00BB243C"/>
    <w:rsid w:val="00BB277F"/>
    <w:rsid w:val="00BB2AF6"/>
    <w:rsid w:val="00BB2C88"/>
    <w:rsid w:val="00BB2E78"/>
    <w:rsid w:val="00BB35A1"/>
    <w:rsid w:val="00BB469C"/>
    <w:rsid w:val="00BB48C3"/>
    <w:rsid w:val="00BB4CDA"/>
    <w:rsid w:val="00BB59D4"/>
    <w:rsid w:val="00BB5F5B"/>
    <w:rsid w:val="00BB5F92"/>
    <w:rsid w:val="00BB668B"/>
    <w:rsid w:val="00BB68DA"/>
    <w:rsid w:val="00BB6F55"/>
    <w:rsid w:val="00BB7A46"/>
    <w:rsid w:val="00BB7E2A"/>
    <w:rsid w:val="00BC0494"/>
    <w:rsid w:val="00BC092B"/>
    <w:rsid w:val="00BC0C41"/>
    <w:rsid w:val="00BC0C59"/>
    <w:rsid w:val="00BC17FA"/>
    <w:rsid w:val="00BC1996"/>
    <w:rsid w:val="00BC1E0C"/>
    <w:rsid w:val="00BC2A69"/>
    <w:rsid w:val="00BC2D79"/>
    <w:rsid w:val="00BC2F2A"/>
    <w:rsid w:val="00BC3019"/>
    <w:rsid w:val="00BC3653"/>
    <w:rsid w:val="00BC3D60"/>
    <w:rsid w:val="00BC4462"/>
    <w:rsid w:val="00BC46A4"/>
    <w:rsid w:val="00BC4709"/>
    <w:rsid w:val="00BC4726"/>
    <w:rsid w:val="00BC487B"/>
    <w:rsid w:val="00BC4AD6"/>
    <w:rsid w:val="00BC4DBE"/>
    <w:rsid w:val="00BC4DCA"/>
    <w:rsid w:val="00BC585D"/>
    <w:rsid w:val="00BC5A51"/>
    <w:rsid w:val="00BC5D62"/>
    <w:rsid w:val="00BC5FD1"/>
    <w:rsid w:val="00BC669F"/>
    <w:rsid w:val="00BC6A53"/>
    <w:rsid w:val="00BC6BC1"/>
    <w:rsid w:val="00BC6CCC"/>
    <w:rsid w:val="00BC75B3"/>
    <w:rsid w:val="00BC7BE6"/>
    <w:rsid w:val="00BC7CF0"/>
    <w:rsid w:val="00BC7DD8"/>
    <w:rsid w:val="00BD068C"/>
    <w:rsid w:val="00BD0848"/>
    <w:rsid w:val="00BD10CE"/>
    <w:rsid w:val="00BD1C85"/>
    <w:rsid w:val="00BD20AA"/>
    <w:rsid w:val="00BD20F0"/>
    <w:rsid w:val="00BD2115"/>
    <w:rsid w:val="00BD23F6"/>
    <w:rsid w:val="00BD2883"/>
    <w:rsid w:val="00BD3773"/>
    <w:rsid w:val="00BD3940"/>
    <w:rsid w:val="00BD4335"/>
    <w:rsid w:val="00BD52BC"/>
    <w:rsid w:val="00BD5667"/>
    <w:rsid w:val="00BD5FD6"/>
    <w:rsid w:val="00BD6695"/>
    <w:rsid w:val="00BD6906"/>
    <w:rsid w:val="00BD6ED4"/>
    <w:rsid w:val="00BD6FD7"/>
    <w:rsid w:val="00BD7788"/>
    <w:rsid w:val="00BD7D3F"/>
    <w:rsid w:val="00BE057E"/>
    <w:rsid w:val="00BE0FCB"/>
    <w:rsid w:val="00BE1101"/>
    <w:rsid w:val="00BE11B6"/>
    <w:rsid w:val="00BE15CC"/>
    <w:rsid w:val="00BE18AD"/>
    <w:rsid w:val="00BE1D1A"/>
    <w:rsid w:val="00BE1FE9"/>
    <w:rsid w:val="00BE1FFB"/>
    <w:rsid w:val="00BE2C71"/>
    <w:rsid w:val="00BE31C5"/>
    <w:rsid w:val="00BE35E6"/>
    <w:rsid w:val="00BE36CA"/>
    <w:rsid w:val="00BE374C"/>
    <w:rsid w:val="00BE445E"/>
    <w:rsid w:val="00BE447B"/>
    <w:rsid w:val="00BE4D93"/>
    <w:rsid w:val="00BE4FFD"/>
    <w:rsid w:val="00BE5088"/>
    <w:rsid w:val="00BE53E3"/>
    <w:rsid w:val="00BE5976"/>
    <w:rsid w:val="00BE6465"/>
    <w:rsid w:val="00BE6583"/>
    <w:rsid w:val="00BE6B01"/>
    <w:rsid w:val="00BE6F83"/>
    <w:rsid w:val="00BE7094"/>
    <w:rsid w:val="00BE790B"/>
    <w:rsid w:val="00BF0106"/>
    <w:rsid w:val="00BF0AAC"/>
    <w:rsid w:val="00BF0EA5"/>
    <w:rsid w:val="00BF1034"/>
    <w:rsid w:val="00BF198D"/>
    <w:rsid w:val="00BF1AA0"/>
    <w:rsid w:val="00BF2F94"/>
    <w:rsid w:val="00BF2FB0"/>
    <w:rsid w:val="00BF3717"/>
    <w:rsid w:val="00BF3816"/>
    <w:rsid w:val="00BF3D3A"/>
    <w:rsid w:val="00BF3F5F"/>
    <w:rsid w:val="00BF4AFB"/>
    <w:rsid w:val="00BF4EB9"/>
    <w:rsid w:val="00BF515F"/>
    <w:rsid w:val="00BF58A7"/>
    <w:rsid w:val="00BF5FDC"/>
    <w:rsid w:val="00BF62D5"/>
    <w:rsid w:val="00BF6B9E"/>
    <w:rsid w:val="00BF6D39"/>
    <w:rsid w:val="00BF6E14"/>
    <w:rsid w:val="00BF7D51"/>
    <w:rsid w:val="00C002C9"/>
    <w:rsid w:val="00C0045B"/>
    <w:rsid w:val="00C00B2B"/>
    <w:rsid w:val="00C00FD2"/>
    <w:rsid w:val="00C0105B"/>
    <w:rsid w:val="00C01CEA"/>
    <w:rsid w:val="00C01E55"/>
    <w:rsid w:val="00C0336D"/>
    <w:rsid w:val="00C0399A"/>
    <w:rsid w:val="00C04E22"/>
    <w:rsid w:val="00C04E54"/>
    <w:rsid w:val="00C060AD"/>
    <w:rsid w:val="00C06111"/>
    <w:rsid w:val="00C06580"/>
    <w:rsid w:val="00C0659C"/>
    <w:rsid w:val="00C06723"/>
    <w:rsid w:val="00C06A94"/>
    <w:rsid w:val="00C06EDF"/>
    <w:rsid w:val="00C113ED"/>
    <w:rsid w:val="00C125DA"/>
    <w:rsid w:val="00C12987"/>
    <w:rsid w:val="00C12B52"/>
    <w:rsid w:val="00C1358C"/>
    <w:rsid w:val="00C13650"/>
    <w:rsid w:val="00C13BAE"/>
    <w:rsid w:val="00C1413B"/>
    <w:rsid w:val="00C1427F"/>
    <w:rsid w:val="00C1492B"/>
    <w:rsid w:val="00C14C4A"/>
    <w:rsid w:val="00C163A4"/>
    <w:rsid w:val="00C16449"/>
    <w:rsid w:val="00C16B67"/>
    <w:rsid w:val="00C16E2C"/>
    <w:rsid w:val="00C173A2"/>
    <w:rsid w:val="00C17524"/>
    <w:rsid w:val="00C1766A"/>
    <w:rsid w:val="00C17843"/>
    <w:rsid w:val="00C17BB3"/>
    <w:rsid w:val="00C17E67"/>
    <w:rsid w:val="00C20160"/>
    <w:rsid w:val="00C20C56"/>
    <w:rsid w:val="00C21281"/>
    <w:rsid w:val="00C213A5"/>
    <w:rsid w:val="00C21EDD"/>
    <w:rsid w:val="00C2208F"/>
    <w:rsid w:val="00C2243D"/>
    <w:rsid w:val="00C22514"/>
    <w:rsid w:val="00C22588"/>
    <w:rsid w:val="00C22EBB"/>
    <w:rsid w:val="00C233C3"/>
    <w:rsid w:val="00C23CAA"/>
    <w:rsid w:val="00C23E7E"/>
    <w:rsid w:val="00C241F5"/>
    <w:rsid w:val="00C25B5E"/>
    <w:rsid w:val="00C25DF8"/>
    <w:rsid w:val="00C2629A"/>
    <w:rsid w:val="00C262E7"/>
    <w:rsid w:val="00C267E2"/>
    <w:rsid w:val="00C301D9"/>
    <w:rsid w:val="00C30545"/>
    <w:rsid w:val="00C30A59"/>
    <w:rsid w:val="00C30DC6"/>
    <w:rsid w:val="00C3122D"/>
    <w:rsid w:val="00C3147A"/>
    <w:rsid w:val="00C32363"/>
    <w:rsid w:val="00C32795"/>
    <w:rsid w:val="00C32E56"/>
    <w:rsid w:val="00C32FBD"/>
    <w:rsid w:val="00C3371C"/>
    <w:rsid w:val="00C34265"/>
    <w:rsid w:val="00C34351"/>
    <w:rsid w:val="00C34EF4"/>
    <w:rsid w:val="00C34F64"/>
    <w:rsid w:val="00C359B9"/>
    <w:rsid w:val="00C365F1"/>
    <w:rsid w:val="00C36A1A"/>
    <w:rsid w:val="00C372EE"/>
    <w:rsid w:val="00C401A0"/>
    <w:rsid w:val="00C40709"/>
    <w:rsid w:val="00C412E0"/>
    <w:rsid w:val="00C41914"/>
    <w:rsid w:val="00C4194C"/>
    <w:rsid w:val="00C424DC"/>
    <w:rsid w:val="00C42509"/>
    <w:rsid w:val="00C4289C"/>
    <w:rsid w:val="00C42F12"/>
    <w:rsid w:val="00C43679"/>
    <w:rsid w:val="00C4373B"/>
    <w:rsid w:val="00C439A8"/>
    <w:rsid w:val="00C43A87"/>
    <w:rsid w:val="00C43D46"/>
    <w:rsid w:val="00C44A43"/>
    <w:rsid w:val="00C45143"/>
    <w:rsid w:val="00C45308"/>
    <w:rsid w:val="00C45674"/>
    <w:rsid w:val="00C45978"/>
    <w:rsid w:val="00C45B46"/>
    <w:rsid w:val="00C46132"/>
    <w:rsid w:val="00C46C7C"/>
    <w:rsid w:val="00C472E3"/>
    <w:rsid w:val="00C47821"/>
    <w:rsid w:val="00C479D3"/>
    <w:rsid w:val="00C50AC7"/>
    <w:rsid w:val="00C50BE8"/>
    <w:rsid w:val="00C514AC"/>
    <w:rsid w:val="00C51587"/>
    <w:rsid w:val="00C516F9"/>
    <w:rsid w:val="00C522C0"/>
    <w:rsid w:val="00C52304"/>
    <w:rsid w:val="00C5264B"/>
    <w:rsid w:val="00C527F6"/>
    <w:rsid w:val="00C5333A"/>
    <w:rsid w:val="00C53429"/>
    <w:rsid w:val="00C54BA2"/>
    <w:rsid w:val="00C55C93"/>
    <w:rsid w:val="00C55DDD"/>
    <w:rsid w:val="00C56072"/>
    <w:rsid w:val="00C56AA1"/>
    <w:rsid w:val="00C56BED"/>
    <w:rsid w:val="00C57263"/>
    <w:rsid w:val="00C5788E"/>
    <w:rsid w:val="00C57D68"/>
    <w:rsid w:val="00C606B2"/>
    <w:rsid w:val="00C60867"/>
    <w:rsid w:val="00C60BB0"/>
    <w:rsid w:val="00C60D25"/>
    <w:rsid w:val="00C60DC9"/>
    <w:rsid w:val="00C616BB"/>
    <w:rsid w:val="00C61C6B"/>
    <w:rsid w:val="00C61E15"/>
    <w:rsid w:val="00C620BF"/>
    <w:rsid w:val="00C621B5"/>
    <w:rsid w:val="00C624E6"/>
    <w:rsid w:val="00C632F4"/>
    <w:rsid w:val="00C6379E"/>
    <w:rsid w:val="00C63D3B"/>
    <w:rsid w:val="00C64B7D"/>
    <w:rsid w:val="00C65FC4"/>
    <w:rsid w:val="00C661D5"/>
    <w:rsid w:val="00C66948"/>
    <w:rsid w:val="00C676B1"/>
    <w:rsid w:val="00C7014A"/>
    <w:rsid w:val="00C7030F"/>
    <w:rsid w:val="00C70468"/>
    <w:rsid w:val="00C706FB"/>
    <w:rsid w:val="00C70757"/>
    <w:rsid w:val="00C70E91"/>
    <w:rsid w:val="00C710A6"/>
    <w:rsid w:val="00C71173"/>
    <w:rsid w:val="00C712F3"/>
    <w:rsid w:val="00C713CD"/>
    <w:rsid w:val="00C715AD"/>
    <w:rsid w:val="00C718BA"/>
    <w:rsid w:val="00C7191A"/>
    <w:rsid w:val="00C7370E"/>
    <w:rsid w:val="00C73802"/>
    <w:rsid w:val="00C738CF"/>
    <w:rsid w:val="00C73D92"/>
    <w:rsid w:val="00C744C2"/>
    <w:rsid w:val="00C75039"/>
    <w:rsid w:val="00C75603"/>
    <w:rsid w:val="00C75BA0"/>
    <w:rsid w:val="00C75DD2"/>
    <w:rsid w:val="00C7629F"/>
    <w:rsid w:val="00C76393"/>
    <w:rsid w:val="00C768CE"/>
    <w:rsid w:val="00C76F2E"/>
    <w:rsid w:val="00C770F6"/>
    <w:rsid w:val="00C777D4"/>
    <w:rsid w:val="00C77BDA"/>
    <w:rsid w:val="00C77CA9"/>
    <w:rsid w:val="00C77DE9"/>
    <w:rsid w:val="00C80662"/>
    <w:rsid w:val="00C80715"/>
    <w:rsid w:val="00C807DF"/>
    <w:rsid w:val="00C80977"/>
    <w:rsid w:val="00C81B17"/>
    <w:rsid w:val="00C81E62"/>
    <w:rsid w:val="00C81F83"/>
    <w:rsid w:val="00C820A9"/>
    <w:rsid w:val="00C826CF"/>
    <w:rsid w:val="00C835AE"/>
    <w:rsid w:val="00C83955"/>
    <w:rsid w:val="00C83D2E"/>
    <w:rsid w:val="00C84B30"/>
    <w:rsid w:val="00C85339"/>
    <w:rsid w:val="00C85374"/>
    <w:rsid w:val="00C8565E"/>
    <w:rsid w:val="00C85851"/>
    <w:rsid w:val="00C86782"/>
    <w:rsid w:val="00C8720E"/>
    <w:rsid w:val="00C87AE6"/>
    <w:rsid w:val="00C87E34"/>
    <w:rsid w:val="00C90924"/>
    <w:rsid w:val="00C90A6A"/>
    <w:rsid w:val="00C90DDF"/>
    <w:rsid w:val="00C91139"/>
    <w:rsid w:val="00C9181F"/>
    <w:rsid w:val="00C9243C"/>
    <w:rsid w:val="00C92A95"/>
    <w:rsid w:val="00C92B7A"/>
    <w:rsid w:val="00C92DE8"/>
    <w:rsid w:val="00C92E60"/>
    <w:rsid w:val="00C93033"/>
    <w:rsid w:val="00C9309D"/>
    <w:rsid w:val="00C940D6"/>
    <w:rsid w:val="00C94620"/>
    <w:rsid w:val="00C946A8"/>
    <w:rsid w:val="00C95044"/>
    <w:rsid w:val="00C95640"/>
    <w:rsid w:val="00C96378"/>
    <w:rsid w:val="00C96E25"/>
    <w:rsid w:val="00C978A8"/>
    <w:rsid w:val="00C97D35"/>
    <w:rsid w:val="00C97E72"/>
    <w:rsid w:val="00CA05B3"/>
    <w:rsid w:val="00CA07EE"/>
    <w:rsid w:val="00CA099A"/>
    <w:rsid w:val="00CA0C47"/>
    <w:rsid w:val="00CA1C92"/>
    <w:rsid w:val="00CA1DE0"/>
    <w:rsid w:val="00CA2004"/>
    <w:rsid w:val="00CA261A"/>
    <w:rsid w:val="00CA26DA"/>
    <w:rsid w:val="00CA2DA5"/>
    <w:rsid w:val="00CA3172"/>
    <w:rsid w:val="00CA36F5"/>
    <w:rsid w:val="00CA397C"/>
    <w:rsid w:val="00CA3EFA"/>
    <w:rsid w:val="00CA4B80"/>
    <w:rsid w:val="00CA504D"/>
    <w:rsid w:val="00CA5094"/>
    <w:rsid w:val="00CA51B5"/>
    <w:rsid w:val="00CA54EF"/>
    <w:rsid w:val="00CA5EE6"/>
    <w:rsid w:val="00CA6508"/>
    <w:rsid w:val="00CA664C"/>
    <w:rsid w:val="00CA68D0"/>
    <w:rsid w:val="00CA73CB"/>
    <w:rsid w:val="00CA74D4"/>
    <w:rsid w:val="00CA7F75"/>
    <w:rsid w:val="00CB02BA"/>
    <w:rsid w:val="00CB0781"/>
    <w:rsid w:val="00CB0AD2"/>
    <w:rsid w:val="00CB0DA4"/>
    <w:rsid w:val="00CB1D1A"/>
    <w:rsid w:val="00CB216A"/>
    <w:rsid w:val="00CB2409"/>
    <w:rsid w:val="00CB2534"/>
    <w:rsid w:val="00CB2996"/>
    <w:rsid w:val="00CB2D35"/>
    <w:rsid w:val="00CB2EE3"/>
    <w:rsid w:val="00CB2FD4"/>
    <w:rsid w:val="00CB3571"/>
    <w:rsid w:val="00CB4169"/>
    <w:rsid w:val="00CB4183"/>
    <w:rsid w:val="00CB438E"/>
    <w:rsid w:val="00CB4538"/>
    <w:rsid w:val="00CB49CE"/>
    <w:rsid w:val="00CB4C29"/>
    <w:rsid w:val="00CB4CDE"/>
    <w:rsid w:val="00CB4EAE"/>
    <w:rsid w:val="00CB539A"/>
    <w:rsid w:val="00CB5DC7"/>
    <w:rsid w:val="00CB5F84"/>
    <w:rsid w:val="00CB7193"/>
    <w:rsid w:val="00CB78E4"/>
    <w:rsid w:val="00CC07AE"/>
    <w:rsid w:val="00CC0B3A"/>
    <w:rsid w:val="00CC0C25"/>
    <w:rsid w:val="00CC11B6"/>
    <w:rsid w:val="00CC1202"/>
    <w:rsid w:val="00CC2439"/>
    <w:rsid w:val="00CC3117"/>
    <w:rsid w:val="00CC324C"/>
    <w:rsid w:val="00CC3975"/>
    <w:rsid w:val="00CC4176"/>
    <w:rsid w:val="00CC4766"/>
    <w:rsid w:val="00CC519A"/>
    <w:rsid w:val="00CC540D"/>
    <w:rsid w:val="00CC62D8"/>
    <w:rsid w:val="00CC6928"/>
    <w:rsid w:val="00CC6CA1"/>
    <w:rsid w:val="00CC79E3"/>
    <w:rsid w:val="00CC7CEC"/>
    <w:rsid w:val="00CD04E0"/>
    <w:rsid w:val="00CD08F8"/>
    <w:rsid w:val="00CD0C28"/>
    <w:rsid w:val="00CD0FEB"/>
    <w:rsid w:val="00CD130A"/>
    <w:rsid w:val="00CD1A2A"/>
    <w:rsid w:val="00CD2154"/>
    <w:rsid w:val="00CD2651"/>
    <w:rsid w:val="00CD2989"/>
    <w:rsid w:val="00CD3183"/>
    <w:rsid w:val="00CD325C"/>
    <w:rsid w:val="00CD3EBF"/>
    <w:rsid w:val="00CD3F78"/>
    <w:rsid w:val="00CD5731"/>
    <w:rsid w:val="00CD57F4"/>
    <w:rsid w:val="00CD5FA3"/>
    <w:rsid w:val="00CD6FAB"/>
    <w:rsid w:val="00CD71B7"/>
    <w:rsid w:val="00CD7424"/>
    <w:rsid w:val="00CE039C"/>
    <w:rsid w:val="00CE0628"/>
    <w:rsid w:val="00CE0751"/>
    <w:rsid w:val="00CE09B7"/>
    <w:rsid w:val="00CE09CD"/>
    <w:rsid w:val="00CE0E92"/>
    <w:rsid w:val="00CE2185"/>
    <w:rsid w:val="00CE2417"/>
    <w:rsid w:val="00CE325D"/>
    <w:rsid w:val="00CE3519"/>
    <w:rsid w:val="00CE35A8"/>
    <w:rsid w:val="00CE41F3"/>
    <w:rsid w:val="00CE495B"/>
    <w:rsid w:val="00CE5160"/>
    <w:rsid w:val="00CE5B2E"/>
    <w:rsid w:val="00CE612B"/>
    <w:rsid w:val="00CE637B"/>
    <w:rsid w:val="00CE6572"/>
    <w:rsid w:val="00CE6624"/>
    <w:rsid w:val="00CE6AE5"/>
    <w:rsid w:val="00CE7619"/>
    <w:rsid w:val="00CE7689"/>
    <w:rsid w:val="00CE7697"/>
    <w:rsid w:val="00CE7DBC"/>
    <w:rsid w:val="00CE7E7A"/>
    <w:rsid w:val="00CF0191"/>
    <w:rsid w:val="00CF0884"/>
    <w:rsid w:val="00CF08F7"/>
    <w:rsid w:val="00CF0D6C"/>
    <w:rsid w:val="00CF18B3"/>
    <w:rsid w:val="00CF1A51"/>
    <w:rsid w:val="00CF1EF0"/>
    <w:rsid w:val="00CF241B"/>
    <w:rsid w:val="00CF30EE"/>
    <w:rsid w:val="00CF3132"/>
    <w:rsid w:val="00CF31A2"/>
    <w:rsid w:val="00CF31ED"/>
    <w:rsid w:val="00CF3858"/>
    <w:rsid w:val="00CF3897"/>
    <w:rsid w:val="00CF3998"/>
    <w:rsid w:val="00CF3A56"/>
    <w:rsid w:val="00CF4156"/>
    <w:rsid w:val="00CF4654"/>
    <w:rsid w:val="00CF46AA"/>
    <w:rsid w:val="00CF4BAA"/>
    <w:rsid w:val="00CF4DB6"/>
    <w:rsid w:val="00CF4E72"/>
    <w:rsid w:val="00CF542D"/>
    <w:rsid w:val="00CF5CE5"/>
    <w:rsid w:val="00CF6409"/>
    <w:rsid w:val="00CF703D"/>
    <w:rsid w:val="00D00593"/>
    <w:rsid w:val="00D00617"/>
    <w:rsid w:val="00D00889"/>
    <w:rsid w:val="00D00CE4"/>
    <w:rsid w:val="00D01032"/>
    <w:rsid w:val="00D032B7"/>
    <w:rsid w:val="00D03305"/>
    <w:rsid w:val="00D033BE"/>
    <w:rsid w:val="00D03CB2"/>
    <w:rsid w:val="00D03F10"/>
    <w:rsid w:val="00D04046"/>
    <w:rsid w:val="00D04257"/>
    <w:rsid w:val="00D0425B"/>
    <w:rsid w:val="00D04B1D"/>
    <w:rsid w:val="00D04C47"/>
    <w:rsid w:val="00D04F06"/>
    <w:rsid w:val="00D0548E"/>
    <w:rsid w:val="00D06214"/>
    <w:rsid w:val="00D06621"/>
    <w:rsid w:val="00D06746"/>
    <w:rsid w:val="00D06800"/>
    <w:rsid w:val="00D07740"/>
    <w:rsid w:val="00D07FB8"/>
    <w:rsid w:val="00D1084A"/>
    <w:rsid w:val="00D108B6"/>
    <w:rsid w:val="00D10E7F"/>
    <w:rsid w:val="00D11237"/>
    <w:rsid w:val="00D118ED"/>
    <w:rsid w:val="00D11B45"/>
    <w:rsid w:val="00D127DF"/>
    <w:rsid w:val="00D1284F"/>
    <w:rsid w:val="00D12CC8"/>
    <w:rsid w:val="00D12F81"/>
    <w:rsid w:val="00D13066"/>
    <w:rsid w:val="00D130C3"/>
    <w:rsid w:val="00D1321B"/>
    <w:rsid w:val="00D132F2"/>
    <w:rsid w:val="00D1353D"/>
    <w:rsid w:val="00D13AEA"/>
    <w:rsid w:val="00D13C92"/>
    <w:rsid w:val="00D147FC"/>
    <w:rsid w:val="00D14A76"/>
    <w:rsid w:val="00D152BB"/>
    <w:rsid w:val="00D15F4A"/>
    <w:rsid w:val="00D160D7"/>
    <w:rsid w:val="00D1658B"/>
    <w:rsid w:val="00D16F59"/>
    <w:rsid w:val="00D171BB"/>
    <w:rsid w:val="00D1770A"/>
    <w:rsid w:val="00D17840"/>
    <w:rsid w:val="00D17AE5"/>
    <w:rsid w:val="00D17CBD"/>
    <w:rsid w:val="00D17EEC"/>
    <w:rsid w:val="00D200EF"/>
    <w:rsid w:val="00D21360"/>
    <w:rsid w:val="00D2206F"/>
    <w:rsid w:val="00D225AA"/>
    <w:rsid w:val="00D23061"/>
    <w:rsid w:val="00D235CD"/>
    <w:rsid w:val="00D23610"/>
    <w:rsid w:val="00D24195"/>
    <w:rsid w:val="00D24A1D"/>
    <w:rsid w:val="00D24D07"/>
    <w:rsid w:val="00D2570D"/>
    <w:rsid w:val="00D264E4"/>
    <w:rsid w:val="00D265B1"/>
    <w:rsid w:val="00D268EC"/>
    <w:rsid w:val="00D268EE"/>
    <w:rsid w:val="00D2696A"/>
    <w:rsid w:val="00D26AEA"/>
    <w:rsid w:val="00D30969"/>
    <w:rsid w:val="00D315BC"/>
    <w:rsid w:val="00D31AE6"/>
    <w:rsid w:val="00D31FFD"/>
    <w:rsid w:val="00D322ED"/>
    <w:rsid w:val="00D33A5A"/>
    <w:rsid w:val="00D33DC2"/>
    <w:rsid w:val="00D34954"/>
    <w:rsid w:val="00D3587B"/>
    <w:rsid w:val="00D35BD8"/>
    <w:rsid w:val="00D35CDF"/>
    <w:rsid w:val="00D361E4"/>
    <w:rsid w:val="00D369EC"/>
    <w:rsid w:val="00D36BBC"/>
    <w:rsid w:val="00D36CAA"/>
    <w:rsid w:val="00D36D3C"/>
    <w:rsid w:val="00D36D56"/>
    <w:rsid w:val="00D37943"/>
    <w:rsid w:val="00D37E43"/>
    <w:rsid w:val="00D4025F"/>
    <w:rsid w:val="00D4177D"/>
    <w:rsid w:val="00D41BCE"/>
    <w:rsid w:val="00D41CF2"/>
    <w:rsid w:val="00D420A9"/>
    <w:rsid w:val="00D42A70"/>
    <w:rsid w:val="00D42E3E"/>
    <w:rsid w:val="00D43116"/>
    <w:rsid w:val="00D43742"/>
    <w:rsid w:val="00D43909"/>
    <w:rsid w:val="00D44C31"/>
    <w:rsid w:val="00D44F62"/>
    <w:rsid w:val="00D45019"/>
    <w:rsid w:val="00D4503C"/>
    <w:rsid w:val="00D45111"/>
    <w:rsid w:val="00D454F5"/>
    <w:rsid w:val="00D45A5B"/>
    <w:rsid w:val="00D45C4A"/>
    <w:rsid w:val="00D461AA"/>
    <w:rsid w:val="00D46258"/>
    <w:rsid w:val="00D4712A"/>
    <w:rsid w:val="00D4765B"/>
    <w:rsid w:val="00D476E1"/>
    <w:rsid w:val="00D507EA"/>
    <w:rsid w:val="00D50865"/>
    <w:rsid w:val="00D50AB0"/>
    <w:rsid w:val="00D50CBF"/>
    <w:rsid w:val="00D50D33"/>
    <w:rsid w:val="00D50DDD"/>
    <w:rsid w:val="00D5112F"/>
    <w:rsid w:val="00D51758"/>
    <w:rsid w:val="00D51D5E"/>
    <w:rsid w:val="00D51D75"/>
    <w:rsid w:val="00D538D9"/>
    <w:rsid w:val="00D539D6"/>
    <w:rsid w:val="00D53BD6"/>
    <w:rsid w:val="00D53ED7"/>
    <w:rsid w:val="00D54701"/>
    <w:rsid w:val="00D54842"/>
    <w:rsid w:val="00D55875"/>
    <w:rsid w:val="00D55D53"/>
    <w:rsid w:val="00D56005"/>
    <w:rsid w:val="00D5647E"/>
    <w:rsid w:val="00D56719"/>
    <w:rsid w:val="00D600EA"/>
    <w:rsid w:val="00D6027B"/>
    <w:rsid w:val="00D60406"/>
    <w:rsid w:val="00D60941"/>
    <w:rsid w:val="00D60CA8"/>
    <w:rsid w:val="00D60CD0"/>
    <w:rsid w:val="00D61100"/>
    <w:rsid w:val="00D61393"/>
    <w:rsid w:val="00D61DC3"/>
    <w:rsid w:val="00D61FA6"/>
    <w:rsid w:val="00D62750"/>
    <w:rsid w:val="00D6286C"/>
    <w:rsid w:val="00D62E3E"/>
    <w:rsid w:val="00D63BD8"/>
    <w:rsid w:val="00D63F0C"/>
    <w:rsid w:val="00D63F62"/>
    <w:rsid w:val="00D645F8"/>
    <w:rsid w:val="00D64665"/>
    <w:rsid w:val="00D64E7E"/>
    <w:rsid w:val="00D659BE"/>
    <w:rsid w:val="00D669D4"/>
    <w:rsid w:val="00D67283"/>
    <w:rsid w:val="00D67AFB"/>
    <w:rsid w:val="00D67E2B"/>
    <w:rsid w:val="00D7050E"/>
    <w:rsid w:val="00D705F6"/>
    <w:rsid w:val="00D708FD"/>
    <w:rsid w:val="00D70C04"/>
    <w:rsid w:val="00D7138F"/>
    <w:rsid w:val="00D71426"/>
    <w:rsid w:val="00D71A63"/>
    <w:rsid w:val="00D71D9B"/>
    <w:rsid w:val="00D71E6F"/>
    <w:rsid w:val="00D71F96"/>
    <w:rsid w:val="00D72444"/>
    <w:rsid w:val="00D73C59"/>
    <w:rsid w:val="00D74CA9"/>
    <w:rsid w:val="00D751B8"/>
    <w:rsid w:val="00D7531F"/>
    <w:rsid w:val="00D753D1"/>
    <w:rsid w:val="00D75574"/>
    <w:rsid w:val="00D75DD4"/>
    <w:rsid w:val="00D76B8F"/>
    <w:rsid w:val="00D77783"/>
    <w:rsid w:val="00D778B1"/>
    <w:rsid w:val="00D77EF8"/>
    <w:rsid w:val="00D77FAF"/>
    <w:rsid w:val="00D80761"/>
    <w:rsid w:val="00D80A47"/>
    <w:rsid w:val="00D80F1C"/>
    <w:rsid w:val="00D81EFC"/>
    <w:rsid w:val="00D82BD4"/>
    <w:rsid w:val="00D82D88"/>
    <w:rsid w:val="00D8338E"/>
    <w:rsid w:val="00D833A1"/>
    <w:rsid w:val="00D83E0F"/>
    <w:rsid w:val="00D846BD"/>
    <w:rsid w:val="00D84B06"/>
    <w:rsid w:val="00D84C1A"/>
    <w:rsid w:val="00D851AA"/>
    <w:rsid w:val="00D8524E"/>
    <w:rsid w:val="00D855C0"/>
    <w:rsid w:val="00D85A03"/>
    <w:rsid w:val="00D8641C"/>
    <w:rsid w:val="00D86454"/>
    <w:rsid w:val="00D8749C"/>
    <w:rsid w:val="00D87694"/>
    <w:rsid w:val="00D87755"/>
    <w:rsid w:val="00D87ADC"/>
    <w:rsid w:val="00D87D40"/>
    <w:rsid w:val="00D87ECE"/>
    <w:rsid w:val="00D90515"/>
    <w:rsid w:val="00D90AD1"/>
    <w:rsid w:val="00D90BFD"/>
    <w:rsid w:val="00D90C40"/>
    <w:rsid w:val="00D90F1F"/>
    <w:rsid w:val="00D916B5"/>
    <w:rsid w:val="00D926CD"/>
    <w:rsid w:val="00D92B0F"/>
    <w:rsid w:val="00D92FF8"/>
    <w:rsid w:val="00D93188"/>
    <w:rsid w:val="00D93335"/>
    <w:rsid w:val="00D93340"/>
    <w:rsid w:val="00D9364B"/>
    <w:rsid w:val="00D938A0"/>
    <w:rsid w:val="00D93B12"/>
    <w:rsid w:val="00D94938"/>
    <w:rsid w:val="00D949F9"/>
    <w:rsid w:val="00D949FA"/>
    <w:rsid w:val="00D94E2C"/>
    <w:rsid w:val="00D95468"/>
    <w:rsid w:val="00D961C3"/>
    <w:rsid w:val="00D964CA"/>
    <w:rsid w:val="00D96A6B"/>
    <w:rsid w:val="00D975EF"/>
    <w:rsid w:val="00DA03A2"/>
    <w:rsid w:val="00DA05B5"/>
    <w:rsid w:val="00DA05BA"/>
    <w:rsid w:val="00DA07AA"/>
    <w:rsid w:val="00DA09A7"/>
    <w:rsid w:val="00DA0D21"/>
    <w:rsid w:val="00DA0EB3"/>
    <w:rsid w:val="00DA2D1D"/>
    <w:rsid w:val="00DA35A4"/>
    <w:rsid w:val="00DA36B3"/>
    <w:rsid w:val="00DA3D64"/>
    <w:rsid w:val="00DA44FC"/>
    <w:rsid w:val="00DA45BB"/>
    <w:rsid w:val="00DA4895"/>
    <w:rsid w:val="00DA4E0F"/>
    <w:rsid w:val="00DA5190"/>
    <w:rsid w:val="00DA5B7A"/>
    <w:rsid w:val="00DA6094"/>
    <w:rsid w:val="00DA659C"/>
    <w:rsid w:val="00DA69BB"/>
    <w:rsid w:val="00DA72EA"/>
    <w:rsid w:val="00DA7690"/>
    <w:rsid w:val="00DA7A6E"/>
    <w:rsid w:val="00DA7E5E"/>
    <w:rsid w:val="00DB00F1"/>
    <w:rsid w:val="00DB04FA"/>
    <w:rsid w:val="00DB053F"/>
    <w:rsid w:val="00DB090F"/>
    <w:rsid w:val="00DB0ADD"/>
    <w:rsid w:val="00DB0B84"/>
    <w:rsid w:val="00DB0C34"/>
    <w:rsid w:val="00DB1466"/>
    <w:rsid w:val="00DB170E"/>
    <w:rsid w:val="00DB1D79"/>
    <w:rsid w:val="00DB2E45"/>
    <w:rsid w:val="00DB2F5C"/>
    <w:rsid w:val="00DB35F8"/>
    <w:rsid w:val="00DB3C9A"/>
    <w:rsid w:val="00DB3F2B"/>
    <w:rsid w:val="00DB3F3A"/>
    <w:rsid w:val="00DB4C9B"/>
    <w:rsid w:val="00DB5013"/>
    <w:rsid w:val="00DB515D"/>
    <w:rsid w:val="00DB5190"/>
    <w:rsid w:val="00DB5D18"/>
    <w:rsid w:val="00DB5FC9"/>
    <w:rsid w:val="00DB6AAD"/>
    <w:rsid w:val="00DB6B6D"/>
    <w:rsid w:val="00DB7558"/>
    <w:rsid w:val="00DB796E"/>
    <w:rsid w:val="00DB7C1F"/>
    <w:rsid w:val="00DC01F0"/>
    <w:rsid w:val="00DC0442"/>
    <w:rsid w:val="00DC0828"/>
    <w:rsid w:val="00DC188D"/>
    <w:rsid w:val="00DC1922"/>
    <w:rsid w:val="00DC1969"/>
    <w:rsid w:val="00DC1CAA"/>
    <w:rsid w:val="00DC227F"/>
    <w:rsid w:val="00DC27CE"/>
    <w:rsid w:val="00DC2C0D"/>
    <w:rsid w:val="00DC343A"/>
    <w:rsid w:val="00DC4904"/>
    <w:rsid w:val="00DC4F7D"/>
    <w:rsid w:val="00DC5215"/>
    <w:rsid w:val="00DC5309"/>
    <w:rsid w:val="00DC5BB6"/>
    <w:rsid w:val="00DC5DEF"/>
    <w:rsid w:val="00DC5F98"/>
    <w:rsid w:val="00DC63F8"/>
    <w:rsid w:val="00DC67FF"/>
    <w:rsid w:val="00DC6AF2"/>
    <w:rsid w:val="00DC6E33"/>
    <w:rsid w:val="00DC7347"/>
    <w:rsid w:val="00DC7553"/>
    <w:rsid w:val="00DC762C"/>
    <w:rsid w:val="00DC7AAE"/>
    <w:rsid w:val="00DC7ED6"/>
    <w:rsid w:val="00DD0064"/>
    <w:rsid w:val="00DD08CA"/>
    <w:rsid w:val="00DD11B4"/>
    <w:rsid w:val="00DD1267"/>
    <w:rsid w:val="00DD1956"/>
    <w:rsid w:val="00DD1BCC"/>
    <w:rsid w:val="00DD235E"/>
    <w:rsid w:val="00DD23C6"/>
    <w:rsid w:val="00DD2AAF"/>
    <w:rsid w:val="00DD2B93"/>
    <w:rsid w:val="00DD36C0"/>
    <w:rsid w:val="00DD4B22"/>
    <w:rsid w:val="00DD4C0D"/>
    <w:rsid w:val="00DD525C"/>
    <w:rsid w:val="00DD56D2"/>
    <w:rsid w:val="00DD5B85"/>
    <w:rsid w:val="00DD5F75"/>
    <w:rsid w:val="00DD630F"/>
    <w:rsid w:val="00DD64C4"/>
    <w:rsid w:val="00DD65F2"/>
    <w:rsid w:val="00DD68EA"/>
    <w:rsid w:val="00DD6D5E"/>
    <w:rsid w:val="00DD6D8E"/>
    <w:rsid w:val="00DE0721"/>
    <w:rsid w:val="00DE075B"/>
    <w:rsid w:val="00DE07E3"/>
    <w:rsid w:val="00DE0B0A"/>
    <w:rsid w:val="00DE0F7A"/>
    <w:rsid w:val="00DE1062"/>
    <w:rsid w:val="00DE1A76"/>
    <w:rsid w:val="00DE200F"/>
    <w:rsid w:val="00DE216A"/>
    <w:rsid w:val="00DE2BFD"/>
    <w:rsid w:val="00DE30F4"/>
    <w:rsid w:val="00DE35B2"/>
    <w:rsid w:val="00DE395A"/>
    <w:rsid w:val="00DE47D2"/>
    <w:rsid w:val="00DE4A91"/>
    <w:rsid w:val="00DE4E3A"/>
    <w:rsid w:val="00DE4FE5"/>
    <w:rsid w:val="00DE5435"/>
    <w:rsid w:val="00DE5A7C"/>
    <w:rsid w:val="00DE5BF2"/>
    <w:rsid w:val="00DE6A41"/>
    <w:rsid w:val="00DE7FC8"/>
    <w:rsid w:val="00DF0017"/>
    <w:rsid w:val="00DF037B"/>
    <w:rsid w:val="00DF09D6"/>
    <w:rsid w:val="00DF0CB4"/>
    <w:rsid w:val="00DF0E86"/>
    <w:rsid w:val="00DF151B"/>
    <w:rsid w:val="00DF1860"/>
    <w:rsid w:val="00DF284A"/>
    <w:rsid w:val="00DF285D"/>
    <w:rsid w:val="00DF3BE3"/>
    <w:rsid w:val="00DF4013"/>
    <w:rsid w:val="00DF41B0"/>
    <w:rsid w:val="00DF46CD"/>
    <w:rsid w:val="00DF490D"/>
    <w:rsid w:val="00DF4B9A"/>
    <w:rsid w:val="00DF4BB0"/>
    <w:rsid w:val="00DF55ED"/>
    <w:rsid w:val="00DF6040"/>
    <w:rsid w:val="00DF7F27"/>
    <w:rsid w:val="00E00DF8"/>
    <w:rsid w:val="00E012E8"/>
    <w:rsid w:val="00E0136B"/>
    <w:rsid w:val="00E01BC2"/>
    <w:rsid w:val="00E01C79"/>
    <w:rsid w:val="00E01CDC"/>
    <w:rsid w:val="00E022EB"/>
    <w:rsid w:val="00E03385"/>
    <w:rsid w:val="00E03438"/>
    <w:rsid w:val="00E037D2"/>
    <w:rsid w:val="00E03CA9"/>
    <w:rsid w:val="00E04289"/>
    <w:rsid w:val="00E04673"/>
    <w:rsid w:val="00E04E22"/>
    <w:rsid w:val="00E051C4"/>
    <w:rsid w:val="00E059D8"/>
    <w:rsid w:val="00E05E8E"/>
    <w:rsid w:val="00E06072"/>
    <w:rsid w:val="00E067D5"/>
    <w:rsid w:val="00E069B8"/>
    <w:rsid w:val="00E07163"/>
    <w:rsid w:val="00E07375"/>
    <w:rsid w:val="00E07449"/>
    <w:rsid w:val="00E07C5A"/>
    <w:rsid w:val="00E07EC8"/>
    <w:rsid w:val="00E1048F"/>
    <w:rsid w:val="00E10D7B"/>
    <w:rsid w:val="00E10E45"/>
    <w:rsid w:val="00E113AD"/>
    <w:rsid w:val="00E113D3"/>
    <w:rsid w:val="00E115D1"/>
    <w:rsid w:val="00E119A8"/>
    <w:rsid w:val="00E11A1E"/>
    <w:rsid w:val="00E11FBC"/>
    <w:rsid w:val="00E1201D"/>
    <w:rsid w:val="00E125A6"/>
    <w:rsid w:val="00E12FA2"/>
    <w:rsid w:val="00E130CE"/>
    <w:rsid w:val="00E13A36"/>
    <w:rsid w:val="00E1420F"/>
    <w:rsid w:val="00E150DD"/>
    <w:rsid w:val="00E154FC"/>
    <w:rsid w:val="00E15EAD"/>
    <w:rsid w:val="00E161CA"/>
    <w:rsid w:val="00E1624A"/>
    <w:rsid w:val="00E17019"/>
    <w:rsid w:val="00E175AF"/>
    <w:rsid w:val="00E177C4"/>
    <w:rsid w:val="00E17CC6"/>
    <w:rsid w:val="00E201C9"/>
    <w:rsid w:val="00E205A0"/>
    <w:rsid w:val="00E20807"/>
    <w:rsid w:val="00E208E9"/>
    <w:rsid w:val="00E21CA4"/>
    <w:rsid w:val="00E21F40"/>
    <w:rsid w:val="00E22140"/>
    <w:rsid w:val="00E228F6"/>
    <w:rsid w:val="00E22F20"/>
    <w:rsid w:val="00E23896"/>
    <w:rsid w:val="00E23960"/>
    <w:rsid w:val="00E24245"/>
    <w:rsid w:val="00E24251"/>
    <w:rsid w:val="00E24578"/>
    <w:rsid w:val="00E24B92"/>
    <w:rsid w:val="00E24DCA"/>
    <w:rsid w:val="00E2627B"/>
    <w:rsid w:val="00E2636A"/>
    <w:rsid w:val="00E26454"/>
    <w:rsid w:val="00E26B4A"/>
    <w:rsid w:val="00E27344"/>
    <w:rsid w:val="00E273E8"/>
    <w:rsid w:val="00E27823"/>
    <w:rsid w:val="00E27A10"/>
    <w:rsid w:val="00E30E80"/>
    <w:rsid w:val="00E31BA9"/>
    <w:rsid w:val="00E31DCE"/>
    <w:rsid w:val="00E32901"/>
    <w:rsid w:val="00E338C2"/>
    <w:rsid w:val="00E342E8"/>
    <w:rsid w:val="00E3433F"/>
    <w:rsid w:val="00E34805"/>
    <w:rsid w:val="00E35634"/>
    <w:rsid w:val="00E35CB5"/>
    <w:rsid w:val="00E3605C"/>
    <w:rsid w:val="00E36E22"/>
    <w:rsid w:val="00E40955"/>
    <w:rsid w:val="00E4150F"/>
    <w:rsid w:val="00E415B5"/>
    <w:rsid w:val="00E416CC"/>
    <w:rsid w:val="00E41948"/>
    <w:rsid w:val="00E41E22"/>
    <w:rsid w:val="00E41F66"/>
    <w:rsid w:val="00E42473"/>
    <w:rsid w:val="00E425A7"/>
    <w:rsid w:val="00E4287C"/>
    <w:rsid w:val="00E42FB3"/>
    <w:rsid w:val="00E43C5B"/>
    <w:rsid w:val="00E446BB"/>
    <w:rsid w:val="00E447EC"/>
    <w:rsid w:val="00E44B4C"/>
    <w:rsid w:val="00E44F4A"/>
    <w:rsid w:val="00E4549F"/>
    <w:rsid w:val="00E4557A"/>
    <w:rsid w:val="00E46B0A"/>
    <w:rsid w:val="00E47A60"/>
    <w:rsid w:val="00E502B6"/>
    <w:rsid w:val="00E50468"/>
    <w:rsid w:val="00E50565"/>
    <w:rsid w:val="00E506F3"/>
    <w:rsid w:val="00E507B5"/>
    <w:rsid w:val="00E50926"/>
    <w:rsid w:val="00E50967"/>
    <w:rsid w:val="00E50C62"/>
    <w:rsid w:val="00E51149"/>
    <w:rsid w:val="00E513E4"/>
    <w:rsid w:val="00E51914"/>
    <w:rsid w:val="00E519EB"/>
    <w:rsid w:val="00E51CD0"/>
    <w:rsid w:val="00E52641"/>
    <w:rsid w:val="00E52A82"/>
    <w:rsid w:val="00E52F23"/>
    <w:rsid w:val="00E53119"/>
    <w:rsid w:val="00E533C8"/>
    <w:rsid w:val="00E537C9"/>
    <w:rsid w:val="00E54B36"/>
    <w:rsid w:val="00E555DF"/>
    <w:rsid w:val="00E55736"/>
    <w:rsid w:val="00E55774"/>
    <w:rsid w:val="00E558E3"/>
    <w:rsid w:val="00E55ADB"/>
    <w:rsid w:val="00E55FA2"/>
    <w:rsid w:val="00E5729B"/>
    <w:rsid w:val="00E572B0"/>
    <w:rsid w:val="00E57532"/>
    <w:rsid w:val="00E576CA"/>
    <w:rsid w:val="00E5779A"/>
    <w:rsid w:val="00E57D42"/>
    <w:rsid w:val="00E60E59"/>
    <w:rsid w:val="00E60E64"/>
    <w:rsid w:val="00E60E73"/>
    <w:rsid w:val="00E62272"/>
    <w:rsid w:val="00E63ADB"/>
    <w:rsid w:val="00E63D1C"/>
    <w:rsid w:val="00E63EF9"/>
    <w:rsid w:val="00E64068"/>
    <w:rsid w:val="00E645EA"/>
    <w:rsid w:val="00E64778"/>
    <w:rsid w:val="00E6478A"/>
    <w:rsid w:val="00E64966"/>
    <w:rsid w:val="00E64CFC"/>
    <w:rsid w:val="00E6530C"/>
    <w:rsid w:val="00E65419"/>
    <w:rsid w:val="00E65711"/>
    <w:rsid w:val="00E65763"/>
    <w:rsid w:val="00E65A70"/>
    <w:rsid w:val="00E65B47"/>
    <w:rsid w:val="00E65CF0"/>
    <w:rsid w:val="00E65FF5"/>
    <w:rsid w:val="00E6675A"/>
    <w:rsid w:val="00E667E3"/>
    <w:rsid w:val="00E66F4F"/>
    <w:rsid w:val="00E6717D"/>
    <w:rsid w:val="00E6755D"/>
    <w:rsid w:val="00E6774A"/>
    <w:rsid w:val="00E67F2D"/>
    <w:rsid w:val="00E7036D"/>
    <w:rsid w:val="00E7092A"/>
    <w:rsid w:val="00E70D90"/>
    <w:rsid w:val="00E7111B"/>
    <w:rsid w:val="00E71CE9"/>
    <w:rsid w:val="00E71D71"/>
    <w:rsid w:val="00E725DE"/>
    <w:rsid w:val="00E72603"/>
    <w:rsid w:val="00E7264E"/>
    <w:rsid w:val="00E72DBF"/>
    <w:rsid w:val="00E72EF6"/>
    <w:rsid w:val="00E7369B"/>
    <w:rsid w:val="00E739D8"/>
    <w:rsid w:val="00E73AFC"/>
    <w:rsid w:val="00E73BF9"/>
    <w:rsid w:val="00E742A8"/>
    <w:rsid w:val="00E7498C"/>
    <w:rsid w:val="00E74999"/>
    <w:rsid w:val="00E756B3"/>
    <w:rsid w:val="00E757D0"/>
    <w:rsid w:val="00E75EDF"/>
    <w:rsid w:val="00E76003"/>
    <w:rsid w:val="00E76025"/>
    <w:rsid w:val="00E768DA"/>
    <w:rsid w:val="00E7708C"/>
    <w:rsid w:val="00E77330"/>
    <w:rsid w:val="00E80CBD"/>
    <w:rsid w:val="00E81079"/>
    <w:rsid w:val="00E8176E"/>
    <w:rsid w:val="00E817B1"/>
    <w:rsid w:val="00E82C2B"/>
    <w:rsid w:val="00E83363"/>
    <w:rsid w:val="00E83590"/>
    <w:rsid w:val="00E83A52"/>
    <w:rsid w:val="00E84CB9"/>
    <w:rsid w:val="00E854B2"/>
    <w:rsid w:val="00E8552C"/>
    <w:rsid w:val="00E8570D"/>
    <w:rsid w:val="00E85B12"/>
    <w:rsid w:val="00E85BB5"/>
    <w:rsid w:val="00E85BEC"/>
    <w:rsid w:val="00E86571"/>
    <w:rsid w:val="00E869CA"/>
    <w:rsid w:val="00E86C1E"/>
    <w:rsid w:val="00E873BF"/>
    <w:rsid w:val="00E87452"/>
    <w:rsid w:val="00E87DC8"/>
    <w:rsid w:val="00E87F6D"/>
    <w:rsid w:val="00E90044"/>
    <w:rsid w:val="00E904D2"/>
    <w:rsid w:val="00E9086B"/>
    <w:rsid w:val="00E9102E"/>
    <w:rsid w:val="00E910D2"/>
    <w:rsid w:val="00E9248E"/>
    <w:rsid w:val="00E92564"/>
    <w:rsid w:val="00E926B2"/>
    <w:rsid w:val="00E92819"/>
    <w:rsid w:val="00E9311F"/>
    <w:rsid w:val="00E9366A"/>
    <w:rsid w:val="00E937C3"/>
    <w:rsid w:val="00E93885"/>
    <w:rsid w:val="00E93BC8"/>
    <w:rsid w:val="00E94E7D"/>
    <w:rsid w:val="00E956CD"/>
    <w:rsid w:val="00E9570B"/>
    <w:rsid w:val="00E9582E"/>
    <w:rsid w:val="00E959C7"/>
    <w:rsid w:val="00E95EC5"/>
    <w:rsid w:val="00E96469"/>
    <w:rsid w:val="00E96AF7"/>
    <w:rsid w:val="00E96CEB"/>
    <w:rsid w:val="00E96E4E"/>
    <w:rsid w:val="00E97517"/>
    <w:rsid w:val="00E97599"/>
    <w:rsid w:val="00E97785"/>
    <w:rsid w:val="00EA0A46"/>
    <w:rsid w:val="00EA1266"/>
    <w:rsid w:val="00EA1894"/>
    <w:rsid w:val="00EA1A34"/>
    <w:rsid w:val="00EA1AFF"/>
    <w:rsid w:val="00EA1C73"/>
    <w:rsid w:val="00EA22CE"/>
    <w:rsid w:val="00EA2AE1"/>
    <w:rsid w:val="00EA2E96"/>
    <w:rsid w:val="00EA38CB"/>
    <w:rsid w:val="00EA3922"/>
    <w:rsid w:val="00EA3B62"/>
    <w:rsid w:val="00EA4686"/>
    <w:rsid w:val="00EA56FD"/>
    <w:rsid w:val="00EA5F88"/>
    <w:rsid w:val="00EA6CC2"/>
    <w:rsid w:val="00EA7396"/>
    <w:rsid w:val="00EA7483"/>
    <w:rsid w:val="00EA7BCB"/>
    <w:rsid w:val="00EA7DB8"/>
    <w:rsid w:val="00EA7F84"/>
    <w:rsid w:val="00EA7F8D"/>
    <w:rsid w:val="00EB1106"/>
    <w:rsid w:val="00EB1726"/>
    <w:rsid w:val="00EB19AF"/>
    <w:rsid w:val="00EB2042"/>
    <w:rsid w:val="00EB216C"/>
    <w:rsid w:val="00EB25AD"/>
    <w:rsid w:val="00EB25D1"/>
    <w:rsid w:val="00EB3191"/>
    <w:rsid w:val="00EB33BF"/>
    <w:rsid w:val="00EB357B"/>
    <w:rsid w:val="00EB3DE5"/>
    <w:rsid w:val="00EB4A87"/>
    <w:rsid w:val="00EB5E33"/>
    <w:rsid w:val="00EB69CA"/>
    <w:rsid w:val="00EB74D5"/>
    <w:rsid w:val="00EC0064"/>
    <w:rsid w:val="00EC0B0C"/>
    <w:rsid w:val="00EC0E0B"/>
    <w:rsid w:val="00EC0E22"/>
    <w:rsid w:val="00EC10C0"/>
    <w:rsid w:val="00EC11EA"/>
    <w:rsid w:val="00EC12BC"/>
    <w:rsid w:val="00EC2228"/>
    <w:rsid w:val="00EC26CD"/>
    <w:rsid w:val="00EC27F1"/>
    <w:rsid w:val="00EC29B9"/>
    <w:rsid w:val="00EC3400"/>
    <w:rsid w:val="00EC3841"/>
    <w:rsid w:val="00EC3A25"/>
    <w:rsid w:val="00EC3FD7"/>
    <w:rsid w:val="00EC3FFF"/>
    <w:rsid w:val="00EC4229"/>
    <w:rsid w:val="00EC4654"/>
    <w:rsid w:val="00EC4D25"/>
    <w:rsid w:val="00EC5412"/>
    <w:rsid w:val="00EC55C6"/>
    <w:rsid w:val="00EC5D56"/>
    <w:rsid w:val="00EC62F1"/>
    <w:rsid w:val="00EC6519"/>
    <w:rsid w:val="00EC6796"/>
    <w:rsid w:val="00EC7F0E"/>
    <w:rsid w:val="00ED0390"/>
    <w:rsid w:val="00ED0650"/>
    <w:rsid w:val="00ED0747"/>
    <w:rsid w:val="00ED08D0"/>
    <w:rsid w:val="00ED0BF2"/>
    <w:rsid w:val="00ED120D"/>
    <w:rsid w:val="00ED25B4"/>
    <w:rsid w:val="00ED261B"/>
    <w:rsid w:val="00ED2868"/>
    <w:rsid w:val="00ED2EC1"/>
    <w:rsid w:val="00ED37C7"/>
    <w:rsid w:val="00ED3D3C"/>
    <w:rsid w:val="00ED43E4"/>
    <w:rsid w:val="00ED4668"/>
    <w:rsid w:val="00ED58B2"/>
    <w:rsid w:val="00ED5C5E"/>
    <w:rsid w:val="00ED5CB3"/>
    <w:rsid w:val="00ED61A0"/>
    <w:rsid w:val="00ED65DA"/>
    <w:rsid w:val="00ED6920"/>
    <w:rsid w:val="00ED6BA4"/>
    <w:rsid w:val="00ED6D9B"/>
    <w:rsid w:val="00ED70D4"/>
    <w:rsid w:val="00ED7306"/>
    <w:rsid w:val="00ED74DC"/>
    <w:rsid w:val="00ED7548"/>
    <w:rsid w:val="00ED782A"/>
    <w:rsid w:val="00ED7E4F"/>
    <w:rsid w:val="00ED7E8E"/>
    <w:rsid w:val="00EE00FA"/>
    <w:rsid w:val="00EE0BC6"/>
    <w:rsid w:val="00EE0E33"/>
    <w:rsid w:val="00EE141B"/>
    <w:rsid w:val="00EE2080"/>
    <w:rsid w:val="00EE2B94"/>
    <w:rsid w:val="00EE2C5A"/>
    <w:rsid w:val="00EE2D00"/>
    <w:rsid w:val="00EE2DA0"/>
    <w:rsid w:val="00EE38BC"/>
    <w:rsid w:val="00EE41ED"/>
    <w:rsid w:val="00EE453A"/>
    <w:rsid w:val="00EE4E7E"/>
    <w:rsid w:val="00EE506B"/>
    <w:rsid w:val="00EF005E"/>
    <w:rsid w:val="00EF018A"/>
    <w:rsid w:val="00EF0297"/>
    <w:rsid w:val="00EF0350"/>
    <w:rsid w:val="00EF0A77"/>
    <w:rsid w:val="00EF1630"/>
    <w:rsid w:val="00EF16AF"/>
    <w:rsid w:val="00EF177B"/>
    <w:rsid w:val="00EF1F22"/>
    <w:rsid w:val="00EF21D2"/>
    <w:rsid w:val="00EF2C8D"/>
    <w:rsid w:val="00EF2E5E"/>
    <w:rsid w:val="00EF2F64"/>
    <w:rsid w:val="00EF30D8"/>
    <w:rsid w:val="00EF30EA"/>
    <w:rsid w:val="00EF3645"/>
    <w:rsid w:val="00EF3C05"/>
    <w:rsid w:val="00EF404F"/>
    <w:rsid w:val="00EF42D4"/>
    <w:rsid w:val="00EF4611"/>
    <w:rsid w:val="00EF4CEA"/>
    <w:rsid w:val="00EF4E2E"/>
    <w:rsid w:val="00EF504B"/>
    <w:rsid w:val="00EF553A"/>
    <w:rsid w:val="00EF5910"/>
    <w:rsid w:val="00EF598C"/>
    <w:rsid w:val="00EF5EA4"/>
    <w:rsid w:val="00EF616C"/>
    <w:rsid w:val="00EF62B6"/>
    <w:rsid w:val="00EF682D"/>
    <w:rsid w:val="00EF6869"/>
    <w:rsid w:val="00EF6A24"/>
    <w:rsid w:val="00EF6E1A"/>
    <w:rsid w:val="00EF6F49"/>
    <w:rsid w:val="00EF70D5"/>
    <w:rsid w:val="00EF71AB"/>
    <w:rsid w:val="00EF745B"/>
    <w:rsid w:val="00EF7699"/>
    <w:rsid w:val="00EF7793"/>
    <w:rsid w:val="00F00769"/>
    <w:rsid w:val="00F01D12"/>
    <w:rsid w:val="00F01F35"/>
    <w:rsid w:val="00F024F7"/>
    <w:rsid w:val="00F026CD"/>
    <w:rsid w:val="00F04076"/>
    <w:rsid w:val="00F04607"/>
    <w:rsid w:val="00F055E8"/>
    <w:rsid w:val="00F06180"/>
    <w:rsid w:val="00F07369"/>
    <w:rsid w:val="00F074F5"/>
    <w:rsid w:val="00F07EB6"/>
    <w:rsid w:val="00F106E1"/>
    <w:rsid w:val="00F10F6A"/>
    <w:rsid w:val="00F11386"/>
    <w:rsid w:val="00F113E1"/>
    <w:rsid w:val="00F115DE"/>
    <w:rsid w:val="00F11E07"/>
    <w:rsid w:val="00F120AE"/>
    <w:rsid w:val="00F120B9"/>
    <w:rsid w:val="00F12764"/>
    <w:rsid w:val="00F13084"/>
    <w:rsid w:val="00F13E83"/>
    <w:rsid w:val="00F147B1"/>
    <w:rsid w:val="00F148F6"/>
    <w:rsid w:val="00F15AF2"/>
    <w:rsid w:val="00F162E2"/>
    <w:rsid w:val="00F16AEF"/>
    <w:rsid w:val="00F17395"/>
    <w:rsid w:val="00F173D9"/>
    <w:rsid w:val="00F20341"/>
    <w:rsid w:val="00F206FD"/>
    <w:rsid w:val="00F2138E"/>
    <w:rsid w:val="00F21643"/>
    <w:rsid w:val="00F227C2"/>
    <w:rsid w:val="00F22A1F"/>
    <w:rsid w:val="00F22B25"/>
    <w:rsid w:val="00F232D9"/>
    <w:rsid w:val="00F2391C"/>
    <w:rsid w:val="00F23B1F"/>
    <w:rsid w:val="00F23F74"/>
    <w:rsid w:val="00F24654"/>
    <w:rsid w:val="00F255E9"/>
    <w:rsid w:val="00F25961"/>
    <w:rsid w:val="00F25CF7"/>
    <w:rsid w:val="00F26135"/>
    <w:rsid w:val="00F263B3"/>
    <w:rsid w:val="00F268E3"/>
    <w:rsid w:val="00F26B9A"/>
    <w:rsid w:val="00F27BB4"/>
    <w:rsid w:val="00F27F4E"/>
    <w:rsid w:val="00F30199"/>
    <w:rsid w:val="00F305B3"/>
    <w:rsid w:val="00F30A4F"/>
    <w:rsid w:val="00F30BD2"/>
    <w:rsid w:val="00F30DE7"/>
    <w:rsid w:val="00F30F29"/>
    <w:rsid w:val="00F31816"/>
    <w:rsid w:val="00F31C8F"/>
    <w:rsid w:val="00F31FBA"/>
    <w:rsid w:val="00F31FDD"/>
    <w:rsid w:val="00F32734"/>
    <w:rsid w:val="00F32DFB"/>
    <w:rsid w:val="00F32ECE"/>
    <w:rsid w:val="00F33345"/>
    <w:rsid w:val="00F33504"/>
    <w:rsid w:val="00F33A50"/>
    <w:rsid w:val="00F33B15"/>
    <w:rsid w:val="00F33C45"/>
    <w:rsid w:val="00F33EF2"/>
    <w:rsid w:val="00F33F98"/>
    <w:rsid w:val="00F348A1"/>
    <w:rsid w:val="00F34DC8"/>
    <w:rsid w:val="00F35516"/>
    <w:rsid w:val="00F357D5"/>
    <w:rsid w:val="00F35ACF"/>
    <w:rsid w:val="00F35D60"/>
    <w:rsid w:val="00F368F6"/>
    <w:rsid w:val="00F406C1"/>
    <w:rsid w:val="00F408BF"/>
    <w:rsid w:val="00F409CB"/>
    <w:rsid w:val="00F412C9"/>
    <w:rsid w:val="00F41449"/>
    <w:rsid w:val="00F42367"/>
    <w:rsid w:val="00F42659"/>
    <w:rsid w:val="00F4321E"/>
    <w:rsid w:val="00F43BDC"/>
    <w:rsid w:val="00F44535"/>
    <w:rsid w:val="00F44562"/>
    <w:rsid w:val="00F4467E"/>
    <w:rsid w:val="00F44B95"/>
    <w:rsid w:val="00F44C78"/>
    <w:rsid w:val="00F44EE4"/>
    <w:rsid w:val="00F45910"/>
    <w:rsid w:val="00F45E0F"/>
    <w:rsid w:val="00F46222"/>
    <w:rsid w:val="00F46E10"/>
    <w:rsid w:val="00F46F3D"/>
    <w:rsid w:val="00F47229"/>
    <w:rsid w:val="00F472C6"/>
    <w:rsid w:val="00F47772"/>
    <w:rsid w:val="00F47B01"/>
    <w:rsid w:val="00F50632"/>
    <w:rsid w:val="00F510EB"/>
    <w:rsid w:val="00F5156A"/>
    <w:rsid w:val="00F526D6"/>
    <w:rsid w:val="00F52F4D"/>
    <w:rsid w:val="00F53284"/>
    <w:rsid w:val="00F53629"/>
    <w:rsid w:val="00F53849"/>
    <w:rsid w:val="00F543E3"/>
    <w:rsid w:val="00F54705"/>
    <w:rsid w:val="00F548DA"/>
    <w:rsid w:val="00F55725"/>
    <w:rsid w:val="00F5599E"/>
    <w:rsid w:val="00F559EC"/>
    <w:rsid w:val="00F56178"/>
    <w:rsid w:val="00F5644D"/>
    <w:rsid w:val="00F5717F"/>
    <w:rsid w:val="00F57200"/>
    <w:rsid w:val="00F572F2"/>
    <w:rsid w:val="00F574F0"/>
    <w:rsid w:val="00F57619"/>
    <w:rsid w:val="00F57A56"/>
    <w:rsid w:val="00F57CE5"/>
    <w:rsid w:val="00F60771"/>
    <w:rsid w:val="00F60A21"/>
    <w:rsid w:val="00F60CB6"/>
    <w:rsid w:val="00F6102A"/>
    <w:rsid w:val="00F615A6"/>
    <w:rsid w:val="00F62093"/>
    <w:rsid w:val="00F62404"/>
    <w:rsid w:val="00F6272C"/>
    <w:rsid w:val="00F62A44"/>
    <w:rsid w:val="00F63729"/>
    <w:rsid w:val="00F64064"/>
    <w:rsid w:val="00F64260"/>
    <w:rsid w:val="00F64537"/>
    <w:rsid w:val="00F64BFA"/>
    <w:rsid w:val="00F64F25"/>
    <w:rsid w:val="00F65600"/>
    <w:rsid w:val="00F6569A"/>
    <w:rsid w:val="00F65846"/>
    <w:rsid w:val="00F65DED"/>
    <w:rsid w:val="00F65E95"/>
    <w:rsid w:val="00F66A88"/>
    <w:rsid w:val="00F66BBA"/>
    <w:rsid w:val="00F67417"/>
    <w:rsid w:val="00F67459"/>
    <w:rsid w:val="00F67FEF"/>
    <w:rsid w:val="00F70532"/>
    <w:rsid w:val="00F7110A"/>
    <w:rsid w:val="00F712AC"/>
    <w:rsid w:val="00F71664"/>
    <w:rsid w:val="00F71BCE"/>
    <w:rsid w:val="00F72BB5"/>
    <w:rsid w:val="00F72BFF"/>
    <w:rsid w:val="00F733AB"/>
    <w:rsid w:val="00F7437A"/>
    <w:rsid w:val="00F74BCC"/>
    <w:rsid w:val="00F754AE"/>
    <w:rsid w:val="00F75BA6"/>
    <w:rsid w:val="00F75CA4"/>
    <w:rsid w:val="00F75DFA"/>
    <w:rsid w:val="00F764C0"/>
    <w:rsid w:val="00F7665E"/>
    <w:rsid w:val="00F76D93"/>
    <w:rsid w:val="00F76E74"/>
    <w:rsid w:val="00F77173"/>
    <w:rsid w:val="00F77650"/>
    <w:rsid w:val="00F77A43"/>
    <w:rsid w:val="00F80C4C"/>
    <w:rsid w:val="00F81994"/>
    <w:rsid w:val="00F81E41"/>
    <w:rsid w:val="00F82607"/>
    <w:rsid w:val="00F82858"/>
    <w:rsid w:val="00F82919"/>
    <w:rsid w:val="00F82DD2"/>
    <w:rsid w:val="00F82F93"/>
    <w:rsid w:val="00F83503"/>
    <w:rsid w:val="00F83520"/>
    <w:rsid w:val="00F8362F"/>
    <w:rsid w:val="00F8395C"/>
    <w:rsid w:val="00F841F6"/>
    <w:rsid w:val="00F853DC"/>
    <w:rsid w:val="00F85B1A"/>
    <w:rsid w:val="00F86D63"/>
    <w:rsid w:val="00F86EB4"/>
    <w:rsid w:val="00F8706F"/>
    <w:rsid w:val="00F87656"/>
    <w:rsid w:val="00F87A7F"/>
    <w:rsid w:val="00F87B80"/>
    <w:rsid w:val="00F87F94"/>
    <w:rsid w:val="00F90520"/>
    <w:rsid w:val="00F905EB"/>
    <w:rsid w:val="00F90F9F"/>
    <w:rsid w:val="00F913F2"/>
    <w:rsid w:val="00F91417"/>
    <w:rsid w:val="00F91803"/>
    <w:rsid w:val="00F920B5"/>
    <w:rsid w:val="00F92488"/>
    <w:rsid w:val="00F92A87"/>
    <w:rsid w:val="00F93E6C"/>
    <w:rsid w:val="00F93FC2"/>
    <w:rsid w:val="00F94A85"/>
    <w:rsid w:val="00F95E99"/>
    <w:rsid w:val="00F96C43"/>
    <w:rsid w:val="00F97F1D"/>
    <w:rsid w:val="00FA0338"/>
    <w:rsid w:val="00FA03FD"/>
    <w:rsid w:val="00FA079A"/>
    <w:rsid w:val="00FA0AFD"/>
    <w:rsid w:val="00FA0C33"/>
    <w:rsid w:val="00FA0F37"/>
    <w:rsid w:val="00FA1358"/>
    <w:rsid w:val="00FA1638"/>
    <w:rsid w:val="00FA1BBE"/>
    <w:rsid w:val="00FA24FA"/>
    <w:rsid w:val="00FA27D5"/>
    <w:rsid w:val="00FA2D53"/>
    <w:rsid w:val="00FA2E6F"/>
    <w:rsid w:val="00FA2F90"/>
    <w:rsid w:val="00FA2FAE"/>
    <w:rsid w:val="00FA3325"/>
    <w:rsid w:val="00FA3357"/>
    <w:rsid w:val="00FA36E0"/>
    <w:rsid w:val="00FA38D9"/>
    <w:rsid w:val="00FA3B6F"/>
    <w:rsid w:val="00FA3D7B"/>
    <w:rsid w:val="00FA487C"/>
    <w:rsid w:val="00FA4D20"/>
    <w:rsid w:val="00FA4EF5"/>
    <w:rsid w:val="00FA55DA"/>
    <w:rsid w:val="00FA7654"/>
    <w:rsid w:val="00FA7DF2"/>
    <w:rsid w:val="00FB059E"/>
    <w:rsid w:val="00FB08A8"/>
    <w:rsid w:val="00FB0999"/>
    <w:rsid w:val="00FB0AC5"/>
    <w:rsid w:val="00FB0C70"/>
    <w:rsid w:val="00FB1303"/>
    <w:rsid w:val="00FB1321"/>
    <w:rsid w:val="00FB1651"/>
    <w:rsid w:val="00FB1879"/>
    <w:rsid w:val="00FB2193"/>
    <w:rsid w:val="00FB2BDB"/>
    <w:rsid w:val="00FB2E7D"/>
    <w:rsid w:val="00FB3051"/>
    <w:rsid w:val="00FB3188"/>
    <w:rsid w:val="00FB3258"/>
    <w:rsid w:val="00FB3339"/>
    <w:rsid w:val="00FB3493"/>
    <w:rsid w:val="00FB3657"/>
    <w:rsid w:val="00FB3BAA"/>
    <w:rsid w:val="00FB3EBA"/>
    <w:rsid w:val="00FB44AF"/>
    <w:rsid w:val="00FB4863"/>
    <w:rsid w:val="00FB530B"/>
    <w:rsid w:val="00FB53B7"/>
    <w:rsid w:val="00FB54E3"/>
    <w:rsid w:val="00FB563E"/>
    <w:rsid w:val="00FB6D22"/>
    <w:rsid w:val="00FB7222"/>
    <w:rsid w:val="00FB7231"/>
    <w:rsid w:val="00FB74B5"/>
    <w:rsid w:val="00FB79D9"/>
    <w:rsid w:val="00FB79E1"/>
    <w:rsid w:val="00FB7AF0"/>
    <w:rsid w:val="00FC0579"/>
    <w:rsid w:val="00FC0656"/>
    <w:rsid w:val="00FC0704"/>
    <w:rsid w:val="00FC109D"/>
    <w:rsid w:val="00FC14CF"/>
    <w:rsid w:val="00FC1E0B"/>
    <w:rsid w:val="00FC20A1"/>
    <w:rsid w:val="00FC29FE"/>
    <w:rsid w:val="00FC3491"/>
    <w:rsid w:val="00FC3931"/>
    <w:rsid w:val="00FC417B"/>
    <w:rsid w:val="00FC41AA"/>
    <w:rsid w:val="00FC4CCE"/>
    <w:rsid w:val="00FC58CE"/>
    <w:rsid w:val="00FC5F02"/>
    <w:rsid w:val="00FC6CE9"/>
    <w:rsid w:val="00FC76DE"/>
    <w:rsid w:val="00FD064B"/>
    <w:rsid w:val="00FD1B8F"/>
    <w:rsid w:val="00FD296E"/>
    <w:rsid w:val="00FD2F6E"/>
    <w:rsid w:val="00FD392D"/>
    <w:rsid w:val="00FD4021"/>
    <w:rsid w:val="00FD51CD"/>
    <w:rsid w:val="00FD525F"/>
    <w:rsid w:val="00FD59E2"/>
    <w:rsid w:val="00FD5BCF"/>
    <w:rsid w:val="00FD5BF4"/>
    <w:rsid w:val="00FD6983"/>
    <w:rsid w:val="00FD6F47"/>
    <w:rsid w:val="00FD73B2"/>
    <w:rsid w:val="00FD7B15"/>
    <w:rsid w:val="00FD7B25"/>
    <w:rsid w:val="00FD7F7D"/>
    <w:rsid w:val="00FE062A"/>
    <w:rsid w:val="00FE07EB"/>
    <w:rsid w:val="00FE117A"/>
    <w:rsid w:val="00FE1818"/>
    <w:rsid w:val="00FE21C9"/>
    <w:rsid w:val="00FE23E8"/>
    <w:rsid w:val="00FE25EC"/>
    <w:rsid w:val="00FE274A"/>
    <w:rsid w:val="00FE2CC3"/>
    <w:rsid w:val="00FE3678"/>
    <w:rsid w:val="00FE3750"/>
    <w:rsid w:val="00FE3BF3"/>
    <w:rsid w:val="00FE3C58"/>
    <w:rsid w:val="00FE4479"/>
    <w:rsid w:val="00FE48FE"/>
    <w:rsid w:val="00FE4968"/>
    <w:rsid w:val="00FE4987"/>
    <w:rsid w:val="00FE504E"/>
    <w:rsid w:val="00FE53AF"/>
    <w:rsid w:val="00FE59E0"/>
    <w:rsid w:val="00FE5FE8"/>
    <w:rsid w:val="00FE625E"/>
    <w:rsid w:val="00FE629D"/>
    <w:rsid w:val="00FE6BEA"/>
    <w:rsid w:val="00FE6E80"/>
    <w:rsid w:val="00FF0F3E"/>
    <w:rsid w:val="00FF1425"/>
    <w:rsid w:val="00FF1787"/>
    <w:rsid w:val="00FF1BF3"/>
    <w:rsid w:val="00FF1D12"/>
    <w:rsid w:val="00FF1FED"/>
    <w:rsid w:val="00FF2681"/>
    <w:rsid w:val="00FF2D9A"/>
    <w:rsid w:val="00FF325F"/>
    <w:rsid w:val="00FF3BFF"/>
    <w:rsid w:val="00FF3D81"/>
    <w:rsid w:val="00FF45F9"/>
    <w:rsid w:val="00FF4C69"/>
    <w:rsid w:val="00FF59E0"/>
    <w:rsid w:val="00FF6226"/>
    <w:rsid w:val="00FF69C1"/>
    <w:rsid w:val="00FF6BFC"/>
    <w:rsid w:val="00FF747C"/>
    <w:rsid w:val="00FF751F"/>
    <w:rsid w:val="00FF781C"/>
    <w:rsid w:val="00FF796E"/>
    <w:rsid w:val="00FF7AF0"/>
    <w:rsid w:val="00FF7E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 fill="f" fillcolor="white" stroke="f">
      <v:fill color="white" on="f"/>
      <v:stroke on="f"/>
      <o:colormru v:ext="edit" colors="#fd000d,#1e1284,#324099,#2a289d"/>
    </o:shapedefaults>
    <o:shapelayout v:ext="edit">
      <o:idmap v:ext="edit" data="1"/>
    </o:shapelayout>
  </w:shapeDefaults>
  <w:doNotEmbedSmartTags/>
  <w:decimalSymbol w:val="."/>
  <w:listSeparator w:val=","/>
  <w14:docId w14:val="0C575651"/>
  <w15:docId w15:val="{C2F9A854-516E-47A1-AD2A-2D1A6C80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B331B5"/>
    <w:pPr>
      <w:widowControl w:val="0"/>
      <w:overflowPunct w:val="0"/>
      <w:autoSpaceDE w:val="0"/>
      <w:autoSpaceDN w:val="0"/>
      <w:adjustRightInd w:val="0"/>
      <w:spacing w:line="320" w:lineRule="exact"/>
      <w:textAlignment w:val="baseline"/>
    </w:pPr>
    <w:rPr>
      <w:rFonts w:ascii="Times New Roman" w:hAnsi="Times New Roman"/>
    </w:rPr>
  </w:style>
  <w:style w:type="paragraph" w:styleId="1">
    <w:name w:val="heading 1"/>
    <w:basedOn w:val="a4"/>
    <w:next w:val="a5"/>
    <w:qFormat/>
    <w:rsid w:val="00C439A8"/>
    <w:pPr>
      <w:keepNext/>
      <w:pageBreakBefore/>
      <w:widowControl/>
      <w:numPr>
        <w:numId w:val="11"/>
      </w:numPr>
      <w:wordWrap w:val="0"/>
      <w:overflowPunct/>
      <w:autoSpaceDE/>
      <w:autoSpaceDN/>
      <w:spacing w:before="240" w:after="60" w:line="300" w:lineRule="exact"/>
      <w:textAlignment w:val="center"/>
      <w:outlineLvl w:val="0"/>
    </w:pPr>
    <w:rPr>
      <w:rFonts w:ascii="Arial" w:eastAsia="Arial" w:hAnsi="Arial" w:cs="Arial"/>
      <w:sz w:val="28"/>
      <w:szCs w:val="28"/>
      <w:lang w:eastAsia="ko-KR"/>
    </w:rPr>
  </w:style>
  <w:style w:type="paragraph" w:styleId="21">
    <w:name w:val="heading 2"/>
    <w:basedOn w:val="a4"/>
    <w:next w:val="E"/>
    <w:qFormat/>
    <w:rsid w:val="00D46258"/>
    <w:pPr>
      <w:keepNext/>
      <w:widowControl/>
      <w:numPr>
        <w:ilvl w:val="1"/>
        <w:numId w:val="11"/>
      </w:numPr>
      <w:overflowPunct/>
      <w:autoSpaceDE/>
      <w:autoSpaceDN/>
      <w:spacing w:before="200" w:after="100" w:line="300" w:lineRule="exact"/>
      <w:outlineLvl w:val="1"/>
    </w:pPr>
    <w:rPr>
      <w:rFonts w:ascii="Cambria" w:eastAsia="Arial" w:hAnsi="Cambria" w:cs="Arial"/>
      <w:b/>
      <w:sz w:val="24"/>
      <w:szCs w:val="24"/>
      <w:lang w:eastAsia="ko-KR"/>
    </w:rPr>
  </w:style>
  <w:style w:type="paragraph" w:styleId="31">
    <w:name w:val="heading 3"/>
    <w:next w:val="E"/>
    <w:link w:val="3Char"/>
    <w:autoRedefine/>
    <w:qFormat/>
    <w:rsid w:val="000873EE"/>
    <w:pPr>
      <w:keepNext/>
      <w:numPr>
        <w:ilvl w:val="2"/>
        <w:numId w:val="11"/>
      </w:numPr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Cambria" w:eastAsia="HD현대체 Bold" w:hAnsi="Cambria" w:cs="Arial"/>
      <w:b/>
      <w:color w:val="000000" w:themeColor="text1"/>
      <w:sz w:val="22"/>
      <w:szCs w:val="22"/>
      <w:lang w:eastAsia="ko-KR"/>
    </w:rPr>
  </w:style>
  <w:style w:type="paragraph" w:styleId="41">
    <w:name w:val="heading 4"/>
    <w:next w:val="E"/>
    <w:qFormat/>
    <w:rsid w:val="005545F7"/>
    <w:pPr>
      <w:keepNext/>
      <w:numPr>
        <w:ilvl w:val="3"/>
        <w:numId w:val="11"/>
      </w:numPr>
      <w:spacing w:before="200" w:after="100" w:line="300" w:lineRule="exact"/>
      <w:ind w:rightChars="100" w:right="100"/>
      <w:outlineLvl w:val="3"/>
    </w:pPr>
    <w:rPr>
      <w:rFonts w:ascii="Arial" w:eastAsia="Arial" w:hAnsi="Arial" w:cs="Arial"/>
      <w:sz w:val="22"/>
      <w:szCs w:val="22"/>
    </w:rPr>
  </w:style>
  <w:style w:type="paragraph" w:styleId="51">
    <w:name w:val="heading 5"/>
    <w:basedOn w:val="a4"/>
    <w:next w:val="a5"/>
    <w:qFormat/>
    <w:rsid w:val="004103E0"/>
    <w:pPr>
      <w:keepNext/>
      <w:widowControl/>
      <w:numPr>
        <w:ilvl w:val="4"/>
        <w:numId w:val="11"/>
      </w:numPr>
      <w:overflowPunct/>
      <w:autoSpaceDE/>
      <w:autoSpaceDN/>
      <w:spacing w:before="200" w:after="100" w:line="300" w:lineRule="exact"/>
      <w:outlineLvl w:val="4"/>
    </w:pPr>
    <w:rPr>
      <w:rFonts w:ascii="Arial" w:eastAsia="MS Gothic" w:hAnsi="Arial"/>
      <w:sz w:val="22"/>
    </w:rPr>
  </w:style>
  <w:style w:type="paragraph" w:styleId="6">
    <w:name w:val="heading 6"/>
    <w:basedOn w:val="a4"/>
    <w:next w:val="a5"/>
    <w:qFormat/>
    <w:rsid w:val="004103E0"/>
    <w:pPr>
      <w:keepNext/>
      <w:widowControl/>
      <w:numPr>
        <w:ilvl w:val="5"/>
        <w:numId w:val="11"/>
      </w:numPr>
      <w:overflowPunct/>
      <w:autoSpaceDE/>
      <w:autoSpaceDN/>
      <w:spacing w:before="200" w:after="100" w:line="300" w:lineRule="exact"/>
      <w:outlineLvl w:val="5"/>
    </w:pPr>
    <w:rPr>
      <w:rFonts w:ascii="Arial" w:eastAsia="MS Gothic" w:hAnsi="Arial"/>
      <w:sz w:val="22"/>
    </w:rPr>
  </w:style>
  <w:style w:type="paragraph" w:styleId="7">
    <w:name w:val="heading 7"/>
    <w:basedOn w:val="a4"/>
    <w:next w:val="a5"/>
    <w:qFormat/>
    <w:rsid w:val="004103E0"/>
    <w:pPr>
      <w:keepNext/>
      <w:widowControl/>
      <w:numPr>
        <w:numId w:val="12"/>
      </w:numPr>
      <w:overflowPunct/>
      <w:autoSpaceDE/>
      <w:autoSpaceDN/>
      <w:spacing w:before="100" w:after="100" w:line="300" w:lineRule="exact"/>
      <w:outlineLvl w:val="6"/>
    </w:pPr>
    <w:rPr>
      <w:rFonts w:ascii="Arial" w:eastAsia="MS Gothic" w:hAnsi="Arial"/>
    </w:rPr>
  </w:style>
  <w:style w:type="paragraph" w:styleId="8">
    <w:name w:val="heading 8"/>
    <w:next w:val="a5"/>
    <w:qFormat/>
    <w:rsid w:val="004103E0"/>
    <w:pPr>
      <w:keepNext/>
      <w:spacing w:line="240" w:lineRule="exact"/>
      <w:outlineLvl w:val="7"/>
    </w:pPr>
    <w:rPr>
      <w:rFonts w:ascii="Arial" w:eastAsia="MS Gothic" w:hAnsi="Arial"/>
      <w:noProof/>
      <w:sz w:val="18"/>
    </w:rPr>
  </w:style>
  <w:style w:type="paragraph" w:styleId="9">
    <w:name w:val="heading 9"/>
    <w:basedOn w:val="a6"/>
    <w:next w:val="a5"/>
    <w:qFormat/>
    <w:rsid w:val="004103E0"/>
    <w:pPr>
      <w:keepNext/>
      <w:outlineLvl w:val="8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5">
    <w:name w:val="Body Text"/>
    <w:basedOn w:val="a4"/>
    <w:link w:val="Char"/>
    <w:uiPriority w:val="99"/>
    <w:rsid w:val="004103E0"/>
    <w:pPr>
      <w:overflowPunct/>
      <w:ind w:firstLine="199"/>
    </w:pPr>
    <w:rPr>
      <w:rFonts w:ascii="Century" w:hAnsi="Century"/>
      <w:position w:val="2"/>
      <w:sz w:val="18"/>
    </w:rPr>
  </w:style>
  <w:style w:type="paragraph" w:customStyle="1" w:styleId="a6">
    <w:name w:val="標準(ゴシック)"/>
    <w:rsid w:val="004103E0"/>
    <w:pPr>
      <w:spacing w:line="320" w:lineRule="exact"/>
    </w:pPr>
    <w:rPr>
      <w:rFonts w:ascii="Arial" w:eastAsia="MS Gothic" w:hAnsi="Arial"/>
    </w:rPr>
  </w:style>
  <w:style w:type="paragraph" w:styleId="22">
    <w:name w:val="toc 2"/>
    <w:basedOn w:val="a4"/>
    <w:autoRedefine/>
    <w:uiPriority w:val="39"/>
    <w:rsid w:val="004103E0"/>
    <w:pPr>
      <w:keepLines/>
      <w:widowControl/>
      <w:tabs>
        <w:tab w:val="right" w:leader="dot" w:pos="9752"/>
      </w:tabs>
      <w:spacing w:after="40"/>
      <w:ind w:left="908" w:hanging="709"/>
    </w:pPr>
    <w:rPr>
      <w:noProof/>
    </w:rPr>
  </w:style>
  <w:style w:type="paragraph" w:styleId="32">
    <w:name w:val="toc 3"/>
    <w:basedOn w:val="a4"/>
    <w:autoRedefine/>
    <w:uiPriority w:val="39"/>
    <w:rsid w:val="004103E0"/>
    <w:pPr>
      <w:keepLines/>
      <w:widowControl/>
      <w:tabs>
        <w:tab w:val="right" w:leader="dot" w:pos="9752"/>
      </w:tabs>
      <w:overflowPunct/>
      <w:autoSpaceDE/>
      <w:autoSpaceDN/>
      <w:spacing w:after="40" w:line="260" w:lineRule="exact"/>
      <w:ind w:left="1361" w:hanging="964"/>
    </w:pPr>
    <w:rPr>
      <w:noProof/>
    </w:rPr>
  </w:style>
  <w:style w:type="paragraph" w:styleId="aa">
    <w:name w:val="footer"/>
    <w:link w:val="Char0"/>
    <w:rsid w:val="004103E0"/>
    <w:pPr>
      <w:tabs>
        <w:tab w:val="center" w:pos="4820"/>
        <w:tab w:val="right" w:pos="9752"/>
      </w:tabs>
      <w:spacing w:line="240" w:lineRule="exact"/>
    </w:pPr>
    <w:rPr>
      <w:rFonts w:ascii="Arial" w:eastAsia="MS Gothic" w:hAnsi="Arial"/>
      <w:sz w:val="18"/>
    </w:rPr>
  </w:style>
  <w:style w:type="paragraph" w:styleId="ab">
    <w:name w:val="header"/>
    <w:basedOn w:val="a4"/>
    <w:rsid w:val="004103E0"/>
    <w:pPr>
      <w:tabs>
        <w:tab w:val="right" w:pos="9752"/>
      </w:tabs>
      <w:autoSpaceDE/>
      <w:autoSpaceDN/>
      <w:spacing w:line="380" w:lineRule="exact"/>
      <w:jc w:val="right"/>
    </w:pPr>
    <w:rPr>
      <w:rFonts w:ascii="Arial" w:eastAsia="MS Gothic" w:hAnsi="Arial"/>
    </w:rPr>
  </w:style>
  <w:style w:type="paragraph" w:styleId="ac">
    <w:name w:val="List Continue"/>
    <w:basedOn w:val="a5"/>
    <w:next w:val="a4"/>
    <w:rsid w:val="004103E0"/>
    <w:pPr>
      <w:ind w:left="397" w:firstLine="0"/>
    </w:pPr>
  </w:style>
  <w:style w:type="paragraph" w:customStyle="1" w:styleId="ad">
    <w:name w:val="図枠なし"/>
    <w:basedOn w:val="ae"/>
    <w:next w:val="a5"/>
    <w:rsid w:val="004103E0"/>
    <w:pPr>
      <w:keepNext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0"/>
    </w:pPr>
  </w:style>
  <w:style w:type="paragraph" w:customStyle="1" w:styleId="ae">
    <w:name w:val="図枠"/>
    <w:next w:val="af"/>
    <w:rsid w:val="004103E0"/>
    <w:pPr>
      <w:keepNext/>
      <w:widowControl w:val="0"/>
      <w:pBdr>
        <w:top w:val="single" w:sz="4" w:space="8" w:color="auto"/>
        <w:left w:val="single" w:sz="4" w:space="8" w:color="auto"/>
        <w:bottom w:val="single" w:sz="4" w:space="8" w:color="auto"/>
        <w:right w:val="single" w:sz="4" w:space="8" w:color="auto"/>
      </w:pBdr>
      <w:kinsoku w:val="0"/>
      <w:overflowPunct w:val="0"/>
      <w:adjustRightInd w:val="0"/>
      <w:spacing w:before="240" w:after="60" w:line="240" w:lineRule="atLeast"/>
      <w:ind w:left="142" w:right="142"/>
      <w:jc w:val="center"/>
      <w:textAlignment w:val="baseline"/>
    </w:pPr>
    <w:rPr>
      <w:rFonts w:ascii="Arial" w:eastAsia="MS Gothic" w:hAnsi="Arial"/>
      <w:sz w:val="18"/>
    </w:rPr>
  </w:style>
  <w:style w:type="paragraph" w:customStyle="1" w:styleId="af">
    <w:name w:val="図タイトル"/>
    <w:basedOn w:val="0pt0pt1pt"/>
    <w:next w:val="a5"/>
    <w:rsid w:val="004103E0"/>
  </w:style>
  <w:style w:type="paragraph" w:customStyle="1" w:styleId="af0">
    <w:name w:val="表脚注リスト"/>
    <w:basedOn w:val="af1"/>
    <w:rsid w:val="004103E0"/>
    <w:pPr>
      <w:tabs>
        <w:tab w:val="clear" w:pos="794"/>
        <w:tab w:val="clear" w:pos="1191"/>
        <w:tab w:val="left" w:pos="595"/>
        <w:tab w:val="left" w:pos="992"/>
      </w:tabs>
      <w:overflowPunct w:val="0"/>
      <w:spacing w:before="60"/>
      <w:ind w:left="595" w:hanging="595"/>
    </w:pPr>
  </w:style>
  <w:style w:type="paragraph" w:customStyle="1" w:styleId="af1">
    <w:name w:val="注記リスト"/>
    <w:rsid w:val="004103E0"/>
    <w:pPr>
      <w:widowControl w:val="0"/>
      <w:tabs>
        <w:tab w:val="left" w:pos="794"/>
        <w:tab w:val="left" w:pos="1191"/>
      </w:tabs>
      <w:adjustRightInd w:val="0"/>
      <w:spacing w:before="40" w:line="260" w:lineRule="exact"/>
      <w:ind w:left="1191" w:hanging="992"/>
      <w:textAlignment w:val="baseline"/>
    </w:pPr>
    <w:rPr>
      <w:rFonts w:ascii="Arial" w:eastAsia="MS Gothic" w:hAnsi="Arial"/>
      <w:sz w:val="18"/>
    </w:rPr>
  </w:style>
  <w:style w:type="paragraph" w:customStyle="1" w:styleId="af2">
    <w:name w:val="表脚注"/>
    <w:basedOn w:val="af3"/>
    <w:rsid w:val="004103E0"/>
    <w:pPr>
      <w:tabs>
        <w:tab w:val="clear" w:pos="1191"/>
        <w:tab w:val="left" w:pos="595"/>
      </w:tabs>
      <w:ind w:left="595" w:hanging="595"/>
    </w:pPr>
  </w:style>
  <w:style w:type="character" w:styleId="af4">
    <w:name w:val="Subtle Reference"/>
    <w:qFormat/>
    <w:rsid w:val="006C2FC0"/>
    <w:rPr>
      <w:rFonts w:ascii="현대체 Bold" w:eastAsia="현대체 Bold" w:hAnsi="현대체 Bold" w:cs="현대체 Bold"/>
      <w:color w:val="000000"/>
      <w:spacing w:val="0"/>
      <w:sz w:val="20"/>
      <w:u w:val="none"/>
    </w:rPr>
  </w:style>
  <w:style w:type="paragraph" w:customStyle="1" w:styleId="af3">
    <w:name w:val="注記"/>
    <w:basedOn w:val="af1"/>
    <w:rsid w:val="004103E0"/>
    <w:pPr>
      <w:tabs>
        <w:tab w:val="clear" w:pos="794"/>
        <w:tab w:val="left" w:pos="992"/>
      </w:tabs>
      <w:ind w:left="993" w:hanging="794"/>
    </w:pPr>
  </w:style>
  <w:style w:type="paragraph" w:styleId="10">
    <w:name w:val="toc 1"/>
    <w:basedOn w:val="a4"/>
    <w:next w:val="22"/>
    <w:autoRedefine/>
    <w:uiPriority w:val="39"/>
    <w:rsid w:val="004103E0"/>
    <w:pPr>
      <w:keepNext/>
      <w:keepLines/>
      <w:widowControl/>
      <w:tabs>
        <w:tab w:val="right" w:leader="dot" w:pos="9752"/>
      </w:tabs>
      <w:overflowPunct/>
      <w:autoSpaceDE/>
      <w:autoSpaceDN/>
      <w:spacing w:before="360" w:after="120"/>
      <w:ind w:left="397" w:hanging="397"/>
    </w:pPr>
    <w:rPr>
      <w:rFonts w:ascii="Arial" w:eastAsia="MS Gothic" w:hAnsi="Arial"/>
      <w:noProof/>
    </w:rPr>
  </w:style>
  <w:style w:type="paragraph" w:customStyle="1" w:styleId="af5">
    <w:name w:val="表ヘッダ"/>
    <w:basedOn w:val="af6"/>
    <w:next w:val="af6"/>
    <w:rsid w:val="004103E0"/>
    <w:pPr>
      <w:keepNext/>
      <w:widowControl/>
      <w:ind w:left="57"/>
      <w:jc w:val="center"/>
    </w:pPr>
  </w:style>
  <w:style w:type="paragraph" w:customStyle="1" w:styleId="af6">
    <w:name w:val="表本文"/>
    <w:link w:val="Char1"/>
    <w:rsid w:val="004103E0"/>
    <w:pPr>
      <w:widowControl w:val="0"/>
      <w:autoSpaceDE w:val="0"/>
      <w:autoSpaceDN w:val="0"/>
      <w:adjustRightInd w:val="0"/>
      <w:spacing w:line="320" w:lineRule="exact"/>
      <w:ind w:left="85" w:right="57"/>
      <w:textAlignment w:val="baseline"/>
    </w:pPr>
    <w:rPr>
      <w:rFonts w:ascii="Arial" w:eastAsia="MS Gothic" w:hAnsi="Arial"/>
      <w:position w:val="2"/>
      <w:sz w:val="18"/>
    </w:rPr>
  </w:style>
  <w:style w:type="paragraph" w:customStyle="1" w:styleId="af7">
    <w:name w:val="表条件"/>
    <w:basedOn w:val="af5"/>
    <w:next w:val="af5"/>
    <w:rsid w:val="004103E0"/>
    <w:pPr>
      <w:spacing w:after="40" w:line="240" w:lineRule="exact"/>
      <w:jc w:val="right"/>
    </w:pPr>
  </w:style>
  <w:style w:type="paragraph" w:customStyle="1" w:styleId="af8">
    <w:name w:val="大見出し"/>
    <w:next w:val="a5"/>
    <w:rsid w:val="004103E0"/>
    <w:pPr>
      <w:keepNext/>
      <w:pageBreakBefore/>
      <w:widowControl w:val="0"/>
      <w:adjustRightInd w:val="0"/>
      <w:spacing w:before="120" w:after="120"/>
      <w:jc w:val="center"/>
      <w:textAlignment w:val="baseline"/>
    </w:pPr>
    <w:rPr>
      <w:rFonts w:ascii="Arial" w:eastAsia="MS Gothic" w:hAnsi="Arial"/>
      <w:sz w:val="40"/>
    </w:rPr>
  </w:style>
  <w:style w:type="paragraph" w:customStyle="1" w:styleId="af9">
    <w:name w:val="奥付"/>
    <w:rsid w:val="004103E0"/>
    <w:pPr>
      <w:widowControl w:val="0"/>
      <w:pBdr>
        <w:top w:val="single" w:sz="6" w:space="1" w:color="auto"/>
        <w:bottom w:val="single" w:sz="6" w:space="1" w:color="auto"/>
      </w:pBdr>
      <w:tabs>
        <w:tab w:val="left" w:pos="3969"/>
      </w:tabs>
      <w:adjustRightInd w:val="0"/>
      <w:spacing w:line="320" w:lineRule="exact"/>
      <w:jc w:val="both"/>
      <w:textAlignment w:val="baseline"/>
    </w:pPr>
    <w:rPr>
      <w:rFonts w:ascii="Arial" w:eastAsia="MS Gothic" w:hAnsi="Arial"/>
    </w:rPr>
  </w:style>
  <w:style w:type="paragraph" w:customStyle="1" w:styleId="afa">
    <w:name w:val="コード"/>
    <w:basedOn w:val="a5"/>
    <w:rsid w:val="004103E0"/>
    <w:pPr>
      <w:tabs>
        <w:tab w:val="left" w:pos="1418"/>
        <w:tab w:val="left" w:pos="3119"/>
        <w:tab w:val="left" w:pos="4820"/>
        <w:tab w:val="left" w:pos="6521"/>
      </w:tabs>
      <w:spacing w:before="20" w:after="60" w:line="240" w:lineRule="exact"/>
      <w:ind w:left="284" w:firstLine="0"/>
    </w:pPr>
    <w:rPr>
      <w:rFonts w:ascii="Courier New" w:hAnsi="Courier New"/>
    </w:rPr>
  </w:style>
  <w:style w:type="paragraph" w:customStyle="1" w:styleId="afb">
    <w:name w:val="表タイトル"/>
    <w:basedOn w:val="0pt0pt1pt"/>
    <w:link w:val="afc"/>
    <w:rsid w:val="004103E0"/>
  </w:style>
  <w:style w:type="character" w:styleId="afd">
    <w:name w:val="page number"/>
    <w:rsid w:val="004103E0"/>
    <w:rPr>
      <w:rFonts w:ascii="Arial" w:hAnsi="Arial"/>
    </w:rPr>
  </w:style>
  <w:style w:type="paragraph" w:styleId="11">
    <w:name w:val="index 1"/>
    <w:basedOn w:val="a4"/>
    <w:next w:val="23"/>
    <w:autoRedefine/>
    <w:rsid w:val="004103E0"/>
    <w:pPr>
      <w:widowControl/>
      <w:tabs>
        <w:tab w:val="right" w:leader="dot" w:pos="4451"/>
      </w:tabs>
      <w:autoSpaceDE/>
      <w:autoSpaceDN/>
      <w:spacing w:after="20"/>
    </w:pPr>
    <w:rPr>
      <w:rFonts w:ascii="Arial" w:eastAsia="MS Gothic" w:hAnsi="Arial"/>
      <w:noProof/>
      <w:sz w:val="18"/>
    </w:rPr>
  </w:style>
  <w:style w:type="paragraph" w:styleId="23">
    <w:name w:val="index 2"/>
    <w:basedOn w:val="a4"/>
    <w:autoRedefine/>
    <w:rsid w:val="004103E0"/>
    <w:pPr>
      <w:widowControl/>
      <w:tabs>
        <w:tab w:val="right" w:leader="dot" w:pos="4451"/>
      </w:tabs>
      <w:autoSpaceDE/>
      <w:autoSpaceDN/>
      <w:spacing w:after="20"/>
      <w:ind w:left="357"/>
    </w:pPr>
    <w:rPr>
      <w:rFonts w:ascii="Arial" w:eastAsia="MS Gothic" w:hAnsi="Arial"/>
      <w:sz w:val="18"/>
    </w:rPr>
  </w:style>
  <w:style w:type="paragraph" w:styleId="afe">
    <w:name w:val="index heading"/>
    <w:basedOn w:val="a4"/>
    <w:next w:val="11"/>
    <w:semiHidden/>
    <w:rsid w:val="004103E0"/>
    <w:pPr>
      <w:keepNext/>
      <w:autoSpaceDE/>
      <w:autoSpaceDN/>
      <w:spacing w:before="60" w:after="60" w:line="400" w:lineRule="exact"/>
      <w:ind w:left="312" w:hanging="312"/>
    </w:pPr>
    <w:rPr>
      <w:rFonts w:ascii="Arial" w:eastAsia="MS Gothic" w:hAnsi="Arial"/>
    </w:rPr>
  </w:style>
  <w:style w:type="paragraph" w:styleId="aff">
    <w:name w:val="Plain Text"/>
    <w:basedOn w:val="a4"/>
    <w:rsid w:val="004103E0"/>
    <w:rPr>
      <w:sz w:val="21"/>
    </w:rPr>
  </w:style>
  <w:style w:type="paragraph" w:styleId="a2">
    <w:name w:val="List Bullet"/>
    <w:basedOn w:val="a5"/>
    <w:uiPriority w:val="99"/>
    <w:rsid w:val="004103E0"/>
    <w:pPr>
      <w:numPr>
        <w:numId w:val="10"/>
      </w:numPr>
      <w:tabs>
        <w:tab w:val="left" w:pos="397"/>
      </w:tabs>
      <w:autoSpaceDE/>
      <w:autoSpaceDN/>
      <w:spacing w:before="40"/>
      <w:ind w:left="397" w:hanging="267"/>
    </w:pPr>
  </w:style>
  <w:style w:type="paragraph" w:customStyle="1" w:styleId="SP">
    <w:name w:val="SP"/>
    <w:basedOn w:val="a4"/>
    <w:rsid w:val="004103E0"/>
    <w:pPr>
      <w:spacing w:line="300" w:lineRule="exact"/>
    </w:pPr>
  </w:style>
  <w:style w:type="paragraph" w:customStyle="1" w:styleId="a0">
    <w:name w:val="表中箇条書き"/>
    <w:basedOn w:val="af6"/>
    <w:next w:val="aff0"/>
    <w:rsid w:val="004103E0"/>
    <w:pPr>
      <w:numPr>
        <w:numId w:val="14"/>
      </w:numPr>
      <w:tabs>
        <w:tab w:val="left" w:pos="267"/>
      </w:tabs>
      <w:autoSpaceDE/>
      <w:autoSpaceDN/>
    </w:pPr>
    <w:rPr>
      <w:noProof/>
    </w:rPr>
  </w:style>
  <w:style w:type="paragraph" w:customStyle="1" w:styleId="aff0">
    <w:name w:val="表中箇条書き続き"/>
    <w:basedOn w:val="af6"/>
    <w:rsid w:val="004103E0"/>
    <w:pPr>
      <w:ind w:left="267"/>
    </w:pPr>
    <w:rPr>
      <w:noProof/>
    </w:rPr>
  </w:style>
  <w:style w:type="paragraph" w:customStyle="1" w:styleId="aff1">
    <w:name w:val="表本文+インデント"/>
    <w:basedOn w:val="af6"/>
    <w:rsid w:val="004103E0"/>
    <w:pPr>
      <w:ind w:left="266"/>
    </w:pPr>
  </w:style>
  <w:style w:type="paragraph" w:styleId="33">
    <w:name w:val="index 3"/>
    <w:basedOn w:val="23"/>
    <w:semiHidden/>
    <w:rsid w:val="004103E0"/>
    <w:pPr>
      <w:ind w:left="540" w:hanging="180"/>
    </w:pPr>
  </w:style>
  <w:style w:type="paragraph" w:customStyle="1" w:styleId="aff2">
    <w:name w:val="表中注記"/>
    <w:rsid w:val="004103E0"/>
    <w:pPr>
      <w:spacing w:line="260" w:lineRule="exact"/>
      <w:ind w:left="652" w:right="57" w:hanging="595"/>
    </w:pPr>
    <w:rPr>
      <w:rFonts w:ascii="Arial" w:eastAsia="MS Gothic" w:hAnsi="Arial"/>
      <w:sz w:val="18"/>
    </w:rPr>
  </w:style>
  <w:style w:type="paragraph" w:customStyle="1" w:styleId="aff3">
    <w:name w:val="番号無見出し"/>
    <w:basedOn w:val="21"/>
    <w:next w:val="a5"/>
    <w:rsid w:val="004103E0"/>
    <w:pPr>
      <w:numPr>
        <w:ilvl w:val="0"/>
        <w:numId w:val="0"/>
      </w:numPr>
      <w:tabs>
        <w:tab w:val="left" w:pos="794"/>
      </w:tabs>
      <w:ind w:left="794" w:hanging="794"/>
      <w:outlineLvl w:val="9"/>
    </w:pPr>
  </w:style>
  <w:style w:type="paragraph" w:styleId="aff4">
    <w:name w:val="caption"/>
    <w:basedOn w:val="a4"/>
    <w:next w:val="a4"/>
    <w:qFormat/>
    <w:rsid w:val="007525EF"/>
    <w:pPr>
      <w:spacing w:before="120" w:after="120"/>
      <w:jc w:val="center"/>
    </w:pPr>
    <w:rPr>
      <w:rFonts w:ascii="Arial" w:eastAsia="Arial" w:hAnsi="Arial" w:cs="Arial"/>
      <w:b/>
      <w:bCs/>
      <w:sz w:val="18"/>
      <w:szCs w:val="18"/>
    </w:rPr>
  </w:style>
  <w:style w:type="paragraph" w:styleId="aff5">
    <w:name w:val="List Number"/>
    <w:basedOn w:val="a4"/>
    <w:rsid w:val="004103E0"/>
    <w:pPr>
      <w:spacing w:before="40" w:line="300" w:lineRule="exact"/>
    </w:pPr>
  </w:style>
  <w:style w:type="paragraph" w:customStyle="1" w:styleId="aff6">
    <w:name w:val="本文インデントなし"/>
    <w:basedOn w:val="a5"/>
    <w:rsid w:val="004103E0"/>
  </w:style>
  <w:style w:type="paragraph" w:customStyle="1" w:styleId="aff7">
    <w:name w:val="計算式"/>
    <w:basedOn w:val="a5"/>
    <w:rsid w:val="004103E0"/>
    <w:pPr>
      <w:spacing w:line="80" w:lineRule="atLeast"/>
      <w:ind w:left="1000" w:firstLine="0"/>
    </w:pPr>
  </w:style>
  <w:style w:type="paragraph" w:customStyle="1" w:styleId="aff8">
    <w:name w:val="表中図罫無"/>
    <w:basedOn w:val="ad"/>
    <w:next w:val="a5"/>
    <w:rsid w:val="004103E0"/>
    <w:pPr>
      <w:spacing w:after="0" w:line="280" w:lineRule="atLeast"/>
    </w:pPr>
  </w:style>
  <w:style w:type="paragraph" w:customStyle="1" w:styleId="aff9">
    <w:name w:val="図罫無"/>
    <w:basedOn w:val="a4"/>
    <w:next w:val="a5"/>
    <w:rsid w:val="004103E0"/>
    <w:pPr>
      <w:kinsoku w:val="0"/>
      <w:autoSpaceDE/>
      <w:autoSpaceDN/>
      <w:spacing w:after="60" w:line="240" w:lineRule="atLeast"/>
      <w:ind w:left="142" w:right="142"/>
      <w:jc w:val="center"/>
    </w:pPr>
    <w:rPr>
      <w:rFonts w:ascii="Helvetica" w:eastAsia="平成角ゴシックW5" w:hAnsi="Helvetica"/>
      <w:sz w:val="18"/>
    </w:rPr>
  </w:style>
  <w:style w:type="paragraph" w:customStyle="1" w:styleId="copyright">
    <w:name w:val="copyright"/>
    <w:semiHidden/>
    <w:rsid w:val="004103E0"/>
    <w:pPr>
      <w:spacing w:before="60"/>
      <w:ind w:left="1701"/>
    </w:pPr>
    <w:rPr>
      <w:rFonts w:ascii="Arial" w:hAnsi="Arial" w:cs="Arial"/>
      <w:sz w:val="18"/>
    </w:rPr>
  </w:style>
  <w:style w:type="paragraph" w:customStyle="1" w:styleId="affa">
    <w:name w:val="改訂記録_タイトル"/>
    <w:rsid w:val="004103E0"/>
    <w:pPr>
      <w:spacing w:before="40"/>
      <w:ind w:left="113"/>
      <w:jc w:val="center"/>
    </w:pPr>
    <w:rPr>
      <w:rFonts w:ascii="Arial" w:eastAsia="MS Gothic" w:hAnsi="Arial"/>
      <w:sz w:val="18"/>
      <w:szCs w:val="18"/>
    </w:rPr>
  </w:style>
  <w:style w:type="paragraph" w:customStyle="1" w:styleId="affb">
    <w:name w:val="改訂記録"/>
    <w:basedOn w:val="a4"/>
    <w:rsid w:val="004103E0"/>
    <w:pPr>
      <w:widowControl/>
      <w:overflowPunct/>
      <w:autoSpaceDE/>
      <w:autoSpaceDN/>
      <w:adjustRightInd/>
      <w:spacing w:before="40" w:line="240" w:lineRule="auto"/>
      <w:ind w:left="113"/>
      <w:textAlignment w:val="auto"/>
    </w:pPr>
    <w:rPr>
      <w:rFonts w:ascii="Arial" w:eastAsia="MS Gothic" w:hAnsi="Arial"/>
      <w:sz w:val="24"/>
    </w:rPr>
  </w:style>
  <w:style w:type="paragraph" w:customStyle="1" w:styleId="affc">
    <w:name w:val="付録_タイトル"/>
    <w:basedOn w:val="1"/>
    <w:semiHidden/>
    <w:rsid w:val="004103E0"/>
    <w:pPr>
      <w:numPr>
        <w:numId w:val="0"/>
      </w:numPr>
    </w:pPr>
  </w:style>
  <w:style w:type="paragraph" w:styleId="42">
    <w:name w:val="toc 4"/>
    <w:basedOn w:val="a4"/>
    <w:next w:val="a4"/>
    <w:autoRedefine/>
    <w:uiPriority w:val="39"/>
    <w:rsid w:val="004103E0"/>
    <w:pPr>
      <w:ind w:left="540"/>
    </w:pPr>
  </w:style>
  <w:style w:type="paragraph" w:customStyle="1" w:styleId="affd">
    <w:name w:val="目次タイトル"/>
    <w:basedOn w:val="a5"/>
    <w:rsid w:val="004103E0"/>
    <w:pPr>
      <w:ind w:firstLine="0"/>
    </w:pPr>
    <w:rPr>
      <w:rFonts w:ascii="Arial" w:eastAsia="MS Gothic" w:hAnsi="Arial" w:cs="Arial"/>
      <w:sz w:val="24"/>
    </w:rPr>
  </w:style>
  <w:style w:type="paragraph" w:customStyle="1" w:styleId="affe">
    <w:name w:val="暫定版"/>
    <w:next w:val="SP"/>
    <w:rsid w:val="004103E0"/>
    <w:pPr>
      <w:jc w:val="right"/>
    </w:pPr>
    <w:rPr>
      <w:rFonts w:ascii="Arial" w:eastAsia="MS Gothic" w:hAnsi="Arial"/>
      <w:color w:val="324099"/>
      <w:sz w:val="36"/>
    </w:rPr>
  </w:style>
  <w:style w:type="paragraph" w:customStyle="1" w:styleId="a">
    <w:name w:val="番号付きリスト"/>
    <w:basedOn w:val="a5"/>
    <w:rsid w:val="004103E0"/>
    <w:pPr>
      <w:numPr>
        <w:numId w:val="13"/>
      </w:numPr>
    </w:pPr>
  </w:style>
  <w:style w:type="paragraph" w:customStyle="1" w:styleId="afff">
    <w:name w:val="文書情報"/>
    <w:basedOn w:val="a4"/>
    <w:rsid w:val="004103E0"/>
    <w:pPr>
      <w:spacing w:line="240" w:lineRule="atLeast"/>
      <w:jc w:val="right"/>
    </w:pPr>
    <w:rPr>
      <w:rFonts w:eastAsia="MS Gothic"/>
    </w:rPr>
  </w:style>
  <w:style w:type="paragraph" w:customStyle="1" w:styleId="afff0">
    <w:name w:val="段落番号継続行"/>
    <w:basedOn w:val="ac"/>
    <w:rsid w:val="004103E0"/>
  </w:style>
  <w:style w:type="paragraph" w:customStyle="1" w:styleId="afff1">
    <w:name w:val="文書プロパティ"/>
    <w:basedOn w:val="affe"/>
    <w:rsid w:val="004103E0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sz w:val="20"/>
    </w:rPr>
  </w:style>
  <w:style w:type="paragraph" w:customStyle="1" w:styleId="R">
    <w:name w:val="R番号"/>
    <w:rsid w:val="004103E0"/>
    <w:pPr>
      <w:spacing w:line="240" w:lineRule="atLeast"/>
      <w:jc w:val="right"/>
    </w:pPr>
    <w:rPr>
      <w:rFonts w:ascii="Arial" w:eastAsia="MS Gothic" w:hAnsi="Arial"/>
      <w:sz w:val="18"/>
    </w:rPr>
  </w:style>
  <w:style w:type="character" w:customStyle="1" w:styleId="afc">
    <w:name w:val="表タイトル (文字)"/>
    <w:link w:val="afb"/>
    <w:rsid w:val="004103E0"/>
    <w:rPr>
      <w:rFonts w:ascii="Arial" w:eastAsia="MS Gothic" w:hAnsi="Arial" w:cs="MS Mincho"/>
      <w:bCs/>
      <w:position w:val="2"/>
      <w:sz w:val="18"/>
    </w:rPr>
  </w:style>
  <w:style w:type="paragraph" w:styleId="HTML">
    <w:name w:val="HTML Address"/>
    <w:basedOn w:val="a4"/>
    <w:rsid w:val="004103E0"/>
    <w:rPr>
      <w:i/>
      <w:iCs/>
    </w:rPr>
  </w:style>
  <w:style w:type="paragraph" w:styleId="HTML0">
    <w:name w:val="HTML Preformatted"/>
    <w:basedOn w:val="a4"/>
    <w:rsid w:val="004103E0"/>
    <w:rPr>
      <w:rFonts w:ascii="Courier New" w:hAnsi="Courier New" w:cs="Courier New"/>
    </w:rPr>
  </w:style>
  <w:style w:type="paragraph" w:styleId="afff2">
    <w:name w:val="annotation text"/>
    <w:basedOn w:val="a4"/>
    <w:semiHidden/>
    <w:rsid w:val="004103E0"/>
  </w:style>
  <w:style w:type="paragraph" w:styleId="afff3">
    <w:name w:val="annotation subject"/>
    <w:basedOn w:val="afff2"/>
    <w:next w:val="afff2"/>
    <w:semiHidden/>
    <w:rsid w:val="004103E0"/>
    <w:rPr>
      <w:b/>
      <w:bCs/>
    </w:rPr>
  </w:style>
  <w:style w:type="paragraph" w:styleId="afff4">
    <w:name w:val="Block Text"/>
    <w:basedOn w:val="a4"/>
    <w:rsid w:val="004103E0"/>
    <w:pPr>
      <w:ind w:left="1440" w:right="1440"/>
    </w:pPr>
  </w:style>
  <w:style w:type="paragraph" w:styleId="afff5">
    <w:name w:val="macro"/>
    <w:semiHidden/>
    <w:rsid w:val="004103E0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adjustRightInd w:val="0"/>
      <w:snapToGrid w:val="0"/>
      <w:textAlignment w:val="baseline"/>
    </w:pPr>
    <w:rPr>
      <w:rFonts w:ascii="Courier New" w:hAnsi="Courier New" w:cs="Courier New"/>
      <w:sz w:val="18"/>
      <w:szCs w:val="18"/>
    </w:rPr>
  </w:style>
  <w:style w:type="paragraph" w:styleId="afff6">
    <w:name w:val="Message Header"/>
    <w:basedOn w:val="a4"/>
    <w:rsid w:val="004103E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851" w:hanging="851"/>
    </w:pPr>
    <w:rPr>
      <w:rFonts w:ascii="Arial" w:hAnsi="Arial" w:cs="Arial"/>
      <w:sz w:val="24"/>
      <w:szCs w:val="24"/>
    </w:rPr>
  </w:style>
  <w:style w:type="paragraph" w:styleId="afff7">
    <w:name w:val="Salutation"/>
    <w:basedOn w:val="a4"/>
    <w:next w:val="a4"/>
    <w:rsid w:val="004103E0"/>
  </w:style>
  <w:style w:type="paragraph" w:styleId="afff8">
    <w:name w:val="envelope address"/>
    <w:basedOn w:val="a4"/>
    <w:rsid w:val="004103E0"/>
    <w:pPr>
      <w:framePr w:w="6804" w:h="2268" w:hRule="exact" w:hSpace="142" w:wrap="auto" w:hAnchor="page" w:xAlign="center" w:yAlign="bottom"/>
      <w:snapToGrid w:val="0"/>
      <w:ind w:left="2835"/>
    </w:pPr>
    <w:rPr>
      <w:rFonts w:ascii="Arial" w:hAnsi="Arial" w:cs="Arial"/>
      <w:sz w:val="24"/>
      <w:szCs w:val="24"/>
    </w:rPr>
  </w:style>
  <w:style w:type="paragraph" w:styleId="afff9">
    <w:name w:val="List"/>
    <w:basedOn w:val="a4"/>
    <w:rsid w:val="004103E0"/>
    <w:pPr>
      <w:ind w:left="425" w:hanging="425"/>
    </w:pPr>
  </w:style>
  <w:style w:type="paragraph" w:styleId="24">
    <w:name w:val="List 2"/>
    <w:basedOn w:val="a4"/>
    <w:rsid w:val="004103E0"/>
    <w:pPr>
      <w:ind w:left="851" w:hanging="425"/>
    </w:pPr>
  </w:style>
  <w:style w:type="paragraph" w:styleId="34">
    <w:name w:val="List 3"/>
    <w:basedOn w:val="a4"/>
    <w:rsid w:val="004103E0"/>
    <w:pPr>
      <w:ind w:left="1276" w:hanging="425"/>
    </w:pPr>
  </w:style>
  <w:style w:type="paragraph" w:styleId="43">
    <w:name w:val="List 4"/>
    <w:basedOn w:val="a4"/>
    <w:rsid w:val="004103E0"/>
    <w:pPr>
      <w:ind w:left="1701" w:hanging="425"/>
    </w:pPr>
  </w:style>
  <w:style w:type="paragraph" w:styleId="52">
    <w:name w:val="List 5"/>
    <w:basedOn w:val="a4"/>
    <w:rsid w:val="004103E0"/>
    <w:pPr>
      <w:ind w:left="2126" w:hanging="425"/>
    </w:pPr>
  </w:style>
  <w:style w:type="paragraph" w:styleId="afffa">
    <w:name w:val="table of authorities"/>
    <w:basedOn w:val="a4"/>
    <w:next w:val="a4"/>
    <w:semiHidden/>
    <w:rsid w:val="004103E0"/>
    <w:pPr>
      <w:ind w:left="200" w:hanging="200"/>
    </w:pPr>
  </w:style>
  <w:style w:type="paragraph" w:styleId="afffb">
    <w:name w:val="toa heading"/>
    <w:basedOn w:val="a4"/>
    <w:next w:val="a4"/>
    <w:semiHidden/>
    <w:rsid w:val="004103E0"/>
    <w:pPr>
      <w:spacing w:before="180"/>
    </w:pPr>
    <w:rPr>
      <w:rFonts w:ascii="Arial" w:eastAsia="MS Gothic" w:hAnsi="Arial" w:cs="Arial"/>
      <w:sz w:val="24"/>
      <w:szCs w:val="24"/>
    </w:rPr>
  </w:style>
  <w:style w:type="paragraph" w:styleId="20">
    <w:name w:val="List Bullet 2"/>
    <w:basedOn w:val="a4"/>
    <w:rsid w:val="004103E0"/>
    <w:pPr>
      <w:numPr>
        <w:numId w:val="1"/>
      </w:numPr>
    </w:pPr>
    <w:rPr>
      <w:rFonts w:ascii="Century" w:hAnsi="Century"/>
      <w:position w:val="2"/>
      <w:sz w:val="18"/>
    </w:rPr>
  </w:style>
  <w:style w:type="paragraph" w:styleId="30">
    <w:name w:val="List Bullet 3"/>
    <w:basedOn w:val="a4"/>
    <w:rsid w:val="004103E0"/>
    <w:pPr>
      <w:numPr>
        <w:numId w:val="2"/>
      </w:numPr>
    </w:pPr>
  </w:style>
  <w:style w:type="paragraph" w:styleId="40">
    <w:name w:val="List Bullet 4"/>
    <w:basedOn w:val="a4"/>
    <w:rsid w:val="004103E0"/>
    <w:pPr>
      <w:numPr>
        <w:numId w:val="3"/>
      </w:numPr>
    </w:pPr>
  </w:style>
  <w:style w:type="paragraph" w:styleId="50">
    <w:name w:val="List Bullet 5"/>
    <w:basedOn w:val="a4"/>
    <w:rsid w:val="004103E0"/>
    <w:pPr>
      <w:numPr>
        <w:numId w:val="4"/>
      </w:numPr>
    </w:pPr>
  </w:style>
  <w:style w:type="paragraph" w:styleId="25">
    <w:name w:val="List Continue 2"/>
    <w:basedOn w:val="a4"/>
    <w:rsid w:val="004103E0"/>
    <w:pPr>
      <w:spacing w:after="180"/>
      <w:ind w:left="850"/>
    </w:pPr>
  </w:style>
  <w:style w:type="paragraph" w:styleId="35">
    <w:name w:val="List Continue 3"/>
    <w:basedOn w:val="a4"/>
    <w:rsid w:val="004103E0"/>
    <w:pPr>
      <w:spacing w:after="180"/>
      <w:ind w:left="1275"/>
    </w:pPr>
  </w:style>
  <w:style w:type="paragraph" w:styleId="44">
    <w:name w:val="List Continue 4"/>
    <w:basedOn w:val="a4"/>
    <w:rsid w:val="004103E0"/>
    <w:pPr>
      <w:spacing w:after="180"/>
      <w:ind w:left="1700"/>
    </w:pPr>
  </w:style>
  <w:style w:type="paragraph" w:styleId="53">
    <w:name w:val="List Continue 5"/>
    <w:basedOn w:val="a4"/>
    <w:rsid w:val="004103E0"/>
    <w:pPr>
      <w:spacing w:after="180"/>
      <w:ind w:left="2125"/>
    </w:pPr>
  </w:style>
  <w:style w:type="paragraph" w:styleId="afffc">
    <w:name w:val="Note Heading"/>
    <w:basedOn w:val="a4"/>
    <w:next w:val="a4"/>
    <w:rsid w:val="004103E0"/>
    <w:pPr>
      <w:jc w:val="center"/>
    </w:pPr>
  </w:style>
  <w:style w:type="paragraph" w:styleId="afffd">
    <w:name w:val="footnote text"/>
    <w:basedOn w:val="a4"/>
    <w:semiHidden/>
    <w:rsid w:val="004103E0"/>
    <w:pPr>
      <w:snapToGrid w:val="0"/>
    </w:pPr>
  </w:style>
  <w:style w:type="paragraph" w:styleId="afffe">
    <w:name w:val="Closing"/>
    <w:basedOn w:val="a4"/>
    <w:rsid w:val="004103E0"/>
    <w:pPr>
      <w:jc w:val="right"/>
    </w:pPr>
  </w:style>
  <w:style w:type="paragraph" w:styleId="affff">
    <w:name w:val="Document Map"/>
    <w:basedOn w:val="a4"/>
    <w:semiHidden/>
    <w:rsid w:val="004103E0"/>
    <w:pPr>
      <w:shd w:val="clear" w:color="auto" w:fill="000080"/>
    </w:pPr>
    <w:rPr>
      <w:rFonts w:ascii="Arial" w:eastAsia="MS Gothic" w:hAnsi="Arial"/>
    </w:rPr>
  </w:style>
  <w:style w:type="paragraph" w:styleId="affff0">
    <w:name w:val="envelope return"/>
    <w:basedOn w:val="a4"/>
    <w:rsid w:val="004103E0"/>
    <w:pPr>
      <w:snapToGrid w:val="0"/>
    </w:pPr>
    <w:rPr>
      <w:rFonts w:ascii="Arial" w:hAnsi="Arial" w:cs="Arial"/>
    </w:rPr>
  </w:style>
  <w:style w:type="paragraph" w:styleId="45">
    <w:name w:val="index 4"/>
    <w:basedOn w:val="a4"/>
    <w:next w:val="a4"/>
    <w:autoRedefine/>
    <w:semiHidden/>
    <w:rsid w:val="004103E0"/>
    <w:pPr>
      <w:ind w:left="800" w:hanging="200"/>
    </w:pPr>
  </w:style>
  <w:style w:type="paragraph" w:styleId="54">
    <w:name w:val="index 5"/>
    <w:basedOn w:val="a4"/>
    <w:next w:val="a4"/>
    <w:autoRedefine/>
    <w:semiHidden/>
    <w:rsid w:val="004103E0"/>
    <w:pPr>
      <w:ind w:left="1000" w:hanging="200"/>
    </w:pPr>
  </w:style>
  <w:style w:type="paragraph" w:styleId="60">
    <w:name w:val="index 6"/>
    <w:basedOn w:val="a4"/>
    <w:next w:val="a4"/>
    <w:autoRedefine/>
    <w:semiHidden/>
    <w:rsid w:val="004103E0"/>
    <w:pPr>
      <w:ind w:left="1200" w:hanging="200"/>
    </w:pPr>
  </w:style>
  <w:style w:type="paragraph" w:styleId="70">
    <w:name w:val="index 7"/>
    <w:basedOn w:val="a4"/>
    <w:next w:val="a4"/>
    <w:autoRedefine/>
    <w:semiHidden/>
    <w:rsid w:val="004103E0"/>
    <w:pPr>
      <w:ind w:left="1400" w:hanging="200"/>
    </w:pPr>
  </w:style>
  <w:style w:type="paragraph" w:styleId="80">
    <w:name w:val="index 8"/>
    <w:basedOn w:val="a4"/>
    <w:next w:val="a4"/>
    <w:autoRedefine/>
    <w:semiHidden/>
    <w:rsid w:val="004103E0"/>
    <w:pPr>
      <w:ind w:left="1600" w:hanging="200"/>
    </w:pPr>
  </w:style>
  <w:style w:type="paragraph" w:styleId="90">
    <w:name w:val="index 9"/>
    <w:basedOn w:val="a4"/>
    <w:next w:val="a4"/>
    <w:autoRedefine/>
    <w:semiHidden/>
    <w:rsid w:val="004103E0"/>
    <w:pPr>
      <w:ind w:left="1800" w:hanging="200"/>
    </w:pPr>
  </w:style>
  <w:style w:type="paragraph" w:styleId="affff1">
    <w:name w:val="Signature"/>
    <w:basedOn w:val="a4"/>
    <w:rsid w:val="004103E0"/>
    <w:pPr>
      <w:jc w:val="right"/>
    </w:pPr>
  </w:style>
  <w:style w:type="paragraph" w:styleId="affff2">
    <w:name w:val="table of figures"/>
    <w:basedOn w:val="a4"/>
    <w:next w:val="a4"/>
    <w:semiHidden/>
    <w:rsid w:val="004103E0"/>
  </w:style>
  <w:style w:type="paragraph" w:styleId="affff3">
    <w:name w:val="Balloon Text"/>
    <w:basedOn w:val="a4"/>
    <w:semiHidden/>
    <w:rsid w:val="004103E0"/>
    <w:rPr>
      <w:rFonts w:ascii="Arial" w:eastAsia="MS Gothic" w:hAnsi="Arial"/>
      <w:sz w:val="18"/>
      <w:szCs w:val="18"/>
    </w:rPr>
  </w:style>
  <w:style w:type="paragraph" w:styleId="2">
    <w:name w:val="List Number 2"/>
    <w:basedOn w:val="a4"/>
    <w:rsid w:val="004103E0"/>
    <w:pPr>
      <w:numPr>
        <w:numId w:val="5"/>
      </w:numPr>
    </w:pPr>
  </w:style>
  <w:style w:type="paragraph" w:styleId="3">
    <w:name w:val="List Number 3"/>
    <w:basedOn w:val="a4"/>
    <w:rsid w:val="004103E0"/>
    <w:pPr>
      <w:numPr>
        <w:numId w:val="6"/>
      </w:numPr>
    </w:pPr>
  </w:style>
  <w:style w:type="paragraph" w:styleId="4">
    <w:name w:val="List Number 4"/>
    <w:basedOn w:val="a4"/>
    <w:rsid w:val="004103E0"/>
    <w:pPr>
      <w:numPr>
        <w:numId w:val="7"/>
      </w:numPr>
    </w:pPr>
  </w:style>
  <w:style w:type="paragraph" w:styleId="5">
    <w:name w:val="List Number 5"/>
    <w:basedOn w:val="a4"/>
    <w:rsid w:val="004103E0"/>
    <w:pPr>
      <w:numPr>
        <w:numId w:val="8"/>
      </w:numPr>
    </w:pPr>
  </w:style>
  <w:style w:type="paragraph" w:styleId="affff4">
    <w:name w:val="E-mail Signature"/>
    <w:basedOn w:val="a4"/>
    <w:rsid w:val="004103E0"/>
  </w:style>
  <w:style w:type="paragraph" w:styleId="affff5">
    <w:name w:val="Date"/>
    <w:basedOn w:val="a4"/>
    <w:next w:val="a4"/>
    <w:rsid w:val="004103E0"/>
  </w:style>
  <w:style w:type="paragraph" w:styleId="affff6">
    <w:name w:val="Normal (Web)"/>
    <w:basedOn w:val="a4"/>
    <w:uiPriority w:val="99"/>
    <w:rsid w:val="004103E0"/>
    <w:rPr>
      <w:sz w:val="24"/>
      <w:szCs w:val="24"/>
    </w:rPr>
  </w:style>
  <w:style w:type="paragraph" w:styleId="affff7">
    <w:name w:val="Normal Indent"/>
    <w:basedOn w:val="a4"/>
    <w:rsid w:val="004103E0"/>
    <w:pPr>
      <w:ind w:left="851"/>
    </w:pPr>
  </w:style>
  <w:style w:type="paragraph" w:styleId="affff8">
    <w:name w:val="Title"/>
    <w:basedOn w:val="a4"/>
    <w:qFormat/>
    <w:rsid w:val="004103E0"/>
    <w:pPr>
      <w:spacing w:before="240" w:after="120"/>
      <w:jc w:val="center"/>
      <w:outlineLvl w:val="0"/>
    </w:pPr>
    <w:rPr>
      <w:rFonts w:ascii="Arial" w:eastAsia="MS Gothic" w:hAnsi="Arial" w:cs="Arial"/>
      <w:sz w:val="32"/>
      <w:szCs w:val="32"/>
    </w:rPr>
  </w:style>
  <w:style w:type="paragraph" w:styleId="affff9">
    <w:name w:val="Subtitle"/>
    <w:basedOn w:val="a4"/>
    <w:qFormat/>
    <w:rsid w:val="004103E0"/>
    <w:pPr>
      <w:jc w:val="center"/>
      <w:outlineLvl w:val="1"/>
    </w:pPr>
    <w:rPr>
      <w:rFonts w:ascii="Arial" w:eastAsia="MS Gothic" w:hAnsi="Arial" w:cs="Arial"/>
      <w:sz w:val="24"/>
      <w:szCs w:val="24"/>
    </w:rPr>
  </w:style>
  <w:style w:type="paragraph" w:styleId="affffa">
    <w:name w:val="endnote text"/>
    <w:basedOn w:val="a4"/>
    <w:semiHidden/>
    <w:rsid w:val="004103E0"/>
    <w:pPr>
      <w:snapToGrid w:val="0"/>
    </w:pPr>
  </w:style>
  <w:style w:type="paragraph" w:styleId="26">
    <w:name w:val="Body Text 2"/>
    <w:basedOn w:val="a4"/>
    <w:rsid w:val="004103E0"/>
    <w:pPr>
      <w:spacing w:line="480" w:lineRule="auto"/>
    </w:pPr>
  </w:style>
  <w:style w:type="paragraph" w:styleId="36">
    <w:name w:val="Body Text 3"/>
    <w:basedOn w:val="a4"/>
    <w:rsid w:val="004103E0"/>
    <w:rPr>
      <w:sz w:val="16"/>
      <w:szCs w:val="16"/>
    </w:rPr>
  </w:style>
  <w:style w:type="paragraph" w:styleId="affffb">
    <w:name w:val="Body Text Indent"/>
    <w:basedOn w:val="a4"/>
    <w:rsid w:val="004103E0"/>
    <w:pPr>
      <w:ind w:left="851"/>
    </w:pPr>
  </w:style>
  <w:style w:type="paragraph" w:styleId="27">
    <w:name w:val="Body Text Indent 2"/>
    <w:basedOn w:val="a4"/>
    <w:rsid w:val="004103E0"/>
    <w:pPr>
      <w:spacing w:line="480" w:lineRule="auto"/>
      <w:ind w:left="851"/>
    </w:pPr>
  </w:style>
  <w:style w:type="paragraph" w:styleId="37">
    <w:name w:val="Body Text Indent 3"/>
    <w:basedOn w:val="a4"/>
    <w:rsid w:val="004103E0"/>
    <w:pPr>
      <w:ind w:left="851"/>
    </w:pPr>
    <w:rPr>
      <w:sz w:val="16"/>
      <w:szCs w:val="16"/>
    </w:rPr>
  </w:style>
  <w:style w:type="paragraph" w:styleId="affffc">
    <w:name w:val="Body Text First Indent"/>
    <w:basedOn w:val="a5"/>
    <w:rsid w:val="004103E0"/>
    <w:pPr>
      <w:overflowPunct w:val="0"/>
      <w:ind w:firstLine="210"/>
    </w:pPr>
  </w:style>
  <w:style w:type="paragraph" w:styleId="28">
    <w:name w:val="Body Text First Indent 2"/>
    <w:basedOn w:val="affffb"/>
    <w:rsid w:val="004103E0"/>
    <w:pPr>
      <w:ind w:firstLine="210"/>
    </w:pPr>
  </w:style>
  <w:style w:type="paragraph" w:styleId="55">
    <w:name w:val="toc 5"/>
    <w:basedOn w:val="a4"/>
    <w:next w:val="a4"/>
    <w:autoRedefine/>
    <w:uiPriority w:val="39"/>
    <w:rsid w:val="004103E0"/>
    <w:pPr>
      <w:ind w:left="800"/>
    </w:pPr>
  </w:style>
  <w:style w:type="paragraph" w:styleId="61">
    <w:name w:val="toc 6"/>
    <w:basedOn w:val="a4"/>
    <w:next w:val="a4"/>
    <w:autoRedefine/>
    <w:uiPriority w:val="39"/>
    <w:rsid w:val="004103E0"/>
    <w:pPr>
      <w:ind w:left="1000"/>
    </w:pPr>
  </w:style>
  <w:style w:type="paragraph" w:styleId="71">
    <w:name w:val="toc 7"/>
    <w:basedOn w:val="a4"/>
    <w:next w:val="a4"/>
    <w:autoRedefine/>
    <w:uiPriority w:val="39"/>
    <w:rsid w:val="004103E0"/>
    <w:pPr>
      <w:ind w:left="1200"/>
    </w:pPr>
  </w:style>
  <w:style w:type="paragraph" w:styleId="81">
    <w:name w:val="toc 8"/>
    <w:basedOn w:val="a4"/>
    <w:next w:val="a4"/>
    <w:autoRedefine/>
    <w:uiPriority w:val="39"/>
    <w:rsid w:val="004103E0"/>
    <w:pPr>
      <w:ind w:left="1400"/>
    </w:pPr>
  </w:style>
  <w:style w:type="paragraph" w:styleId="91">
    <w:name w:val="toc 9"/>
    <w:basedOn w:val="a4"/>
    <w:next w:val="a4"/>
    <w:autoRedefine/>
    <w:uiPriority w:val="39"/>
    <w:rsid w:val="004103E0"/>
    <w:pPr>
      <w:ind w:left="1600"/>
    </w:pPr>
  </w:style>
  <w:style w:type="paragraph" w:customStyle="1" w:styleId="affffd">
    <w:name w:val="第一インデント"/>
    <w:basedOn w:val="a4"/>
    <w:link w:val="affffe"/>
    <w:rsid w:val="004103E0"/>
    <w:pPr>
      <w:overflowPunct/>
      <w:ind w:left="312" w:right="312" w:firstLine="181"/>
      <w:jc w:val="both"/>
    </w:pPr>
    <w:rPr>
      <w:rFonts w:ascii="Century" w:hAnsi="Century"/>
      <w:kern w:val="18"/>
      <w:position w:val="2"/>
      <w:sz w:val="18"/>
    </w:rPr>
  </w:style>
  <w:style w:type="character" w:customStyle="1" w:styleId="affffe">
    <w:name w:val="第一インデント (文字)"/>
    <w:link w:val="affffd"/>
    <w:rsid w:val="004103E0"/>
    <w:rPr>
      <w:kern w:val="18"/>
      <w:position w:val="2"/>
      <w:sz w:val="18"/>
    </w:rPr>
  </w:style>
  <w:style w:type="paragraph" w:customStyle="1" w:styleId="a3">
    <w:name w:val="・箇条書き＋第二インデント"/>
    <w:basedOn w:val="a4"/>
    <w:rsid w:val="004103E0"/>
    <w:pPr>
      <w:numPr>
        <w:numId w:val="9"/>
      </w:numPr>
      <w:tabs>
        <w:tab w:val="clear" w:pos="672"/>
        <w:tab w:val="left" w:pos="540"/>
        <w:tab w:val="left" w:pos="900"/>
        <w:tab w:val="left" w:pos="1260"/>
        <w:tab w:val="left" w:pos="1620"/>
      </w:tabs>
      <w:overflowPunct/>
      <w:ind w:left="908" w:right="312" w:hanging="199"/>
      <w:jc w:val="both"/>
    </w:pPr>
    <w:rPr>
      <w:rFonts w:ascii="Century" w:hAnsi="Century"/>
      <w:kern w:val="18"/>
      <w:position w:val="2"/>
      <w:sz w:val="18"/>
    </w:rPr>
  </w:style>
  <w:style w:type="character" w:styleId="afffff">
    <w:name w:val="annotation reference"/>
    <w:semiHidden/>
    <w:unhideWhenUsed/>
    <w:rsid w:val="004103E0"/>
    <w:rPr>
      <w:sz w:val="18"/>
      <w:szCs w:val="18"/>
    </w:rPr>
  </w:style>
  <w:style w:type="paragraph" w:customStyle="1" w:styleId="afffff0">
    <w:name w:val="注＋第一インデント"/>
    <w:basedOn w:val="a4"/>
    <w:rsid w:val="004103E0"/>
    <w:pPr>
      <w:overflowPunct/>
      <w:ind w:left="669" w:right="312" w:hanging="357"/>
      <w:jc w:val="both"/>
    </w:pPr>
    <w:rPr>
      <w:rFonts w:ascii="Arial" w:eastAsia="MS Gothic" w:hAnsi="Arial"/>
      <w:kern w:val="18"/>
      <w:position w:val="2"/>
      <w:sz w:val="18"/>
    </w:rPr>
  </w:style>
  <w:style w:type="character" w:styleId="afffff1">
    <w:name w:val="Hyperlink"/>
    <w:uiPriority w:val="99"/>
    <w:unhideWhenUsed/>
    <w:rsid w:val="004103E0"/>
    <w:rPr>
      <w:color w:val="0000FF"/>
      <w:u w:val="single"/>
    </w:rPr>
  </w:style>
  <w:style w:type="paragraph" w:customStyle="1" w:styleId="1pt">
    <w:name w:val="スタイル 図表番号 + 文字位置上げる  1 pt"/>
    <w:basedOn w:val="aff4"/>
    <w:rsid w:val="004103E0"/>
    <w:rPr>
      <w:b w:val="0"/>
      <w:position w:val="2"/>
    </w:rPr>
  </w:style>
  <w:style w:type="paragraph" w:customStyle="1" w:styleId="0pt0pt1pt">
    <w:name w:val="スタイル 図表番号 + 段落前 :  0 pt 段落後 :  0 pt 文字位置上げる  1 pt"/>
    <w:basedOn w:val="aff4"/>
    <w:rsid w:val="004103E0"/>
    <w:pPr>
      <w:spacing w:before="0" w:after="0"/>
    </w:pPr>
    <w:rPr>
      <w:rFonts w:cs="MS Mincho"/>
      <w:b w:val="0"/>
      <w:position w:val="2"/>
    </w:rPr>
  </w:style>
  <w:style w:type="table" w:styleId="afffff2">
    <w:name w:val="Table Grid"/>
    <w:basedOn w:val="a8"/>
    <w:rsid w:val="0041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mm028">
    <w:name w:val="スタイル 表本文 + 左 :  0 mm 右  0.28 字"/>
    <w:basedOn w:val="af6"/>
    <w:rsid w:val="004103E0"/>
    <w:pPr>
      <w:ind w:left="0" w:rightChars="28" w:right="56"/>
    </w:pPr>
    <w:rPr>
      <w:rFonts w:cs="MS Mincho"/>
    </w:rPr>
  </w:style>
  <w:style w:type="paragraph" w:customStyle="1" w:styleId="Century13pt">
    <w:name w:val="スタイル 本文 + Century 行間 :  固定値 13 pt"/>
    <w:basedOn w:val="a5"/>
    <w:rsid w:val="004103E0"/>
    <w:pPr>
      <w:spacing w:line="240" w:lineRule="exact"/>
    </w:pPr>
    <w:rPr>
      <w:rFonts w:cs="MS Mincho"/>
    </w:rPr>
  </w:style>
  <w:style w:type="paragraph" w:customStyle="1" w:styleId="afffff3">
    <w:name w:val="注意書き"/>
    <w:basedOn w:val="a5"/>
    <w:rsid w:val="004103E0"/>
    <w:rPr>
      <w:rFonts w:ascii="Arial" w:eastAsia="MS Gothic" w:hAnsi="Arial"/>
    </w:rPr>
  </w:style>
  <w:style w:type="paragraph" w:customStyle="1" w:styleId="afffff4">
    <w:name w:val="製品名"/>
    <w:basedOn w:val="ab"/>
    <w:qFormat/>
    <w:rsid w:val="004103E0"/>
    <w:pPr>
      <w:autoSpaceDE w:val="0"/>
      <w:autoSpaceDN w:val="0"/>
      <w:spacing w:line="240" w:lineRule="auto"/>
      <w:jc w:val="left"/>
    </w:pPr>
    <w:rPr>
      <w:sz w:val="28"/>
      <w:szCs w:val="28"/>
    </w:rPr>
  </w:style>
  <w:style w:type="paragraph" w:customStyle="1" w:styleId="afffff5">
    <w:name w:val="文書番号＋ドキュメント名"/>
    <w:basedOn w:val="a5"/>
    <w:qFormat/>
    <w:rsid w:val="004103E0"/>
    <w:pPr>
      <w:ind w:firstLine="0"/>
    </w:pPr>
    <w:rPr>
      <w:rFonts w:ascii="Arial" w:eastAsia="MS Gothic" w:hAnsi="Arial"/>
      <w:sz w:val="24"/>
      <w:szCs w:val="24"/>
    </w:rPr>
  </w:style>
  <w:style w:type="paragraph" w:customStyle="1" w:styleId="afffff6">
    <w:name w:val="注意事項タイトル"/>
    <w:basedOn w:val="a4"/>
    <w:qFormat/>
    <w:rsid w:val="004103E0"/>
    <w:pPr>
      <w:jc w:val="center"/>
    </w:pPr>
    <w:rPr>
      <w:rFonts w:ascii="Arial" w:eastAsia="MS Gothic" w:hAnsi="Arial"/>
      <w:sz w:val="32"/>
    </w:rPr>
  </w:style>
  <w:style w:type="paragraph" w:customStyle="1" w:styleId="12">
    <w:name w:val="注1："/>
    <w:basedOn w:val="afffff3"/>
    <w:qFormat/>
    <w:rsid w:val="004103E0"/>
    <w:pPr>
      <w:ind w:left="450" w:hangingChars="250" w:hanging="450"/>
    </w:pPr>
  </w:style>
  <w:style w:type="paragraph" w:customStyle="1" w:styleId="afffff7">
    <w:name w:val="注："/>
    <w:basedOn w:val="afffff3"/>
    <w:qFormat/>
    <w:rsid w:val="004103E0"/>
    <w:pPr>
      <w:ind w:left="360" w:hangingChars="200" w:hanging="360"/>
    </w:pPr>
  </w:style>
  <w:style w:type="paragraph" w:customStyle="1" w:styleId="afffff8">
    <w:name w:val="表本文 + 中央揃え"/>
    <w:basedOn w:val="af6"/>
    <w:rsid w:val="004103E0"/>
    <w:pPr>
      <w:jc w:val="center"/>
    </w:pPr>
    <w:rPr>
      <w:rFonts w:cs="MS Mincho"/>
    </w:rPr>
  </w:style>
  <w:style w:type="paragraph" w:customStyle="1" w:styleId="afffff9">
    <w:name w:val="表本文＋中央揃え"/>
    <w:basedOn w:val="af6"/>
    <w:qFormat/>
    <w:rsid w:val="004103E0"/>
    <w:pPr>
      <w:jc w:val="center"/>
    </w:pPr>
  </w:style>
  <w:style w:type="paragraph" w:customStyle="1" w:styleId="afffffa">
    <w:name w:val="図"/>
    <w:basedOn w:val="a4"/>
    <w:qFormat/>
    <w:rsid w:val="004103E0"/>
    <w:pPr>
      <w:spacing w:beforeLines="100" w:afterLines="100" w:line="240" w:lineRule="auto"/>
      <w:jc w:val="center"/>
    </w:pPr>
    <w:rPr>
      <w:noProof/>
    </w:rPr>
  </w:style>
  <w:style w:type="paragraph" w:customStyle="1" w:styleId="E">
    <w:name w:val="本文E"/>
    <w:basedOn w:val="a5"/>
    <w:qFormat/>
    <w:rsid w:val="00437265"/>
    <w:pPr>
      <w:ind w:firstLine="0"/>
    </w:pPr>
    <w:rPr>
      <w:rFonts w:ascii="Arial" w:eastAsia="Arial" w:hAnsi="Arial" w:cs="Arial"/>
      <w:sz w:val="22"/>
      <w:szCs w:val="22"/>
      <w:lang w:eastAsia="ko-KR"/>
    </w:rPr>
  </w:style>
  <w:style w:type="paragraph" w:customStyle="1" w:styleId="E0">
    <w:name w:val="注：E"/>
    <w:basedOn w:val="1E"/>
    <w:qFormat/>
    <w:rsid w:val="004103E0"/>
    <w:pPr>
      <w:ind w:left="468" w:hangingChars="260" w:hanging="468"/>
    </w:pPr>
  </w:style>
  <w:style w:type="paragraph" w:customStyle="1" w:styleId="1E">
    <w:name w:val="注1：E"/>
    <w:basedOn w:val="12"/>
    <w:qFormat/>
    <w:rsid w:val="004103E0"/>
    <w:pPr>
      <w:ind w:left="630" w:hangingChars="350" w:hanging="630"/>
    </w:pPr>
  </w:style>
  <w:style w:type="paragraph" w:customStyle="1" w:styleId="Arial10pt">
    <w:name w:val="スタイル 本文インデントなし + (英数字) Arial (日) ＭＳ ゴシック 10 pt"/>
    <w:basedOn w:val="aff6"/>
    <w:rsid w:val="00307EE4"/>
    <w:pPr>
      <w:tabs>
        <w:tab w:val="left" w:pos="533"/>
      </w:tabs>
    </w:pPr>
    <w:rPr>
      <w:rFonts w:ascii="Arial" w:eastAsia="MS Gothic" w:hAnsi="Arial"/>
      <w:sz w:val="20"/>
    </w:rPr>
  </w:style>
  <w:style w:type="paragraph" w:styleId="afffffb">
    <w:name w:val="List Paragraph"/>
    <w:basedOn w:val="a4"/>
    <w:link w:val="Char2"/>
    <w:uiPriority w:val="34"/>
    <w:qFormat/>
    <w:rsid w:val="00797162"/>
    <w:pPr>
      <w:ind w:leftChars="400" w:left="800"/>
    </w:pPr>
  </w:style>
  <w:style w:type="paragraph" w:styleId="afffffc">
    <w:name w:val="Revision"/>
    <w:hidden/>
    <w:uiPriority w:val="99"/>
    <w:semiHidden/>
    <w:rsid w:val="000D671F"/>
    <w:rPr>
      <w:rFonts w:ascii="Times New Roman" w:hAnsi="Times New Roman"/>
    </w:rPr>
  </w:style>
  <w:style w:type="character" w:customStyle="1" w:styleId="tempmark">
    <w:name w:val="tempmark"/>
    <w:basedOn w:val="a7"/>
    <w:rsid w:val="00584AE2"/>
  </w:style>
  <w:style w:type="character" w:customStyle="1" w:styleId="Char">
    <w:name w:val="본문 Char"/>
    <w:basedOn w:val="a7"/>
    <w:link w:val="a5"/>
    <w:uiPriority w:val="99"/>
    <w:locked/>
    <w:rsid w:val="008B60EC"/>
    <w:rPr>
      <w:position w:val="2"/>
      <w:sz w:val="18"/>
    </w:rPr>
  </w:style>
  <w:style w:type="character" w:customStyle="1" w:styleId="3Char">
    <w:name w:val="제목 3 Char"/>
    <w:basedOn w:val="a7"/>
    <w:link w:val="31"/>
    <w:rsid w:val="000873EE"/>
    <w:rPr>
      <w:rFonts w:ascii="Cambria" w:eastAsia="HD현대체 Bold" w:hAnsi="Cambria" w:cs="Arial"/>
      <w:b/>
      <w:color w:val="000000" w:themeColor="text1"/>
      <w:sz w:val="22"/>
      <w:szCs w:val="22"/>
      <w:lang w:eastAsia="ko-KR"/>
    </w:rPr>
  </w:style>
  <w:style w:type="character" w:styleId="afffffd">
    <w:name w:val="Placeholder Text"/>
    <w:basedOn w:val="a7"/>
    <w:uiPriority w:val="99"/>
    <w:semiHidden/>
    <w:rsid w:val="00AA063E"/>
    <w:rPr>
      <w:color w:val="808080"/>
    </w:rPr>
  </w:style>
  <w:style w:type="paragraph" w:customStyle="1" w:styleId="a1">
    <w:name w:val="표"/>
    <w:link w:val="Char3"/>
    <w:qFormat/>
    <w:rsid w:val="00E57D42"/>
    <w:pPr>
      <w:numPr>
        <w:numId w:val="15"/>
      </w:numPr>
    </w:pPr>
    <w:rPr>
      <w:rFonts w:ascii="Arial" w:eastAsia="Arial" w:hAnsi="Arial" w:cs="Arial"/>
      <w:position w:val="2"/>
      <w:sz w:val="18"/>
      <w:szCs w:val="18"/>
      <w:lang w:eastAsia="ko-KR"/>
    </w:rPr>
  </w:style>
  <w:style w:type="character" w:customStyle="1" w:styleId="Char3">
    <w:name w:val="표 Char"/>
    <w:basedOn w:val="a7"/>
    <w:link w:val="a1"/>
    <w:rsid w:val="00E57D42"/>
    <w:rPr>
      <w:rFonts w:ascii="Arial" w:eastAsia="Arial" w:hAnsi="Arial" w:cs="Arial"/>
      <w:position w:val="2"/>
      <w:sz w:val="18"/>
      <w:szCs w:val="18"/>
      <w:lang w:eastAsia="ko-KR"/>
    </w:rPr>
  </w:style>
  <w:style w:type="paragraph" w:customStyle="1" w:styleId="afffffe">
    <w:name w:val="표(간격없이)"/>
    <w:basedOn w:val="af6"/>
    <w:link w:val="Char4"/>
    <w:qFormat/>
    <w:rsid w:val="00A244B2"/>
    <w:pPr>
      <w:overflowPunct w:val="0"/>
      <w:spacing w:line="240" w:lineRule="auto"/>
    </w:pPr>
    <w:rPr>
      <w:rFonts w:eastAsia="현대체 Medium" w:cs="Arial"/>
    </w:rPr>
  </w:style>
  <w:style w:type="character" w:customStyle="1" w:styleId="Char1">
    <w:name w:val="表本文 Char"/>
    <w:basedOn w:val="a7"/>
    <w:link w:val="af6"/>
    <w:rsid w:val="00A244B2"/>
    <w:rPr>
      <w:rFonts w:ascii="Arial" w:eastAsia="MS Gothic" w:hAnsi="Arial"/>
      <w:position w:val="2"/>
      <w:sz w:val="18"/>
    </w:rPr>
  </w:style>
  <w:style w:type="character" w:customStyle="1" w:styleId="Char4">
    <w:name w:val="표(간격없이) Char"/>
    <w:basedOn w:val="Char1"/>
    <w:link w:val="afffffe"/>
    <w:rsid w:val="00A244B2"/>
    <w:rPr>
      <w:rFonts w:ascii="Arial" w:eastAsia="현대체 Medium" w:hAnsi="Arial" w:cs="Arial"/>
      <w:position w:val="2"/>
      <w:sz w:val="18"/>
    </w:rPr>
  </w:style>
  <w:style w:type="character" w:customStyle="1" w:styleId="13">
    <w:name w:val="확인되지 않은 멘션1"/>
    <w:basedOn w:val="a7"/>
    <w:uiPriority w:val="99"/>
    <w:semiHidden/>
    <w:unhideWhenUsed/>
    <w:rsid w:val="00155CC9"/>
    <w:rPr>
      <w:color w:val="605E5C"/>
      <w:shd w:val="clear" w:color="auto" w:fill="E1DFDD"/>
    </w:rPr>
  </w:style>
  <w:style w:type="character" w:customStyle="1" w:styleId="Char0">
    <w:name w:val="바닥글 Char"/>
    <w:basedOn w:val="a7"/>
    <w:link w:val="aa"/>
    <w:rsid w:val="00E1624A"/>
    <w:rPr>
      <w:rFonts w:ascii="Arial" w:eastAsia="MS Gothic" w:hAnsi="Arial"/>
      <w:sz w:val="18"/>
    </w:rPr>
  </w:style>
  <w:style w:type="table" w:customStyle="1" w:styleId="14">
    <w:name w:val="표 구분선1"/>
    <w:basedOn w:val="a8"/>
    <w:next w:val="afffff2"/>
    <w:rsid w:val="00E35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목록 단락 Char"/>
    <w:basedOn w:val="a7"/>
    <w:link w:val="afffffb"/>
    <w:uiPriority w:val="34"/>
    <w:rsid w:val="006D5E6B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97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7556247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250064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6997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185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3164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3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39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99153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56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4699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9206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6177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2060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59965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3710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723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37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32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389219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73256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5706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9721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962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2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kayama%20Naoe\Desktop\00_&#12523;&#12493;&#12469;&#12473;&#20316;&#26989;\01&#33521;_&#12489;&#12461;&#12517;&#12513;&#12531;&#12488;E\&#35215;&#21063;&#12501;&#12449;&#12452;&#12523;_20150831.dotx" TargetMode="Externa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E2C37-EFC0-4693-989F-2797C020D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規則ファイル_20150831.dotx</Template>
  <TotalTime>10599</TotalTime>
  <Pages>73</Pages>
  <Words>8482</Words>
  <Characters>48349</Characters>
  <Application>Microsoft Office Word</Application>
  <DocSecurity>0</DocSecurity>
  <Lines>402</Lines>
  <Paragraphs>113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HDS 템플릿</vt:lpstr>
      <vt:lpstr>Industrial Applications Functional Safety Reference Document: Safety Concept</vt:lpstr>
      <vt:lpstr>R8C/35Cグループ</vt:lpstr>
    </vt:vector>
  </TitlesOfParts>
  <Company/>
  <LinksUpToDate>false</LinksUpToDate>
  <CharactersWithSpaces>56718</CharactersWithSpaces>
  <SharedDoc>false</SharedDoc>
  <HLinks>
    <vt:vector size="18" baseType="variant">
      <vt:variant>
        <vt:i4>821375114</vt:i4>
      </vt:variant>
      <vt:variant>
        <vt:i4>-1</vt:i4>
      </vt:variant>
      <vt:variant>
        <vt:i4>2080</vt:i4>
      </vt:variant>
      <vt:variant>
        <vt:i4>1</vt:i4>
      </vt:variant>
      <vt:variant>
        <vt:lpwstr>C:\Documents and Settings\b1900078\My Documents\ロゴ\renesas_anf_blue.emf</vt:lpwstr>
      </vt:variant>
      <vt:variant>
        <vt:lpwstr/>
      </vt:variant>
      <vt:variant>
        <vt:i4>821375114</vt:i4>
      </vt:variant>
      <vt:variant>
        <vt:i4>-1</vt:i4>
      </vt:variant>
      <vt:variant>
        <vt:i4>2081</vt:i4>
      </vt:variant>
      <vt:variant>
        <vt:i4>1</vt:i4>
      </vt:variant>
      <vt:variant>
        <vt:lpwstr>C:\Documents and Settings\b1900078\My Documents\ロゴ\renesas_anf_blue.emf</vt:lpwstr>
      </vt:variant>
      <vt:variant>
        <vt:lpwstr/>
      </vt:variant>
      <vt:variant>
        <vt:i4>814887149</vt:i4>
      </vt:variant>
      <vt:variant>
        <vt:i4>-1</vt:i4>
      </vt:variant>
      <vt:variant>
        <vt:i4>2082</vt:i4>
      </vt:variant>
      <vt:variant>
        <vt:i4>1</vt:i4>
      </vt:variant>
      <vt:variant>
        <vt:lpwstr>C:\Documents and Settings\b1900078\My Documents\ロゴ\renesas_an_blue.emf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HDS 템플릿</dc:title>
  <dc:subject>I1N0-SR18-0101</dc:subject>
  <dc:creator>Admin</dc:creator>
  <cp:keywords/>
  <dc:description/>
  <cp:lastModifiedBy>한승한(Han, Seunghan)/선임연구원/제어플랫폼개발팀/HD현대로보틱스</cp:lastModifiedBy>
  <cp:revision>765</cp:revision>
  <cp:lastPrinted>2024-12-16T04:40:00Z</cp:lastPrinted>
  <dcterms:created xsi:type="dcterms:W3CDTF">2023-04-04T02:55:00Z</dcterms:created>
  <dcterms:modified xsi:type="dcterms:W3CDTF">2024-12-16T07:44:00Z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">
    <vt:lpwstr>Rev 1.10</vt:lpwstr>
  </property>
  <property fmtid="{D5CDD505-2E9C-101B-9397-08002B2CF9AE}" pid="3" name="日付">
    <vt:lpwstr>Nov 28, 2018</vt:lpwstr>
  </property>
  <property fmtid="{D5CDD505-2E9C-101B-9397-08002B2CF9AE}" pid="4" name="文書番号">
    <vt:lpwstr>I1N0-SR18-0101</vt:lpwstr>
  </property>
</Properties>
</file>