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5122EB62" w14:textId="77777777" w:rsidR="00C54E21" w:rsidRPr="00B95FC8" w:rsidRDefault="00C54E21" w:rsidP="00C54E21">
      <w:pPr>
        <w:pStyle w:val="afffff4"/>
        <w:rPr>
          <w:rFonts w:ascii="HD현대체 Bold" w:eastAsia="HD현대체 Bold" w:hAnsi="HD현대체 Bold"/>
          <w:color w:val="000000" w:themeColor="text1"/>
          <w:w w:val="90"/>
        </w:rPr>
      </w:pPr>
      <w:r w:rsidRPr="00B95FC8">
        <w:rPr>
          <w:rFonts w:ascii="HD현대체 Bold" w:eastAsia="HD현대체 Bold" w:hAnsi="HD현대체 Bold"/>
          <w:color w:val="000000" w:themeColor="text1"/>
          <w:w w:val="90"/>
          <w:lang w:eastAsia="ko-KR"/>
        </w:rPr>
        <w:t>[</w:t>
      </w:r>
      <w:r w:rsidRPr="00B95FC8">
        <w:rPr>
          <w:rFonts w:ascii="HD현대체 Bold" w:eastAsia="HD현대체 Bold" w:hAnsi="HD현대체 Bold" w:hint="eastAsia"/>
          <w:color w:val="000000" w:themeColor="text1"/>
          <w:w w:val="90"/>
          <w:lang w:eastAsia="ko-KR"/>
        </w:rPr>
        <w:t>D</w:t>
      </w:r>
      <w:r w:rsidRPr="00B95FC8">
        <w:rPr>
          <w:rFonts w:ascii="HD현대체 Bold" w:eastAsia="HD현대체 Bold" w:hAnsi="HD현대체 Bold"/>
          <w:color w:val="000000" w:themeColor="text1"/>
          <w:w w:val="90"/>
          <w:lang w:eastAsia="ko-KR"/>
        </w:rPr>
        <w:t>riveUnit</w:t>
      </w:r>
      <w:r w:rsidRPr="00B95FC8">
        <w:rPr>
          <w:rFonts w:ascii="HD현대체 Bold" w:eastAsia="HD현대체 Bold" w:hAnsi="HD현대체 Bold" w:hint="eastAsia"/>
          <w:color w:val="000000" w:themeColor="text1"/>
          <w:w w:val="90"/>
          <w:lang w:eastAsia="ko-KR"/>
        </w:rPr>
        <w:t>]</w:t>
      </w:r>
      <w:r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w:t xml:space="preserve"> </w:t>
      </w:r>
      <w:r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E18894C" wp14:editId="6E57FE06">
                <wp:simplePos x="0" y="0"/>
                <wp:positionH relativeFrom="column">
                  <wp:posOffset>4712970</wp:posOffset>
                </wp:positionH>
                <wp:positionV relativeFrom="paragraph">
                  <wp:posOffset>60629</wp:posOffset>
                </wp:positionV>
                <wp:extent cx="1485900" cy="475615"/>
                <wp:effectExtent l="0" t="0" r="0" b="635"/>
                <wp:wrapNone/>
                <wp:docPr id="3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05225E" w14:textId="1D047B3F" w:rsidR="00DF5CC2" w:rsidRPr="00B95FC8" w:rsidRDefault="00DF5CC2" w:rsidP="00C54E21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</w:pPr>
                            <w:r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[I2024011-01-HB5008</w:t>
                            </w: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]</w:t>
                            </w:r>
                          </w:p>
                          <w:p w14:paraId="17044053" w14:textId="77777777" w:rsidR="00DF5CC2" w:rsidRPr="00B95FC8" w:rsidRDefault="00DF5CC2" w:rsidP="00C54E21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</w:pP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V1.0</w:t>
                            </w:r>
                          </w:p>
                          <w:p w14:paraId="19247145" w14:textId="4D2DBF52" w:rsidR="00DF5CC2" w:rsidRPr="00B95FC8" w:rsidRDefault="00DF5CC2" w:rsidP="00C54E21">
                            <w:pPr>
                              <w:pStyle w:val="R"/>
                              <w:spacing w:line="240" w:lineRule="auto"/>
                              <w:rPr>
                                <w:rFonts w:ascii="Cambria" w:eastAsia="HD현대체  Medium" w:hAnsi="Cambria"/>
                                <w:color w:val="000000" w:themeColor="text1"/>
                                <w:szCs w:val="18"/>
                              </w:rPr>
                            </w:pP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[</w:t>
                            </w:r>
                            <w:r w:rsidRPr="00B95FC8">
                              <w:rPr>
                                <w:rFonts w:ascii="Cambria" w:eastAsia="HD현대체  Medium" w:hAnsi="Cambria" w:hint="eastAsia"/>
                                <w:color w:val="000000" w:themeColor="text1"/>
                                <w:lang w:eastAsia="ko-KR"/>
                              </w:rPr>
                              <w:t>202</w:t>
                            </w:r>
                            <w:r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5.01.23</w:t>
                            </w:r>
                            <w:r w:rsidRPr="00B95FC8">
                              <w:rPr>
                                <w:rFonts w:ascii="Cambria" w:eastAsia="HD현대체  Medium" w:hAnsi="Cambria"/>
                                <w:color w:val="000000" w:themeColor="text1"/>
                                <w:lang w:eastAsia="ko-KR"/>
                              </w:rPr>
                              <w:t>]</w:t>
                            </w:r>
                          </w:p>
                          <w:p w14:paraId="261A11A0" w14:textId="77777777" w:rsidR="00DF5CC2" w:rsidRPr="0080626D" w:rsidRDefault="00DF5CC2" w:rsidP="00C54E21">
                            <w:pPr>
                              <w:pStyle w:val="R"/>
                              <w:spacing w:line="240" w:lineRule="auto"/>
                              <w:rPr>
                                <w:rFonts w:ascii="현대체Medium" w:eastAsia="현대체Medium" w:hAnsi="현대체Medium"/>
                                <w:color w:val="0000FF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18894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1.1pt;margin-top:4.75pt;width:117pt;height:37.4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DgMrQIAAKo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" filled="f" stroked="f">
                <v:textbox inset="0,0,0,0">
                  <w:txbxContent>
                    <w:p w14:paraId="2305225E" w14:textId="1D047B3F" w:rsidR="00DF5CC2" w:rsidRPr="00B95FC8" w:rsidRDefault="00DF5CC2" w:rsidP="00C54E21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</w:pPr>
                      <w:r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[I2024011-01-HB5008</w:t>
                      </w: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]</w:t>
                      </w:r>
                    </w:p>
                    <w:p w14:paraId="17044053" w14:textId="77777777" w:rsidR="00DF5CC2" w:rsidRPr="00B95FC8" w:rsidRDefault="00DF5CC2" w:rsidP="00C54E21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</w:pP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V1.0</w:t>
                      </w:r>
                    </w:p>
                    <w:p w14:paraId="19247145" w14:textId="4D2DBF52" w:rsidR="00DF5CC2" w:rsidRPr="00B95FC8" w:rsidRDefault="00DF5CC2" w:rsidP="00C54E21">
                      <w:pPr>
                        <w:pStyle w:val="R"/>
                        <w:spacing w:line="240" w:lineRule="auto"/>
                        <w:rPr>
                          <w:rFonts w:ascii="Cambria" w:eastAsia="HD현대체  Medium" w:hAnsi="Cambria"/>
                          <w:color w:val="000000" w:themeColor="text1"/>
                          <w:szCs w:val="18"/>
                        </w:rPr>
                      </w:pP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[</w:t>
                      </w:r>
                      <w:r w:rsidRPr="00B95FC8">
                        <w:rPr>
                          <w:rFonts w:ascii="Cambria" w:eastAsia="HD현대체  Medium" w:hAnsi="Cambria" w:hint="eastAsia"/>
                          <w:color w:val="000000" w:themeColor="text1"/>
                          <w:lang w:eastAsia="ko-KR"/>
                        </w:rPr>
                        <w:t>202</w:t>
                      </w:r>
                      <w:r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5.01.23</w:t>
                      </w:r>
                      <w:r w:rsidRPr="00B95FC8">
                        <w:rPr>
                          <w:rFonts w:ascii="Cambria" w:eastAsia="HD현대체  Medium" w:hAnsi="Cambria"/>
                          <w:color w:val="000000" w:themeColor="text1"/>
                          <w:lang w:eastAsia="ko-KR"/>
                        </w:rPr>
                        <w:t>]</w:t>
                      </w:r>
                    </w:p>
                    <w:p w14:paraId="261A11A0" w14:textId="77777777" w:rsidR="00DF5CC2" w:rsidRPr="0080626D" w:rsidRDefault="00DF5CC2" w:rsidP="00C54E21">
                      <w:pPr>
                        <w:pStyle w:val="R"/>
                        <w:spacing w:line="240" w:lineRule="auto"/>
                        <w:rPr>
                          <w:rFonts w:ascii="현대체Medium" w:eastAsia="현대체Medium" w:hAnsi="현대체Medium"/>
                          <w:color w:val="0000FF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mc:AlternateContent>
          <mc:Choice Requires="wps">
            <w:drawing>
              <wp:anchor distT="4294967295" distB="4294967295" distL="114300" distR="114300" simplePos="0" relativeHeight="251787264" behindDoc="0" locked="0" layoutInCell="1" allowOverlap="1" wp14:anchorId="40B92F14" wp14:editId="1B4FF8B2">
                <wp:simplePos x="0" y="0"/>
                <wp:positionH relativeFrom="page">
                  <wp:posOffset>612140</wp:posOffset>
                </wp:positionH>
                <wp:positionV relativeFrom="page">
                  <wp:posOffset>972184</wp:posOffset>
                </wp:positionV>
                <wp:extent cx="6336030" cy="0"/>
                <wp:effectExtent l="0" t="19050" r="7620" b="19050"/>
                <wp:wrapNone/>
                <wp:docPr id="3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A289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6C41D" id="Line 6" o:spid="_x0000_s1026" style="position:absolute;left:0;text-align:left;z-index:251787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KDSOBBgCAAAqBAAADgAAAAAAAAAAAAAAAAAuAgAAZHJzL2Uyb0RvYy54bWxQSwECLQAUAAYA&#10;CAAAACEAQzT6q90AAAALAQAADwAAAAAAAAAAAAAAAAByBAAAZHJzL2Rvd25yZXYueG1sUEsFBgAA&#10;AAAEAAQA8wAAAHwFAAAAAA==&#10;" strokecolor="#2a289d" strokeweight="2.25pt">
                <w10:wrap anchorx="page" anchory="page"/>
              </v:line>
            </w:pict>
          </mc:Fallback>
        </mc:AlternateContent>
      </w:r>
      <w:r w:rsidRPr="00B95FC8">
        <w:rPr>
          <w:rFonts w:ascii="HD현대체 Bold" w:eastAsia="HD현대체 Bold" w:hAnsi="HD현대체 Bold"/>
          <w:noProof/>
          <w:color w:val="000000" w:themeColor="text1"/>
          <w:lang w:eastAsia="ko-KR"/>
        </w:rPr>
        <mc:AlternateContent>
          <mc:Choice Requires="wps">
            <w:drawing>
              <wp:anchor distT="4294967295" distB="4294967295" distL="114300" distR="114300" simplePos="0" relativeHeight="251786240" behindDoc="0" locked="0" layoutInCell="1" allowOverlap="1" wp14:anchorId="660483C0" wp14:editId="563F5AB4">
                <wp:simplePos x="0" y="0"/>
                <wp:positionH relativeFrom="page">
                  <wp:posOffset>612140</wp:posOffset>
                </wp:positionH>
                <wp:positionV relativeFrom="page">
                  <wp:posOffset>1684654</wp:posOffset>
                </wp:positionV>
                <wp:extent cx="6336030" cy="0"/>
                <wp:effectExtent l="0" t="19050" r="7620" b="19050"/>
                <wp:wrapNone/>
                <wp:docPr id="3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2A289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E815A" id="Line 5" o:spid="_x0000_s1026" style="position:absolute;left:0;text-align:left;z-index:2517862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132.65pt" to="547.1pt,1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" strokecolor="#2a289d" strokeweight="2.25pt">
                <w10:wrap anchorx="page" anchory="page"/>
              </v:line>
            </w:pict>
          </mc:Fallback>
        </mc:AlternateContent>
      </w:r>
    </w:p>
    <w:p w14:paraId="43ACFAA6" w14:textId="110A98B1" w:rsidR="00C54E21" w:rsidRPr="009E460B" w:rsidRDefault="00C54E21" w:rsidP="00C54E21">
      <w:pPr>
        <w:pStyle w:val="afffff5"/>
        <w:rPr>
          <w:rFonts w:ascii="Cambria" w:eastAsiaTheme="minorEastAsia" w:hAnsi="Cambria"/>
        </w:rPr>
      </w:pPr>
      <w:r w:rsidRPr="006818A3">
        <w:rPr>
          <w:rFonts w:ascii="HD현대체 Bold" w:eastAsia="HD현대체 Bold" w:hAnsi="HD현대체 Bold" w:hint="eastAsia"/>
          <w:lang w:eastAsia="ko-KR"/>
        </w:rPr>
        <w:t xml:space="preserve">하드웨어 </w:t>
      </w:r>
      <w:r>
        <w:rPr>
          <w:rFonts w:ascii="HD현대체 Bold" w:eastAsia="HD현대체 Bold" w:hAnsi="HD현대체 Bold" w:hint="eastAsia"/>
          <w:lang w:eastAsia="ko-KR"/>
        </w:rPr>
        <w:t xml:space="preserve">시험 </w:t>
      </w:r>
      <w:r w:rsidR="00E02842">
        <w:rPr>
          <w:rFonts w:ascii="HD현대체 Bold" w:eastAsia="HD현대체 Bold" w:hAnsi="HD현대체 Bold" w:hint="eastAsia"/>
          <w:lang w:eastAsia="ko-KR"/>
        </w:rPr>
        <w:t>결과</w:t>
      </w:r>
      <w:r>
        <w:rPr>
          <w:rFonts w:ascii="HD현대체 Bold" w:eastAsia="HD현대체 Bold" w:hAnsi="HD현대체 Bold" w:hint="eastAsia"/>
          <w:lang w:eastAsia="ko-KR"/>
        </w:rPr>
        <w:t xml:space="preserve"> - 검증</w:t>
      </w:r>
      <w:r>
        <w:rPr>
          <w:rFonts w:ascii="Cambria" w:eastAsia="현대체Bold" w:hAnsi="Cambria"/>
          <w:lang w:eastAsia="ko-KR"/>
        </w:rPr>
        <w:t>(</w:t>
      </w:r>
      <w:r>
        <w:rPr>
          <w:rFonts w:ascii="Cambria" w:eastAsia="현대체Bold" w:hAnsi="Cambria" w:hint="eastAsia"/>
          <w:lang w:eastAsia="ko-KR"/>
        </w:rPr>
        <w:t>H</w:t>
      </w:r>
      <w:r>
        <w:rPr>
          <w:rFonts w:ascii="Cambria" w:eastAsia="현대체Bold" w:hAnsi="Cambria"/>
          <w:lang w:eastAsia="ko-KR"/>
        </w:rPr>
        <w:t xml:space="preserve">ardware </w:t>
      </w:r>
      <w:r>
        <w:rPr>
          <w:rFonts w:ascii="Cambria" w:eastAsia="현대체Bold" w:hAnsi="Cambria" w:hint="eastAsia"/>
          <w:lang w:eastAsia="ko-KR"/>
        </w:rPr>
        <w:t>Test</w:t>
      </w:r>
      <w:r>
        <w:rPr>
          <w:rFonts w:ascii="Cambria" w:eastAsia="현대체Bold" w:hAnsi="Cambria"/>
          <w:lang w:eastAsia="ko-KR"/>
        </w:rPr>
        <w:t xml:space="preserve"> Report - Verificaiton)</w:t>
      </w:r>
    </w:p>
    <w:p w14:paraId="6A0997CB" w14:textId="64BAAEF9" w:rsidR="0075426C" w:rsidRPr="00A10CEB" w:rsidRDefault="0075426C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70608B24" w14:textId="0A7B5204" w:rsidR="00EA1AFF" w:rsidRPr="00A10CE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42C6D751" w14:textId="7EFFA651" w:rsidR="00EA1AFF" w:rsidRPr="00A10CE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613F2633" w14:textId="608D694A" w:rsidR="00EA1AFF" w:rsidRPr="00A10CE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4EA96252" w14:textId="0E186C3E" w:rsidR="00EA1AFF" w:rsidRPr="00A10CE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532DBDED" w14:textId="410C55DC" w:rsidR="00EA1AFF" w:rsidRPr="00A10CE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1CDC1AA5" w14:textId="77777777" w:rsidR="00EA1AFF" w:rsidRPr="00A10CEB" w:rsidRDefault="00EA1AFF" w:rsidP="00EA1AFF">
      <w:pPr>
        <w:pStyle w:val="afffff6"/>
        <w:rPr>
          <w:rFonts w:ascii="현대체Light" w:eastAsia="현대체Light" w:hAnsi="현대체Light"/>
          <w:b/>
          <w:sz w:val="36"/>
          <w:lang w:eastAsia="ko-KR"/>
        </w:rPr>
      </w:pPr>
    </w:p>
    <w:p w14:paraId="23FCF8E4" w14:textId="6497C5E8" w:rsidR="006818A3" w:rsidRPr="00A10CEB" w:rsidRDefault="006818A3" w:rsidP="005C1426">
      <w:pPr>
        <w:pStyle w:val="afffff6"/>
        <w:snapToGrid w:val="0"/>
        <w:spacing w:line="240" w:lineRule="auto"/>
        <w:outlineLvl w:val="0"/>
        <w:rPr>
          <w:rFonts w:ascii="현대체Light" w:eastAsia="현대체Light" w:hAnsi="현대체Light" w:cs="Arial"/>
          <w:b/>
          <w:sz w:val="48"/>
          <w:szCs w:val="48"/>
          <w:lang w:eastAsia="ko-KR"/>
        </w:rPr>
      </w:pPr>
      <w:bookmarkStart w:id="0" w:name="_Toc175921299"/>
      <w:bookmarkStart w:id="1" w:name="_Toc175922650"/>
      <w:bookmarkStart w:id="2" w:name="_Toc188032247"/>
      <w:bookmarkStart w:id="3" w:name="_Hlk536449900"/>
      <w:r w:rsidRPr="00A10CEB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 xml:space="preserve">하드웨어 </w:t>
      </w:r>
      <w:r w:rsidR="00C06A94" w:rsidRPr="00A10CEB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 xml:space="preserve">시험 </w:t>
      </w:r>
      <w:r w:rsidR="00E02842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>결과</w:t>
      </w:r>
      <w:r w:rsidR="00C06A94" w:rsidRPr="00A10CEB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 xml:space="preserve"> </w:t>
      </w:r>
      <w:r w:rsidR="00C06A94" w:rsidRPr="00A10CEB">
        <w:rPr>
          <w:rFonts w:ascii="현대체Light" w:eastAsia="현대체Light" w:hAnsi="현대체Light" w:cs="Arial"/>
          <w:b/>
          <w:sz w:val="48"/>
          <w:szCs w:val="48"/>
          <w:lang w:eastAsia="ko-KR"/>
        </w:rPr>
        <w:t>(</w:t>
      </w:r>
      <w:r w:rsidR="00C06A94" w:rsidRPr="00A10CEB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>검증)</w:t>
      </w:r>
      <w:bookmarkEnd w:id="0"/>
      <w:bookmarkEnd w:id="1"/>
      <w:bookmarkEnd w:id="2"/>
    </w:p>
    <w:p w14:paraId="501F7465" w14:textId="024E48E0" w:rsidR="006818A3" w:rsidRPr="00A10CEB" w:rsidRDefault="006818A3" w:rsidP="000873EE">
      <w:pPr>
        <w:pStyle w:val="afffff6"/>
        <w:snapToGrid w:val="0"/>
        <w:spacing w:line="240" w:lineRule="auto"/>
        <w:rPr>
          <w:rFonts w:ascii="현대체Light" w:eastAsia="현대체Light" w:hAnsi="현대체Light" w:cs="Arial"/>
          <w:b/>
          <w:sz w:val="48"/>
          <w:szCs w:val="48"/>
          <w:lang w:eastAsia="ko-KR"/>
        </w:rPr>
      </w:pPr>
      <w:bookmarkStart w:id="4" w:name="_Toc175921300"/>
      <w:r w:rsidRPr="00A10CEB">
        <w:rPr>
          <w:rFonts w:ascii="현대체Light" w:eastAsia="현대체Light" w:hAnsi="현대체Light" w:cs="Arial"/>
          <w:b/>
          <w:sz w:val="48"/>
          <w:szCs w:val="48"/>
          <w:lang w:eastAsia="ko-KR"/>
        </w:rPr>
        <w:t xml:space="preserve">Haredware </w:t>
      </w:r>
      <w:r w:rsidR="005F5E3B" w:rsidRPr="00A10CEB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>Test R</w:t>
      </w:r>
      <w:r w:rsidR="005F5E3B" w:rsidRPr="00A10CEB">
        <w:rPr>
          <w:rFonts w:ascii="현대체Light" w:eastAsia="현대체Light" w:hAnsi="현대체Light" w:cs="Arial"/>
          <w:b/>
          <w:sz w:val="48"/>
          <w:szCs w:val="48"/>
          <w:lang w:eastAsia="ko-KR"/>
        </w:rPr>
        <w:t xml:space="preserve">eport </w:t>
      </w:r>
      <w:r w:rsidR="00C06A94" w:rsidRPr="00A10CEB">
        <w:rPr>
          <w:rFonts w:ascii="현대체Light" w:eastAsia="현대체Light" w:hAnsi="현대체Light" w:cs="Arial"/>
          <w:b/>
          <w:sz w:val="48"/>
          <w:szCs w:val="48"/>
          <w:lang w:eastAsia="ko-KR"/>
        </w:rPr>
        <w:t>(</w:t>
      </w:r>
      <w:r w:rsidR="00C06A94" w:rsidRPr="00A10CEB">
        <w:rPr>
          <w:rFonts w:ascii="현대체Light" w:eastAsia="현대체Light" w:hAnsi="현대체Light" w:cs="Arial" w:hint="eastAsia"/>
          <w:b/>
          <w:sz w:val="48"/>
          <w:szCs w:val="48"/>
          <w:lang w:eastAsia="ko-KR"/>
        </w:rPr>
        <w:t>Veri</w:t>
      </w:r>
      <w:r w:rsidR="00C06A94" w:rsidRPr="00A10CEB">
        <w:rPr>
          <w:rFonts w:ascii="현대체Light" w:eastAsia="현대체Light" w:hAnsi="현대체Light" w:cs="Arial"/>
          <w:b/>
          <w:sz w:val="48"/>
          <w:szCs w:val="48"/>
          <w:lang w:eastAsia="ko-KR"/>
        </w:rPr>
        <w:t>fication</w:t>
      </w:r>
      <w:bookmarkEnd w:id="4"/>
      <w:r w:rsidR="00C06A94" w:rsidRPr="00A10CEB">
        <w:rPr>
          <w:rFonts w:ascii="현대체Light" w:eastAsia="현대체Light" w:hAnsi="현대체Light" w:cs="Arial"/>
          <w:b/>
          <w:sz w:val="48"/>
          <w:szCs w:val="48"/>
          <w:lang w:eastAsia="ko-KR"/>
        </w:rPr>
        <w:t>)</w:t>
      </w:r>
    </w:p>
    <w:p w14:paraId="61C11D88" w14:textId="4130A696" w:rsidR="006818A3" w:rsidRPr="00A10CEB" w:rsidRDefault="006818A3" w:rsidP="00B573BE">
      <w:pPr>
        <w:pStyle w:val="afffff6"/>
        <w:snapToGrid w:val="0"/>
        <w:spacing w:line="240" w:lineRule="auto"/>
        <w:rPr>
          <w:rFonts w:ascii="현대체Light" w:eastAsia="현대체Light" w:hAnsi="현대체Light"/>
          <w:b/>
          <w:sz w:val="28"/>
          <w:lang w:eastAsia="ko-KR"/>
        </w:rPr>
      </w:pPr>
    </w:p>
    <w:bookmarkEnd w:id="3"/>
    <w:p w14:paraId="35CE6C3E" w14:textId="77777777" w:rsidR="00E85B12" w:rsidRPr="00A10CEB" w:rsidRDefault="00E85B12" w:rsidP="00E85B12">
      <w:pPr>
        <w:pStyle w:val="afffff6"/>
        <w:snapToGrid w:val="0"/>
        <w:spacing w:line="240" w:lineRule="auto"/>
        <w:rPr>
          <w:rFonts w:ascii="현대체Light" w:eastAsia="현대체Light" w:hAnsi="현대체Light" w:cs="바탕체"/>
          <w:color w:val="000000" w:themeColor="text1"/>
          <w:sz w:val="72"/>
          <w:lang w:eastAsia="ko-KR"/>
        </w:rPr>
      </w:pPr>
      <w:r w:rsidRPr="00A10CEB">
        <w:rPr>
          <w:rFonts w:ascii="현대체Light" w:eastAsia="현대체Light" w:hAnsi="현대체Light"/>
          <w:color w:val="000000" w:themeColor="text1"/>
          <w:sz w:val="72"/>
          <w:lang w:eastAsia="ko-KR"/>
        </w:rPr>
        <w:t xml:space="preserve">Servo Drive </w:t>
      </w:r>
      <w:r w:rsidRPr="00A10CEB">
        <w:rPr>
          <w:rFonts w:ascii="현대체Light" w:eastAsia="현대체Light" w:hAnsi="현대체Light" w:hint="eastAsia"/>
          <w:color w:val="000000" w:themeColor="text1"/>
          <w:sz w:val="72"/>
          <w:lang w:eastAsia="ko-KR"/>
        </w:rPr>
        <w:t>Unit</w:t>
      </w:r>
    </w:p>
    <w:p w14:paraId="4B1B5BF1" w14:textId="77777777" w:rsidR="00E85B12" w:rsidRPr="00A10CEB" w:rsidRDefault="00E85B12" w:rsidP="00E85B12">
      <w:pPr>
        <w:pStyle w:val="afffff6"/>
        <w:snapToGrid w:val="0"/>
        <w:spacing w:line="240" w:lineRule="auto"/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</w:pPr>
      <w:r w:rsidRPr="00A10CE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[</w:t>
      </w:r>
      <w:r w:rsidRPr="00A10CEB">
        <w:rPr>
          <w:rFonts w:ascii="현대체Light" w:eastAsia="현대체Light" w:hAnsi="현대체Light" w:cs="Arial" w:hint="eastAsia"/>
          <w:color w:val="000000" w:themeColor="text1"/>
          <w:sz w:val="36"/>
          <w:szCs w:val="48"/>
          <w:lang w:eastAsia="ko-KR"/>
        </w:rPr>
        <w:t>U</w:t>
      </w:r>
      <w:r w:rsidRPr="00A10CEB">
        <w:rPr>
          <w:rFonts w:ascii="현대체Light" w:eastAsia="현대체Light" w:hAnsi="현대체Light" w:cs="Arial"/>
          <w:color w:val="000000" w:themeColor="text1"/>
          <w:sz w:val="36"/>
          <w:szCs w:val="48"/>
          <w:lang w:eastAsia="ko-KR"/>
        </w:rPr>
        <w:t>sing Hi6a-Robot-</w:t>
      </w:r>
      <w:r w:rsidRPr="00A10CEB">
        <w:rPr>
          <w:rFonts w:ascii="현대체Light" w:eastAsia="현대체Light" w:hAnsi="현대체Light" w:cs="Arial" w:hint="eastAsia"/>
          <w:color w:val="000000" w:themeColor="text1"/>
          <w:sz w:val="36"/>
          <w:szCs w:val="48"/>
          <w:lang w:eastAsia="ko-KR"/>
        </w:rPr>
        <w:t>Controller]</w:t>
      </w:r>
    </w:p>
    <w:p w14:paraId="360AC670" w14:textId="0263CBFD" w:rsidR="006818A3" w:rsidRPr="00A10CEB" w:rsidRDefault="006818A3" w:rsidP="006818A3">
      <w:pPr>
        <w:jc w:val="center"/>
        <w:rPr>
          <w:rFonts w:ascii="현대체Light" w:eastAsia="현대체Light" w:hAnsi="현대체Light" w:cs="Arial"/>
          <w:b/>
          <w:sz w:val="36"/>
          <w:szCs w:val="48"/>
          <w:lang w:eastAsia="ko-KR"/>
        </w:rPr>
      </w:pPr>
    </w:p>
    <w:p w14:paraId="566B8B6E" w14:textId="6A6AECEE" w:rsidR="006818A3" w:rsidRPr="00A10CEB" w:rsidRDefault="006818A3" w:rsidP="006818A3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  <w:lang w:eastAsia="ko-KR"/>
        </w:rPr>
      </w:pPr>
    </w:p>
    <w:p w14:paraId="76D0E582" w14:textId="2CE50D4F" w:rsidR="006818A3" w:rsidRPr="00FE1419" w:rsidRDefault="006818A3" w:rsidP="006818A3">
      <w:pPr>
        <w:spacing w:line="240" w:lineRule="auto"/>
        <w:jc w:val="center"/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</w:pPr>
      <w:r w:rsidRPr="00FE1419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V</w:t>
      </w:r>
      <w:r w:rsidR="0071626E" w:rsidRPr="00FE1419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1</w:t>
      </w:r>
      <w:r w:rsidRPr="00FE1419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.</w:t>
      </w:r>
      <w:r w:rsidR="0071626E" w:rsidRPr="00FE1419">
        <w:rPr>
          <w:rFonts w:ascii="현대체Light" w:eastAsia="현대체Light" w:hAnsi="현대체Light" w:cs="Arial"/>
          <w:color w:val="000000" w:themeColor="text1"/>
          <w:sz w:val="36"/>
          <w:szCs w:val="28"/>
          <w:lang w:eastAsia="ko-KR"/>
        </w:rPr>
        <w:t>0</w:t>
      </w:r>
    </w:p>
    <w:p w14:paraId="6C1A922E" w14:textId="563C2504" w:rsidR="00123AEC" w:rsidRPr="00A10CEB" w:rsidRDefault="00123AEC" w:rsidP="00EA1AFF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  <w:lang w:eastAsia="ko-KR"/>
        </w:rPr>
      </w:pPr>
    </w:p>
    <w:p w14:paraId="6364795E" w14:textId="6B491804" w:rsidR="00F4467E" w:rsidRPr="00A10CEB" w:rsidRDefault="006818A3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  <w:lang w:eastAsia="ko-KR"/>
        </w:rPr>
      </w:pPr>
      <w:r w:rsidRPr="00A10CEB">
        <w:rPr>
          <w:rFonts w:ascii="현대체Light" w:eastAsia="현대체Light" w:hAnsi="현대체Light" w:cs="Arial"/>
          <w:sz w:val="28"/>
          <w:szCs w:val="28"/>
          <w:lang w:eastAsia="ko-KR"/>
        </w:rPr>
        <w:t>[</w:t>
      </w:r>
      <w:r w:rsidR="00C54E21">
        <w:rPr>
          <w:rFonts w:ascii="현대체Light" w:eastAsia="현대체Light" w:hAnsi="현대체Light" w:cs="Arial"/>
          <w:sz w:val="28"/>
          <w:szCs w:val="28"/>
          <w:lang w:eastAsia="ko-KR"/>
        </w:rPr>
        <w:t>2025.01</w:t>
      </w:r>
      <w:r w:rsidR="00E85B12" w:rsidRPr="00A10CEB">
        <w:rPr>
          <w:rFonts w:ascii="현대체Light" w:eastAsia="현대체Light" w:hAnsi="현대체Light" w:cs="Arial"/>
          <w:sz w:val="28"/>
          <w:szCs w:val="28"/>
          <w:lang w:eastAsia="ko-KR"/>
        </w:rPr>
        <w:t>.</w:t>
      </w:r>
      <w:r w:rsidR="00E02842">
        <w:rPr>
          <w:rFonts w:ascii="현대체Light" w:eastAsia="현대체Light" w:hAnsi="현대체Light" w:cs="Arial"/>
          <w:sz w:val="28"/>
          <w:szCs w:val="28"/>
          <w:lang w:eastAsia="ko-KR"/>
        </w:rPr>
        <w:t>23</w:t>
      </w:r>
      <w:r w:rsidRPr="00A10CEB">
        <w:rPr>
          <w:rFonts w:ascii="현대체Light" w:eastAsia="현대체Light" w:hAnsi="현대체Light" w:cs="Arial" w:hint="eastAsia"/>
          <w:sz w:val="28"/>
          <w:szCs w:val="28"/>
          <w:lang w:eastAsia="ko-KR"/>
        </w:rPr>
        <w:t>]</w:t>
      </w:r>
    </w:p>
    <w:p w14:paraId="2090E72A" w14:textId="2DCF3DF0" w:rsidR="00F4467E" w:rsidRPr="00355729" w:rsidRDefault="00F4467E" w:rsidP="00F4467E">
      <w:pPr>
        <w:spacing w:line="240" w:lineRule="auto"/>
        <w:jc w:val="center"/>
        <w:rPr>
          <w:rFonts w:ascii="현대체Light" w:eastAsiaTheme="minorEastAsia" w:hAnsi="현대체Light" w:cs="Arial"/>
          <w:sz w:val="28"/>
          <w:szCs w:val="28"/>
        </w:rPr>
      </w:pPr>
    </w:p>
    <w:p w14:paraId="7200EBD4" w14:textId="2E314D25" w:rsidR="00F4467E" w:rsidRPr="00A10CEB" w:rsidRDefault="00355729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8"/>
        </w:rPr>
      </w:pPr>
      <w:r>
        <w:rPr>
          <w:rFonts w:ascii="현대체Light" w:eastAsia="현대체Light" w:hAnsi="현대체Light" w:cs="Arial" w:hint="eastAsia"/>
          <w:sz w:val="28"/>
          <w:szCs w:val="28"/>
          <w:lang w:eastAsia="ko-KR"/>
        </w:rPr>
        <w:t>파형측정 시험항목 검증결과</w:t>
      </w:r>
    </w:p>
    <w:p w14:paraId="28641F59" w14:textId="77777777" w:rsidR="00F4467E" w:rsidRPr="00A10CE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24137293" w14:textId="12E5E65B" w:rsidR="00F4467E" w:rsidRPr="00A10CE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18C2E031" w14:textId="6DFF7C01" w:rsidR="006818A3" w:rsidRPr="00A10CEB" w:rsidRDefault="006818A3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7D4529CC" w14:textId="77777777" w:rsidR="006818A3" w:rsidRPr="00A10CEB" w:rsidRDefault="006818A3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p w14:paraId="191F31B2" w14:textId="77777777" w:rsidR="00F4467E" w:rsidRPr="00A10CEB" w:rsidRDefault="00F4467E" w:rsidP="00F4467E">
      <w:pPr>
        <w:spacing w:line="240" w:lineRule="auto"/>
        <w:jc w:val="center"/>
        <w:rPr>
          <w:rFonts w:ascii="현대체Light" w:eastAsia="현대체Light" w:hAnsi="현대체Light" w:cs="Arial"/>
          <w:sz w:val="28"/>
          <w:szCs w:val="24"/>
          <w:lang w:eastAsia="ko-KR"/>
        </w:rPr>
      </w:pPr>
    </w:p>
    <w:tbl>
      <w:tblPr>
        <w:tblStyle w:val="afffff2"/>
        <w:tblW w:w="0" w:type="auto"/>
        <w:tblInd w:w="2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31"/>
        <w:gridCol w:w="2971"/>
      </w:tblGrid>
      <w:tr w:rsidR="00E85B12" w:rsidRPr="00A10CEB" w14:paraId="3CA7CD7D" w14:textId="77777777" w:rsidTr="00E1624A">
        <w:trPr>
          <w:trHeight w:val="372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5CC2274B" w14:textId="1946CED0" w:rsidR="00E85B12" w:rsidRPr="00A10CEB" w:rsidRDefault="00C54E21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>HW Part</w:t>
            </w:r>
            <w:r w:rsidR="00E85B12" w:rsidRPr="00A10CE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 xml:space="preserve"> Manager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</w:tcBorders>
            <w:vAlign w:val="center"/>
          </w:tcPr>
          <w:p w14:paraId="1F6A59D7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 w:rsidRPr="00A10CE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>:</w:t>
            </w:r>
          </w:p>
        </w:tc>
        <w:tc>
          <w:tcPr>
            <w:tcW w:w="2971" w:type="dxa"/>
            <w:vAlign w:val="center"/>
          </w:tcPr>
          <w:p w14:paraId="4E054EAB" w14:textId="7B75378A" w:rsidR="00E85B12" w:rsidRPr="00A10CEB" w:rsidRDefault="00C54E21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엄삼곤</w:t>
            </w:r>
            <w:r w:rsidR="00B742F4" w:rsidRPr="00A10CE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 xml:space="preserve"> 책임</w:t>
            </w:r>
          </w:p>
        </w:tc>
      </w:tr>
      <w:tr w:rsidR="00E85B12" w:rsidRPr="00A10CEB" w14:paraId="59054D5B" w14:textId="77777777" w:rsidTr="00E1624A">
        <w:trPr>
          <w:trHeight w:val="372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0C83064F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 w:rsidRPr="00A10CE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>Project Manager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</w:tcBorders>
            <w:vAlign w:val="center"/>
          </w:tcPr>
          <w:p w14:paraId="1995CCA2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  <w:r w:rsidRPr="00A10CEB"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  <w:t>:</w:t>
            </w:r>
          </w:p>
        </w:tc>
        <w:tc>
          <w:tcPr>
            <w:tcW w:w="2971" w:type="dxa"/>
            <w:vAlign w:val="center"/>
          </w:tcPr>
          <w:p w14:paraId="22D824B7" w14:textId="1103523D" w:rsidR="00E85B12" w:rsidRPr="00A10CEB" w:rsidRDefault="006353AC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김민정 책임</w:t>
            </w:r>
          </w:p>
        </w:tc>
      </w:tr>
      <w:tr w:rsidR="00E85B12" w:rsidRPr="00A10CEB" w14:paraId="1D987ECF" w14:textId="77777777" w:rsidTr="00E1624A">
        <w:trPr>
          <w:trHeight w:val="354"/>
        </w:trPr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3B7583D6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  <w:t>Team Manager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</w:tcBorders>
            <w:vAlign w:val="center"/>
          </w:tcPr>
          <w:p w14:paraId="264F722C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  <w:t>:</w:t>
            </w:r>
          </w:p>
        </w:tc>
        <w:tc>
          <w:tcPr>
            <w:tcW w:w="2971" w:type="dxa"/>
            <w:vAlign w:val="center"/>
          </w:tcPr>
          <w:p w14:paraId="50DBDC1F" w14:textId="0D923E53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 w:val="28"/>
                <w:szCs w:val="28"/>
                <w:lang w:eastAsia="ko-KR"/>
              </w:rPr>
              <w:t>정태혁 책임</w:t>
            </w:r>
          </w:p>
        </w:tc>
      </w:tr>
      <w:tr w:rsidR="00E85B12" w:rsidRPr="00A10CEB" w14:paraId="4C5876F8" w14:textId="77777777" w:rsidTr="00E1624A">
        <w:trPr>
          <w:trHeight w:val="372"/>
        </w:trPr>
        <w:tc>
          <w:tcPr>
            <w:tcW w:w="2268" w:type="dxa"/>
            <w:tcBorders>
              <w:top w:val="nil"/>
            </w:tcBorders>
            <w:vAlign w:val="center"/>
          </w:tcPr>
          <w:p w14:paraId="7E45941A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</w:p>
        </w:tc>
        <w:tc>
          <w:tcPr>
            <w:tcW w:w="431" w:type="dxa"/>
            <w:tcBorders>
              <w:top w:val="nil"/>
            </w:tcBorders>
            <w:vAlign w:val="center"/>
          </w:tcPr>
          <w:p w14:paraId="4E4F9F88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</w:p>
        </w:tc>
        <w:tc>
          <w:tcPr>
            <w:tcW w:w="2971" w:type="dxa"/>
            <w:vAlign w:val="center"/>
          </w:tcPr>
          <w:p w14:paraId="5FA8086F" w14:textId="77777777" w:rsidR="00E85B12" w:rsidRPr="00A10CEB" w:rsidRDefault="00E85B12" w:rsidP="00E85B12">
            <w:pPr>
              <w:widowControl/>
              <w:overflowPunct/>
              <w:autoSpaceDE/>
              <w:autoSpaceDN/>
              <w:adjustRightInd/>
              <w:spacing w:line="240" w:lineRule="auto"/>
              <w:jc w:val="both"/>
              <w:textAlignment w:val="auto"/>
              <w:rPr>
                <w:rFonts w:ascii="현대체Light" w:eastAsia="현대체Light" w:hAnsi="현대체Light"/>
                <w:sz w:val="28"/>
                <w:szCs w:val="28"/>
                <w:lang w:eastAsia="de-DE"/>
              </w:rPr>
            </w:pPr>
          </w:p>
        </w:tc>
      </w:tr>
    </w:tbl>
    <w:p w14:paraId="6ADFD94B" w14:textId="78993C66" w:rsidR="00606A29" w:rsidRPr="00A10CEB" w:rsidRDefault="00606A29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29AF1E8D" w14:textId="77777777" w:rsidR="00606A29" w:rsidRPr="00A10CEB" w:rsidRDefault="00606A29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3E33C6B0" w14:textId="77777777" w:rsidR="00606A29" w:rsidRPr="00A10CEB" w:rsidRDefault="00606A29" w:rsidP="00437265">
      <w:pPr>
        <w:pStyle w:val="E"/>
        <w:ind w:left="200" w:right="200"/>
        <w:rPr>
          <w:rFonts w:ascii="현대체Light" w:eastAsia="현대체Light" w:hAnsi="현대체Light"/>
        </w:rPr>
        <w:sectPr w:rsidR="00606A29" w:rsidRPr="00A10CEB" w:rsidSect="001E4C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701" w:right="1077" w:bottom="1191" w:left="1077" w:header="680" w:footer="510" w:gutter="0"/>
          <w:cols w:space="720"/>
          <w:noEndnote/>
          <w:titlePg/>
          <w:docGrid w:linePitch="272"/>
        </w:sectPr>
      </w:pPr>
    </w:p>
    <w:p w14:paraId="55CF390B" w14:textId="77777777" w:rsidR="00F510EB" w:rsidRPr="00A10CEB" w:rsidRDefault="00F510EB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70B972D0" w14:textId="7825A137" w:rsidR="00D87D40" w:rsidRPr="00A10CEB" w:rsidRDefault="00D87D40" w:rsidP="005C1426">
      <w:pPr>
        <w:pStyle w:val="affd"/>
        <w:jc w:val="center"/>
        <w:outlineLvl w:val="0"/>
        <w:rPr>
          <w:rFonts w:ascii="현대체Light" w:eastAsia="현대체Light" w:hAnsi="현대체Light" w:cs="바탕체"/>
          <w:b/>
          <w:sz w:val="32"/>
          <w:lang w:eastAsia="ko-KR"/>
        </w:rPr>
      </w:pPr>
      <w:bookmarkStart w:id="5" w:name="_Toc188032248"/>
      <w:bookmarkStart w:id="6" w:name="_Toc175921301"/>
      <w:bookmarkStart w:id="7" w:name="_Toc175922651"/>
      <w:r w:rsidRPr="00A10CEB">
        <w:rPr>
          <w:rFonts w:ascii="현대체Light" w:eastAsia="현대체Light" w:hAnsi="현대체Light" w:cs="바탕체" w:hint="eastAsia"/>
          <w:b/>
          <w:sz w:val="32"/>
          <w:lang w:eastAsia="ko-KR"/>
        </w:rPr>
        <w:t>목 차</w:t>
      </w:r>
      <w:bookmarkEnd w:id="5"/>
    </w:p>
    <w:p w14:paraId="09CC3EF4" w14:textId="1576801D" w:rsidR="00F510EB" w:rsidRPr="00A10CEB" w:rsidRDefault="00D87D40" w:rsidP="005C1426">
      <w:pPr>
        <w:pStyle w:val="affd"/>
        <w:jc w:val="center"/>
        <w:outlineLvl w:val="0"/>
        <w:rPr>
          <w:rFonts w:ascii="현대체Light" w:eastAsia="현대체Light" w:hAnsi="현대체Light"/>
          <w:b/>
          <w:sz w:val="32"/>
        </w:rPr>
      </w:pPr>
      <w:bookmarkStart w:id="8" w:name="_Toc188032249"/>
      <w:r w:rsidRPr="00A10CEB">
        <w:rPr>
          <w:rFonts w:ascii="현대체Light" w:eastAsia="현대체Light" w:hAnsi="현대체Light" w:cs="바탕체"/>
          <w:b/>
          <w:sz w:val="32"/>
          <w:lang w:eastAsia="ko-KR"/>
        </w:rPr>
        <w:t>Contents</w:t>
      </w:r>
      <w:bookmarkEnd w:id="6"/>
      <w:bookmarkEnd w:id="7"/>
      <w:bookmarkEnd w:id="8"/>
    </w:p>
    <w:p w14:paraId="7B97D5F4" w14:textId="77777777" w:rsidR="00F510EB" w:rsidRPr="00A10CEB" w:rsidRDefault="00F510EB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71AB3B79" w14:textId="317ABF75" w:rsidR="00DC54EF" w:rsidRDefault="009D1D9B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r w:rsidRPr="00A10CEB">
        <w:rPr>
          <w:rFonts w:ascii="현대체Light" w:eastAsia="현대체Light" w:hAnsi="현대체Light" w:cs="Arial"/>
        </w:rPr>
        <w:fldChar w:fldCharType="begin"/>
      </w:r>
      <w:r w:rsidR="00677328" w:rsidRPr="00A10CEB">
        <w:rPr>
          <w:rFonts w:ascii="현대체Light" w:eastAsia="현대체Light" w:hAnsi="현대체Light" w:cs="Arial"/>
        </w:rPr>
        <w:instrText xml:space="preserve"> TOC \o "1-3" \h \z \u </w:instrText>
      </w:r>
      <w:r w:rsidRPr="00A10CEB">
        <w:rPr>
          <w:rFonts w:ascii="현대체Light" w:eastAsia="현대체Light" w:hAnsi="현대체Light" w:cs="Arial"/>
        </w:rPr>
        <w:fldChar w:fldCharType="separate"/>
      </w:r>
      <w:hyperlink w:anchor="_Toc188032247" w:history="1">
        <w:r w:rsidR="00DC54EF" w:rsidRPr="00E0508D">
          <w:rPr>
            <w:rStyle w:val="afffff1"/>
            <w:rFonts w:ascii="현대체Light" w:eastAsia="현대체Light" w:hAnsi="현대체Light" w:cs="Arial"/>
            <w:b/>
            <w:lang w:eastAsia="ko-KR"/>
          </w:rPr>
          <w:t>하드웨어 시험 계획 (검증)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_Toc188032247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</w:t>
        </w:r>
        <w:r w:rsidR="00DC54EF">
          <w:rPr>
            <w:webHidden/>
          </w:rPr>
          <w:fldChar w:fldCharType="end"/>
        </w:r>
      </w:hyperlink>
    </w:p>
    <w:p w14:paraId="511585D8" w14:textId="44CCEB2C" w:rsidR="00DC54EF" w:rsidRDefault="00DC130E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48" w:history="1">
        <w:r w:rsidR="00DC54EF" w:rsidRPr="00E0508D">
          <w:rPr>
            <w:rStyle w:val="afffff1"/>
            <w:rFonts w:ascii="현대체Light" w:eastAsia="현대체Light" w:hAnsi="현대체Light" w:cs="바탕체"/>
            <w:b/>
            <w:lang w:eastAsia="ko-KR"/>
          </w:rPr>
          <w:t>목 차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_Toc188032248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i</w:t>
        </w:r>
        <w:r w:rsidR="00DC54EF">
          <w:rPr>
            <w:webHidden/>
          </w:rPr>
          <w:fldChar w:fldCharType="end"/>
        </w:r>
      </w:hyperlink>
    </w:p>
    <w:p w14:paraId="41BC9718" w14:textId="7721036D" w:rsidR="00DC54EF" w:rsidRDefault="00DC130E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49" w:history="1">
        <w:r w:rsidR="00DC54EF" w:rsidRPr="00E0508D">
          <w:rPr>
            <w:rStyle w:val="afffff1"/>
            <w:rFonts w:ascii="현대체Light" w:eastAsia="현대체Light" w:hAnsi="현대체Light" w:cs="바탕체"/>
            <w:b/>
            <w:lang w:eastAsia="ko-KR"/>
          </w:rPr>
          <w:t>Contents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_Toc188032249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i</w:t>
        </w:r>
        <w:r w:rsidR="00DC54EF">
          <w:rPr>
            <w:webHidden/>
          </w:rPr>
          <w:fldChar w:fldCharType="end"/>
        </w:r>
      </w:hyperlink>
    </w:p>
    <w:p w14:paraId="7AFD5592" w14:textId="7215A2ED" w:rsidR="00DC54EF" w:rsidRDefault="00DC130E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0" w:history="1">
        <w:r w:rsidR="00DC54EF" w:rsidRPr="00E0508D">
          <w:rPr>
            <w:rStyle w:val="afffff1"/>
            <w:rFonts w:ascii="Cambria" w:eastAsia="현대체Medium" w:hAnsi="Cambria"/>
            <w:b/>
          </w:rPr>
          <w:t>1.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  <w:b/>
          </w:rPr>
          <w:t>시험 조건(Test conditions)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_Toc188032250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</w:t>
        </w:r>
        <w:r w:rsidR="00DC54EF">
          <w:rPr>
            <w:webHidden/>
          </w:rPr>
          <w:fldChar w:fldCharType="end"/>
        </w:r>
      </w:hyperlink>
    </w:p>
    <w:p w14:paraId="63C8CAC8" w14:textId="1900607C" w:rsidR="00DC54EF" w:rsidRDefault="00DC130E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1" w:history="1">
        <w:r w:rsidR="00DC54EF" w:rsidRPr="00E0508D">
          <w:rPr>
            <w:rStyle w:val="afffff1"/>
            <w:rFonts w:ascii="Cambria" w:eastAsia="현대체Medium" w:hAnsi="Cambria"/>
            <w:b/>
          </w:rPr>
          <w:t>2.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  <w:b/>
          </w:rPr>
          <w:t>시험 설비(Test facility)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_Toc188032251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</w:t>
        </w:r>
        <w:r w:rsidR="00DC54EF">
          <w:rPr>
            <w:webHidden/>
          </w:rPr>
          <w:fldChar w:fldCharType="end"/>
        </w:r>
      </w:hyperlink>
    </w:p>
    <w:p w14:paraId="29184787" w14:textId="22790CEE" w:rsidR="00DC54EF" w:rsidRDefault="00DC130E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2" w:history="1">
        <w:r w:rsidR="00DC54EF" w:rsidRPr="00E0508D">
          <w:rPr>
            <w:rStyle w:val="afffff1"/>
            <w:rFonts w:ascii="Cambria" w:eastAsia="현대체Medium" w:hAnsi="Cambria"/>
            <w:b/>
          </w:rPr>
          <w:t>3.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  <w:b/>
          </w:rPr>
          <w:t>시험항목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_Toc188032252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</w:t>
        </w:r>
        <w:r w:rsidR="00DC54EF">
          <w:rPr>
            <w:webHidden/>
          </w:rPr>
          <w:fldChar w:fldCharType="end"/>
        </w:r>
      </w:hyperlink>
    </w:p>
    <w:p w14:paraId="237CDCF6" w14:textId="111A2873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3" w:history="1">
        <w:r w:rsidR="00DC54EF" w:rsidRPr="00E0508D">
          <w:rPr>
            <w:rStyle w:val="afffff1"/>
            <w:rFonts w:eastAsia="현대체Medium"/>
          </w:rPr>
          <w:t>3.1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일반사항(General)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_Toc188032253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</w:t>
        </w:r>
        <w:r w:rsidR="00DC54EF">
          <w:rPr>
            <w:webHidden/>
          </w:rPr>
          <w:fldChar w:fldCharType="end"/>
        </w:r>
      </w:hyperlink>
    </w:p>
    <w:p w14:paraId="083597D2" w14:textId="7F16C107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4" w:history="1">
        <w:r w:rsidR="00DC54EF" w:rsidRPr="00E0508D">
          <w:rPr>
            <w:rStyle w:val="afffff1"/>
            <w:rFonts w:eastAsia="현대체Medium" w:cs="현대체 Bold"/>
          </w:rPr>
          <w:t>3.2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 w:cs="현대체 Bold"/>
          </w:rPr>
          <w:t>기능별 요구사양 하위분류 (Sub-class)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_Toc188032254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5</w:t>
        </w:r>
        <w:r w:rsidR="00DC54EF">
          <w:rPr>
            <w:webHidden/>
          </w:rPr>
          <w:fldChar w:fldCharType="end"/>
        </w:r>
      </w:hyperlink>
    </w:p>
    <w:p w14:paraId="0B0E0D96" w14:textId="17CB488E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5" w:history="1">
        <w:r w:rsidR="00DC54EF" w:rsidRPr="00E0508D">
          <w:rPr>
            <w:rStyle w:val="afffff1"/>
            <w:rFonts w:eastAsia="현대체Medium"/>
          </w:rPr>
          <w:t>3.3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[HDT.5] IPM 제어용 PWM 신호 전달 포토커플러 선정 및 성능확인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_Toc188032255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6</w:t>
        </w:r>
        <w:r w:rsidR="00DC54EF">
          <w:rPr>
            <w:webHidden/>
          </w:rPr>
          <w:fldChar w:fldCharType="end"/>
        </w:r>
      </w:hyperlink>
    </w:p>
    <w:p w14:paraId="352BF31B" w14:textId="7E6F7755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6" w:history="1">
        <w:r w:rsidR="00DC54EF" w:rsidRPr="00E0508D">
          <w:rPr>
            <w:rStyle w:val="afffff1"/>
            <w:rFonts w:eastAsia="현대체Medium"/>
          </w:rPr>
          <w:t>3.3.1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구성(Test facility)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_Toc188032256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6</w:t>
        </w:r>
        <w:r w:rsidR="00DC54EF">
          <w:rPr>
            <w:webHidden/>
          </w:rPr>
          <w:fldChar w:fldCharType="end"/>
        </w:r>
      </w:hyperlink>
    </w:p>
    <w:p w14:paraId="721A34D0" w14:textId="1D785F28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7" w:history="1">
        <w:r w:rsidR="00DC54EF" w:rsidRPr="00E0508D">
          <w:rPr>
            <w:rStyle w:val="afffff1"/>
            <w:rFonts w:eastAsia="현대체Medium"/>
          </w:rPr>
          <w:t>3.3.2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_Toc188032257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8</w:t>
        </w:r>
        <w:r w:rsidR="00DC54EF">
          <w:rPr>
            <w:webHidden/>
          </w:rPr>
          <w:fldChar w:fldCharType="end"/>
        </w:r>
      </w:hyperlink>
    </w:p>
    <w:p w14:paraId="7268FFE1" w14:textId="1B7EAD2A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8" w:history="1">
        <w:r w:rsidR="00DC54EF" w:rsidRPr="00E0508D">
          <w:rPr>
            <w:rStyle w:val="afffff1"/>
            <w:rFonts w:eastAsia="현대체Medium"/>
          </w:rPr>
          <w:t>3.3.3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_Toc188032258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8</w:t>
        </w:r>
        <w:r w:rsidR="00DC54EF">
          <w:rPr>
            <w:webHidden/>
          </w:rPr>
          <w:fldChar w:fldCharType="end"/>
        </w:r>
      </w:hyperlink>
    </w:p>
    <w:p w14:paraId="412D3F5E" w14:textId="76C9013A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59" w:history="1">
        <w:r w:rsidR="00DC54EF" w:rsidRPr="00E0508D">
          <w:rPr>
            <w:rStyle w:val="afffff1"/>
            <w:rFonts w:eastAsia="현대체Medium"/>
          </w:rPr>
          <w:t>3.4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[HDT.6] 전류센서 입출력 신호 비교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_Toc188032259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14</w:t>
        </w:r>
        <w:r w:rsidR="00DC54EF">
          <w:rPr>
            <w:webHidden/>
          </w:rPr>
          <w:fldChar w:fldCharType="end"/>
        </w:r>
      </w:hyperlink>
    </w:p>
    <w:p w14:paraId="7FE4D0E3" w14:textId="110459A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0" w:history="1">
        <w:r w:rsidR="00DC54EF" w:rsidRPr="00E0508D">
          <w:rPr>
            <w:rStyle w:val="afffff1"/>
            <w:rFonts w:eastAsia="현대체Medium"/>
          </w:rPr>
          <w:t>3.4.1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_Toc188032260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14</w:t>
        </w:r>
        <w:r w:rsidR="00DC54EF">
          <w:rPr>
            <w:webHidden/>
          </w:rPr>
          <w:fldChar w:fldCharType="end"/>
        </w:r>
      </w:hyperlink>
    </w:p>
    <w:p w14:paraId="082E8935" w14:textId="21E562B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1" w:history="1">
        <w:r w:rsidR="00DC54EF" w:rsidRPr="00E0508D">
          <w:rPr>
            <w:rStyle w:val="afffff1"/>
            <w:rFonts w:eastAsia="현대체Medium"/>
          </w:rPr>
          <w:t>3.4.2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_Toc188032261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14</w:t>
        </w:r>
        <w:r w:rsidR="00DC54EF">
          <w:rPr>
            <w:webHidden/>
          </w:rPr>
          <w:fldChar w:fldCharType="end"/>
        </w:r>
      </w:hyperlink>
    </w:p>
    <w:p w14:paraId="7C5269BA" w14:textId="1A24E58F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2" w:history="1">
        <w:r w:rsidR="00DC54EF" w:rsidRPr="00E0508D">
          <w:rPr>
            <w:rStyle w:val="afffff1"/>
            <w:rFonts w:eastAsia="현대체Medium"/>
          </w:rPr>
          <w:t>3.5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[HDT.7] IPM Fault 신호 딜레이시간 및 유지시간 (추가시험 필요하여 보류)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_Toc188032262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16</w:t>
        </w:r>
        <w:r w:rsidR="00DC54EF">
          <w:rPr>
            <w:webHidden/>
          </w:rPr>
          <w:fldChar w:fldCharType="end"/>
        </w:r>
      </w:hyperlink>
    </w:p>
    <w:p w14:paraId="00AEFC9C" w14:textId="283DDC94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3" w:history="1">
        <w:r w:rsidR="00DC54EF" w:rsidRPr="00E0508D">
          <w:rPr>
            <w:rStyle w:val="afffff1"/>
            <w:rFonts w:eastAsia="현대체Medium"/>
          </w:rPr>
          <w:t>3.5.1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_Toc188032263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16</w:t>
        </w:r>
        <w:r w:rsidR="00DC54EF">
          <w:rPr>
            <w:webHidden/>
          </w:rPr>
          <w:fldChar w:fldCharType="end"/>
        </w:r>
      </w:hyperlink>
    </w:p>
    <w:p w14:paraId="541D9FD9" w14:textId="10C0202D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4" w:history="1">
        <w:r w:rsidR="00DC54EF" w:rsidRPr="00E0508D">
          <w:rPr>
            <w:rStyle w:val="afffff1"/>
            <w:rFonts w:eastAsia="현대체Medium"/>
          </w:rPr>
          <w:t>3.6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[HDT.8] IPM 출력전류의 주파수성분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_Toc188032264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17</w:t>
        </w:r>
        <w:r w:rsidR="00DC54EF">
          <w:rPr>
            <w:webHidden/>
          </w:rPr>
          <w:fldChar w:fldCharType="end"/>
        </w:r>
      </w:hyperlink>
    </w:p>
    <w:p w14:paraId="0F8A2400" w14:textId="322B20F2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5" w:history="1">
        <w:r w:rsidR="00DC54EF" w:rsidRPr="00E0508D">
          <w:rPr>
            <w:rStyle w:val="afffff1"/>
            <w:rFonts w:eastAsia="현대체Medium"/>
          </w:rPr>
          <w:t>3.6.1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_Toc188032265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17</w:t>
        </w:r>
        <w:r w:rsidR="00DC54EF">
          <w:rPr>
            <w:webHidden/>
          </w:rPr>
          <w:fldChar w:fldCharType="end"/>
        </w:r>
      </w:hyperlink>
    </w:p>
    <w:p w14:paraId="4193BC9D" w14:textId="60C5A70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6" w:history="1">
        <w:r w:rsidR="00DC54EF" w:rsidRPr="00E0508D">
          <w:rPr>
            <w:rStyle w:val="afffff1"/>
            <w:rFonts w:eastAsia="현대체Medium"/>
          </w:rPr>
          <w:t>3.6.2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_Toc188032266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17</w:t>
        </w:r>
        <w:r w:rsidR="00DC54EF">
          <w:rPr>
            <w:webHidden/>
          </w:rPr>
          <w:fldChar w:fldCharType="end"/>
        </w:r>
      </w:hyperlink>
    </w:p>
    <w:p w14:paraId="5BB797BE" w14:textId="17F117F8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7" w:history="1">
        <w:r w:rsidR="00DC54EF" w:rsidRPr="00E0508D">
          <w:rPr>
            <w:rStyle w:val="afffff1"/>
            <w:rFonts w:eastAsia="현대체Medium"/>
          </w:rPr>
          <w:t>3.7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[HDT.11] PN전압 레벨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_Toc188032267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21</w:t>
        </w:r>
        <w:r w:rsidR="00DC54EF">
          <w:rPr>
            <w:webHidden/>
          </w:rPr>
          <w:fldChar w:fldCharType="end"/>
        </w:r>
      </w:hyperlink>
    </w:p>
    <w:p w14:paraId="2D454385" w14:textId="5545D6DE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8" w:history="1">
        <w:r w:rsidR="00DC54EF" w:rsidRPr="00E0508D">
          <w:rPr>
            <w:rStyle w:val="afffff1"/>
            <w:rFonts w:eastAsia="현대체Medium"/>
          </w:rPr>
          <w:t>3.7.1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_Toc188032268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21</w:t>
        </w:r>
        <w:r w:rsidR="00DC54EF">
          <w:rPr>
            <w:webHidden/>
          </w:rPr>
          <w:fldChar w:fldCharType="end"/>
        </w:r>
      </w:hyperlink>
    </w:p>
    <w:p w14:paraId="553C0395" w14:textId="00A5F365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69" w:history="1">
        <w:r w:rsidR="00DC54EF" w:rsidRPr="00E0508D">
          <w:rPr>
            <w:rStyle w:val="afffff1"/>
            <w:rFonts w:eastAsia="현대체Medium"/>
          </w:rPr>
          <w:t>3.7.2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_Toc188032269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21</w:t>
        </w:r>
        <w:r w:rsidR="00DC54EF">
          <w:rPr>
            <w:webHidden/>
          </w:rPr>
          <w:fldChar w:fldCharType="end"/>
        </w:r>
      </w:hyperlink>
    </w:p>
    <w:p w14:paraId="7A6242CB" w14:textId="6B2DBAB4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0" w:history="1">
        <w:r w:rsidR="00DC54EF" w:rsidRPr="00E0508D">
          <w:rPr>
            <w:rStyle w:val="afffff1"/>
            <w:rFonts w:eastAsia="현대체Medium"/>
          </w:rPr>
          <w:t>3.8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[HDT.13] 회생방전 제어관련 회로동작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_Toc188032270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25</w:t>
        </w:r>
        <w:r w:rsidR="00DC54EF">
          <w:rPr>
            <w:webHidden/>
          </w:rPr>
          <w:fldChar w:fldCharType="end"/>
        </w:r>
      </w:hyperlink>
    </w:p>
    <w:p w14:paraId="26A95385" w14:textId="1500AD2E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1" w:history="1">
        <w:r w:rsidR="00DC54EF" w:rsidRPr="00E0508D">
          <w:rPr>
            <w:rStyle w:val="afffff1"/>
            <w:rFonts w:eastAsia="현대체Medium"/>
          </w:rPr>
          <w:t>3.8.1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_Toc188032271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25</w:t>
        </w:r>
        <w:r w:rsidR="00DC54EF">
          <w:rPr>
            <w:webHidden/>
          </w:rPr>
          <w:fldChar w:fldCharType="end"/>
        </w:r>
      </w:hyperlink>
    </w:p>
    <w:p w14:paraId="48F5CCD7" w14:textId="68C9BE34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2" w:history="1">
        <w:r w:rsidR="00DC54EF" w:rsidRPr="00E0508D">
          <w:rPr>
            <w:rStyle w:val="afffff1"/>
            <w:rFonts w:eastAsia="현대체Medium"/>
          </w:rPr>
          <w:t>3.8.2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_Toc188032272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25</w:t>
        </w:r>
        <w:r w:rsidR="00DC54EF">
          <w:rPr>
            <w:webHidden/>
          </w:rPr>
          <w:fldChar w:fldCharType="end"/>
        </w:r>
      </w:hyperlink>
    </w:p>
    <w:p w14:paraId="18C01E70" w14:textId="7FAECB6F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3" w:history="1">
        <w:r w:rsidR="00DC54EF" w:rsidRPr="00E0508D">
          <w:rPr>
            <w:rStyle w:val="afffff1"/>
            <w:rFonts w:eastAsia="현대체Medium"/>
          </w:rPr>
          <w:t>3.9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[HDT.14] 회생방전저항 과열 검지 회로동작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_Toc188032273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30</w:t>
        </w:r>
        <w:r w:rsidR="00DC54EF">
          <w:rPr>
            <w:webHidden/>
          </w:rPr>
          <w:fldChar w:fldCharType="end"/>
        </w:r>
      </w:hyperlink>
    </w:p>
    <w:p w14:paraId="1D5C695C" w14:textId="19F981C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4" w:history="1">
        <w:r w:rsidR="00DC54EF" w:rsidRPr="00E0508D">
          <w:rPr>
            <w:rStyle w:val="afffff1"/>
            <w:rFonts w:eastAsia="현대체Medium"/>
          </w:rPr>
          <w:t>3.9.1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_Toc188032274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30</w:t>
        </w:r>
        <w:r w:rsidR="00DC54EF">
          <w:rPr>
            <w:webHidden/>
          </w:rPr>
          <w:fldChar w:fldCharType="end"/>
        </w:r>
      </w:hyperlink>
    </w:p>
    <w:p w14:paraId="7D42AA83" w14:textId="39CA5961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5" w:history="1">
        <w:r w:rsidR="00DC54EF" w:rsidRPr="00E0508D">
          <w:rPr>
            <w:rStyle w:val="afffff1"/>
            <w:rFonts w:eastAsia="현대체Medium"/>
          </w:rPr>
          <w:t>3.9.2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_Toc188032275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30</w:t>
        </w:r>
        <w:r w:rsidR="00DC54EF">
          <w:rPr>
            <w:webHidden/>
          </w:rPr>
          <w:fldChar w:fldCharType="end"/>
        </w:r>
      </w:hyperlink>
    </w:p>
    <w:p w14:paraId="0194575C" w14:textId="2C92083C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6" w:history="1">
        <w:r w:rsidR="00DC54EF" w:rsidRPr="00E0508D">
          <w:rPr>
            <w:rStyle w:val="afffff1"/>
            <w:rFonts w:eastAsia="현대체Medium"/>
          </w:rPr>
          <w:t>3.10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[HDT.15] 회생방전저항 단선 검지 회로동작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_Toc188032276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33</w:t>
        </w:r>
        <w:r w:rsidR="00DC54EF">
          <w:rPr>
            <w:webHidden/>
          </w:rPr>
          <w:fldChar w:fldCharType="end"/>
        </w:r>
      </w:hyperlink>
    </w:p>
    <w:p w14:paraId="32E809F6" w14:textId="7677A2E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7" w:history="1">
        <w:r w:rsidR="00DC54EF" w:rsidRPr="00E0508D">
          <w:rPr>
            <w:rStyle w:val="afffff1"/>
            <w:rFonts w:eastAsia="현대체Medium"/>
          </w:rPr>
          <w:t>3.10.1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_Toc188032277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33</w:t>
        </w:r>
        <w:r w:rsidR="00DC54EF">
          <w:rPr>
            <w:webHidden/>
          </w:rPr>
          <w:fldChar w:fldCharType="end"/>
        </w:r>
      </w:hyperlink>
    </w:p>
    <w:p w14:paraId="0AD2FC49" w14:textId="577E8FFA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8" w:history="1">
        <w:r w:rsidR="00DC54EF" w:rsidRPr="00E0508D">
          <w:rPr>
            <w:rStyle w:val="afffff1"/>
            <w:rFonts w:eastAsia="현대체Medium"/>
          </w:rPr>
          <w:t>3.10.2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_Toc188032278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33</w:t>
        </w:r>
        <w:r w:rsidR="00DC54EF">
          <w:rPr>
            <w:webHidden/>
          </w:rPr>
          <w:fldChar w:fldCharType="end"/>
        </w:r>
      </w:hyperlink>
    </w:p>
    <w:p w14:paraId="5B253A4C" w14:textId="492A05F4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79" w:history="1">
        <w:r w:rsidR="00DC54EF" w:rsidRPr="00E0508D">
          <w:rPr>
            <w:rStyle w:val="afffff1"/>
            <w:rFonts w:eastAsia="현대체Medium"/>
          </w:rPr>
          <w:t>3.11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[HDT.16] PN 과전압 검지 회로동작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_Toc188032279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35</w:t>
        </w:r>
        <w:r w:rsidR="00DC54EF">
          <w:rPr>
            <w:webHidden/>
          </w:rPr>
          <w:fldChar w:fldCharType="end"/>
        </w:r>
      </w:hyperlink>
    </w:p>
    <w:p w14:paraId="3E3A5987" w14:textId="024D2894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0" w:history="1">
        <w:r w:rsidR="00DC54EF" w:rsidRPr="00E0508D">
          <w:rPr>
            <w:rStyle w:val="afffff1"/>
            <w:rFonts w:eastAsia="현대체Medium"/>
          </w:rPr>
          <w:t>3.11.1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_Toc188032280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35</w:t>
        </w:r>
        <w:r w:rsidR="00DC54EF">
          <w:rPr>
            <w:webHidden/>
          </w:rPr>
          <w:fldChar w:fldCharType="end"/>
        </w:r>
      </w:hyperlink>
    </w:p>
    <w:p w14:paraId="5F895F04" w14:textId="40E84556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1" w:history="1">
        <w:r w:rsidR="00DC54EF" w:rsidRPr="00E0508D">
          <w:rPr>
            <w:rStyle w:val="afffff1"/>
            <w:rFonts w:eastAsia="현대체Medium"/>
          </w:rPr>
          <w:t>3.11.2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_Toc188032281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35</w:t>
        </w:r>
        <w:r w:rsidR="00DC54EF">
          <w:rPr>
            <w:webHidden/>
          </w:rPr>
          <w:fldChar w:fldCharType="end"/>
        </w:r>
      </w:hyperlink>
    </w:p>
    <w:p w14:paraId="340F0787" w14:textId="31EC2B9F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2" w:history="1">
        <w:r w:rsidR="00DC54EF" w:rsidRPr="00E0508D">
          <w:rPr>
            <w:rStyle w:val="afffff1"/>
            <w:rFonts w:eastAsia="현대체Medium"/>
          </w:rPr>
          <w:t>3.12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[HDT.17] PN 저전압 검지 회로동작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_Toc188032282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37</w:t>
        </w:r>
        <w:r w:rsidR="00DC54EF">
          <w:rPr>
            <w:webHidden/>
          </w:rPr>
          <w:fldChar w:fldCharType="end"/>
        </w:r>
      </w:hyperlink>
    </w:p>
    <w:p w14:paraId="3FA08F2C" w14:textId="09F8BCA6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3" w:history="1">
        <w:r w:rsidR="00DC54EF" w:rsidRPr="00E0508D">
          <w:rPr>
            <w:rStyle w:val="afffff1"/>
            <w:rFonts w:eastAsia="현대체Medium"/>
          </w:rPr>
          <w:t>3.12.1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_Toc188032283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37</w:t>
        </w:r>
        <w:r w:rsidR="00DC54EF">
          <w:rPr>
            <w:webHidden/>
          </w:rPr>
          <w:fldChar w:fldCharType="end"/>
        </w:r>
      </w:hyperlink>
    </w:p>
    <w:p w14:paraId="0DA16F9E" w14:textId="4941903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4" w:history="1">
        <w:r w:rsidR="00DC54EF" w:rsidRPr="00E0508D">
          <w:rPr>
            <w:rStyle w:val="afffff1"/>
            <w:rFonts w:eastAsia="현대체Medium"/>
          </w:rPr>
          <w:t>3.12.2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_Toc188032284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37</w:t>
        </w:r>
        <w:r w:rsidR="00DC54EF">
          <w:rPr>
            <w:webHidden/>
          </w:rPr>
          <w:fldChar w:fldCharType="end"/>
        </w:r>
      </w:hyperlink>
    </w:p>
    <w:p w14:paraId="0543B1B5" w14:textId="04FD5822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5" w:history="1">
        <w:r w:rsidR="00DC54EF" w:rsidRPr="00E0508D">
          <w:rPr>
            <w:rStyle w:val="afffff1"/>
            <w:rFonts w:eastAsia="현대체Medium"/>
          </w:rPr>
          <w:t>3.13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[HDT.18] PN 전압 방전 회로동작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_Toc188032285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40</w:t>
        </w:r>
        <w:r w:rsidR="00DC54EF">
          <w:rPr>
            <w:webHidden/>
          </w:rPr>
          <w:fldChar w:fldCharType="end"/>
        </w:r>
      </w:hyperlink>
    </w:p>
    <w:p w14:paraId="11050DCD" w14:textId="318AAEFB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6" w:history="1">
        <w:r w:rsidR="00DC54EF" w:rsidRPr="00E0508D">
          <w:rPr>
            <w:rStyle w:val="afffff1"/>
            <w:rFonts w:eastAsia="현대체Medium"/>
          </w:rPr>
          <w:t>3.13.1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_Toc188032286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40</w:t>
        </w:r>
        <w:r w:rsidR="00DC54EF">
          <w:rPr>
            <w:webHidden/>
          </w:rPr>
          <w:fldChar w:fldCharType="end"/>
        </w:r>
      </w:hyperlink>
    </w:p>
    <w:p w14:paraId="09EF28EC" w14:textId="14C18CB7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7" w:history="1">
        <w:r w:rsidR="00DC54EF" w:rsidRPr="00E0508D">
          <w:rPr>
            <w:rStyle w:val="afffff1"/>
            <w:rFonts w:eastAsia="현대체Medium"/>
          </w:rPr>
          <w:t>3.13.2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_Toc188032287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40</w:t>
        </w:r>
        <w:r w:rsidR="00DC54EF">
          <w:rPr>
            <w:webHidden/>
          </w:rPr>
          <w:fldChar w:fldCharType="end"/>
        </w:r>
      </w:hyperlink>
    </w:p>
    <w:p w14:paraId="3701A919" w14:textId="14DC5335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8" w:history="1">
        <w:r w:rsidR="00DC54EF" w:rsidRPr="00E0508D">
          <w:rPr>
            <w:rStyle w:val="afffff1"/>
            <w:rFonts w:eastAsia="현대체Medium"/>
          </w:rPr>
          <w:t>3.14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[HDT.19] 회생방전저항 과열 신호전달 포토커플러 동작 및 딜레이시간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_Toc188032288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42</w:t>
        </w:r>
        <w:r w:rsidR="00DC54EF">
          <w:rPr>
            <w:webHidden/>
          </w:rPr>
          <w:fldChar w:fldCharType="end"/>
        </w:r>
      </w:hyperlink>
    </w:p>
    <w:p w14:paraId="55C0E2DF" w14:textId="7D43E890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89" w:history="1">
        <w:r w:rsidR="00DC54EF" w:rsidRPr="00E0508D">
          <w:rPr>
            <w:rStyle w:val="afffff1"/>
            <w:rFonts w:eastAsia="현대체Medium"/>
          </w:rPr>
          <w:t>3.14.1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_Toc188032289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42</w:t>
        </w:r>
        <w:r w:rsidR="00DC54EF">
          <w:rPr>
            <w:webHidden/>
          </w:rPr>
          <w:fldChar w:fldCharType="end"/>
        </w:r>
      </w:hyperlink>
    </w:p>
    <w:p w14:paraId="63CC6717" w14:textId="2BCBD684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0" w:history="1">
        <w:r w:rsidR="00DC54EF" w:rsidRPr="00E0508D">
          <w:rPr>
            <w:rStyle w:val="afffff1"/>
            <w:rFonts w:eastAsia="현대체Medium"/>
          </w:rPr>
          <w:t>3.14.2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_Toc188032290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42</w:t>
        </w:r>
        <w:r w:rsidR="00DC54EF">
          <w:rPr>
            <w:webHidden/>
          </w:rPr>
          <w:fldChar w:fldCharType="end"/>
        </w:r>
      </w:hyperlink>
    </w:p>
    <w:p w14:paraId="339BD4A4" w14:textId="52FB59B5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1" w:history="1">
        <w:r w:rsidR="00DC54EF" w:rsidRPr="00E0508D">
          <w:rPr>
            <w:rStyle w:val="afffff1"/>
            <w:rFonts w:eastAsia="현대체Medium"/>
          </w:rPr>
          <w:t>3.15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[HDT.20] PN 과전압 신호전달 포토커플러 동작 및 딜레이시간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_Toc188032291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44</w:t>
        </w:r>
        <w:r w:rsidR="00DC54EF">
          <w:rPr>
            <w:webHidden/>
          </w:rPr>
          <w:fldChar w:fldCharType="end"/>
        </w:r>
      </w:hyperlink>
    </w:p>
    <w:p w14:paraId="7C397802" w14:textId="09FCE8BE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2" w:history="1">
        <w:r w:rsidR="00DC54EF" w:rsidRPr="00E0508D">
          <w:rPr>
            <w:rStyle w:val="afffff1"/>
            <w:rFonts w:eastAsia="현대체Medium"/>
          </w:rPr>
          <w:t>3.15.1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_Toc188032292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44</w:t>
        </w:r>
        <w:r w:rsidR="00DC54EF">
          <w:rPr>
            <w:webHidden/>
          </w:rPr>
          <w:fldChar w:fldCharType="end"/>
        </w:r>
      </w:hyperlink>
    </w:p>
    <w:p w14:paraId="43BDDC2A" w14:textId="3E2EF063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3" w:history="1">
        <w:r w:rsidR="00DC54EF" w:rsidRPr="00E0508D">
          <w:rPr>
            <w:rStyle w:val="afffff1"/>
            <w:rFonts w:eastAsia="현대체Medium"/>
          </w:rPr>
          <w:t>3.15.2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_Toc188032293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44</w:t>
        </w:r>
        <w:r w:rsidR="00DC54EF">
          <w:rPr>
            <w:webHidden/>
          </w:rPr>
          <w:fldChar w:fldCharType="end"/>
        </w:r>
      </w:hyperlink>
    </w:p>
    <w:p w14:paraId="65B3FF69" w14:textId="17AC7120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4" w:history="1">
        <w:r w:rsidR="00DC54EF" w:rsidRPr="00E0508D">
          <w:rPr>
            <w:rStyle w:val="afffff1"/>
            <w:rFonts w:eastAsia="현대체Medium"/>
          </w:rPr>
          <w:t>3.16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[HDT.21] PN 저전압 신호전달 포토커플러 동작 및 딜레이시간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_Toc188032294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46</w:t>
        </w:r>
        <w:r w:rsidR="00DC54EF">
          <w:rPr>
            <w:webHidden/>
          </w:rPr>
          <w:fldChar w:fldCharType="end"/>
        </w:r>
      </w:hyperlink>
    </w:p>
    <w:p w14:paraId="455A5C46" w14:textId="4178CC31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5" w:history="1">
        <w:r w:rsidR="00DC54EF" w:rsidRPr="00E0508D">
          <w:rPr>
            <w:rStyle w:val="afffff1"/>
            <w:rFonts w:eastAsia="현대체Medium"/>
          </w:rPr>
          <w:t>3.16.1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_Toc188032295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46</w:t>
        </w:r>
        <w:r w:rsidR="00DC54EF">
          <w:rPr>
            <w:webHidden/>
          </w:rPr>
          <w:fldChar w:fldCharType="end"/>
        </w:r>
      </w:hyperlink>
    </w:p>
    <w:p w14:paraId="3692D04F" w14:textId="39389524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6" w:history="1">
        <w:r w:rsidR="00DC54EF" w:rsidRPr="00E0508D">
          <w:rPr>
            <w:rStyle w:val="afffff1"/>
            <w:rFonts w:eastAsia="현대체Medium"/>
          </w:rPr>
          <w:t>3.16.2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_Toc188032296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46</w:t>
        </w:r>
        <w:r w:rsidR="00DC54EF">
          <w:rPr>
            <w:webHidden/>
          </w:rPr>
          <w:fldChar w:fldCharType="end"/>
        </w:r>
      </w:hyperlink>
    </w:p>
    <w:p w14:paraId="394E293C" w14:textId="04756BEB" w:rsidR="00DC54EF" w:rsidRDefault="00DC130E">
      <w:pPr>
        <w:pStyle w:val="2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7" w:history="1">
        <w:r w:rsidR="00DC54EF" w:rsidRPr="00E0508D">
          <w:rPr>
            <w:rStyle w:val="afffff1"/>
            <w:rFonts w:eastAsia="현대체Medium"/>
          </w:rPr>
          <w:t>3.17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[HDT.22] 컨버터 제어전원 이상 신호전달 포토커플러 동작지점 및 시간 확인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_Toc188032297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48</w:t>
        </w:r>
        <w:r w:rsidR="00DC54EF">
          <w:rPr>
            <w:webHidden/>
          </w:rPr>
          <w:fldChar w:fldCharType="end"/>
        </w:r>
      </w:hyperlink>
    </w:p>
    <w:p w14:paraId="0690C807" w14:textId="1CD20365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8" w:history="1">
        <w:r w:rsidR="00DC54EF" w:rsidRPr="00E0508D">
          <w:rPr>
            <w:rStyle w:val="afffff1"/>
            <w:rFonts w:eastAsia="현대체Medium"/>
          </w:rPr>
          <w:t>3.17.1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기준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_Toc188032298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48</w:t>
        </w:r>
        <w:r w:rsidR="00DC54EF">
          <w:rPr>
            <w:webHidden/>
          </w:rPr>
          <w:fldChar w:fldCharType="end"/>
        </w:r>
      </w:hyperlink>
    </w:p>
    <w:p w14:paraId="7B56773A" w14:textId="032B9879" w:rsidR="00DC54EF" w:rsidRDefault="00DC130E">
      <w:pPr>
        <w:pStyle w:val="32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299" w:history="1">
        <w:r w:rsidR="00DC54EF" w:rsidRPr="00E0508D">
          <w:rPr>
            <w:rStyle w:val="afffff1"/>
            <w:rFonts w:eastAsia="현대체Medium"/>
          </w:rPr>
          <w:t>3.17.2</w:t>
        </w:r>
        <w:r w:rsidR="00DC54EF">
          <w:rPr>
            <w:rFonts w:asciiTheme="minorHAnsi" w:eastAsiaTheme="minorEastAsia" w:hAnsiTheme="minorHAnsi" w:cstheme="minorBidi"/>
            <w:kern w:val="2"/>
            <w:szCs w:val="22"/>
            <w:lang w:eastAsia="ko-KR"/>
          </w:rPr>
          <w:tab/>
        </w:r>
        <w:r w:rsidR="00DC54EF" w:rsidRPr="00E0508D">
          <w:rPr>
            <w:rStyle w:val="afffff1"/>
            <w:rFonts w:ascii="현대체Light" w:eastAsia="현대체Light" w:hAnsi="현대체Light"/>
          </w:rPr>
          <w:t>시험 결과표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_Toc188032299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48</w:t>
        </w:r>
        <w:r w:rsidR="00DC54EF">
          <w:rPr>
            <w:webHidden/>
          </w:rPr>
          <w:fldChar w:fldCharType="end"/>
        </w:r>
      </w:hyperlink>
    </w:p>
    <w:p w14:paraId="3F28DF3C" w14:textId="1EB73D9C" w:rsidR="00DC54EF" w:rsidRDefault="00DC130E">
      <w:pPr>
        <w:pStyle w:val="10"/>
        <w:rPr>
          <w:rFonts w:asciiTheme="minorHAnsi" w:eastAsiaTheme="minorEastAsia" w:hAnsiTheme="minorHAnsi" w:cstheme="minorBidi"/>
          <w:kern w:val="2"/>
          <w:szCs w:val="22"/>
          <w:lang w:eastAsia="ko-KR"/>
        </w:rPr>
      </w:pPr>
      <w:hyperlink w:anchor="_Toc188032300" w:history="1">
        <w:r w:rsidR="00DC54EF" w:rsidRPr="00E0508D">
          <w:rPr>
            <w:rStyle w:val="afffff1"/>
            <w:rFonts w:ascii="현대체Light" w:eastAsia="현대체Light" w:hAnsi="현대체Light"/>
            <w:b/>
          </w:rPr>
          <w:t>변경이력(Revision History)</w:t>
        </w:r>
        <w:r w:rsidR="00DC54EF">
          <w:rPr>
            <w:webHidden/>
          </w:rPr>
          <w:tab/>
        </w:r>
        <w:r w:rsidR="00DC54EF">
          <w:rPr>
            <w:webHidden/>
          </w:rPr>
          <w:fldChar w:fldCharType="begin"/>
        </w:r>
        <w:r w:rsidR="00DC54EF">
          <w:rPr>
            <w:webHidden/>
          </w:rPr>
          <w:instrText xml:space="preserve"> PAGEREF _Toc188032300 \h </w:instrText>
        </w:r>
        <w:r w:rsidR="00DC54EF">
          <w:rPr>
            <w:webHidden/>
          </w:rPr>
        </w:r>
        <w:r w:rsidR="00DC54EF">
          <w:rPr>
            <w:webHidden/>
          </w:rPr>
          <w:fldChar w:fldCharType="separate"/>
        </w:r>
        <w:r w:rsidR="00847ADF">
          <w:rPr>
            <w:webHidden/>
          </w:rPr>
          <w:t>51</w:t>
        </w:r>
        <w:r w:rsidR="00DC54EF">
          <w:rPr>
            <w:webHidden/>
          </w:rPr>
          <w:fldChar w:fldCharType="end"/>
        </w:r>
      </w:hyperlink>
    </w:p>
    <w:p w14:paraId="4496EB5B" w14:textId="317ABF75" w:rsidR="00F86EB4" w:rsidRPr="00A10CEB" w:rsidRDefault="009D1D9B" w:rsidP="009B1A7F">
      <w:pPr>
        <w:pStyle w:val="E"/>
        <w:ind w:left="200" w:right="200"/>
        <w:rPr>
          <w:rFonts w:ascii="현대체Light" w:eastAsia="현대체Light" w:hAnsi="현대체Light"/>
        </w:rPr>
        <w:sectPr w:rsidR="00F86EB4" w:rsidRPr="00A10CEB" w:rsidSect="001E4C79">
          <w:headerReference w:type="default" r:id="rId14"/>
          <w:footerReference w:type="default" r:id="rId15"/>
          <w:headerReference w:type="first" r:id="rId16"/>
          <w:pgSz w:w="11907" w:h="16839" w:code="9"/>
          <w:pgMar w:top="567" w:right="1077" w:bottom="567" w:left="1077" w:header="680" w:footer="510" w:gutter="0"/>
          <w:pgNumType w:fmt="lowerRoman" w:start="1"/>
          <w:cols w:space="720"/>
          <w:noEndnote/>
          <w:docGrid w:linePitch="272"/>
        </w:sectPr>
      </w:pPr>
      <w:r w:rsidRPr="00A10CEB">
        <w:rPr>
          <w:rFonts w:ascii="현대체Light" w:eastAsia="현대체Light" w:hAnsi="현대체Light"/>
        </w:rPr>
        <w:fldChar w:fldCharType="end"/>
      </w:r>
    </w:p>
    <w:p w14:paraId="0FD901DE" w14:textId="2A223694" w:rsidR="00415F70" w:rsidRPr="00A10CEB" w:rsidRDefault="00415F70" w:rsidP="00437265">
      <w:pPr>
        <w:pStyle w:val="E"/>
        <w:ind w:left="200" w:right="200"/>
        <w:rPr>
          <w:rFonts w:ascii="현대체Light" w:eastAsia="현대체Light" w:hAnsi="현대체Light"/>
        </w:rPr>
      </w:pPr>
    </w:p>
    <w:p w14:paraId="6AD27486" w14:textId="5C5D31DD" w:rsidR="00843B3D" w:rsidRPr="00A10CEB" w:rsidRDefault="00C06A94" w:rsidP="00577C4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9" w:name="_Toc188032250"/>
      <w:r w:rsidRPr="00A10CEB">
        <w:rPr>
          <w:rFonts w:ascii="현대체Light" w:eastAsia="현대체Light" w:hAnsi="현대체Light" w:hint="eastAsia"/>
          <w:b/>
        </w:rPr>
        <w:lastRenderedPageBreak/>
        <w:t>시험</w:t>
      </w:r>
      <w:r w:rsidRPr="00A10CEB">
        <w:rPr>
          <w:rFonts w:ascii="현대체Light" w:eastAsia="현대체Light" w:hAnsi="현대체Light"/>
          <w:b/>
        </w:rPr>
        <w:t xml:space="preserve"> </w:t>
      </w:r>
      <w:r w:rsidRPr="00A10CEB">
        <w:rPr>
          <w:rFonts w:ascii="현대체Light" w:eastAsia="현대체Light" w:hAnsi="현대체Light" w:hint="eastAsia"/>
          <w:b/>
        </w:rPr>
        <w:t>조건</w:t>
      </w:r>
      <w:r w:rsidRPr="00A10CEB">
        <w:rPr>
          <w:rFonts w:ascii="현대체Light" w:eastAsia="현대체Light" w:hAnsi="현대체Light"/>
          <w:b/>
        </w:rPr>
        <w:t>(Test conditions)</w:t>
      </w:r>
      <w:bookmarkEnd w:id="9"/>
    </w:p>
    <w:p w14:paraId="32D2A84D" w14:textId="77777777" w:rsidR="00DB2F5C" w:rsidRPr="00A10CEB" w:rsidRDefault="00DB2F5C" w:rsidP="00E05E8E">
      <w:pPr>
        <w:pStyle w:val="E"/>
        <w:rPr>
          <w:rFonts w:ascii="현대체Light" w:eastAsia="현대체Light" w:hAnsi="현대체Light"/>
          <w:color w:val="0000FF"/>
          <w:sz w:val="20"/>
        </w:rPr>
      </w:pPr>
    </w:p>
    <w:p w14:paraId="459E5874" w14:textId="77777777" w:rsidR="00DB2F5C" w:rsidRPr="00A10CEB" w:rsidRDefault="00DB2F5C" w:rsidP="00E05E8E">
      <w:pPr>
        <w:pStyle w:val="E"/>
        <w:rPr>
          <w:rFonts w:ascii="현대체Light" w:eastAsia="현대체Light" w:hAnsi="현대체Light"/>
          <w:color w:val="0000FF"/>
          <w:sz w:val="20"/>
        </w:rPr>
      </w:pPr>
    </w:p>
    <w:p w14:paraId="5430962A" w14:textId="0AEC5F34" w:rsidR="006066FA" w:rsidRPr="00A10CEB" w:rsidRDefault="0040264F" w:rsidP="006066FA">
      <w:pPr>
        <w:pStyle w:val="E"/>
        <w:rPr>
          <w:rFonts w:ascii="현대체Light" w:eastAsia="현대체Light" w:hAnsi="현대체Light"/>
          <w:color w:val="0000FF"/>
        </w:rPr>
      </w:pPr>
      <w:r w:rsidRPr="00A10CEB">
        <w:rPr>
          <w:rFonts w:ascii="현대체Light" w:eastAsia="현대체Light" w:hAnsi="현대체Light"/>
          <w:color w:val="0000FF"/>
        </w:rPr>
        <w:t xml:space="preserve"> </w:t>
      </w:r>
      <w:r w:rsidR="006066FA" w:rsidRPr="00A10CEB">
        <w:rPr>
          <w:rFonts w:ascii="현대체Light" w:eastAsia="현대체Light" w:hAnsi="현대체Light"/>
          <w:color w:val="0000FF"/>
        </w:rPr>
        <w:t>[</w:t>
      </w:r>
      <w:r w:rsidR="00E60E59" w:rsidRPr="00A10CEB">
        <w:rPr>
          <w:rFonts w:ascii="현대체Light" w:eastAsia="현대체Light" w:hAnsi="현대체Light" w:hint="eastAsia"/>
          <w:color w:val="0000FF"/>
        </w:rPr>
        <w:t>시험</w:t>
      </w:r>
      <w:r w:rsidR="006066FA" w:rsidRPr="00A10CEB">
        <w:rPr>
          <w:rFonts w:ascii="현대체Light" w:eastAsia="현대체Light" w:hAnsi="현대체Light" w:hint="eastAsia"/>
          <w:color w:val="0000FF"/>
        </w:rPr>
        <w:t xml:space="preserve"> 조건을 명시</w:t>
      </w:r>
      <w:r w:rsidR="006066FA" w:rsidRPr="00A10CEB">
        <w:rPr>
          <w:rFonts w:ascii="현대체Light" w:eastAsia="현대체Light" w:hAnsi="현대체Light"/>
          <w:color w:val="0000FF"/>
        </w:rPr>
        <w:t>]</w:t>
      </w:r>
    </w:p>
    <w:p w14:paraId="160F0824" w14:textId="77777777" w:rsidR="00DB2F5C" w:rsidRPr="00A10CEB" w:rsidRDefault="00DB2F5C" w:rsidP="00E05E8E">
      <w:pPr>
        <w:pStyle w:val="E"/>
        <w:rPr>
          <w:rFonts w:ascii="현대체Light" w:eastAsia="현대체Light" w:hAnsi="현대체Light"/>
          <w:color w:val="0000FF"/>
        </w:rPr>
      </w:pPr>
    </w:p>
    <w:p w14:paraId="595DCC57" w14:textId="5EC46AE0" w:rsidR="00E05E8E" w:rsidRPr="00A10CEB" w:rsidRDefault="00E05E8E" w:rsidP="00E05E8E">
      <w:pPr>
        <w:pStyle w:val="aff4"/>
        <w:rPr>
          <w:rFonts w:ascii="현대체Light" w:eastAsia="현대체Light" w:hAnsi="현대체Light"/>
          <w:sz w:val="22"/>
        </w:rPr>
      </w:pPr>
      <w:r w:rsidRPr="00A10CEB">
        <w:rPr>
          <w:rFonts w:ascii="현대체Light" w:eastAsia="현대체Light" w:hAnsi="현대체Light"/>
          <w:sz w:val="22"/>
        </w:rPr>
        <w:t xml:space="preserve">Table </w:t>
      </w:r>
      <w:r w:rsidRPr="00A10CEB">
        <w:rPr>
          <w:rFonts w:ascii="현대체Light" w:eastAsia="현대체Light" w:hAnsi="현대체Light"/>
          <w:sz w:val="22"/>
        </w:rPr>
        <w:fldChar w:fldCharType="begin"/>
      </w:r>
      <w:r w:rsidRPr="00A10CEB">
        <w:rPr>
          <w:rFonts w:ascii="현대체Light" w:eastAsia="현대체Light" w:hAnsi="현대체Light"/>
          <w:sz w:val="22"/>
        </w:rPr>
        <w:instrText xml:space="preserve"> STYLEREF 1 \s </w:instrText>
      </w:r>
      <w:r w:rsidRPr="00A10CEB">
        <w:rPr>
          <w:rFonts w:ascii="현대체Light" w:eastAsia="현대체Light" w:hAnsi="현대체Light"/>
          <w:sz w:val="22"/>
        </w:rPr>
        <w:fldChar w:fldCharType="separate"/>
      </w:r>
      <w:r w:rsidR="00847ADF">
        <w:rPr>
          <w:rFonts w:ascii="현대체Light" w:eastAsia="현대체Light" w:hAnsi="현대체Light"/>
          <w:noProof/>
          <w:sz w:val="22"/>
        </w:rPr>
        <w:t>1</w:t>
      </w:r>
      <w:r w:rsidRPr="00A10CEB">
        <w:rPr>
          <w:rFonts w:ascii="현대체Light" w:eastAsia="현대체Light" w:hAnsi="현대체Light"/>
          <w:sz w:val="22"/>
        </w:rPr>
        <w:fldChar w:fldCharType="end"/>
      </w:r>
      <w:r w:rsidRPr="00A10CEB">
        <w:rPr>
          <w:rFonts w:ascii="현대체Light" w:eastAsia="현대체Light" w:hAnsi="현대체Light"/>
          <w:sz w:val="22"/>
        </w:rPr>
        <w:t>.</w:t>
      </w:r>
      <w:r w:rsidRPr="00A10CEB">
        <w:rPr>
          <w:rFonts w:ascii="현대체Light" w:eastAsia="현대체Light" w:hAnsi="현대체Light"/>
          <w:sz w:val="22"/>
        </w:rPr>
        <w:fldChar w:fldCharType="begin"/>
      </w:r>
      <w:r w:rsidRPr="00A10CE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A10CEB">
        <w:rPr>
          <w:rFonts w:ascii="현대체Light" w:eastAsia="현대체Light" w:hAnsi="현대체Light"/>
          <w:sz w:val="22"/>
        </w:rPr>
        <w:fldChar w:fldCharType="separate"/>
      </w:r>
      <w:r w:rsidR="00847ADF">
        <w:rPr>
          <w:rFonts w:ascii="현대체Light" w:eastAsia="현대체Light" w:hAnsi="현대체Light"/>
          <w:noProof/>
          <w:sz w:val="22"/>
        </w:rPr>
        <w:t>1</w:t>
      </w:r>
      <w:r w:rsidRPr="00A10CEB">
        <w:rPr>
          <w:rFonts w:ascii="현대체Light" w:eastAsia="현대체Light" w:hAnsi="현대체Light"/>
          <w:sz w:val="22"/>
        </w:rPr>
        <w:fldChar w:fldCharType="end"/>
      </w:r>
      <w:r w:rsidRPr="00A10CEB">
        <w:rPr>
          <w:rFonts w:ascii="현대체Light" w:eastAsia="현대체Light" w:hAnsi="현대체Light"/>
          <w:sz w:val="22"/>
        </w:rPr>
        <w:t xml:space="preserve">  </w:t>
      </w:r>
      <w:r w:rsidR="00E60E59" w:rsidRPr="00A10CEB">
        <w:rPr>
          <w:rFonts w:ascii="현대체Light" w:eastAsia="현대체Light" w:hAnsi="현대체Light" w:hint="eastAsia"/>
          <w:sz w:val="22"/>
          <w:lang w:eastAsia="ko-KR"/>
        </w:rPr>
        <w:t xml:space="preserve">시험 </w:t>
      </w:r>
      <w:r w:rsidRPr="00A10CEB">
        <w:rPr>
          <w:rFonts w:ascii="현대체Light" w:eastAsia="현대체Light" w:hAnsi="현대체Light"/>
          <w:sz w:val="22"/>
        </w:rPr>
        <w:t>조건</w:t>
      </w:r>
      <w:r w:rsidR="00E60E59" w:rsidRPr="00A10CEB">
        <w:rPr>
          <w:rFonts w:ascii="현대체Light" w:eastAsia="현대체Light" w:hAnsi="현대체Light"/>
          <w:sz w:val="22"/>
        </w:rPr>
        <w:t>(Test conditions)</w:t>
      </w:r>
    </w:p>
    <w:tbl>
      <w:tblPr>
        <w:tblW w:w="9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50"/>
        <w:gridCol w:w="2041"/>
        <w:gridCol w:w="2574"/>
        <w:gridCol w:w="2266"/>
        <w:gridCol w:w="1302"/>
      </w:tblGrid>
      <w:tr w:rsidR="00AC4DCA" w:rsidRPr="00A10CEB" w14:paraId="2558BBED" w14:textId="77777777" w:rsidTr="00D87D40">
        <w:trPr>
          <w:trHeight w:val="307"/>
          <w:jc w:val="center"/>
        </w:trPr>
        <w:tc>
          <w:tcPr>
            <w:tcW w:w="796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EE0D6F6" w14:textId="74DF4304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  <w:r w:rsidRPr="00A10CEB">
              <w:rPr>
                <w:rFonts w:ascii="현대체Light" w:eastAsia="현대체Light" w:hAnsi="현대체Light" w:hint="eastAsia"/>
                <w:lang w:eastAsia="ko-KR"/>
              </w:rPr>
              <w:t>분류</w:t>
            </w:r>
          </w:p>
          <w:p w14:paraId="7E750A61" w14:textId="34AF38B8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  <w:r w:rsidRPr="00A10CEB">
              <w:rPr>
                <w:rFonts w:ascii="현대체Light" w:eastAsia="현대체Light" w:hAnsi="현대체Light"/>
              </w:rPr>
              <w:t>Classification</w:t>
            </w:r>
          </w:p>
        </w:tc>
        <w:tc>
          <w:tcPr>
            <w:tcW w:w="1048" w:type="pct"/>
            <w:vMerge w:val="restart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9006CDD" w14:textId="77777777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  <w:r w:rsidRPr="00A10CEB">
              <w:rPr>
                <w:rFonts w:ascii="현대체Light" w:eastAsia="현대체Light" w:hAnsi="현대체Light" w:hint="eastAsia"/>
              </w:rPr>
              <w:t>식별번호</w:t>
            </w:r>
          </w:p>
          <w:p w14:paraId="46B15319" w14:textId="605D371F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/>
              </w:rPr>
              <w:t>ID No.</w:t>
            </w:r>
          </w:p>
        </w:tc>
        <w:tc>
          <w:tcPr>
            <w:tcW w:w="2486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B1C3734" w14:textId="07619C2E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  <w:r w:rsidRPr="00A10CEB">
              <w:rPr>
                <w:rFonts w:ascii="현대체Light" w:eastAsia="현대체Light" w:hAnsi="현대체Light"/>
                <w:lang w:eastAsia="ko-KR"/>
              </w:rPr>
              <w:t>설명(Description)</w:t>
            </w:r>
          </w:p>
        </w:tc>
        <w:tc>
          <w:tcPr>
            <w:tcW w:w="669" w:type="pct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212AA8" w14:textId="06D97E99" w:rsidR="00225FF7" w:rsidRPr="00A10CEB" w:rsidRDefault="00225FF7" w:rsidP="00225FF7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lang w:eastAsia="ko-KR"/>
              </w:rPr>
              <w:t>비고</w:t>
            </w:r>
          </w:p>
          <w:p w14:paraId="0F9D6C84" w14:textId="6F74F086" w:rsidR="00225FF7" w:rsidRPr="00A10CEB" w:rsidRDefault="00225FF7" w:rsidP="00225FF7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/>
                <w:lang w:eastAsia="ko-KR"/>
              </w:rPr>
              <w:t>Remark</w:t>
            </w:r>
          </w:p>
        </w:tc>
      </w:tr>
      <w:tr w:rsidR="00AC4DCA" w:rsidRPr="00A10CEB" w14:paraId="3546E736" w14:textId="77777777" w:rsidTr="00D87D40">
        <w:trPr>
          <w:trHeight w:val="511"/>
          <w:jc w:val="center"/>
        </w:trPr>
        <w:tc>
          <w:tcPr>
            <w:tcW w:w="796" w:type="pct"/>
            <w:vMerge/>
            <w:tcBorders>
              <w:left w:val="single" w:sz="8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82E40DF" w14:textId="78E84E32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</w:p>
        </w:tc>
        <w:tc>
          <w:tcPr>
            <w:tcW w:w="1048" w:type="pct"/>
            <w:vMerge/>
            <w:tcBorders>
              <w:bottom w:val="double" w:sz="4" w:space="0" w:color="auto"/>
            </w:tcBorders>
            <w:vAlign w:val="center"/>
          </w:tcPr>
          <w:p w14:paraId="3EE6D6CE" w14:textId="77777777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322" w:type="pct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50075E" w14:textId="1BCDBD60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/>
                <w:lang w:eastAsia="ko-KR"/>
              </w:rPr>
              <w:t>항목</w:t>
            </w:r>
          </w:p>
          <w:p w14:paraId="017B99AF" w14:textId="3A376569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/>
                <w:lang w:eastAsia="ko-KR"/>
              </w:rPr>
              <w:t>Item</w:t>
            </w:r>
          </w:p>
        </w:tc>
        <w:tc>
          <w:tcPr>
            <w:tcW w:w="1164" w:type="pct"/>
            <w:tcBorders>
              <w:top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5BCC602" w14:textId="17D9BE86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/>
                <w:lang w:eastAsia="ko-KR"/>
              </w:rPr>
              <w:t>수준</w:t>
            </w:r>
            <w:r w:rsidR="00AC4DCA" w:rsidRPr="00A10CEB">
              <w:rPr>
                <w:rFonts w:ascii="현대체Light" w:eastAsia="현대체Light" w:hAnsi="현대체Light" w:hint="eastAsia"/>
                <w:lang w:eastAsia="ko-KR"/>
              </w:rPr>
              <w:t>/범위/</w:t>
            </w:r>
            <w:r w:rsidRPr="00A10CEB">
              <w:rPr>
                <w:rFonts w:ascii="현대체Light" w:eastAsia="현대체Light" w:hAnsi="현대체Light"/>
                <w:lang w:eastAsia="ko-KR"/>
              </w:rPr>
              <w:t>제한</w:t>
            </w:r>
          </w:p>
          <w:p w14:paraId="7DC38CE9" w14:textId="6EA26DFD" w:rsidR="00225FF7" w:rsidRPr="00A10CEB" w:rsidRDefault="00AC4DCA" w:rsidP="00AC4DCA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/>
                <w:lang w:eastAsia="ko-KR"/>
              </w:rPr>
              <w:t>Level/rage/</w:t>
            </w:r>
            <w:r w:rsidR="00225FF7" w:rsidRPr="00A10CEB">
              <w:rPr>
                <w:rFonts w:ascii="현대체Light" w:eastAsia="현대체Light" w:hAnsi="현대체Light"/>
                <w:lang w:eastAsia="ko-KR"/>
              </w:rPr>
              <w:t>limitation</w:t>
            </w:r>
          </w:p>
        </w:tc>
        <w:tc>
          <w:tcPr>
            <w:tcW w:w="669" w:type="pct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EE47D8" w14:textId="77777777" w:rsidR="00225FF7" w:rsidRPr="00A10CEB" w:rsidRDefault="00225FF7" w:rsidP="00225FF7">
            <w:pPr>
              <w:pStyle w:val="af5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2C7341" w:rsidRPr="00A10CEB" w14:paraId="678F52FA" w14:textId="77777777" w:rsidTr="00D87D40">
        <w:trPr>
          <w:trHeight w:val="374"/>
          <w:jc w:val="center"/>
        </w:trPr>
        <w:tc>
          <w:tcPr>
            <w:tcW w:w="796" w:type="pct"/>
            <w:vMerge w:val="restart"/>
            <w:tcBorders>
              <w:top w:val="doub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66233924" w14:textId="0A44D389" w:rsidR="002C7341" w:rsidRPr="00A10CEB" w:rsidRDefault="002C7341" w:rsidP="002C7341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  <w:r w:rsidRPr="00A10CEB">
              <w:rPr>
                <w:rFonts w:ascii="현대체Light" w:eastAsia="현대체Light" w:hAnsi="현대체Light" w:hint="eastAsia"/>
                <w:lang w:eastAsia="ko-KR"/>
              </w:rPr>
              <w:t>환경조건</w:t>
            </w:r>
          </w:p>
          <w:p w14:paraId="74798841" w14:textId="7B34B692" w:rsidR="002C7341" w:rsidRPr="00A10CEB" w:rsidRDefault="002C7341" w:rsidP="002C7341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lang w:eastAsia="ko-KR"/>
              </w:rPr>
              <w:t>Environmental conditions</w:t>
            </w:r>
          </w:p>
        </w:tc>
        <w:tc>
          <w:tcPr>
            <w:tcW w:w="1048" w:type="pct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6E83B450" w14:textId="6CC8DDBD" w:rsidR="002C7341" w:rsidRPr="00A10CEB" w:rsidRDefault="002C7341" w:rsidP="002C7341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T</w:t>
            </w:r>
            <w:r w:rsidR="00DF5CC2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C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.1</w:t>
            </w:r>
          </w:p>
        </w:tc>
        <w:tc>
          <w:tcPr>
            <w:tcW w:w="1322" w:type="pct"/>
            <w:tcBorders>
              <w:top w:val="doub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56D0F8F" w14:textId="7CA6D54D" w:rsidR="002C7341" w:rsidRPr="00A10CEB" w:rsidRDefault="002C7341" w:rsidP="002C7341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FF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온도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temperature</w:t>
            </w:r>
          </w:p>
        </w:tc>
        <w:tc>
          <w:tcPr>
            <w:tcW w:w="1164" w:type="pct"/>
            <w:tcBorders>
              <w:top w:val="double" w:sz="4" w:space="0" w:color="auto"/>
              <w:bottom w:val="single" w:sz="2" w:space="0" w:color="auto"/>
            </w:tcBorders>
            <w:vAlign w:val="center"/>
          </w:tcPr>
          <w:p w14:paraId="73FADB28" w14:textId="0A3CABC1" w:rsidR="002C7341" w:rsidRPr="00A10CEB" w:rsidRDefault="002C7341" w:rsidP="002C7341">
            <w:pPr>
              <w:pStyle w:val="af6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5.0 ~ 35.0 [℃]</w:t>
            </w:r>
          </w:p>
        </w:tc>
        <w:tc>
          <w:tcPr>
            <w:tcW w:w="669" w:type="pct"/>
            <w:tcBorders>
              <w:top w:val="doub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23E82F" w14:textId="679C1FD2" w:rsidR="002C7341" w:rsidRPr="00A10CEB" w:rsidRDefault="002C7341" w:rsidP="002C7341">
            <w:pPr>
              <w:pStyle w:val="af6"/>
              <w:spacing w:line="240" w:lineRule="auto"/>
              <w:rPr>
                <w:rFonts w:ascii="현대체Light" w:eastAsia="현대체Light" w:hAnsi="현대체Light"/>
                <w:lang w:eastAsia="ko-KR"/>
              </w:rPr>
            </w:pPr>
          </w:p>
        </w:tc>
      </w:tr>
      <w:tr w:rsidR="002C7341" w:rsidRPr="00A10CEB" w14:paraId="62450681" w14:textId="77777777" w:rsidTr="00D87D40">
        <w:trPr>
          <w:trHeight w:val="418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1B7B30F" w14:textId="79D85AFD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49B0FBE" w14:textId="10449274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HTC.2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F5D132D" w14:textId="3F77A614" w:rsidR="002C7341" w:rsidRPr="00A10CEB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습도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Humidity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B58AA6" w14:textId="505C9366" w:rsidR="002C7341" w:rsidRPr="00A10CEB" w:rsidDel="009D64B1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20.0 ~ 80.0 [%]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02122E9" w14:textId="77777777" w:rsidR="002C7341" w:rsidRPr="00A10CEB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76FE7F55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2F4C8C" w14:textId="7C2784F5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83C3245" w14:textId="426D080D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HTC.3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989111" w14:textId="6BDAA3C7" w:rsidR="002C7341" w:rsidRPr="00A10CEB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고도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Altitude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34021CE8" w14:textId="3DC9E6F4" w:rsidR="002C7341" w:rsidRPr="00A10CEB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0.0 ~ 1,000.0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[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m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]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CCE874" w14:textId="77777777" w:rsidR="002C7341" w:rsidRPr="00A10CEB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3AF3D939" w14:textId="77777777" w:rsidTr="00D87D40">
        <w:trPr>
          <w:trHeight w:val="314"/>
          <w:jc w:val="center"/>
        </w:trPr>
        <w:tc>
          <w:tcPr>
            <w:tcW w:w="796" w:type="pct"/>
            <w:vMerge w:val="restart"/>
            <w:tcBorders>
              <w:top w:val="single" w:sz="4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43A00B40" w14:textId="46D80091" w:rsidR="002C7341" w:rsidRPr="00A10CEB" w:rsidRDefault="002C7341" w:rsidP="00AC4DCA">
            <w:pPr>
              <w:pStyle w:val="af5"/>
              <w:spacing w:line="240" w:lineRule="auto"/>
              <w:rPr>
                <w:rFonts w:ascii="현대체Light" w:eastAsia="현대체Light" w:hAnsi="현대체Light"/>
              </w:rPr>
            </w:pPr>
            <w:r w:rsidRPr="00A10CEB">
              <w:rPr>
                <w:rFonts w:ascii="현대체Light" w:eastAsia="현대체Light" w:hAnsi="현대체Light" w:hint="eastAsia"/>
                <w:lang w:eastAsia="ko-KR"/>
              </w:rPr>
              <w:t>운전조건</w:t>
            </w:r>
          </w:p>
          <w:p w14:paraId="66BC0089" w14:textId="0D229CF8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lang w:eastAsia="ko-KR"/>
              </w:rPr>
              <w:t>Operati</w:t>
            </w:r>
            <w:r w:rsidRPr="00A10CEB">
              <w:rPr>
                <w:rFonts w:ascii="현대체Light" w:eastAsia="현대체Light" w:hAnsi="현대체Light"/>
                <w:lang w:eastAsia="ko-KR"/>
              </w:rPr>
              <w:t>ng</w:t>
            </w:r>
            <w:r w:rsidRPr="00A10CEB">
              <w:rPr>
                <w:rFonts w:ascii="현대체Light" w:eastAsia="현대체Light" w:hAnsi="현대체Light" w:hint="eastAsia"/>
                <w:lang w:eastAsia="ko-KR"/>
              </w:rPr>
              <w:t xml:space="preserve"> conditions</w:t>
            </w:r>
          </w:p>
        </w:tc>
        <w:tc>
          <w:tcPr>
            <w:tcW w:w="1048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56D84F9" w14:textId="28A1A44B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T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C.4</w:t>
            </w:r>
          </w:p>
        </w:tc>
        <w:tc>
          <w:tcPr>
            <w:tcW w:w="1322" w:type="pc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593324D" w14:textId="0B9A9E8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서보 오프</w:t>
            </w:r>
          </w:p>
        </w:tc>
        <w:tc>
          <w:tcPr>
            <w:tcW w:w="1164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AFD98C0" w14:textId="0C8AC89B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제어기 전원 온 상태에서 서보 오프 상태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DD9E35A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74E6EFC9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4C0C9424" w14:textId="5A180FE5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199BF834" w14:textId="098B4979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HTC.5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F8DB58A" w14:textId="50B2C813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서보 온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A7A3005" w14:textId="4622770F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서보온 상태 / 서보록유지 상태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C911532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31E002EE" w14:textId="77777777" w:rsidTr="002C7341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641DFA63" w14:textId="7FAD97AD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6D1B9D73" w14:textId="2EA003E2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HTC.6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743DC9" w14:textId="4FF48538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모터 구동 - 1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21732F59" w14:textId="5AC5F075" w:rsidR="002C7341" w:rsidRPr="00A10CEB" w:rsidRDefault="002C7341" w:rsidP="002C7341">
            <w:pPr>
              <w:pStyle w:val="af6"/>
              <w:overflowPunct w:val="0"/>
              <w:spacing w:line="240" w:lineRule="auto"/>
              <w:ind w:left="0" w:firstLineChars="50" w:firstLine="73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PPI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모드, 축가속도모드, 속도 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0~25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EC2F50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231FD156" w14:textId="77777777" w:rsidTr="002C7341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BB8E2B3" w14:textId="2FFB5FE8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048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1EDDA12E" w14:textId="174CC773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T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C.7</w:t>
            </w:r>
          </w:p>
        </w:tc>
        <w:tc>
          <w:tcPr>
            <w:tcW w:w="1322" w:type="pct"/>
            <w:tcBorders>
              <w:top w:val="single" w:sz="4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77D255F" w14:textId="4FD0DB32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모터 구동 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- 2</w:t>
            </w:r>
          </w:p>
        </w:tc>
        <w:tc>
          <w:tcPr>
            <w:tcW w:w="1164" w:type="pct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14:paraId="570F882D" w14:textId="1413F175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PPI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모드, 축가속도모드, 속도 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26~50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9E7F7F3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420851F8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3F3815D9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5AAF3D5" w14:textId="48BE220C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HTC.8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6A590F96" w14:textId="774A1445" w:rsidR="002C7341" w:rsidRPr="00A10CEB" w:rsidRDefault="002C7341" w:rsidP="002C7341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모터 구동 </w:t>
            </w:r>
            <w:r w:rsidRPr="00A10CEB">
              <w:rPr>
                <w:rFonts w:ascii="바탕" w:eastAsia="바탕" w:hAnsi="바탕" w:cs="바탕" w:hint="eastAsia"/>
                <w:color w:val="000000" w:themeColor="text1"/>
                <w:lang w:eastAsia="ko-KR"/>
              </w:rPr>
              <w:t>–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3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5B7EC31" w14:textId="4CE0BC4D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PPI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모드, 축가속도모드, 속도 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51~75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2BED19ED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  <w:tr w:rsidR="002C7341" w:rsidRPr="00A10CEB" w14:paraId="2A3F94C4" w14:textId="77777777" w:rsidTr="00D87D40">
        <w:trPr>
          <w:trHeight w:val="314"/>
          <w:jc w:val="center"/>
        </w:trPr>
        <w:tc>
          <w:tcPr>
            <w:tcW w:w="796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551D6BA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lang w:eastAsia="ko-KR"/>
              </w:rPr>
            </w:pPr>
          </w:p>
        </w:tc>
        <w:tc>
          <w:tcPr>
            <w:tcW w:w="1048" w:type="pct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6B1FB9FC" w14:textId="60DD38EC" w:rsidR="002C7341" w:rsidRPr="00A10CEB" w:rsidRDefault="002C7341" w:rsidP="00AC4DC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HTC.9</w:t>
            </w:r>
          </w:p>
        </w:tc>
        <w:tc>
          <w:tcPr>
            <w:tcW w:w="1322" w:type="pct"/>
            <w:tcBorders>
              <w:top w:val="single" w:sz="2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FA77AEE" w14:textId="5A2EF3A3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모터 구동 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- 4</w:t>
            </w:r>
          </w:p>
        </w:tc>
        <w:tc>
          <w:tcPr>
            <w:tcW w:w="1164" w:type="pct"/>
            <w:tcBorders>
              <w:top w:val="single" w:sz="2" w:space="0" w:color="auto"/>
              <w:bottom w:val="single" w:sz="8" w:space="0" w:color="auto"/>
            </w:tcBorders>
            <w:vAlign w:val="center"/>
          </w:tcPr>
          <w:p w14:paraId="1723E2BE" w14:textId="3B4BF8B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00" w:themeColor="text1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PPI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 xml:space="preserve">모드, 축가속도모드, 속도 </w:t>
            </w:r>
            <w:r w:rsidRPr="00A10CEB">
              <w:rPr>
                <w:rFonts w:ascii="현대체Light" w:eastAsia="현대체Light" w:hAnsi="현대체Light"/>
                <w:color w:val="000000" w:themeColor="text1"/>
                <w:lang w:eastAsia="ko-KR"/>
              </w:rPr>
              <w:t>76~100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lang w:eastAsia="ko-KR"/>
              </w:rPr>
              <w:t>%</w:t>
            </w:r>
          </w:p>
        </w:tc>
        <w:tc>
          <w:tcPr>
            <w:tcW w:w="669" w:type="pct"/>
            <w:tcBorders>
              <w:top w:val="single" w:sz="2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4A522E" w14:textId="77777777" w:rsidR="002C7341" w:rsidRPr="00A10CEB" w:rsidRDefault="002C7341" w:rsidP="00AC4DCA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</w:rPr>
            </w:pPr>
          </w:p>
        </w:tc>
      </w:tr>
    </w:tbl>
    <w:p w14:paraId="643AE5D0" w14:textId="77A54511" w:rsidR="00E05E8E" w:rsidRPr="00A10CEB" w:rsidRDefault="00E05E8E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1A57A03A" w14:textId="09E6E5E9" w:rsidR="00225FF7" w:rsidRDefault="00225FF7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7A0EE406" w14:textId="0DAF8BD0" w:rsidR="00355729" w:rsidRDefault="00355729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본 보</w:t>
      </w:r>
      <w:r>
        <w:rPr>
          <w:rFonts w:ascii="현대체Light" w:eastAsia="현대체Light" w:hAnsi="현대체Light"/>
          <w:color w:val="000000" w:themeColor="text1"/>
          <w:sz w:val="20"/>
        </w:rPr>
        <w:t>고서는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파</w:t>
      </w:r>
      <w:r>
        <w:rPr>
          <w:rFonts w:ascii="현대체Light" w:eastAsia="현대체Light" w:hAnsi="현대체Light"/>
          <w:color w:val="000000" w:themeColor="text1"/>
          <w:sz w:val="20"/>
        </w:rPr>
        <w:t>형측정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항</w:t>
      </w:r>
      <w:r>
        <w:rPr>
          <w:rFonts w:ascii="현대체Light" w:eastAsia="현대체Light" w:hAnsi="현대체Light"/>
          <w:color w:val="000000" w:themeColor="text1"/>
          <w:sz w:val="20"/>
        </w:rPr>
        <w:t>목의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시</w:t>
      </w:r>
      <w:r>
        <w:rPr>
          <w:rFonts w:ascii="현대체Light" w:eastAsia="현대체Light" w:hAnsi="현대체Light"/>
          <w:color w:val="000000" w:themeColor="text1"/>
          <w:sz w:val="20"/>
        </w:rPr>
        <w:t>험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에 대</w:t>
      </w:r>
      <w:r>
        <w:rPr>
          <w:rFonts w:ascii="현대체Light" w:eastAsia="현대체Light" w:hAnsi="현대체Light"/>
          <w:color w:val="000000" w:themeColor="text1"/>
          <w:sz w:val="20"/>
        </w:rPr>
        <w:t>한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보</w:t>
      </w:r>
      <w:r>
        <w:rPr>
          <w:rFonts w:ascii="현대체Light" w:eastAsia="현대체Light" w:hAnsi="현대체Light"/>
          <w:color w:val="000000" w:themeColor="text1"/>
          <w:sz w:val="20"/>
        </w:rPr>
        <w:t>고서이다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하기의 항목은 본 시험보고서에서 제외한다.</w:t>
      </w:r>
    </w:p>
    <w:p w14:paraId="52978312" w14:textId="77777777" w:rsidR="00355729" w:rsidRPr="00355729" w:rsidRDefault="00355729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4608A71A" w14:textId="5F0DCD19" w:rsidR="00355729" w:rsidRDefault="00355729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/>
          <w:color w:val="000000" w:themeColor="text1"/>
          <w:sz w:val="20"/>
        </w:rPr>
        <w:t>HDT.1~4 :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제품선정 확인</w:t>
      </w:r>
    </w:p>
    <w:p w14:paraId="2F821A9E" w14:textId="62B1B0B2" w:rsidR="00355729" w:rsidRDefault="00355729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HDT.</w:t>
      </w:r>
      <w:r>
        <w:rPr>
          <w:rFonts w:ascii="현대체Light" w:eastAsia="현대체Light" w:hAnsi="현대체Light"/>
          <w:color w:val="000000" w:themeColor="text1"/>
          <w:sz w:val="20"/>
        </w:rPr>
        <w:t xml:space="preserve">9~10 : 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>제품선정 확인</w:t>
      </w:r>
    </w:p>
    <w:p w14:paraId="27023574" w14:textId="738CCEA1" w:rsidR="00355729" w:rsidRDefault="00355729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HDT.</w:t>
      </w:r>
      <w:r>
        <w:rPr>
          <w:rFonts w:ascii="현대체Light" w:eastAsia="현대체Light" w:hAnsi="현대체Light"/>
          <w:color w:val="000000" w:themeColor="text1"/>
          <w:sz w:val="20"/>
        </w:rPr>
        <w:t>12 :</w:t>
      </w:r>
      <w:r>
        <w:rPr>
          <w:rFonts w:ascii="현대체Light" w:eastAsia="현대체Light" w:hAnsi="현대체Light" w:hint="eastAsia"/>
          <w:color w:val="000000" w:themeColor="text1"/>
          <w:sz w:val="20"/>
        </w:rPr>
        <w:t xml:space="preserve"> 제품선정 확인</w:t>
      </w:r>
    </w:p>
    <w:p w14:paraId="7BDFE18F" w14:textId="26A404BB" w:rsidR="00355729" w:rsidRPr="00A10CEB" w:rsidRDefault="00355729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</w:rPr>
        <w:t>HDT.23~33 : 설계반영항목 여부 확인</w:t>
      </w:r>
    </w:p>
    <w:p w14:paraId="607F62DC" w14:textId="7D080D1A" w:rsidR="003B7EE7" w:rsidRPr="00A10CEB" w:rsidRDefault="003B7EE7" w:rsidP="003B7EE7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10" w:name="_Toc188032251"/>
      <w:r w:rsidRPr="00A10CEB">
        <w:rPr>
          <w:rFonts w:ascii="현대체Light" w:eastAsia="현대체Light" w:hAnsi="현대체Light" w:hint="eastAsia"/>
          <w:b/>
        </w:rPr>
        <w:lastRenderedPageBreak/>
        <w:t>시험</w:t>
      </w:r>
      <w:r w:rsidRPr="00A10CEB">
        <w:rPr>
          <w:rFonts w:ascii="현대체Light" w:eastAsia="현대체Light" w:hAnsi="현대체Light"/>
          <w:b/>
        </w:rPr>
        <w:t xml:space="preserve"> </w:t>
      </w:r>
      <w:r w:rsidRPr="00A10CEB">
        <w:rPr>
          <w:rFonts w:ascii="현대체Light" w:eastAsia="현대체Light" w:hAnsi="현대체Light" w:hint="eastAsia"/>
          <w:b/>
        </w:rPr>
        <w:t>설비</w:t>
      </w:r>
      <w:r w:rsidRPr="00A10CEB">
        <w:rPr>
          <w:rFonts w:ascii="현대체Light" w:eastAsia="현대체Light" w:hAnsi="현대체Light"/>
          <w:b/>
        </w:rPr>
        <w:t>(Test facility)</w:t>
      </w:r>
      <w:bookmarkEnd w:id="10"/>
    </w:p>
    <w:p w14:paraId="2948BA1C" w14:textId="77777777" w:rsidR="003B7EE7" w:rsidRPr="00A10CEB" w:rsidRDefault="003B7EE7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1E546C05" w14:textId="77777777" w:rsidR="003B7EE7" w:rsidRPr="00A10CEB" w:rsidRDefault="003B7EE7" w:rsidP="003B7EE7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1D7366A3" w14:textId="336DA991" w:rsidR="002C7341" w:rsidRPr="00A10CEB" w:rsidRDefault="002C7341" w:rsidP="002C7341">
      <w:pPr>
        <w:pStyle w:val="E"/>
        <w:spacing w:line="276" w:lineRule="auto"/>
        <w:ind w:right="200"/>
        <w:rPr>
          <w:rFonts w:ascii="현대체Light" w:eastAsia="현대체Light" w:hAnsi="현대체Light"/>
          <w:color w:val="000000" w:themeColor="text1"/>
        </w:rPr>
      </w:pPr>
      <w:r w:rsidRPr="00A10CEB">
        <w:rPr>
          <w:rFonts w:ascii="현대체Light" w:eastAsia="현대체Light" w:hAnsi="현대체Light" w:hint="eastAsia"/>
          <w:color w:val="000000" w:themeColor="text1"/>
        </w:rPr>
        <w:t>Drive Unit 하드웨어 설계 사양을 검증하기 위한 테스트를 하기 위하여 시험 설비가 필요하다.</w:t>
      </w:r>
      <w:r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Pr="00A10CEB">
        <w:rPr>
          <w:rFonts w:ascii="현대체Light" w:eastAsia="현대체Light" w:hAnsi="현대체Light" w:hint="eastAsia"/>
          <w:color w:val="000000" w:themeColor="text1"/>
        </w:rPr>
        <w:t>아래 그림은 Drive Unit</w:t>
      </w:r>
      <w:r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Pr="00A10CEB">
        <w:rPr>
          <w:rFonts w:ascii="현대체Light" w:eastAsia="현대체Light" w:hAnsi="현대체Light" w:hint="eastAsia"/>
          <w:color w:val="000000" w:themeColor="text1"/>
        </w:rPr>
        <w:t>하드웨어 테스트를 위한 시험 설비 구성을 보여준다.</w:t>
      </w:r>
    </w:p>
    <w:p w14:paraId="25E0C41E" w14:textId="77777777" w:rsidR="003B7EE7" w:rsidRPr="00A10CEB" w:rsidRDefault="003B7EE7" w:rsidP="003B7EE7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AD0859F" w14:textId="5BCE64B3" w:rsidR="003B7EE7" w:rsidRPr="00A10CEB" w:rsidRDefault="00F147B1" w:rsidP="003B7EE7">
      <w:pPr>
        <w:pStyle w:val="E"/>
        <w:keepNext/>
        <w:spacing w:line="240" w:lineRule="auto"/>
        <w:jc w:val="center"/>
        <w:rPr>
          <w:rFonts w:ascii="현대체Light" w:eastAsia="현대체Light" w:hAnsi="현대체Light"/>
          <w:position w:val="0"/>
        </w:rPr>
      </w:pPr>
      <w:r w:rsidRPr="00A10CEB">
        <w:rPr>
          <w:rFonts w:ascii="현대체Light" w:eastAsia="현대체Light" w:hAnsi="현대체Light"/>
          <w:noProof/>
        </w:rPr>
        <w:drawing>
          <wp:inline distT="0" distB="0" distL="0" distR="0" wp14:anchorId="17FA139A" wp14:editId="7E3C1950">
            <wp:extent cx="5586326" cy="2241289"/>
            <wp:effectExtent l="0" t="0" r="0" b="698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9183" cy="2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EC9E" w14:textId="4B990E52" w:rsidR="003B7EE7" w:rsidRPr="00A10CEB" w:rsidRDefault="003B7EE7" w:rsidP="003B7EE7">
      <w:pPr>
        <w:pStyle w:val="aff4"/>
        <w:rPr>
          <w:rFonts w:ascii="현대체Light" w:eastAsia="현대체Light" w:hAnsi="현대체Light"/>
          <w:color w:val="000000" w:themeColor="text1"/>
          <w:sz w:val="22"/>
        </w:rPr>
      </w:pP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2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1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="002C7341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Drive Unit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A10CEB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시험설비 구성도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>(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  <w:t>Block diagram for … test facility)</w:t>
      </w:r>
    </w:p>
    <w:p w14:paraId="415C4AA8" w14:textId="77777777" w:rsidR="003B7EE7" w:rsidRPr="00A10CEB" w:rsidRDefault="003B7EE7" w:rsidP="003B7EE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DE6F9A6" w14:textId="3D7AEBF6" w:rsidR="00BC6CCC" w:rsidRPr="00A10CEB" w:rsidRDefault="00BC6CCC" w:rsidP="00BC6CCC">
      <w:pPr>
        <w:pStyle w:val="E"/>
        <w:rPr>
          <w:rFonts w:ascii="현대체Light" w:eastAsia="현대체Light" w:hAnsi="현대체Light"/>
          <w:color w:val="000000" w:themeColor="text1"/>
        </w:rPr>
      </w:pPr>
      <w:r w:rsidRPr="00A10CEB">
        <w:rPr>
          <w:rFonts w:ascii="현대체Light" w:eastAsia="현대체Light" w:hAnsi="현대체Light"/>
          <w:color w:val="000000" w:themeColor="text1"/>
        </w:rPr>
        <w:t>Drive Unit</w:t>
      </w:r>
      <w:r w:rsidRPr="00A10CEB">
        <w:rPr>
          <w:rFonts w:ascii="현대체Light" w:eastAsia="현대체Light" w:hAnsi="현대체Light" w:hint="eastAsia"/>
          <w:color w:val="000000" w:themeColor="text1"/>
        </w:rPr>
        <w:t xml:space="preserve"> 하드웨어 검증 테스트를 위해 필요한 시험 측정 장치들은 아래 표와 같다.</w:t>
      </w:r>
    </w:p>
    <w:p w14:paraId="45AD13AF" w14:textId="77777777" w:rsidR="003B7EE7" w:rsidRPr="00A10CEB" w:rsidRDefault="003B7EE7" w:rsidP="003B7EE7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BD90BA6" w14:textId="588470ED" w:rsidR="003B7EE7" w:rsidRPr="00A10CEB" w:rsidRDefault="003B7EE7" w:rsidP="003B7EE7">
      <w:pPr>
        <w:pStyle w:val="aff4"/>
        <w:rPr>
          <w:rFonts w:ascii="현대체Light" w:eastAsia="현대체Light" w:hAnsi="현대체Light"/>
          <w:sz w:val="22"/>
        </w:rPr>
      </w:pPr>
      <w:r w:rsidRPr="00A10CEB">
        <w:rPr>
          <w:rFonts w:ascii="현대체Light" w:eastAsia="현대체Light" w:hAnsi="현대체Light"/>
          <w:sz w:val="22"/>
        </w:rPr>
        <w:t xml:space="preserve">Table </w:t>
      </w:r>
      <w:r w:rsidR="0028260B">
        <w:rPr>
          <w:rFonts w:ascii="현대체Light" w:eastAsia="현대체Light" w:hAnsi="현대체Light"/>
          <w:sz w:val="22"/>
        </w:rPr>
        <w:t>4</w:t>
      </w:r>
      <w:r w:rsidRPr="00A10CEB">
        <w:rPr>
          <w:rFonts w:ascii="현대체Light" w:eastAsia="현대체Light" w:hAnsi="현대체Light"/>
          <w:sz w:val="22"/>
        </w:rPr>
        <w:t>.</w:t>
      </w:r>
      <w:r w:rsidRPr="00A10CEB">
        <w:rPr>
          <w:rFonts w:ascii="현대체Light" w:eastAsia="현대체Light" w:hAnsi="현대체Light"/>
          <w:sz w:val="22"/>
        </w:rPr>
        <w:fldChar w:fldCharType="begin"/>
      </w:r>
      <w:r w:rsidRPr="00A10CE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A10CEB">
        <w:rPr>
          <w:rFonts w:ascii="현대체Light" w:eastAsia="현대체Light" w:hAnsi="현대체Light"/>
          <w:sz w:val="22"/>
        </w:rPr>
        <w:fldChar w:fldCharType="separate"/>
      </w:r>
      <w:r w:rsidR="00847ADF">
        <w:rPr>
          <w:rFonts w:ascii="현대체Light" w:eastAsia="현대체Light" w:hAnsi="현대체Light"/>
          <w:noProof/>
          <w:sz w:val="22"/>
        </w:rPr>
        <w:t>1</w:t>
      </w:r>
      <w:r w:rsidRPr="00A10CEB">
        <w:rPr>
          <w:rFonts w:ascii="현대체Light" w:eastAsia="현대체Light" w:hAnsi="현대체Light"/>
          <w:sz w:val="22"/>
        </w:rPr>
        <w:fldChar w:fldCharType="end"/>
      </w:r>
      <w:r w:rsidRPr="00A10CEB">
        <w:rPr>
          <w:rFonts w:ascii="현대체Light" w:eastAsia="현대체Light" w:hAnsi="현대체Light"/>
          <w:sz w:val="22"/>
        </w:rPr>
        <w:t xml:space="preserve"> </w:t>
      </w:r>
      <w:r w:rsidRPr="00A10CEB">
        <w:rPr>
          <w:rFonts w:ascii="현대체Light" w:eastAsia="현대체Light" w:hAnsi="현대체Light" w:hint="eastAsia"/>
          <w:sz w:val="22"/>
          <w:lang w:eastAsia="ko-KR"/>
        </w:rPr>
        <w:t>시험</w:t>
      </w:r>
      <w:r w:rsidRPr="00A10CEB">
        <w:rPr>
          <w:rFonts w:ascii="현대체Light" w:eastAsia="현대체Light" w:hAnsi="현대체Light"/>
          <w:sz w:val="22"/>
          <w:lang w:eastAsia="ko-KR"/>
        </w:rPr>
        <w:t xml:space="preserve"> </w:t>
      </w:r>
      <w:r w:rsidRPr="00A10CEB">
        <w:rPr>
          <w:rFonts w:ascii="현대체Light" w:eastAsia="현대체Light" w:hAnsi="현대체Light" w:hint="eastAsia"/>
          <w:sz w:val="22"/>
          <w:lang w:eastAsia="ko-KR"/>
        </w:rPr>
        <w:t>장치</w:t>
      </w:r>
      <w:r w:rsidRPr="00A10CEB">
        <w:rPr>
          <w:rFonts w:ascii="현대체Light" w:eastAsia="현대체Light" w:hAnsi="현대체Light"/>
          <w:sz w:val="22"/>
          <w:lang w:eastAsia="ko-KR"/>
        </w:rPr>
        <w:t>(Test equipments)</w:t>
      </w:r>
    </w:p>
    <w:tbl>
      <w:tblPr>
        <w:tblW w:w="900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0"/>
        <w:gridCol w:w="2457"/>
        <w:gridCol w:w="3970"/>
        <w:gridCol w:w="1459"/>
      </w:tblGrid>
      <w:tr w:rsidR="003B7EE7" w:rsidRPr="00A10CEB" w14:paraId="7A5BFFEE" w14:textId="77777777" w:rsidTr="00D87D40">
        <w:trPr>
          <w:cantSplit/>
          <w:trHeight w:val="346"/>
          <w:tblHeader/>
          <w:jc w:val="center"/>
        </w:trPr>
        <w:tc>
          <w:tcPr>
            <w:tcW w:w="1120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0A0A86F" w14:textId="74D49E16" w:rsidR="003B7EE7" w:rsidRPr="00A10CEB" w:rsidRDefault="00612264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장비</w:t>
            </w:r>
            <w:r w:rsidR="003B7EE7" w:rsidRPr="00A10CEB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번호</w:t>
            </w:r>
          </w:p>
          <w:p w14:paraId="5E6A8EF4" w14:textId="77777777" w:rsidR="003B7EE7" w:rsidRPr="00A10CEB" w:rsidRDefault="003B7EE7" w:rsidP="00D87D40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>No</w:t>
            </w: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.</w:t>
            </w:r>
          </w:p>
        </w:tc>
        <w:tc>
          <w:tcPr>
            <w:tcW w:w="2457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FAFE62" w14:textId="77777777" w:rsidR="003B7EE7" w:rsidRPr="00A10CEB" w:rsidRDefault="003B7EE7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장치명</w:t>
            </w:r>
          </w:p>
          <w:p w14:paraId="0FFDC3FB" w14:textId="77777777" w:rsidR="003B7EE7" w:rsidRPr="00A10CEB" w:rsidRDefault="003B7EE7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szCs w:val="18"/>
              </w:rPr>
              <w:t>Name</w:t>
            </w:r>
          </w:p>
        </w:tc>
        <w:tc>
          <w:tcPr>
            <w:tcW w:w="3970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542783" w14:textId="77777777" w:rsidR="003B7EE7" w:rsidRPr="00A10CEB" w:rsidRDefault="003B7EE7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요구되는 사양</w:t>
            </w:r>
          </w:p>
          <w:p w14:paraId="587C9053" w14:textId="77777777" w:rsidR="003B7EE7" w:rsidRPr="00A10CEB" w:rsidRDefault="003B7EE7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szCs w:val="18"/>
              </w:rPr>
              <w:t>Specification</w:t>
            </w:r>
          </w:p>
        </w:tc>
        <w:tc>
          <w:tcPr>
            <w:tcW w:w="1459" w:type="dxa"/>
            <w:tcBorders>
              <w:top w:val="single" w:sz="8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DB9A1C9" w14:textId="77777777" w:rsidR="003B7EE7" w:rsidRPr="00A10CEB" w:rsidRDefault="003B7EE7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szCs w:val="18"/>
                <w:lang w:eastAsia="ko-KR"/>
              </w:rPr>
              <w:t>비고</w:t>
            </w:r>
          </w:p>
          <w:p w14:paraId="15806980" w14:textId="77777777" w:rsidR="003B7EE7" w:rsidRPr="00A10CEB" w:rsidRDefault="003B7EE7" w:rsidP="00D87D40">
            <w:pPr>
              <w:pStyle w:val="af5"/>
              <w:spacing w:line="240" w:lineRule="auto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szCs w:val="18"/>
                <w:lang w:eastAsia="ko-KR"/>
              </w:rPr>
              <w:t>Remark</w:t>
            </w:r>
          </w:p>
        </w:tc>
      </w:tr>
      <w:tr w:rsidR="002C7341" w:rsidRPr="00A10CEB" w14:paraId="674B1BEB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642A6" w14:textId="0C52E16D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TE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.1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53B6C" w14:textId="2C68C185" w:rsidR="002C7341" w:rsidRPr="00A10CEB" w:rsidRDefault="00F147B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Controller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58243" w14:textId="10174C88" w:rsidR="002C7341" w:rsidRPr="00A10CEB" w:rsidRDefault="002C7341" w:rsidP="00F147B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</w:t>
            </w:r>
            <w:r w:rsidR="0071339A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Hi5a </w:t>
            </w:r>
            <w:r w:rsidR="0071339A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또는 </w:t>
            </w:r>
            <w:r w:rsidR="00F147B1"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Hi6 </w:t>
            </w:r>
            <w:r w:rsidR="00F147B1"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또는 Hi6a 제어기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1330FC" w14:textId="3F2966A4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</w:rPr>
            </w:pPr>
          </w:p>
        </w:tc>
      </w:tr>
      <w:tr w:rsidR="002C7341" w:rsidRPr="00A10CEB" w14:paraId="5B3064E0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B078C" w14:textId="5F6EC066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TE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2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7846C" w14:textId="77777777" w:rsidR="002C7341" w:rsidRPr="00A10CEB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오실로스코프</w:t>
            </w:r>
          </w:p>
          <w:p w14:paraId="29879DDF" w14:textId="73AFF102" w:rsidR="002C7341" w:rsidRPr="00A10CEB" w:rsidRDefault="002C7341" w:rsidP="002C7341">
            <w:pPr>
              <w:pStyle w:val="af6"/>
              <w:spacing w:line="240" w:lineRule="auto"/>
              <w:ind w:left="0" w:firstLineChars="50" w:firstLine="73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oscilloscope)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471B" w14:textId="6EBDAF78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Frequency: 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1.0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GHz 이상,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Channel: 4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채널 이상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74C182" w14:textId="590D9334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</w:rPr>
            </w:pPr>
          </w:p>
        </w:tc>
      </w:tr>
      <w:tr w:rsidR="002C7341" w:rsidRPr="00A10CEB" w14:paraId="20CCF7BA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ADE9B" w14:textId="18D387B2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HTE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3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89A40" w14:textId="33180D79" w:rsidR="002C7341" w:rsidRPr="00A10CEB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전압 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Prob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34A2" w14:textId="21D08048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전압 측정 범위: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100V 이상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A0B36" w14:textId="34838FB0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</w:rPr>
            </w:pPr>
          </w:p>
        </w:tc>
      </w:tr>
      <w:tr w:rsidR="002C7341" w:rsidRPr="00A10CEB" w14:paraId="2B7EAB08" w14:textId="77777777" w:rsidTr="002C7341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85DA1" w14:textId="56D61AB4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szCs w:val="18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HTE.4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CD921" w14:textId="6ECB4F58" w:rsidR="002C7341" w:rsidRPr="00A10CEB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szCs w:val="18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전류 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Prob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2B9B5" w14:textId="08AFC8A6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전류 측정 범위: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30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A 이상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7B0BC1" w14:textId="0788A18D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szCs w:val="18"/>
              </w:rPr>
            </w:pPr>
          </w:p>
        </w:tc>
      </w:tr>
      <w:tr w:rsidR="002C7341" w:rsidRPr="00A10CEB" w14:paraId="777F1F4B" w14:textId="77777777" w:rsidTr="002C7341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03138" w14:textId="5DA3FD05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TE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5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E9DA0" w14:textId="77777777" w:rsidR="002C7341" w:rsidRPr="00A10CEB" w:rsidRDefault="002C7341" w:rsidP="002C7341">
            <w:pPr>
              <w:pStyle w:val="af6"/>
              <w:spacing w:line="240" w:lineRule="auto"/>
              <w:ind w:left="0" w:firstLineChars="50" w:firstLine="73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멀티테스터</w:t>
            </w:r>
          </w:p>
          <w:p w14:paraId="11ACF4EF" w14:textId="52620A25" w:rsidR="002C7341" w:rsidRPr="00A10CEB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multi-tester)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D2228" w14:textId="162C1392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 전압,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저항 측정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542E40" w14:textId="77777777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</w:p>
        </w:tc>
      </w:tr>
      <w:tr w:rsidR="002C7341" w:rsidRPr="00A10CEB" w14:paraId="229E710D" w14:textId="77777777" w:rsidTr="00BC6CCC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8259C" w14:textId="33F7919F" w:rsidR="002C7341" w:rsidRPr="00A10CEB" w:rsidRDefault="002C734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HTE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6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A4279" w14:textId="77777777" w:rsidR="002C7341" w:rsidRPr="00A10CEB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온도계</w:t>
            </w:r>
          </w:p>
          <w:p w14:paraId="241777BD" w14:textId="27F50143" w:rsidR="002C7341" w:rsidRPr="00A10CEB" w:rsidRDefault="002C7341" w:rsidP="002C7341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(Thermometer)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94BA1" w14:textId="7D3E30FE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온도 측정 범위: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 xml:space="preserve">0.0 ~ 125.0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℃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B71B49" w14:textId="77777777" w:rsidR="002C7341" w:rsidRPr="00A10CEB" w:rsidRDefault="002C734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</w:p>
        </w:tc>
      </w:tr>
      <w:tr w:rsidR="00BC6CCC" w:rsidRPr="00A10CEB" w14:paraId="0344A998" w14:textId="77777777" w:rsidTr="00F147B1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31C60" w14:textId="7CC53B68" w:rsidR="00BC6CCC" w:rsidRPr="00A10CEB" w:rsidRDefault="00F147B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HT</w:t>
            </w:r>
            <w:r w:rsidR="00BC6CCC"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E</w:t>
            </w:r>
            <w:r w:rsidR="00BC6CCC"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.</w:t>
            </w:r>
            <w:r w:rsidR="00BC6CCC"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7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9493" w14:textId="74DBF6B7" w:rsidR="00BC6CCC" w:rsidRPr="00A10CEB" w:rsidRDefault="00BC6CCC" w:rsidP="00BC6CCC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드라이브 주파수측정기</w:t>
            </w:r>
          </w:p>
          <w:p w14:paraId="0F344607" w14:textId="3FE1B702" w:rsidR="00BC6CCC" w:rsidRPr="00A10CEB" w:rsidRDefault="00BC6CCC" w:rsidP="00BC6CCC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(Drive-Spectrum Analyzer)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F2208" w14:textId="6D7475FB" w:rsidR="00BC6CCC" w:rsidRPr="00A10CEB" w:rsidRDefault="00BC6CCC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MDA-550-III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 xml:space="preserve">(Fluke) 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제품 사용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9732F" w14:textId="77777777" w:rsidR="00BC6CCC" w:rsidRPr="00A10CEB" w:rsidRDefault="00BC6CCC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</w:p>
        </w:tc>
      </w:tr>
      <w:tr w:rsidR="00F147B1" w:rsidRPr="00A10CEB" w14:paraId="1E38E91F" w14:textId="77777777" w:rsidTr="003B7EE7">
        <w:trPr>
          <w:cantSplit/>
          <w:trHeight w:val="417"/>
          <w:jc w:val="center"/>
        </w:trPr>
        <w:tc>
          <w:tcPr>
            <w:tcW w:w="11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E9FC5" w14:textId="168EF02F" w:rsidR="00F147B1" w:rsidRPr="00A10CEB" w:rsidRDefault="00F147B1" w:rsidP="002C7341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HTE</w:t>
            </w: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  <w:t>8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A1442C7" w14:textId="1C984AD5" w:rsidR="00F147B1" w:rsidRPr="00A10CEB" w:rsidRDefault="00F147B1" w:rsidP="00BC6CCC">
            <w:pPr>
              <w:pStyle w:val="af6"/>
              <w:spacing w:line="240" w:lineRule="auto"/>
              <w:ind w:left="0"/>
              <w:jc w:val="center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모터스탠드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5289A8" w14:textId="4314D4F7" w:rsidR="00F147B1" w:rsidRPr="00A10CEB" w:rsidRDefault="00F147B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="Arial" w:hint="eastAsia"/>
                <w:color w:val="000000" w:themeColor="text1"/>
                <w:szCs w:val="18"/>
                <w:lang w:eastAsia="ko-KR"/>
              </w:rPr>
              <w:t>소형 또는 중형로봇용 모터스탠드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77E92C" w14:textId="77777777" w:rsidR="00F147B1" w:rsidRPr="00A10CEB" w:rsidRDefault="00F147B1" w:rsidP="002C7341">
            <w:pPr>
              <w:pStyle w:val="af6"/>
              <w:spacing w:line="240" w:lineRule="auto"/>
              <w:ind w:left="0"/>
              <w:rPr>
                <w:rFonts w:ascii="현대체Light" w:eastAsia="현대체Light" w:hAnsi="현대체Light" w:cs="Arial"/>
                <w:color w:val="000000" w:themeColor="text1"/>
                <w:szCs w:val="18"/>
                <w:lang w:eastAsia="ko-KR"/>
              </w:rPr>
            </w:pPr>
          </w:p>
        </w:tc>
      </w:tr>
    </w:tbl>
    <w:p w14:paraId="35741A10" w14:textId="77777777" w:rsidR="003B7EE7" w:rsidRPr="00A10CEB" w:rsidRDefault="003B7EE7" w:rsidP="003B7EE7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4218AE94" w14:textId="77777777" w:rsidR="003B7EE7" w:rsidRPr="00A10CEB" w:rsidRDefault="003B7EE7" w:rsidP="003B7EE7">
      <w:pPr>
        <w:pStyle w:val="E"/>
        <w:ind w:left="200" w:right="200"/>
        <w:rPr>
          <w:rFonts w:ascii="현대체Light" w:eastAsia="현대체Light" w:hAnsi="현대체Light"/>
        </w:rPr>
      </w:pPr>
    </w:p>
    <w:p w14:paraId="6E9CD330" w14:textId="1CB05099" w:rsidR="00DB2F5C" w:rsidRPr="00A10CEB" w:rsidRDefault="00DB2F5C" w:rsidP="00E05E8E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</w:p>
    <w:p w14:paraId="183BE543" w14:textId="2EEC223B" w:rsidR="00807FA4" w:rsidRPr="00A10CEB" w:rsidRDefault="00807FA4" w:rsidP="00885CFC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position w:val="2"/>
          <w:lang w:eastAsia="ko-KR"/>
        </w:rPr>
      </w:pPr>
    </w:p>
    <w:p w14:paraId="1143CFBE" w14:textId="1C05C26A" w:rsidR="001679C8" w:rsidRPr="00A10CEB" w:rsidRDefault="00396BEF" w:rsidP="001679C8">
      <w:pPr>
        <w:pStyle w:val="1"/>
        <w:tabs>
          <w:tab w:val="clear" w:pos="799"/>
          <w:tab w:val="num" w:pos="426"/>
        </w:tabs>
        <w:rPr>
          <w:rFonts w:ascii="현대체Light" w:eastAsia="현대체Light" w:hAnsi="현대체Light"/>
          <w:b/>
        </w:rPr>
      </w:pPr>
      <w:bookmarkStart w:id="11" w:name="_Ref162263267"/>
      <w:bookmarkStart w:id="12" w:name="_Ref162263284"/>
      <w:bookmarkStart w:id="13" w:name="_Toc162273511"/>
      <w:bookmarkStart w:id="14" w:name="_Toc188032252"/>
      <w:r>
        <w:rPr>
          <w:rFonts w:ascii="현대체Light" w:eastAsia="현대체Light" w:hAnsi="현대체Light" w:hint="eastAsia"/>
          <w:b/>
        </w:rPr>
        <w:lastRenderedPageBreak/>
        <w:t>시험항목</w:t>
      </w:r>
      <w:bookmarkEnd w:id="11"/>
      <w:bookmarkEnd w:id="12"/>
      <w:bookmarkEnd w:id="13"/>
      <w:bookmarkEnd w:id="14"/>
    </w:p>
    <w:p w14:paraId="7185730E" w14:textId="77777777" w:rsidR="001679C8" w:rsidRPr="00A10CEB" w:rsidRDefault="001679C8" w:rsidP="001679C8">
      <w:pPr>
        <w:pStyle w:val="E"/>
        <w:ind w:left="200" w:right="200"/>
        <w:rPr>
          <w:rFonts w:ascii="현대체Light" w:eastAsia="현대체Light" w:hAnsi="현대체Light"/>
        </w:rPr>
      </w:pPr>
    </w:p>
    <w:p w14:paraId="279BC16B" w14:textId="70447D9C" w:rsidR="001679C8" w:rsidRPr="00A10CEB" w:rsidRDefault="004F3ED7" w:rsidP="001679C8">
      <w:pPr>
        <w:pStyle w:val="21"/>
        <w:ind w:left="567" w:hanging="567"/>
        <w:rPr>
          <w:rFonts w:ascii="현대체Light" w:eastAsia="현대체Light" w:hAnsi="현대체Light"/>
        </w:rPr>
      </w:pPr>
      <w:bookmarkStart w:id="15" w:name="_Ref162263085"/>
      <w:bookmarkStart w:id="16" w:name="_Toc162273512"/>
      <w:bookmarkStart w:id="17" w:name="_Toc188032253"/>
      <w:r w:rsidRPr="00A10CEB">
        <w:rPr>
          <w:rFonts w:ascii="현대체Light" w:eastAsia="현대체Light" w:hAnsi="현대체Light" w:hint="eastAsia"/>
        </w:rPr>
        <w:t>일반사항(</w:t>
      </w:r>
      <w:r w:rsidRPr="00A10CEB">
        <w:rPr>
          <w:rFonts w:ascii="현대체Light" w:eastAsia="현대체Light" w:hAnsi="현대체Light"/>
        </w:rPr>
        <w:t>General</w:t>
      </w:r>
      <w:bookmarkEnd w:id="15"/>
      <w:bookmarkEnd w:id="16"/>
      <w:r w:rsidRPr="00A10CEB">
        <w:rPr>
          <w:rFonts w:ascii="현대체Light" w:eastAsia="현대체Light" w:hAnsi="현대체Light"/>
        </w:rPr>
        <w:t>)</w:t>
      </w:r>
      <w:bookmarkEnd w:id="17"/>
    </w:p>
    <w:p w14:paraId="467F0863" w14:textId="77777777" w:rsidR="00C83D2E" w:rsidRPr="00A10CEB" w:rsidRDefault="00C83D2E" w:rsidP="001679C8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7E5C365" w14:textId="309FC433" w:rsidR="001679C8" w:rsidRPr="00A10CEB" w:rsidRDefault="001679C8" w:rsidP="00AC4D7D">
      <w:pPr>
        <w:pStyle w:val="aff4"/>
        <w:rPr>
          <w:rFonts w:ascii="현대체Light" w:eastAsia="현대체Light" w:hAnsi="현대체Light"/>
          <w:sz w:val="22"/>
        </w:rPr>
      </w:pPr>
      <w:bookmarkStart w:id="18" w:name="_Ref130493791"/>
      <w:r w:rsidRPr="00A10CEB">
        <w:rPr>
          <w:rFonts w:ascii="현대체Light" w:eastAsia="현대체Light" w:hAnsi="현대체Light"/>
          <w:sz w:val="22"/>
        </w:rPr>
        <w:t xml:space="preserve">Table </w:t>
      </w:r>
      <w:r w:rsidRPr="00A10CEB">
        <w:rPr>
          <w:rFonts w:ascii="현대체Light" w:eastAsia="현대체Light" w:hAnsi="현대체Light"/>
          <w:sz w:val="22"/>
        </w:rPr>
        <w:fldChar w:fldCharType="begin"/>
      </w:r>
      <w:r w:rsidRPr="00A10CEB">
        <w:rPr>
          <w:rFonts w:ascii="현대체Light" w:eastAsia="현대체Light" w:hAnsi="현대체Light"/>
          <w:sz w:val="22"/>
        </w:rPr>
        <w:instrText xml:space="preserve"> STYLEREF 1 \s </w:instrText>
      </w:r>
      <w:r w:rsidRPr="00A10CEB">
        <w:rPr>
          <w:rFonts w:ascii="현대체Light" w:eastAsia="현대체Light" w:hAnsi="현대체Light"/>
          <w:sz w:val="22"/>
        </w:rPr>
        <w:fldChar w:fldCharType="separate"/>
      </w:r>
      <w:r w:rsidR="00847ADF">
        <w:rPr>
          <w:rFonts w:ascii="현대체Light" w:eastAsia="현대체Light" w:hAnsi="현대체Light"/>
          <w:noProof/>
          <w:sz w:val="22"/>
        </w:rPr>
        <w:t>3</w:t>
      </w:r>
      <w:r w:rsidRPr="00A10CEB">
        <w:rPr>
          <w:rFonts w:ascii="현대체Light" w:eastAsia="현대체Light" w:hAnsi="현대체Light"/>
          <w:sz w:val="22"/>
        </w:rPr>
        <w:fldChar w:fldCharType="end"/>
      </w:r>
      <w:r w:rsidRPr="00A10CEB">
        <w:rPr>
          <w:rFonts w:ascii="현대체Light" w:eastAsia="현대체Light" w:hAnsi="현대체Light"/>
          <w:sz w:val="22"/>
        </w:rPr>
        <w:t>.</w:t>
      </w:r>
      <w:r w:rsidRPr="00A10CEB">
        <w:rPr>
          <w:rFonts w:ascii="현대체Light" w:eastAsia="현대체Light" w:hAnsi="현대체Light"/>
          <w:sz w:val="22"/>
        </w:rPr>
        <w:fldChar w:fldCharType="begin"/>
      </w:r>
      <w:r w:rsidRPr="00A10CEB">
        <w:rPr>
          <w:rFonts w:ascii="현대체Light" w:eastAsia="현대체Light" w:hAnsi="현대체Light"/>
          <w:sz w:val="22"/>
        </w:rPr>
        <w:instrText xml:space="preserve"> SEQ Table \* ARABIC \s 1 </w:instrText>
      </w:r>
      <w:r w:rsidRPr="00A10CEB">
        <w:rPr>
          <w:rFonts w:ascii="현대체Light" w:eastAsia="현대체Light" w:hAnsi="현대체Light"/>
          <w:sz w:val="22"/>
        </w:rPr>
        <w:fldChar w:fldCharType="separate"/>
      </w:r>
      <w:r w:rsidR="00847ADF">
        <w:rPr>
          <w:rFonts w:ascii="현대체Light" w:eastAsia="현대체Light" w:hAnsi="현대체Light"/>
          <w:noProof/>
          <w:sz w:val="22"/>
        </w:rPr>
        <w:t>1</w:t>
      </w:r>
      <w:r w:rsidRPr="00A10CEB">
        <w:rPr>
          <w:rFonts w:ascii="현대체Light" w:eastAsia="현대체Light" w:hAnsi="현대체Light"/>
          <w:sz w:val="22"/>
        </w:rPr>
        <w:fldChar w:fldCharType="end"/>
      </w:r>
      <w:bookmarkEnd w:id="18"/>
      <w:r w:rsidRPr="00A10CEB">
        <w:rPr>
          <w:rFonts w:ascii="현대체Light" w:eastAsia="현대체Light" w:hAnsi="현대체Light"/>
          <w:sz w:val="22"/>
        </w:rPr>
        <w:t xml:space="preserve"> </w:t>
      </w:r>
      <w:r w:rsidR="006066FA" w:rsidRPr="00A10CEB">
        <w:rPr>
          <w:rFonts w:ascii="현대체Light" w:eastAsia="현대체Light" w:hAnsi="현대체Light" w:hint="eastAsia"/>
          <w:sz w:val="22"/>
        </w:rPr>
        <w:t>시험</w:t>
      </w:r>
      <w:r w:rsidR="00791635" w:rsidRPr="00A10CEB">
        <w:rPr>
          <w:rFonts w:ascii="현대체Light" w:eastAsia="현대체Light" w:hAnsi="현대체Light" w:hint="eastAsia"/>
          <w:sz w:val="22"/>
          <w:lang w:eastAsia="ko-KR"/>
        </w:rPr>
        <w:t>에 대한</w:t>
      </w:r>
      <w:r w:rsidR="006066FA" w:rsidRPr="00A10CEB">
        <w:rPr>
          <w:rFonts w:ascii="현대체Light" w:eastAsia="현대체Light" w:hAnsi="현대체Light"/>
          <w:sz w:val="22"/>
        </w:rPr>
        <w:t xml:space="preserve"> </w:t>
      </w:r>
      <w:r w:rsidR="00791635" w:rsidRPr="00A10CEB">
        <w:rPr>
          <w:rFonts w:ascii="현대체Light" w:eastAsia="현대체Light" w:hAnsi="현대체Light" w:hint="eastAsia"/>
          <w:sz w:val="22"/>
          <w:lang w:eastAsia="ko-KR"/>
        </w:rPr>
        <w:t>추적성</w:t>
      </w:r>
      <w:r w:rsidR="004F3ED7" w:rsidRPr="00A10CEB">
        <w:rPr>
          <w:rFonts w:ascii="현대체Light" w:eastAsia="현대체Light" w:hAnsi="현대체Light" w:hint="eastAsia"/>
          <w:sz w:val="22"/>
        </w:rPr>
        <w:t>(</w:t>
      </w:r>
      <w:r w:rsidR="00791635" w:rsidRPr="00A10CEB">
        <w:rPr>
          <w:rFonts w:ascii="현대체Light" w:eastAsia="현대체Light" w:hAnsi="현대체Light" w:hint="eastAsia"/>
          <w:sz w:val="22"/>
          <w:lang w:eastAsia="ko-KR"/>
        </w:rPr>
        <w:t>Traceability for</w:t>
      </w:r>
      <w:r w:rsidRPr="00A10CEB">
        <w:rPr>
          <w:rFonts w:ascii="현대체Light" w:eastAsia="현대체Light" w:hAnsi="현대체Light"/>
          <w:sz w:val="22"/>
        </w:rPr>
        <w:t xml:space="preserve"> </w:t>
      </w:r>
      <w:r w:rsidR="006066FA" w:rsidRPr="00A10CEB">
        <w:rPr>
          <w:rFonts w:ascii="현대체Light" w:eastAsia="현대체Light" w:hAnsi="현대체Light" w:hint="eastAsia"/>
          <w:sz w:val="22"/>
          <w:lang w:eastAsia="ko-KR"/>
        </w:rPr>
        <w:t>tests</w:t>
      </w:r>
      <w:r w:rsidR="004F3ED7" w:rsidRPr="00A10CEB">
        <w:rPr>
          <w:rFonts w:ascii="현대체Light" w:eastAsia="현대체Light" w:hAnsi="현대체Light"/>
          <w:sz w:val="22"/>
        </w:rPr>
        <w:t>)</w:t>
      </w:r>
    </w:p>
    <w:tbl>
      <w:tblPr>
        <w:tblW w:w="9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71"/>
        <w:gridCol w:w="1048"/>
        <w:gridCol w:w="666"/>
        <w:gridCol w:w="1906"/>
        <w:gridCol w:w="764"/>
        <w:gridCol w:w="1596"/>
        <w:gridCol w:w="1596"/>
        <w:gridCol w:w="1596"/>
      </w:tblGrid>
      <w:tr w:rsidR="00071B5C" w:rsidRPr="00A10CEB" w14:paraId="49B49ABD" w14:textId="5594873D" w:rsidTr="00071B5C">
        <w:trPr>
          <w:trHeight w:val="410"/>
          <w:jc w:val="center"/>
        </w:trPr>
        <w:tc>
          <w:tcPr>
            <w:tcW w:w="83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37D877" w14:textId="4A9B7E8E" w:rsidR="00071B5C" w:rsidRPr="00A10CEB" w:rsidRDefault="00071B5C" w:rsidP="00827E2A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>하드웨어 기능</w:t>
            </w:r>
          </w:p>
          <w:p w14:paraId="55137297" w14:textId="792E496D" w:rsidR="00071B5C" w:rsidRPr="00A10CEB" w:rsidRDefault="00071B5C" w:rsidP="006D71AB">
            <w:pPr>
              <w:pStyle w:val="af5"/>
              <w:spacing w:line="240" w:lineRule="auto"/>
              <w:rPr>
                <w:rFonts w:ascii="현대체Light" w:eastAsia="현대체Light" w:hAnsi="현대체Light"/>
                <w:color w:val="000000" w:themeColor="text1"/>
                <w:szCs w:val="18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>Hardware function</w:t>
            </w:r>
          </w:p>
        </w:tc>
        <w:tc>
          <w:tcPr>
            <w:tcW w:w="1320" w:type="pct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ECC1E" w14:textId="5FCB176B" w:rsidR="00071B5C" w:rsidRPr="00A10CEB" w:rsidRDefault="00071B5C" w:rsidP="00314C3A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 xml:space="preserve">하드웨어 </w:t>
            </w: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요구사양</w:t>
            </w:r>
          </w:p>
          <w:p w14:paraId="6CA3E1AA" w14:textId="5E5FF159" w:rsidR="00071B5C" w:rsidRPr="00A10CEB" w:rsidRDefault="00071B5C" w:rsidP="006D71AB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>Hardware design requirement</w:t>
            </w:r>
          </w:p>
        </w:tc>
        <w:tc>
          <w:tcPr>
            <w:tcW w:w="2849" w:type="pct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B2A955" w14:textId="77777777" w:rsidR="00071B5C" w:rsidRPr="00A10CEB" w:rsidRDefault="00071B5C" w:rsidP="006D71AB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 xml:space="preserve">하드웨어 </w:t>
            </w: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시험</w:t>
            </w:r>
          </w:p>
          <w:p w14:paraId="3E150CE5" w14:textId="3816FCFE" w:rsidR="00071B5C" w:rsidRPr="00A10CEB" w:rsidRDefault="00071B5C" w:rsidP="006D71AB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>Hardware design test</w:t>
            </w:r>
          </w:p>
        </w:tc>
      </w:tr>
      <w:tr w:rsidR="00101DFA" w:rsidRPr="00A10CEB" w14:paraId="1975562A" w14:textId="489C8FF2" w:rsidTr="00101DFA">
        <w:trPr>
          <w:trHeight w:val="409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D6E532" w14:textId="4F41377C" w:rsidR="00101DFA" w:rsidRPr="00A10CEB" w:rsidRDefault="00101DFA" w:rsidP="005B0A2D">
            <w:pPr>
              <w:pStyle w:val="af5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ID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8DB544" w14:textId="14BE0DAB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명칭</w:t>
            </w:r>
          </w:p>
          <w:p w14:paraId="30CA0282" w14:textId="1B820005" w:rsidR="00101DFA" w:rsidRPr="00A10CEB" w:rsidRDefault="00101DFA" w:rsidP="005B0A2D">
            <w:pPr>
              <w:pStyle w:val="af6"/>
              <w:spacing w:line="240" w:lineRule="auto"/>
              <w:jc w:val="center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Name</w:t>
            </w:r>
          </w:p>
        </w:tc>
        <w:tc>
          <w:tcPr>
            <w:tcW w:w="342" w:type="pct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5F9E0E2" w14:textId="11795F5B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ID</w:t>
            </w:r>
          </w:p>
        </w:tc>
        <w:tc>
          <w:tcPr>
            <w:tcW w:w="978" w:type="pct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7F42232" w14:textId="1070D777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명칭/설명</w:t>
            </w:r>
          </w:p>
          <w:p w14:paraId="3295EFF2" w14:textId="223991EF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szCs w:val="18"/>
                <w:lang w:eastAsia="ko-KR"/>
              </w:rPr>
              <w:t>Name/</w:t>
            </w: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Description</w:t>
            </w:r>
          </w:p>
        </w:tc>
        <w:tc>
          <w:tcPr>
            <w:tcW w:w="392" w:type="pct"/>
            <w:tcBorders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9EC261" w14:textId="60D4A4B6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ID</w:t>
            </w:r>
          </w:p>
        </w:tc>
        <w:tc>
          <w:tcPr>
            <w:tcW w:w="819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BFCA49" w14:textId="77777777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명칭</w:t>
            </w:r>
          </w:p>
          <w:p w14:paraId="7C170059" w14:textId="50C02923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Name</w:t>
            </w:r>
          </w:p>
        </w:tc>
        <w:tc>
          <w:tcPr>
            <w:tcW w:w="819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468F83" w14:textId="616153FF" w:rsidR="00101DFA" w:rsidRPr="00A10CEB" w:rsidRDefault="00101DFA" w:rsidP="005B0A2D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시험 속성</w:t>
            </w:r>
          </w:p>
        </w:tc>
        <w:tc>
          <w:tcPr>
            <w:tcW w:w="819" w:type="pct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94B2030" w14:textId="019295FD" w:rsidR="00101DFA" w:rsidRPr="00A10CEB" w:rsidRDefault="00D85A03" w:rsidP="00101DFA">
            <w:pPr>
              <w:pStyle w:val="af5"/>
              <w:snapToGrid w:val="0"/>
              <w:spacing w:line="240" w:lineRule="auto"/>
              <w:rPr>
                <w:rFonts w:ascii="현대체Light" w:eastAsia="현대체Light" w:hAnsi="현대체Light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szCs w:val="18"/>
                <w:lang w:eastAsia="ko-KR"/>
              </w:rPr>
              <w:t>특이사항</w:t>
            </w:r>
          </w:p>
        </w:tc>
      </w:tr>
      <w:tr w:rsidR="00101DFA" w:rsidRPr="00A10CEB" w14:paraId="5D03EB53" w14:textId="20759092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8F0427" w14:textId="10E03414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HDF.5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9F2256" w14:textId="043AA249" w:rsidR="00101DFA" w:rsidRPr="00A10CEB" w:rsidRDefault="00101DFA" w:rsidP="001352F9">
            <w:pPr>
              <w:pStyle w:val="af6"/>
              <w:overflowPunct w:val="0"/>
              <w:spacing w:line="240" w:lineRule="auto"/>
              <w:ind w:left="0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제어용 PWM 신호 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52FB4" w14:textId="2683FF03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77C52" w14:textId="7B30B6FD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데드타임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4FEDB" w14:textId="2EA54B15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HDT.5.1.x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2C2A6" w14:textId="0300E0F7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데드타임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5EC72" w14:textId="6D5987BD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0196" w14:textId="77777777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A10CEB" w14:paraId="60984F64" w14:textId="54A1BB72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1AC4055" w14:textId="77777777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2CF956" w14:textId="77777777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DEADF" w14:textId="30DADD46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HDR.5.2.x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BDB9B1" w14:textId="16E91142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타임스큐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24F38" w14:textId="1FBAEAD1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HDT.5.2.x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D176C" w14:textId="4E5D612F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타임스큐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E22F" w14:textId="4BB86E16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0EA17" w14:textId="77777777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A10CEB" w14:paraId="1CE914A3" w14:textId="12A0DAE9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0C8A34" w14:textId="34C96045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HDF.6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1EE440" w14:textId="2C7F139B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전류센서 신호 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752BB" w14:textId="3AF2A5F7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HDR.6.1.x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9D7D7D" w14:textId="09FDAB2E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상전류 vs 전류센서 출력 비교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0F09" w14:textId="18680815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HDT.6.1.x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191F4" w14:textId="2E38298A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상전류 vs 전류센서 출력 비교측정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2F36" w14:textId="5A4798FF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D511" w14:textId="77777777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101DFA" w:rsidRPr="00A10CEB" w14:paraId="55DC50CC" w14:textId="14CCBE67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0C879BE" w14:textId="00147BE1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HDF.7</w:t>
            </w:r>
          </w:p>
        </w:tc>
        <w:tc>
          <w:tcPr>
            <w:tcW w:w="53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5F356ED" w14:textId="2CE10B14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Fault 신호 전달</w:t>
            </w:r>
          </w:p>
        </w:tc>
        <w:tc>
          <w:tcPr>
            <w:tcW w:w="342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35A80F6" w14:textId="09D5D8C3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HDR.7.1.x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2466B" w14:textId="639CAECB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 턴온시간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43AC" w14:textId="0B368ECC" w:rsidR="00101DFA" w:rsidRPr="00A10CEB" w:rsidRDefault="00101DFA" w:rsidP="001352F9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HDT.7.1.x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4FE4B" w14:textId="173FA7E8" w:rsidR="00101DFA" w:rsidRPr="00A10CEB" w:rsidRDefault="00101DFA" w:rsidP="001352F9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포토커플러 턴온시간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32208" w14:textId="4F75D95A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2500" w14:textId="77777777" w:rsidR="00101DFA" w:rsidRPr="00A10CEB" w:rsidRDefault="00101DFA" w:rsidP="00101DFA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6AA14251" w14:textId="604765DF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36B6D" w14:textId="477A165C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HDF.8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4CF1F7" w14:textId="31B8A7B5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IPM 출력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B6180" w14:textId="6BE9771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HDR.8.1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8645C" w14:textId="0CEA8C99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FFT 활용한 성능평가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F6BC" w14:textId="3B1872D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.8.1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C77EB" w14:textId="78FC02D0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전류출력 FFT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EC7D7" w14:textId="3E1C9EE1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0E94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2AE68459" w14:textId="05681332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9D2C5C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BBCA0B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2F551" w14:textId="768BC8A2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HDR.8.2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9FECA" w14:textId="1D207DCF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HLF, THD 계산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06778" w14:textId="70E61B99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.8.2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E497F" w14:textId="7D44FAE1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모터 전류출력 HLF, THD 확인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DAF2B" w14:textId="0E78495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06F6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1E470BB3" w14:textId="0730DCF8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7999B4" w14:textId="2698A234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HDF.11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0A4757" w14:textId="48936601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AC to DC 전력변환 </w:t>
            </w:r>
            <w:r w:rsidRPr="00A10CEB">
              <w:rPr>
                <w:rFonts w:ascii="바탕" w:eastAsia="바탕" w:hAnsi="바탕" w:cs="바탕" w:hint="eastAsia"/>
                <w:bCs/>
                <w:color w:val="000000" w:themeColor="text1"/>
                <w:szCs w:val="18"/>
                <w:lang w:eastAsia="ko-KR"/>
              </w:rPr>
              <w:t>–</w:t>
            </w: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 DC링크 전압 생성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F89E1" w14:textId="26C37C42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HDR.11.1.x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95C32" w14:textId="56E9D540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리플전압 확인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D3BD" w14:textId="6FFCF8A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.11.1.x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D0E1" w14:textId="0159A6C5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리플전압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CE38" w14:textId="58BA2BFC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CA62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193F370B" w14:textId="4EB1A5B0" w:rsidTr="00101DFA">
        <w:trPr>
          <w:trHeight w:val="397"/>
          <w:jc w:val="center"/>
        </w:trPr>
        <w:tc>
          <w:tcPr>
            <w:tcW w:w="2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6FBD0C" w14:textId="292F54C6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HDF.13</w:t>
            </w:r>
          </w:p>
        </w:tc>
        <w:tc>
          <w:tcPr>
            <w:tcW w:w="53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B420E5" w14:textId="17D3F71D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제어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EB920" w14:textId="3574E7B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13.1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F0C27E" w14:textId="6C598607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동작범위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20249" w14:textId="6255B9A4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.13.1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924C" w14:textId="194A2DC2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 동작 시 PN전압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4537" w14:textId="483682C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430E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0AD3CEF4" w14:textId="59CF3C10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E5E3EB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657507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77266" w14:textId="69FEAA55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13.2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FC7943" w14:textId="4177BC78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제어전원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OFF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시 오동작 방지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4E0C0" w14:textId="2A5F32E9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13.2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DE51" w14:textId="0AFA9314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 xml:space="preserve">제어전원 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OFF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시 IGBT G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ate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파형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92A0" w14:textId="1974B8A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012B1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592BEB78" w14:textId="7B1A0B2E" w:rsidTr="00101DFA">
        <w:trPr>
          <w:trHeight w:val="397"/>
          <w:jc w:val="center"/>
        </w:trPr>
        <w:tc>
          <w:tcPr>
            <w:tcW w:w="2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CC8B34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53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00505FB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361F4" w14:textId="52E5285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13.3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1732E" w14:textId="2986203C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 오버타임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85A0" w14:textId="51F698FA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.13.3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F23C4" w14:textId="0F456A4E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 오버타임 상황 가정 시 에러신호 생성여부 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7252" w14:textId="29404E68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DFB8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1455D696" w14:textId="7B3260FE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EEE2C7" w14:textId="3C15FB2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14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7EE215" w14:textId="3251E08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회생방전저항 과열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407CA" w14:textId="57FE5B20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14.1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B80C9" w14:textId="198F7311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온도센서 정상 및 과열검지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85E6" w14:textId="503EECB5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14.1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8B18" w14:textId="3E8385FF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온도센서 정상 및 과열검지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F4A32" w14:textId="564F8BE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F798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61401D5D" w14:textId="1D8A5DDC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160E3F" w14:textId="73B359BD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15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2D417B" w14:textId="4286A98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단선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5E72C" w14:textId="783D3C8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15.1.x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25482" w14:textId="2F3E21C7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회생저항 단선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CAAD" w14:textId="5ACB9461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15.1.x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4BAE" w14:textId="2C640B2F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회생저항 단선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09728" w14:textId="7F133834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7A04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19D16F35" w14:textId="7E38D506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B6C200" w14:textId="12A3F4C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16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3D3AE3" w14:textId="36F377A6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FBD8" w14:textId="64FF955C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.16.1.x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25E18" w14:textId="7DA29785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신호 생성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08348" w14:textId="60D9210A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HDT.16.1.x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91C5A" w14:textId="7DF56322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과전압 신호 생성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1FF67" w14:textId="028B0414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44C2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4F1C174C" w14:textId="79C7B0CC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0B56EB" w14:textId="03B6AD0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17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122C72" w14:textId="1219C1E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 저전압 검지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D84B" w14:textId="531C65B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17.1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9AF01" w14:textId="619BCD6A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저전압 신호 생성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B99A5" w14:textId="204D809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.17.1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3871" w14:textId="359DFC70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저전압 신호 생성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2346F" w14:textId="177EFA9A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78A4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39A5C7AD" w14:textId="4ADF3991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ACD34B" w14:textId="27E9FB96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18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32DEAE" w14:textId="566564C2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8B68" w14:textId="2302087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18.1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1F896" w14:textId="31243E57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 동작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A6A3D" w14:textId="459A626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.18.1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A4E2C" w14:textId="243B3B7F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PN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전압 방전 동작 회로 입출력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62259" w14:textId="40977DB4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519B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5A0E799E" w14:textId="373790A9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C3720F" w14:textId="785C806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19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FB6F81" w14:textId="0FB7FA98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1A1B3" w14:textId="714804E9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19.1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510FD" w14:textId="5678597C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회생방전저항 과열신호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9A642" w14:textId="6CDFC3B9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.19.1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BFE7A" w14:textId="4D26CA8B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회생방전저항 과열신호 외부 전달 포토커플러 입출력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lastRenderedPageBreak/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1D846" w14:textId="1CB6E263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lastRenderedPageBreak/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65DB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315934CE" w14:textId="6F1160D1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057F7C" w14:textId="464B8CB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20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F85E72" w14:textId="5B623191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C2BEC" w14:textId="5BC050F0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20.1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DB933" w14:textId="620DC7A1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과전압 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C9C4" w14:textId="6D69F11D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.20.1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7684E" w14:textId="21E6DD91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PN 과전압 신호 외부 전달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11860" w14:textId="52E1EEEB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1F1A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39767590" w14:textId="3401CE96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871A5C" w14:textId="1088F22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21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0B08D3" w14:textId="70BE77AA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E527B" w14:textId="35AF012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21.1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F0BA1" w14:textId="45B066AC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PN 저전압 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FC3F" w14:textId="13610980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.21.1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2F826" w14:textId="54BA9669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PN 저전압 신호 외부 전달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5538" w14:textId="2822632F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156D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  <w:tr w:rsidR="00D85A03" w:rsidRPr="00A10CEB" w14:paraId="0379D950" w14:textId="0EC5D4A3" w:rsidTr="00101DFA">
        <w:trPr>
          <w:trHeight w:val="397"/>
          <w:jc w:val="center"/>
        </w:trPr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70FE83" w14:textId="74929712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HDF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22</w:t>
            </w:r>
          </w:p>
        </w:tc>
        <w:tc>
          <w:tcPr>
            <w:tcW w:w="538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E0C9AC" w14:textId="36BA728B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 신호전달</w:t>
            </w:r>
          </w:p>
        </w:tc>
        <w:tc>
          <w:tcPr>
            <w:tcW w:w="3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59C67" w14:textId="1AE0DFAE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HDR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22.1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lang w:eastAsia="ko-KR"/>
              </w:rPr>
              <w:t>.x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E2236" w14:textId="1B5F9FA4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>컨버터 제어전원 이상신호 외부 전달</w:t>
            </w: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6922" w14:textId="37670D5B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color w:val="0000FF"/>
                <w:szCs w:val="18"/>
                <w:highlight w:val="yellow"/>
                <w:lang w:eastAsia="ko-KR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HDT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highlight w:val="yellow"/>
                <w:lang w:eastAsia="ko-KR"/>
              </w:rPr>
              <w:t>.22.1</w:t>
            </w:r>
            <w:r w:rsidRPr="00A10CEB">
              <w:rPr>
                <w:rFonts w:ascii="현대체Light" w:eastAsia="현대체Light" w:hAnsi="현대체Light"/>
                <w:color w:val="000000" w:themeColor="text1"/>
                <w:szCs w:val="18"/>
                <w:highlight w:val="yellow"/>
                <w:lang w:eastAsia="ko-KR"/>
              </w:rPr>
              <w:t>.x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E60A" w14:textId="79FC9D97" w:rsidR="00D85A03" w:rsidRPr="00A10CEB" w:rsidRDefault="00D85A03" w:rsidP="00D85A03">
            <w:pPr>
              <w:pStyle w:val="af6"/>
              <w:overflowPunct w:val="0"/>
              <w:spacing w:line="240" w:lineRule="auto"/>
              <w:rPr>
                <w:rFonts w:ascii="현대체Light" w:eastAsia="현대체Light" w:hAnsi="현대체Light"/>
                <w:color w:val="0000FF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bCs/>
                <w:color w:val="000000" w:themeColor="text1"/>
                <w:szCs w:val="18"/>
                <w:lang w:eastAsia="ko-KR"/>
              </w:rPr>
              <w:t xml:space="preserve">컨버터 제어전원 이상신호 외부 전달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54F73" w14:textId="1D1B3E34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Cs w:val="18"/>
                <w:lang w:eastAsia="ko-KR"/>
              </w:rPr>
              <w:t>오실로스코프 신호측정</w:t>
            </w:r>
          </w:p>
        </w:tc>
        <w:tc>
          <w:tcPr>
            <w:tcW w:w="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231E" w14:textId="77777777" w:rsidR="00D85A03" w:rsidRPr="00A10CEB" w:rsidRDefault="00D85A03" w:rsidP="00D85A03">
            <w:pPr>
              <w:pStyle w:val="af6"/>
              <w:overflowPunct w:val="0"/>
              <w:spacing w:line="240" w:lineRule="auto"/>
              <w:jc w:val="center"/>
              <w:rPr>
                <w:rFonts w:ascii="현대체Light" w:eastAsia="현대체Light" w:hAnsi="현대체Light"/>
                <w:bCs/>
                <w:color w:val="000000" w:themeColor="text1"/>
                <w:szCs w:val="18"/>
                <w:lang w:eastAsia="ko-KR"/>
              </w:rPr>
            </w:pPr>
          </w:p>
        </w:tc>
      </w:tr>
    </w:tbl>
    <w:p w14:paraId="7A67AE4F" w14:textId="77777777" w:rsidR="001679C8" w:rsidRPr="00A10CEB" w:rsidRDefault="001679C8" w:rsidP="001679C8">
      <w:pPr>
        <w:pStyle w:val="E"/>
        <w:rPr>
          <w:rFonts w:ascii="현대체Light" w:eastAsia="현대체Light" w:hAnsi="현대체Light"/>
          <w:color w:val="000000" w:themeColor="text1"/>
        </w:rPr>
      </w:pPr>
      <w:bookmarkStart w:id="19" w:name="_Toc130204919"/>
    </w:p>
    <w:p w14:paraId="45C610F3" w14:textId="49472486" w:rsidR="00E5729B" w:rsidRPr="00A10CEB" w:rsidRDefault="00E5729B" w:rsidP="00E5729B">
      <w:pPr>
        <w:pStyle w:val="21"/>
        <w:ind w:left="567" w:hanging="567"/>
        <w:rPr>
          <w:rFonts w:ascii="현대체Light" w:eastAsia="현대체Light" w:hAnsi="현대체Light" w:cs="현대체 Bold"/>
          <w:sz w:val="22"/>
        </w:rPr>
      </w:pPr>
      <w:bookmarkStart w:id="20" w:name="_Toc180487313"/>
      <w:bookmarkStart w:id="21" w:name="_Toc188032254"/>
      <w:r w:rsidRPr="00A10CEB">
        <w:rPr>
          <w:rFonts w:ascii="현대체Light" w:eastAsia="현대체Light" w:hAnsi="현대체Light" w:cs="현대체 Bold" w:hint="eastAsia"/>
          <w:sz w:val="22"/>
        </w:rPr>
        <w:t xml:space="preserve">기능별 요구사양 하위분류 </w:t>
      </w:r>
      <w:r w:rsidRPr="00A10CEB">
        <w:rPr>
          <w:rFonts w:ascii="현대체Light" w:eastAsia="현대체Light" w:hAnsi="현대체Light" w:cs="현대체 Bold"/>
          <w:sz w:val="22"/>
        </w:rPr>
        <w:t>(</w:t>
      </w:r>
      <w:r w:rsidRPr="00A10CEB">
        <w:rPr>
          <w:rFonts w:ascii="현대체Light" w:eastAsia="현대체Light" w:hAnsi="현대체Light" w:cs="현대체 Bold" w:hint="eastAsia"/>
          <w:sz w:val="22"/>
        </w:rPr>
        <w:t>Sub-class</w:t>
      </w:r>
      <w:r w:rsidRPr="00A10CEB">
        <w:rPr>
          <w:rFonts w:ascii="현대체Light" w:eastAsia="현대체Light" w:hAnsi="현대체Light" w:cs="현대체 Bold"/>
          <w:sz w:val="22"/>
        </w:rPr>
        <w:t>)</w:t>
      </w:r>
      <w:bookmarkEnd w:id="20"/>
      <w:bookmarkEnd w:id="21"/>
    </w:p>
    <w:p w14:paraId="5A852101" w14:textId="77777777" w:rsidR="00E5729B" w:rsidRPr="00A10CEB" w:rsidRDefault="00E5729B" w:rsidP="00E5729B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04FFE54" w14:textId="753091D6" w:rsidR="00E5729B" w:rsidRPr="00A10CEB" w:rsidRDefault="00515E9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</w:t>
      </w:r>
      <w:r w:rsidR="00E5729B"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 대한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HTL</w:t>
      </w:r>
      <w:r w:rsidR="00E5729B"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형번은 다음과 같이 나타낸다.</w:t>
      </w:r>
      <w:r w:rsidR="00E5729B"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57DCA39F" w14:textId="0E52FC2B" w:rsidR="00E5729B" w:rsidRPr="00A10CEB" w:rsidRDefault="00515E9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HTL.a.b.x (where a : HDT</w:t>
      </w:r>
      <w:r w:rsidR="00E5729B"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E5729B"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번호, 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b : HDT</w:t>
      </w:r>
      <w:r w:rsidR="00E5729B"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  <w:r w:rsidR="00E5729B"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번호, </w:t>
      </w:r>
      <w:r w:rsidR="00E5729B"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x : PF </w:t>
      </w:r>
      <w:r w:rsidR="00E5729B"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번호)</w:t>
      </w:r>
      <w:r w:rsidR="00E5729B"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 </w:t>
      </w:r>
    </w:p>
    <w:p w14:paraId="467DF310" w14:textId="77777777" w:rsidR="00E5729B" w:rsidRPr="00A10CE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8E280A8" w14:textId="77777777" w:rsidR="00E5729B" w:rsidRPr="00A10CE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예시) </w:t>
      </w:r>
    </w:p>
    <w:p w14:paraId="546E90AF" w14:textId="77777777" w:rsidR="00E5729B" w:rsidRPr="00A10CE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PF.4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에 대한 H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DF</w:t>
      </w: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1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의 형번 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-&gt; HDF</w:t>
      </w: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1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</w:p>
    <w:p w14:paraId="30B179BE" w14:textId="47CD0898" w:rsidR="00E5729B" w:rsidRPr="00A10CEB" w:rsidRDefault="00E5729B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HDF1.4에 대한 HDR </w:t>
      </w:r>
      <w:r w:rsidRPr="00A10CE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2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번사항 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-&gt; HDR1.</w:t>
      </w: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  <w:highlight w:val="yellow"/>
        </w:rPr>
        <w:t>2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.4</w:t>
      </w:r>
    </w:p>
    <w:p w14:paraId="1FCF9340" w14:textId="2C25F2B1" w:rsidR="00221A83" w:rsidRPr="00A10CEB" w:rsidRDefault="00221A83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6DC3EAE" w14:textId="6B394E2B" w:rsidR="00221A83" w:rsidRPr="00A10CEB" w:rsidRDefault="00221A83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HDR1.2.4에 대한 시험항목 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-&gt; 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1.2.4</w:t>
      </w:r>
    </w:p>
    <w:p w14:paraId="69829825" w14:textId="50ADA50F" w:rsidR="006E4450" w:rsidRPr="00A10CEB" w:rsidRDefault="006E445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0A200A0" w14:textId="78E2A062" w:rsidR="006E4450" w:rsidRPr="00A10CEB" w:rsidRDefault="006E4450" w:rsidP="00E5729B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HDT1.2.4에 대한 시험기준 나열 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 xml:space="preserve">-&gt; 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HDT1.2.</w:t>
      </w:r>
      <w:r w:rsidRPr="00A10CE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1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.4, HDT1.2.</w:t>
      </w:r>
      <w:r w:rsidRPr="00A10CE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2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>.4, HDT1.2.</w:t>
      </w:r>
      <w:r w:rsidRPr="00A10CE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  <w:highlight w:val="yellow"/>
        </w:rPr>
        <w:t>3</w:t>
      </w:r>
      <w:r w:rsidRPr="00A10CEB"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.4 </w:t>
      </w: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t>…</w:t>
      </w:r>
    </w:p>
    <w:p w14:paraId="769700C3" w14:textId="0F935536" w:rsidR="001679C8" w:rsidRPr="00A10CEB" w:rsidRDefault="001679C8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/>
          <w:color w:val="000000" w:themeColor="text1"/>
        </w:rPr>
      </w:pPr>
    </w:p>
    <w:p w14:paraId="2238B2B0" w14:textId="551F52F3" w:rsidR="00E5729B" w:rsidRPr="00A10CEB" w:rsidRDefault="00E5729B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color w:val="000000" w:themeColor="text1"/>
          <w:position w:val="2"/>
          <w:sz w:val="22"/>
          <w:szCs w:val="22"/>
          <w:lang w:eastAsia="ko-KR"/>
        </w:rPr>
      </w:pPr>
    </w:p>
    <w:p w14:paraId="2DBE2499" w14:textId="30DDD699" w:rsidR="00E5729B" w:rsidRPr="00A10CEB" w:rsidRDefault="00E5729B" w:rsidP="001679C8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color w:val="000000" w:themeColor="text1"/>
          <w:position w:val="2"/>
          <w:sz w:val="22"/>
          <w:szCs w:val="22"/>
          <w:lang w:eastAsia="ko-KR"/>
        </w:rPr>
      </w:pPr>
    </w:p>
    <w:bookmarkEnd w:id="19"/>
    <w:p w14:paraId="379143F3" w14:textId="610C3823" w:rsidR="00441146" w:rsidRPr="00A10CEB" w:rsidRDefault="00441146" w:rsidP="00890163">
      <w:pPr>
        <w:widowControl/>
        <w:overflowPunct/>
        <w:autoSpaceDE/>
        <w:autoSpaceDN/>
        <w:adjustRightInd/>
        <w:spacing w:line="240" w:lineRule="auto"/>
        <w:textAlignment w:val="auto"/>
        <w:rPr>
          <w:rFonts w:ascii="현대체Light" w:eastAsia="현대체Light" w:hAnsi="현대체Light" w:cs="Arial"/>
          <w:color w:val="000000" w:themeColor="text1"/>
          <w:position w:val="2"/>
          <w:sz w:val="22"/>
          <w:szCs w:val="22"/>
          <w:lang w:eastAsia="ko-KR"/>
        </w:rPr>
      </w:pPr>
      <w:r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334DC9DC" w14:textId="2954EF05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22" w:name="_Toc188032255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HDT.5] </w:t>
      </w:r>
      <w:r w:rsidR="00A123D8" w:rsidRPr="00A10CEB">
        <w:rPr>
          <w:rFonts w:ascii="현대체Light" w:eastAsia="현대체Light" w:hAnsi="현대체Light" w:hint="eastAsia"/>
          <w:color w:val="000000" w:themeColor="text1"/>
        </w:rPr>
        <w:t>IPM</w:t>
      </w:r>
      <w:r w:rsidR="00A123D8"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A123D8" w:rsidRPr="00A10CEB">
        <w:rPr>
          <w:rFonts w:ascii="현대체Light" w:eastAsia="현대체Light" w:hAnsi="현대체Light" w:hint="eastAsia"/>
          <w:color w:val="000000" w:themeColor="text1"/>
        </w:rPr>
        <w:t xml:space="preserve">제어용 </w:t>
      </w:r>
      <w:r w:rsidR="00A123D8" w:rsidRPr="00A10CEB">
        <w:rPr>
          <w:rFonts w:ascii="현대체Light" w:eastAsia="현대체Light" w:hAnsi="현대체Light"/>
          <w:color w:val="000000" w:themeColor="text1"/>
        </w:rPr>
        <w:t xml:space="preserve">PWM </w:t>
      </w:r>
      <w:r w:rsidR="00A123D8" w:rsidRPr="00A10CEB">
        <w:rPr>
          <w:rFonts w:ascii="현대체Light" w:eastAsia="현대체Light" w:hAnsi="현대체Light" w:hint="eastAsia"/>
          <w:color w:val="000000" w:themeColor="text1"/>
        </w:rPr>
        <w:t>신호 전달</w:t>
      </w:r>
      <w:r w:rsidR="006D5E6B" w:rsidRPr="00A10CEB">
        <w:rPr>
          <w:rFonts w:ascii="현대체Light" w:eastAsia="현대체Light" w:hAnsi="현대체Light" w:hint="eastAsia"/>
          <w:color w:val="000000" w:themeColor="text1"/>
        </w:rPr>
        <w:t xml:space="preserve"> 포토커플러 선정 및 성능확인</w:t>
      </w:r>
      <w:bookmarkEnd w:id="22"/>
    </w:p>
    <w:p w14:paraId="0CE5E756" w14:textId="430B9AF9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BFAE83C" w14:textId="032C77D2" w:rsidR="00AE574E" w:rsidRPr="002419E0" w:rsidRDefault="00441146" w:rsidP="00AE574E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23" w:name="_Toc188032256"/>
      <w:r w:rsidRPr="00A10CEB">
        <w:rPr>
          <w:rFonts w:ascii="현대체Light" w:eastAsia="현대체Light" w:hAnsi="현대체Light" w:hint="eastAsia"/>
        </w:rPr>
        <w:t>시험 구성(</w:t>
      </w:r>
      <w:r w:rsidRPr="00A10CEB">
        <w:rPr>
          <w:rFonts w:ascii="현대체Light" w:eastAsia="현대체Light" w:hAnsi="현대체Light"/>
        </w:rPr>
        <w:t>Test facility)</w:t>
      </w:r>
      <w:r w:rsidR="00AE574E" w:rsidRPr="00A10CEB">
        <w:rPr>
          <w:noProof/>
        </w:rPr>
        <w:drawing>
          <wp:anchor distT="0" distB="0" distL="114300" distR="114300" simplePos="0" relativeHeight="251675648" behindDoc="0" locked="0" layoutInCell="1" allowOverlap="1" wp14:anchorId="7A628590" wp14:editId="307ABE74">
            <wp:simplePos x="0" y="0"/>
            <wp:positionH relativeFrom="margin">
              <wp:align>center</wp:align>
            </wp:positionH>
            <wp:positionV relativeFrom="page">
              <wp:posOffset>4844415</wp:posOffset>
            </wp:positionV>
            <wp:extent cx="5575300" cy="2715895"/>
            <wp:effectExtent l="0" t="0" r="6350" b="825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3"/>
    </w:p>
    <w:p w14:paraId="3F02C07A" w14:textId="2C3C4883" w:rsidR="00AE574E" w:rsidRDefault="00AE574E" w:rsidP="000F7739">
      <w:pPr>
        <w:pStyle w:val="aff4"/>
        <w:rPr>
          <w:rFonts w:ascii="현대체Light" w:eastAsia="현대체Light" w:hAnsi="현대체Light"/>
          <w:color w:val="000000" w:themeColor="text1"/>
          <w:sz w:val="22"/>
          <w:szCs w:val="22"/>
        </w:rPr>
      </w:pPr>
      <w:r w:rsidRPr="00A10CEB">
        <w:rPr>
          <w:rFonts w:ascii="현대체Light" w:eastAsia="현대체Light" w:hAnsi="현대체Light"/>
          <w:noProof/>
          <w:lang w:eastAsia="ko-KR"/>
        </w:rPr>
        <w:drawing>
          <wp:anchor distT="0" distB="0" distL="114300" distR="114300" simplePos="0" relativeHeight="251697152" behindDoc="0" locked="0" layoutInCell="1" allowOverlap="1" wp14:anchorId="2B654FFE" wp14:editId="3CFE3F50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4762500" cy="2584450"/>
            <wp:effectExtent l="0" t="0" r="0" b="6350"/>
            <wp:wrapTopAndBottom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50951" w14:textId="6F1DF2A9" w:rsidR="000F7739" w:rsidRPr="00A10CEB" w:rsidRDefault="000F7739" w:rsidP="000F7739">
      <w:pPr>
        <w:rPr>
          <w:rFonts w:ascii="현대체Light" w:eastAsia="현대체Light" w:hAnsi="현대체Light"/>
          <w:lang w:eastAsia="ko-KR"/>
        </w:rPr>
      </w:pPr>
    </w:p>
    <w:p w14:paraId="3743493F" w14:textId="687EC907" w:rsidR="00093184" w:rsidRPr="00A10CEB" w:rsidRDefault="000F7739" w:rsidP="000F7739">
      <w:pPr>
        <w:jc w:val="center"/>
        <w:rPr>
          <w:rFonts w:ascii="현대체Light" w:eastAsia="현대체Light" w:hAnsi="현대체Light"/>
          <w:b/>
          <w:lang w:eastAsia="ko-KR"/>
        </w:rPr>
      </w:pP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t xml:space="preserve">Figure </w: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fldChar w:fldCharType="begin"/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instrText xml:space="preserve"> STYLEREF 1 \s </w:instrTex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b/>
          <w:noProof/>
          <w:color w:val="000000" w:themeColor="text1"/>
          <w:sz w:val="22"/>
          <w:szCs w:val="22"/>
        </w:rPr>
        <w:t>3</w: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fldChar w:fldCharType="end"/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t>.</w: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fldChar w:fldCharType="begin"/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instrText xml:space="preserve"> SEQ Figure \* ARABIC \s 1 </w:instrTex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b/>
          <w:noProof/>
          <w:color w:val="000000" w:themeColor="text1"/>
          <w:sz w:val="22"/>
          <w:szCs w:val="22"/>
        </w:rPr>
        <w:t>1</w: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fldChar w:fldCharType="end"/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</w:rPr>
        <w:t xml:space="preserve"> </w:t>
      </w:r>
      <w:r w:rsidR="00757E86" w:rsidRPr="00A10CEB">
        <w:rPr>
          <w:rFonts w:ascii="현대체Light" w:eastAsia="현대체Light" w:hAnsi="현대체Light" w:hint="eastAsia"/>
          <w:b/>
          <w:color w:val="000000" w:themeColor="text1"/>
          <w:sz w:val="22"/>
          <w:szCs w:val="22"/>
          <w:lang w:eastAsia="ko-KR"/>
        </w:rPr>
        <w:t>부가</w:t>
      </w:r>
      <w:r w:rsidRPr="00A10CEB">
        <w:rPr>
          <w:rFonts w:ascii="현대체Light" w:eastAsia="현대체Light" w:hAnsi="현대체Light"/>
          <w:b/>
          <w:color w:val="000000" w:themeColor="text1"/>
          <w:sz w:val="22"/>
          <w:szCs w:val="22"/>
          <w:lang w:eastAsia="ko-KR"/>
        </w:rPr>
        <w:t>축 AMP의 시험시료 설명</w:t>
      </w:r>
    </w:p>
    <w:p w14:paraId="11D48EF1" w14:textId="2520D9A6" w:rsidR="00093184" w:rsidRPr="00A10CEB" w:rsidRDefault="00093184" w:rsidP="00093184">
      <w:pPr>
        <w:rPr>
          <w:rFonts w:ascii="현대체Light" w:eastAsia="현대체Light" w:hAnsi="현대체Light"/>
          <w:lang w:eastAsia="ko-KR"/>
        </w:rPr>
      </w:pPr>
    </w:p>
    <w:p w14:paraId="5EA6348A" w14:textId="37B3ADED" w:rsidR="00093184" w:rsidRPr="00A10CEB" w:rsidRDefault="00A22027" w:rsidP="00A22027">
      <w:pPr>
        <w:pStyle w:val="aff4"/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</w:pPr>
      <w:r w:rsidRPr="00A10CEB">
        <w:rPr>
          <w:rFonts w:ascii="현대체Light" w:eastAsia="현대체Light" w:hAnsi="현대체Light"/>
          <w:noProof/>
          <w:lang w:eastAsia="ko-KR"/>
        </w:rPr>
        <w:lastRenderedPageBreak/>
        <w:drawing>
          <wp:anchor distT="0" distB="0" distL="114300" distR="114300" simplePos="0" relativeHeight="251676672" behindDoc="0" locked="0" layoutInCell="1" allowOverlap="1" wp14:anchorId="7BEACE09" wp14:editId="3B8D7257">
            <wp:simplePos x="0" y="0"/>
            <wp:positionH relativeFrom="column">
              <wp:posOffset>6578</wp:posOffset>
            </wp:positionH>
            <wp:positionV relativeFrom="paragraph">
              <wp:posOffset>131568</wp:posOffset>
            </wp:positionV>
            <wp:extent cx="6193155" cy="3524250"/>
            <wp:effectExtent l="0" t="0" r="0" b="0"/>
            <wp:wrapTopAndBottom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3</w:t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2</w:t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="00093184"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="00093184" w:rsidRPr="00A10CEB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데드타임 측정시험 파형예시</w:t>
      </w:r>
    </w:p>
    <w:p w14:paraId="772B52F8" w14:textId="456F3F3F" w:rsidR="00A22027" w:rsidRPr="00A10CEB" w:rsidRDefault="00A22027" w:rsidP="00A22027">
      <w:pPr>
        <w:rPr>
          <w:rFonts w:ascii="현대체Light" w:eastAsia="현대체Light" w:hAnsi="현대체Light"/>
          <w:lang w:eastAsia="ko-KR"/>
        </w:rPr>
      </w:pPr>
      <w:r w:rsidRPr="00A10CEB">
        <w:rPr>
          <w:rFonts w:ascii="현대체Light" w:eastAsia="현대체Light" w:hAnsi="현대체Light"/>
          <w:noProof/>
          <w:lang w:eastAsia="ko-KR"/>
        </w:rPr>
        <w:drawing>
          <wp:anchor distT="0" distB="0" distL="114300" distR="114300" simplePos="0" relativeHeight="251677696" behindDoc="0" locked="0" layoutInCell="1" allowOverlap="1" wp14:anchorId="25BBB0AD" wp14:editId="66755D1F">
            <wp:simplePos x="0" y="0"/>
            <wp:positionH relativeFrom="column">
              <wp:posOffset>-84912</wp:posOffset>
            </wp:positionH>
            <wp:positionV relativeFrom="paragraph">
              <wp:posOffset>296513</wp:posOffset>
            </wp:positionV>
            <wp:extent cx="6193155" cy="3369945"/>
            <wp:effectExtent l="0" t="0" r="0" b="1905"/>
            <wp:wrapTopAndBottom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AE07C" w14:textId="7BE50277" w:rsidR="00093184" w:rsidRDefault="00A22027" w:rsidP="00AE574E">
      <w:pPr>
        <w:pStyle w:val="aff4"/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</w:pP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Figure 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STYLEREF 1 \s </w:instrTex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3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>.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begin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instrText xml:space="preserve"> SEQ Figure \* ARABIC \s 1 </w:instrTex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separate"/>
      </w:r>
      <w:r w:rsidR="00847ADF">
        <w:rPr>
          <w:rFonts w:ascii="현대체Light" w:eastAsia="현대체Light" w:hAnsi="현대체Light"/>
          <w:noProof/>
          <w:color w:val="000000" w:themeColor="text1"/>
          <w:sz w:val="22"/>
          <w:szCs w:val="22"/>
        </w:rPr>
        <w:t>3</w:t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fldChar w:fldCharType="end"/>
      </w:r>
      <w:r w:rsidRPr="00A10CEB">
        <w:rPr>
          <w:rFonts w:ascii="현대체Light" w:eastAsia="현대체Light" w:hAnsi="현대체Light"/>
          <w:color w:val="000000" w:themeColor="text1"/>
          <w:sz w:val="22"/>
          <w:szCs w:val="22"/>
        </w:rPr>
        <w:t xml:space="preserve"> </w:t>
      </w:r>
      <w:r w:rsidRPr="00A10CEB">
        <w:rPr>
          <w:rFonts w:ascii="현대체Light" w:eastAsia="현대체Light" w:hAnsi="현대체Light" w:hint="eastAsia"/>
          <w:color w:val="000000" w:themeColor="text1"/>
          <w:sz w:val="22"/>
          <w:szCs w:val="22"/>
          <w:lang w:eastAsia="ko-KR"/>
        </w:rPr>
        <w:t>Time delay 측정시험 파형예시</w:t>
      </w:r>
    </w:p>
    <w:p w14:paraId="7F404311" w14:textId="3B392BBD" w:rsidR="002419E0" w:rsidRDefault="002419E0" w:rsidP="002419E0">
      <w:pPr>
        <w:rPr>
          <w:rFonts w:eastAsia="맑은 고딕"/>
          <w:lang w:eastAsia="ko-KR"/>
        </w:rPr>
      </w:pPr>
    </w:p>
    <w:p w14:paraId="1B4FBFBE" w14:textId="77777777" w:rsidR="002419E0" w:rsidRPr="002419E0" w:rsidRDefault="002419E0" w:rsidP="002419E0">
      <w:pPr>
        <w:rPr>
          <w:rFonts w:eastAsia="맑은 고딕"/>
          <w:lang w:eastAsia="ko-KR"/>
        </w:rPr>
      </w:pPr>
    </w:p>
    <w:p w14:paraId="20F4EEB9" w14:textId="5AD54F84" w:rsidR="00441146" w:rsidRPr="00A10CEB" w:rsidRDefault="00441146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24" w:name="_Toc188032257"/>
      <w:r w:rsidRPr="00A10CEB">
        <w:rPr>
          <w:rFonts w:ascii="현대체Light" w:eastAsia="현대체Light" w:hAnsi="현대체Light" w:hint="eastAsia"/>
        </w:rPr>
        <w:lastRenderedPageBreak/>
        <w:t xml:space="preserve">시험 </w:t>
      </w:r>
      <w:r w:rsidR="002419E0">
        <w:rPr>
          <w:rFonts w:ascii="현대체Light" w:eastAsia="현대체Light" w:hAnsi="현대체Light" w:hint="eastAsia"/>
        </w:rPr>
        <w:t>기준</w:t>
      </w:r>
      <w:bookmarkEnd w:id="24"/>
    </w:p>
    <w:p w14:paraId="2125F20B" w14:textId="122AD270" w:rsidR="002419E0" w:rsidRDefault="002419E0" w:rsidP="00441146">
      <w:pPr>
        <w:pStyle w:val="E"/>
        <w:rPr>
          <w:rFonts w:ascii="Century" w:eastAsia="MS Mincho" w:hAnsi="Century" w:cs="Times New Roman"/>
          <w:position w:val="0"/>
          <w:sz w:val="20"/>
          <w:szCs w:val="20"/>
          <w:lang w:eastAsia="ja-JP"/>
        </w:rPr>
      </w:pPr>
      <w:r w:rsidRPr="002419E0">
        <w:rPr>
          <w:noProof/>
        </w:rPr>
        <w:drawing>
          <wp:anchor distT="0" distB="0" distL="114300" distR="114300" simplePos="0" relativeHeight="251727872" behindDoc="0" locked="0" layoutInCell="1" allowOverlap="1" wp14:anchorId="10645CB5" wp14:editId="671E854B">
            <wp:simplePos x="0" y="0"/>
            <wp:positionH relativeFrom="margin">
              <wp:align>left</wp:align>
            </wp:positionH>
            <wp:positionV relativeFrom="paragraph">
              <wp:posOffset>41554</wp:posOffset>
            </wp:positionV>
            <wp:extent cx="5494020" cy="1199515"/>
            <wp:effectExtent l="0" t="0" r="0" b="635"/>
            <wp:wrapTopAndBottom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fldChar w:fldCharType="begin"/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instrText xml:space="preserve"> LINK Excel.Sheet.12 "\\\\10.130.227.89\\RND\\연구실\\4.제어플랫폼연구팀\\개인자료\\한승한\\HDS, V&amp;V\\V&amp;V\\report\\Hardware Test Report(verificaiton)_v1.0_Drive board(2025-01-11)_결과표.xlsx" "HDT5_시험기준!R1C1:R5C8" \a \f 5 \h  \* MERGEFORMAT </w:instrText>
      </w:r>
      <w:r>
        <w:rPr>
          <w:rFonts w:ascii="현대체Light" w:eastAsia="현대체Light" w:hAnsi="현대체Light"/>
          <w:color w:val="000000" w:themeColor="text1"/>
          <w:sz w:val="20"/>
          <w:szCs w:val="20"/>
        </w:rPr>
        <w:fldChar w:fldCharType="separate"/>
      </w:r>
    </w:p>
    <w:p w14:paraId="6F47B0F3" w14:textId="204847C2" w:rsidR="002419E0" w:rsidRPr="002419E0" w:rsidRDefault="002419E0" w:rsidP="0044114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fldChar w:fldCharType="end"/>
      </w:r>
    </w:p>
    <w:p w14:paraId="169E2D54" w14:textId="17CEA4EF" w:rsidR="002419E0" w:rsidRDefault="002419E0" w:rsidP="002419E0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25" w:name="_Toc188032258"/>
      <w:r w:rsidRPr="00A10CEB">
        <w:rPr>
          <w:rFonts w:ascii="현대체Light" w:eastAsia="현대체Light" w:hAnsi="현대체Light" w:hint="eastAsia"/>
        </w:rPr>
        <w:t xml:space="preserve">시험 </w:t>
      </w:r>
      <w:r>
        <w:rPr>
          <w:rFonts w:ascii="현대체Light" w:eastAsia="현대체Light" w:hAnsi="현대체Light" w:hint="eastAsia"/>
        </w:rPr>
        <w:t>결과</w:t>
      </w:r>
      <w:bookmarkEnd w:id="25"/>
    </w:p>
    <w:p w14:paraId="6E00C6B8" w14:textId="54D25065" w:rsidR="002419E0" w:rsidRDefault="002419E0" w:rsidP="002419E0">
      <w:pPr>
        <w:pStyle w:val="E"/>
        <w:rPr>
          <w:rFonts w:eastAsia="맑은 고딕"/>
        </w:rPr>
      </w:pPr>
      <w:r w:rsidRPr="002419E0">
        <w:rPr>
          <w:rFonts w:hint="eastAsia"/>
          <w:noProof/>
        </w:rPr>
        <w:drawing>
          <wp:anchor distT="0" distB="0" distL="114300" distR="114300" simplePos="0" relativeHeight="251728896" behindDoc="0" locked="0" layoutInCell="1" allowOverlap="1" wp14:anchorId="377A3926" wp14:editId="7C281C23">
            <wp:simplePos x="0" y="0"/>
            <wp:positionH relativeFrom="column">
              <wp:posOffset>33401</wp:posOffset>
            </wp:positionH>
            <wp:positionV relativeFrom="paragraph">
              <wp:posOffset>216687</wp:posOffset>
            </wp:positionV>
            <wp:extent cx="6193155" cy="5079124"/>
            <wp:effectExtent l="0" t="0" r="0" b="7620"/>
            <wp:wrapTopAndBottom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079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E61C8" w14:textId="6758CD8C" w:rsidR="002419E0" w:rsidRPr="002419E0" w:rsidRDefault="002419E0" w:rsidP="002419E0">
      <w:pPr>
        <w:pStyle w:val="E"/>
        <w:rPr>
          <w:rFonts w:eastAsia="맑은 고딕"/>
        </w:rPr>
      </w:pPr>
    </w:p>
    <w:p w14:paraId="0B6725BB" w14:textId="67750230" w:rsidR="002419E0" w:rsidRDefault="002419E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EE1E3B3" w14:textId="0829A8F2" w:rsidR="002419E0" w:rsidRDefault="002419E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142EE88" w14:textId="03F6104B" w:rsidR="002419E0" w:rsidRDefault="002419E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1DBC106" w14:textId="77777777" w:rsidR="002419E0" w:rsidRDefault="002419E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1CA57B9" w14:textId="77777777" w:rsidR="002419E0" w:rsidRDefault="002419E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09E0D7B" w14:textId="65E51752" w:rsidR="00AE574E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F3176"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50197C58" wp14:editId="089402BD">
            <wp:simplePos x="0" y="0"/>
            <wp:positionH relativeFrom="column">
              <wp:posOffset>-3581</wp:posOffset>
            </wp:positionH>
            <wp:positionV relativeFrom="paragraph">
              <wp:posOffset>-102</wp:posOffset>
            </wp:positionV>
            <wp:extent cx="6193155" cy="6251977"/>
            <wp:effectExtent l="0" t="0" r="0" b="0"/>
            <wp:wrapTopAndBottom/>
            <wp:docPr id="88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625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74E"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605BC601" w14:textId="77777777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0BC8453" w14:textId="02A6D8E0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F3176">
        <w:rPr>
          <w:noProof/>
        </w:rPr>
        <w:drawing>
          <wp:anchor distT="0" distB="0" distL="114300" distR="114300" simplePos="0" relativeHeight="251730944" behindDoc="0" locked="0" layoutInCell="1" allowOverlap="1" wp14:anchorId="26D9C0FA" wp14:editId="743C40A5">
            <wp:simplePos x="0" y="0"/>
            <wp:positionH relativeFrom="column">
              <wp:posOffset>-3581</wp:posOffset>
            </wp:positionH>
            <wp:positionV relativeFrom="paragraph">
              <wp:posOffset>-432</wp:posOffset>
            </wp:positionV>
            <wp:extent cx="6193155" cy="7901541"/>
            <wp:effectExtent l="0" t="0" r="0" b="4445"/>
            <wp:wrapTopAndBottom/>
            <wp:docPr id="90" name="그림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790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6C2A0" w14:textId="39CA24FC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1AF99823" w14:textId="727E9119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C915607" w14:textId="45D93925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F3176"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23196192" wp14:editId="4346A5B8">
            <wp:simplePos x="0" y="0"/>
            <wp:positionH relativeFrom="column">
              <wp:posOffset>-3581</wp:posOffset>
            </wp:positionH>
            <wp:positionV relativeFrom="paragraph">
              <wp:posOffset>-356</wp:posOffset>
            </wp:positionV>
            <wp:extent cx="6193155" cy="8585407"/>
            <wp:effectExtent l="0" t="0" r="0" b="6350"/>
            <wp:wrapTopAndBottom/>
            <wp:docPr id="91" name="그림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58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ABBA6" w14:textId="441129C7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F3176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224761ED" wp14:editId="219E0460">
            <wp:simplePos x="0" y="0"/>
            <wp:positionH relativeFrom="column">
              <wp:posOffset>-3581</wp:posOffset>
            </wp:positionH>
            <wp:positionV relativeFrom="paragraph">
              <wp:posOffset>-381</wp:posOffset>
            </wp:positionV>
            <wp:extent cx="6193155" cy="8060615"/>
            <wp:effectExtent l="0" t="0" r="0" b="0"/>
            <wp:wrapTopAndBottom/>
            <wp:docPr id="92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0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1D61F" w14:textId="136F4F6E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046F6BE" w14:textId="5D1E9B74" w:rsidR="001F3176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80421A2" w14:textId="4ECE13AA" w:rsidR="001F3176" w:rsidRPr="00A10CEB" w:rsidRDefault="001F3176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1F3176">
        <w:rPr>
          <w:noProof/>
        </w:rPr>
        <w:lastRenderedPageBreak/>
        <w:drawing>
          <wp:anchor distT="0" distB="0" distL="114300" distR="114300" simplePos="0" relativeHeight="251734016" behindDoc="0" locked="0" layoutInCell="1" allowOverlap="1" wp14:anchorId="6519A311" wp14:editId="27802EC0">
            <wp:simplePos x="0" y="0"/>
            <wp:positionH relativeFrom="column">
              <wp:posOffset>-3581</wp:posOffset>
            </wp:positionH>
            <wp:positionV relativeFrom="paragraph">
              <wp:posOffset>-356</wp:posOffset>
            </wp:positionV>
            <wp:extent cx="6193155" cy="8585407"/>
            <wp:effectExtent l="0" t="0" r="0" b="6350"/>
            <wp:wrapTopAndBottom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585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45742" w14:textId="1B5B2A01" w:rsidR="00441146" w:rsidRPr="00A10CEB" w:rsidRDefault="00FF325F" w:rsidP="00441146">
      <w:pPr>
        <w:pStyle w:val="21"/>
        <w:ind w:left="567" w:hanging="567"/>
        <w:rPr>
          <w:rFonts w:ascii="현대체Light" w:eastAsia="현대체Light" w:hAnsi="현대체Light"/>
        </w:rPr>
      </w:pPr>
      <w:r w:rsidRPr="00A10CEB">
        <w:rPr>
          <w:rFonts w:ascii="현대체Light" w:eastAsia="현대체Light" w:hAnsi="현대체Light"/>
        </w:rPr>
        <w:lastRenderedPageBreak/>
        <w:t xml:space="preserve"> </w:t>
      </w:r>
      <w:bookmarkStart w:id="26" w:name="_Toc188032259"/>
      <w:r w:rsidR="00441146" w:rsidRPr="00A10CEB">
        <w:rPr>
          <w:rFonts w:ascii="현대체Light" w:eastAsia="현대체Light" w:hAnsi="현대체Light"/>
        </w:rPr>
        <w:t>[</w:t>
      </w:r>
      <w:r w:rsidR="00441146" w:rsidRPr="00A10CEB">
        <w:rPr>
          <w:rFonts w:ascii="현대체Light" w:eastAsia="현대체Light" w:hAnsi="현대체Light"/>
          <w:color w:val="000000" w:themeColor="text1"/>
        </w:rPr>
        <w:t xml:space="preserve">HDT.6] </w:t>
      </w:r>
      <w:r w:rsidR="00D476E1" w:rsidRPr="00A10CEB">
        <w:rPr>
          <w:rFonts w:ascii="현대체Light" w:eastAsia="현대체Light" w:hAnsi="현대체Light" w:hint="eastAsia"/>
          <w:color w:val="000000" w:themeColor="text1"/>
        </w:rPr>
        <w:t>전류센서</w:t>
      </w:r>
      <w:r w:rsidR="00D476E1"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F45910" w:rsidRPr="00A10CEB">
        <w:rPr>
          <w:rFonts w:ascii="현대체Light" w:eastAsia="현대체Light" w:hAnsi="현대체Light" w:hint="eastAsia"/>
          <w:color w:val="000000" w:themeColor="text1"/>
        </w:rPr>
        <w:t>입출력 신호 비교</w:t>
      </w:r>
      <w:bookmarkEnd w:id="26"/>
    </w:p>
    <w:p w14:paraId="71FB29A1" w14:textId="436ABDCD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373A9871" w14:textId="75D77DD7" w:rsidR="00DC2D68" w:rsidRDefault="00441146" w:rsidP="005F375E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27" w:name="_Toc188032260"/>
      <w:r w:rsidRPr="00A10CEB">
        <w:rPr>
          <w:rFonts w:ascii="현대체Light" w:eastAsia="현대체Light" w:hAnsi="현대체Light" w:hint="eastAsia"/>
        </w:rPr>
        <w:t xml:space="preserve">시험 </w:t>
      </w:r>
      <w:r w:rsidR="005F375E">
        <w:rPr>
          <w:rFonts w:ascii="현대체Light" w:eastAsia="현대체Light" w:hAnsi="현대체Light" w:hint="eastAsia"/>
        </w:rPr>
        <w:t>기준</w:t>
      </w:r>
      <w:bookmarkEnd w:id="27"/>
    </w:p>
    <w:p w14:paraId="7CB1E829" w14:textId="687EF36D" w:rsidR="005F375E" w:rsidRDefault="005F375E" w:rsidP="005F375E">
      <w:pPr>
        <w:pStyle w:val="E"/>
        <w:rPr>
          <w:rFonts w:eastAsia="맑은 고딕"/>
        </w:rPr>
      </w:pPr>
      <w:r w:rsidRPr="005F375E">
        <w:rPr>
          <w:rFonts w:hint="eastAsia"/>
          <w:noProof/>
        </w:rPr>
        <w:drawing>
          <wp:anchor distT="0" distB="0" distL="114300" distR="114300" simplePos="0" relativeHeight="251735040" behindDoc="0" locked="0" layoutInCell="1" allowOverlap="1" wp14:anchorId="2A069ACC" wp14:editId="60AD9FD8">
            <wp:simplePos x="0" y="0"/>
            <wp:positionH relativeFrom="column">
              <wp:posOffset>-39751</wp:posOffset>
            </wp:positionH>
            <wp:positionV relativeFrom="paragraph">
              <wp:posOffset>285242</wp:posOffset>
            </wp:positionV>
            <wp:extent cx="5494020" cy="1228725"/>
            <wp:effectExtent l="0" t="0" r="0" b="9525"/>
            <wp:wrapTopAndBottom/>
            <wp:docPr id="94" name="그림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C6EEB" w14:textId="2666A55B" w:rsidR="005F375E" w:rsidRDefault="005F375E" w:rsidP="005F375E">
      <w:pPr>
        <w:pStyle w:val="E"/>
        <w:rPr>
          <w:rFonts w:eastAsia="맑은 고딕"/>
        </w:rPr>
      </w:pPr>
    </w:p>
    <w:p w14:paraId="6F1643FE" w14:textId="314D3A64" w:rsidR="005F375E" w:rsidRPr="005F375E" w:rsidRDefault="005F375E" w:rsidP="005F375E">
      <w:pPr>
        <w:pStyle w:val="E"/>
        <w:rPr>
          <w:rFonts w:eastAsia="맑은 고딕"/>
        </w:rPr>
      </w:pPr>
    </w:p>
    <w:p w14:paraId="63A32854" w14:textId="5BAEF1B5" w:rsidR="00441146" w:rsidRPr="00A10CEB" w:rsidRDefault="004B438C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28" w:name="_Toc188032261"/>
      <w:r w:rsidRPr="004B438C">
        <w:rPr>
          <w:rFonts w:hint="eastAsia"/>
          <w:noProof/>
        </w:rPr>
        <w:drawing>
          <wp:anchor distT="0" distB="0" distL="114300" distR="114300" simplePos="0" relativeHeight="251736064" behindDoc="0" locked="0" layoutInCell="1" allowOverlap="1" wp14:anchorId="3FB18565" wp14:editId="3AA3799D">
            <wp:simplePos x="0" y="0"/>
            <wp:positionH relativeFrom="column">
              <wp:posOffset>-69647</wp:posOffset>
            </wp:positionH>
            <wp:positionV relativeFrom="paragraph">
              <wp:posOffset>550266</wp:posOffset>
            </wp:positionV>
            <wp:extent cx="6193155" cy="4794885"/>
            <wp:effectExtent l="0" t="0" r="0" b="5715"/>
            <wp:wrapTopAndBottom/>
            <wp:docPr id="96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 w:rsidRPr="00A10CEB">
        <w:rPr>
          <w:rFonts w:ascii="현대체Light" w:eastAsia="현대체Light" w:hAnsi="현대체Light" w:hint="eastAsia"/>
        </w:rPr>
        <w:t xml:space="preserve">시험 </w:t>
      </w:r>
      <w:r w:rsidR="00946570" w:rsidRPr="00A10CEB">
        <w:rPr>
          <w:rFonts w:ascii="현대체Light" w:eastAsia="현대체Light" w:hAnsi="현대체Light" w:hint="eastAsia"/>
        </w:rPr>
        <w:t>결과</w:t>
      </w:r>
      <w:bookmarkEnd w:id="28"/>
    </w:p>
    <w:p w14:paraId="553AB416" w14:textId="364A1B2D" w:rsidR="005F2412" w:rsidRPr="00A10CEB" w:rsidRDefault="005F2412" w:rsidP="005F2412">
      <w:pPr>
        <w:pStyle w:val="E"/>
        <w:rPr>
          <w:rFonts w:ascii="현대체Light" w:eastAsia="현대체Light" w:hAnsi="현대체Light"/>
        </w:rPr>
      </w:pPr>
    </w:p>
    <w:p w14:paraId="5C14B7C2" w14:textId="1D081F8C" w:rsidR="000F30DA" w:rsidRPr="005F375E" w:rsidRDefault="000F30DA" w:rsidP="005F375E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 w:hint="eastAsia"/>
          <w:color w:val="000000" w:themeColor="text1"/>
        </w:rPr>
        <w:t xml:space="preserve"> </w:t>
      </w:r>
    </w:p>
    <w:p w14:paraId="4BBD54F1" w14:textId="65B82629" w:rsidR="000F30DA" w:rsidRPr="00A10CEB" w:rsidRDefault="000F30DA" w:rsidP="005F375E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56972AE" w14:textId="645A5212" w:rsidR="00441146" w:rsidRPr="00A10CEB" w:rsidRDefault="004B438C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4B438C"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 wp14:anchorId="32FBBC22" wp14:editId="69EEF2D1">
            <wp:simplePos x="0" y="0"/>
            <wp:positionH relativeFrom="margin">
              <wp:align>right</wp:align>
            </wp:positionH>
            <wp:positionV relativeFrom="paragraph">
              <wp:posOffset>381</wp:posOffset>
            </wp:positionV>
            <wp:extent cx="6193155" cy="8383117"/>
            <wp:effectExtent l="0" t="0" r="0" b="0"/>
            <wp:wrapTopAndBottom/>
            <wp:docPr id="97" name="그림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38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82F2A7" w14:textId="3AB41F9C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29" w:name="_Toc188032262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HDT.7] </w:t>
      </w:r>
      <w:r w:rsidR="00EF21D2" w:rsidRPr="00B21891">
        <w:rPr>
          <w:rFonts w:ascii="현대체Light" w:eastAsia="현대체Light" w:hAnsi="현대체Light" w:hint="eastAsia"/>
          <w:color w:val="000000" w:themeColor="text1"/>
        </w:rPr>
        <w:t>IPM F</w:t>
      </w:r>
      <w:r w:rsidR="00EF21D2" w:rsidRPr="00B21891">
        <w:rPr>
          <w:rFonts w:ascii="현대체Light" w:eastAsia="현대체Light" w:hAnsi="현대체Light"/>
          <w:color w:val="000000" w:themeColor="text1"/>
        </w:rPr>
        <w:t xml:space="preserve">ault </w:t>
      </w:r>
      <w:r w:rsidR="00AB1D0C" w:rsidRPr="00B21891">
        <w:rPr>
          <w:rFonts w:ascii="현대체Light" w:eastAsia="현대체Light" w:hAnsi="현대체Light" w:hint="eastAsia"/>
          <w:color w:val="000000" w:themeColor="text1"/>
        </w:rPr>
        <w:t>신</w:t>
      </w:r>
      <w:r w:rsidR="00AB1D0C" w:rsidRPr="00B21891">
        <w:rPr>
          <w:rFonts w:ascii="현대체Light" w:eastAsia="현대체Light" w:hAnsi="현대체Light"/>
          <w:color w:val="000000" w:themeColor="text1"/>
        </w:rPr>
        <w:t>호</w:t>
      </w:r>
      <w:r w:rsidR="00AB1D0C" w:rsidRPr="00B21891">
        <w:rPr>
          <w:rFonts w:ascii="현대체Light" w:eastAsia="현대체Light" w:hAnsi="현대체Light" w:hint="eastAsia"/>
          <w:color w:val="000000" w:themeColor="text1"/>
        </w:rPr>
        <w:t xml:space="preserve"> 딜</w:t>
      </w:r>
      <w:r w:rsidR="00AB1D0C" w:rsidRPr="00B21891">
        <w:rPr>
          <w:rFonts w:ascii="현대체Light" w:eastAsia="현대체Light" w:hAnsi="현대체Light"/>
          <w:color w:val="000000" w:themeColor="text1"/>
        </w:rPr>
        <w:t>레이시간</w:t>
      </w:r>
      <w:r w:rsidR="00AB1D0C" w:rsidRPr="00B21891">
        <w:rPr>
          <w:rFonts w:ascii="현대체Light" w:eastAsia="현대체Light" w:hAnsi="현대체Light" w:hint="eastAsia"/>
          <w:color w:val="000000" w:themeColor="text1"/>
        </w:rPr>
        <w:t xml:space="preserve"> 및 </w:t>
      </w:r>
      <w:r w:rsidR="00B47691" w:rsidRPr="00B21891">
        <w:rPr>
          <w:rFonts w:ascii="현대체Light" w:eastAsia="현대체Light" w:hAnsi="현대체Light" w:hint="eastAsia"/>
          <w:color w:val="000000" w:themeColor="text1"/>
        </w:rPr>
        <w:t>유지시간</w:t>
      </w:r>
      <w:r w:rsidR="00522340" w:rsidRPr="00B21891">
        <w:rPr>
          <w:rFonts w:ascii="현대체Light" w:eastAsia="현대체Light" w:hAnsi="현대체Light" w:hint="eastAsia"/>
          <w:color w:val="000000" w:themeColor="text1"/>
        </w:rPr>
        <w:t xml:space="preserve"> </w:t>
      </w:r>
      <w:r w:rsidR="00522340" w:rsidRPr="00B21891">
        <w:rPr>
          <w:rFonts w:ascii="현대체Light" w:eastAsia="현대체Light" w:hAnsi="현대체Light" w:hint="eastAsia"/>
          <w:color w:val="FF0000"/>
        </w:rPr>
        <w:t>(추가시험 필요하여 보류)</w:t>
      </w:r>
      <w:bookmarkEnd w:id="29"/>
    </w:p>
    <w:p w14:paraId="25A3EA94" w14:textId="77777777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3483D38" w14:textId="27E7CEE0" w:rsidR="00AB1D0C" w:rsidRPr="00A10CEB" w:rsidRDefault="00AB1D0C" w:rsidP="00AB1D0C">
      <w:pPr>
        <w:pStyle w:val="E"/>
        <w:ind w:left="1120"/>
        <w:rPr>
          <w:rFonts w:ascii="현대체Light" w:eastAsia="현대체Light" w:hAnsi="현대체Light"/>
          <w:color w:val="000000" w:themeColor="text1"/>
          <w:sz w:val="20"/>
        </w:rPr>
      </w:pPr>
    </w:p>
    <w:p w14:paraId="6EA330F3" w14:textId="7A5C5328" w:rsidR="00441146" w:rsidRPr="00522340" w:rsidRDefault="00441146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0" w:name="_Toc188032263"/>
      <w:r w:rsidRPr="00A10CEB">
        <w:rPr>
          <w:rFonts w:ascii="현대체Light" w:eastAsia="현대체Light" w:hAnsi="현대체Light" w:hint="eastAsia"/>
        </w:rPr>
        <w:t xml:space="preserve">시험 </w:t>
      </w:r>
      <w:r w:rsidR="008227BB" w:rsidRPr="00A10CEB">
        <w:rPr>
          <w:rFonts w:ascii="현대체Light" w:eastAsia="현대체Light" w:hAnsi="현대체Light" w:hint="eastAsia"/>
        </w:rPr>
        <w:t>결과</w:t>
      </w:r>
      <w:bookmarkEnd w:id="30"/>
    </w:p>
    <w:p w14:paraId="204ED029" w14:textId="06B4BBC5" w:rsidR="003E0305" w:rsidRPr="00A10CEB" w:rsidRDefault="003E0305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04E76647" w14:textId="2514A25F" w:rsidR="008F70A1" w:rsidRPr="00A10CEB" w:rsidRDefault="008F70A1" w:rsidP="008F70A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[HD</w:t>
      </w:r>
      <w:r w:rsidRPr="00A10CE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T</w:t>
      </w: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>.7.</w:t>
      </w:r>
      <w:r w:rsidRPr="00A10CEB">
        <w:rPr>
          <w:rFonts w:ascii="현대체Light" w:eastAsia="현대체Light" w:hAnsi="현대체Light"/>
          <w:b/>
          <w:color w:val="0000FF"/>
          <w:sz w:val="20"/>
          <w:szCs w:val="20"/>
        </w:rPr>
        <w:t>1.x</w:t>
      </w: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] </w:t>
      </w:r>
      <w:r w:rsidRPr="00A10CEB">
        <w:rPr>
          <w:rFonts w:ascii="현대체Light" w:eastAsia="현대체Light" w:hAnsi="현대체Light" w:hint="eastAsia"/>
          <w:b/>
          <w:color w:val="000000" w:themeColor="text1"/>
          <w:sz w:val="20"/>
          <w:szCs w:val="20"/>
        </w:rPr>
        <w:t>포토커플러 턴온시간 측정</w:t>
      </w:r>
    </w:p>
    <w:p w14:paraId="74618015" w14:textId="09E8E54E" w:rsidR="00582007" w:rsidRPr="00A10CEB" w:rsidRDefault="00582007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tbl>
      <w:tblPr>
        <w:tblStyle w:val="afffff2"/>
        <w:tblW w:w="9743" w:type="dxa"/>
        <w:tblLook w:val="04A0" w:firstRow="1" w:lastRow="0" w:firstColumn="1" w:lastColumn="0" w:noHBand="0" w:noVBand="1"/>
      </w:tblPr>
      <w:tblGrid>
        <w:gridCol w:w="1999"/>
        <w:gridCol w:w="1977"/>
        <w:gridCol w:w="1895"/>
        <w:gridCol w:w="1977"/>
        <w:gridCol w:w="1895"/>
      </w:tblGrid>
      <w:tr w:rsidR="00AB1D0C" w:rsidRPr="00A10CEB" w14:paraId="417FEE37" w14:textId="3203EF76" w:rsidTr="00AB1D0C">
        <w:tc>
          <w:tcPr>
            <w:tcW w:w="1999" w:type="dxa"/>
          </w:tcPr>
          <w:p w14:paraId="7080EE81" w14:textId="77777777" w:rsidR="00AB1D0C" w:rsidRPr="00A10CEB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식별번호 ID</w:t>
            </w:r>
          </w:p>
        </w:tc>
        <w:tc>
          <w:tcPr>
            <w:tcW w:w="1977" w:type="dxa"/>
          </w:tcPr>
          <w:p w14:paraId="1D4AAD52" w14:textId="6BB5BE3B" w:rsidR="00AB1D0C" w:rsidRPr="00A10CEB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 xml:space="preserve">상단 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턴온 시간</w:t>
            </w:r>
          </w:p>
        </w:tc>
        <w:tc>
          <w:tcPr>
            <w:tcW w:w="1895" w:type="dxa"/>
          </w:tcPr>
          <w:p w14:paraId="5862C73D" w14:textId="6FABB0BB" w:rsidR="00AB1D0C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상단 유지 시간</w:t>
            </w:r>
          </w:p>
        </w:tc>
        <w:tc>
          <w:tcPr>
            <w:tcW w:w="1977" w:type="dxa"/>
          </w:tcPr>
          <w:p w14:paraId="425BCFFE" w14:textId="5A2F01BE" w:rsidR="00AB1D0C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하단 턴온 시간</w:t>
            </w:r>
          </w:p>
        </w:tc>
        <w:tc>
          <w:tcPr>
            <w:tcW w:w="1895" w:type="dxa"/>
          </w:tcPr>
          <w:p w14:paraId="5C0643F4" w14:textId="571EC462" w:rsidR="00AB1D0C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하단 유지 시간</w:t>
            </w:r>
          </w:p>
        </w:tc>
      </w:tr>
      <w:tr w:rsidR="00AB1D0C" w:rsidRPr="00A10CEB" w14:paraId="488E46D6" w14:textId="7769C96B" w:rsidTr="00AB1D0C">
        <w:tc>
          <w:tcPr>
            <w:tcW w:w="1999" w:type="dxa"/>
          </w:tcPr>
          <w:p w14:paraId="63E2917D" w14:textId="71790CDD" w:rsidR="00AB1D0C" w:rsidRPr="00A10CEB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A10CEB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HTL.7.1</w:t>
            </w:r>
            <w:r w:rsidRPr="00A10CEB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.1.x</w:t>
            </w:r>
          </w:p>
          <w:p w14:paraId="05F45CA1" w14:textId="77777777" w:rsidR="00AB1D0C" w:rsidRPr="00A10CEB" w:rsidRDefault="00AB1D0C" w:rsidP="00FA4D20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 w:rsidRPr="00A10CEB"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  <w:t>(</w:t>
            </w:r>
            <w:r w:rsidRPr="00A10CEB"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where x = 1~4)</w:t>
            </w:r>
          </w:p>
        </w:tc>
        <w:tc>
          <w:tcPr>
            <w:tcW w:w="1977" w:type="dxa"/>
            <w:vAlign w:val="center"/>
          </w:tcPr>
          <w:p w14:paraId="0A923567" w14:textId="3B5BA5FD" w:rsidR="00AB1D0C" w:rsidRPr="00A10CEB" w:rsidRDefault="00AB1D0C" w:rsidP="00AB1D0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40us</w:t>
            </w:r>
          </w:p>
        </w:tc>
        <w:tc>
          <w:tcPr>
            <w:tcW w:w="1895" w:type="dxa"/>
            <w:vAlign w:val="center"/>
          </w:tcPr>
          <w:p w14:paraId="03DAD849" w14:textId="4C2516EE" w:rsidR="00AB1D0C" w:rsidRPr="00A10CEB" w:rsidRDefault="00AB1D0C" w:rsidP="00AB1D0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80us</w:t>
            </w:r>
          </w:p>
        </w:tc>
        <w:tc>
          <w:tcPr>
            <w:tcW w:w="1977" w:type="dxa"/>
            <w:vAlign w:val="center"/>
          </w:tcPr>
          <w:p w14:paraId="5D7F9B5A" w14:textId="1686D0D6" w:rsidR="00AB1D0C" w:rsidRPr="00A10CEB" w:rsidRDefault="00AB1D0C" w:rsidP="00AB1D0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96us</w:t>
            </w:r>
          </w:p>
        </w:tc>
        <w:tc>
          <w:tcPr>
            <w:tcW w:w="1895" w:type="dxa"/>
            <w:vAlign w:val="center"/>
          </w:tcPr>
          <w:p w14:paraId="30610FA6" w14:textId="5FA75F80" w:rsidR="00AB1D0C" w:rsidRPr="00A10CEB" w:rsidRDefault="00AB1D0C" w:rsidP="00AB1D0C">
            <w:pPr>
              <w:pStyle w:val="E"/>
              <w:jc w:val="center"/>
              <w:rPr>
                <w:rFonts w:ascii="현대체Light" w:eastAsia="현대체Light" w:hAnsi="현대체Light"/>
                <w:color w:val="000000" w:themeColor="text1"/>
                <w:sz w:val="20"/>
                <w:szCs w:val="20"/>
              </w:rPr>
            </w:pPr>
            <w:r>
              <w:rPr>
                <w:rFonts w:ascii="현대체Light" w:eastAsia="현대체Light" w:hAnsi="현대체Light" w:hint="eastAsia"/>
                <w:color w:val="000000" w:themeColor="text1"/>
                <w:sz w:val="20"/>
                <w:szCs w:val="20"/>
              </w:rPr>
              <w:t>151us</w:t>
            </w:r>
          </w:p>
        </w:tc>
      </w:tr>
    </w:tbl>
    <w:p w14:paraId="538B7B8B" w14:textId="553F14FC" w:rsidR="00582007" w:rsidRPr="00A10CEB" w:rsidRDefault="00582007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2B633BF" w14:textId="77777777" w:rsidR="004541F0" w:rsidRPr="00A10CEB" w:rsidRDefault="004541F0" w:rsidP="004541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2EBEF84" w14:textId="007A3096" w:rsidR="004541F0" w:rsidRPr="00A10CEB" w:rsidRDefault="004541F0" w:rsidP="004541F0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A6C022E" w14:textId="22F196FA" w:rsidR="00582007" w:rsidRPr="00A10CEB" w:rsidRDefault="004541F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16F23E67" w14:textId="4E816E7F" w:rsidR="00441146" w:rsidRPr="00A10CEB" w:rsidRDefault="00582007" w:rsidP="00441146">
      <w:pPr>
        <w:pStyle w:val="21"/>
        <w:ind w:left="567" w:hanging="567"/>
        <w:rPr>
          <w:rFonts w:ascii="현대체Light" w:eastAsia="현대체Light" w:hAnsi="현대체Light"/>
        </w:rPr>
      </w:pPr>
      <w:r w:rsidRPr="00A10CEB">
        <w:rPr>
          <w:rFonts w:ascii="현대체Light" w:eastAsia="현대체Light" w:hAnsi="현대체Light"/>
        </w:rPr>
        <w:lastRenderedPageBreak/>
        <w:t xml:space="preserve"> </w:t>
      </w:r>
      <w:bookmarkStart w:id="31" w:name="_Toc188032264"/>
      <w:r w:rsidR="00441146" w:rsidRPr="00A10CEB">
        <w:rPr>
          <w:rFonts w:ascii="현대체Light" w:eastAsia="현대체Light" w:hAnsi="현대체Light"/>
        </w:rPr>
        <w:t>[</w:t>
      </w:r>
      <w:r w:rsidR="00441146" w:rsidRPr="00A10CEB">
        <w:rPr>
          <w:rFonts w:ascii="현대체Light" w:eastAsia="현대체Light" w:hAnsi="현대체Light"/>
          <w:color w:val="000000" w:themeColor="text1"/>
        </w:rPr>
        <w:t xml:space="preserve">HDT.8] </w:t>
      </w:r>
      <w:r w:rsidR="00EF21D2" w:rsidRPr="00A10CEB">
        <w:rPr>
          <w:rFonts w:ascii="현대체Light" w:eastAsia="현대체Light" w:hAnsi="현대체Light" w:hint="eastAsia"/>
          <w:color w:val="000000" w:themeColor="text1"/>
        </w:rPr>
        <w:t xml:space="preserve">IPM 출력전류의 </w:t>
      </w:r>
      <w:r w:rsidR="00373979">
        <w:rPr>
          <w:rFonts w:ascii="현대체Light" w:eastAsia="현대체Light" w:hAnsi="현대체Light" w:hint="eastAsia"/>
          <w:color w:val="000000" w:themeColor="text1"/>
        </w:rPr>
        <w:t>주파수성분</w:t>
      </w:r>
      <w:r w:rsidR="00EF21D2" w:rsidRPr="00A10CEB">
        <w:rPr>
          <w:rFonts w:ascii="현대체Light" w:eastAsia="현대체Light" w:hAnsi="현대체Light" w:hint="eastAsia"/>
          <w:color w:val="000000" w:themeColor="text1"/>
        </w:rPr>
        <w:t xml:space="preserve"> 확인</w:t>
      </w:r>
      <w:bookmarkEnd w:id="31"/>
    </w:p>
    <w:p w14:paraId="6650BFAB" w14:textId="51A2DEE0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DDAF3F6" w14:textId="45D3D326" w:rsidR="00894840" w:rsidRPr="00A10CEB" w:rsidRDefault="00894840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9CE5B55" w14:textId="09A0814A" w:rsidR="00CF09EF" w:rsidRDefault="00CF09EF" w:rsidP="00CF09EF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2" w:name="_Toc188032265"/>
      <w:r w:rsidRPr="00CF09EF">
        <w:rPr>
          <w:rFonts w:hint="eastAsia"/>
          <w:noProof/>
        </w:rPr>
        <w:drawing>
          <wp:anchor distT="0" distB="0" distL="114300" distR="114300" simplePos="0" relativeHeight="251738112" behindDoc="0" locked="0" layoutInCell="1" allowOverlap="1" wp14:anchorId="54D12515" wp14:editId="499293DC">
            <wp:simplePos x="0" y="0"/>
            <wp:positionH relativeFrom="margin">
              <wp:align>right</wp:align>
            </wp:positionH>
            <wp:positionV relativeFrom="paragraph">
              <wp:posOffset>524662</wp:posOffset>
            </wp:positionV>
            <wp:extent cx="6193155" cy="2988178"/>
            <wp:effectExtent l="0" t="0" r="0" b="3175"/>
            <wp:wrapTopAndBottom/>
            <wp:docPr id="98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298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0CEB">
        <w:rPr>
          <w:rFonts w:ascii="현대체Light" w:eastAsia="현대체Light" w:hAnsi="현대체Light" w:hint="eastAsia"/>
        </w:rPr>
        <w:t xml:space="preserve">시험 </w:t>
      </w:r>
      <w:r>
        <w:rPr>
          <w:rFonts w:ascii="현대체Light" w:eastAsia="현대체Light" w:hAnsi="현대체Light" w:hint="eastAsia"/>
        </w:rPr>
        <w:t>기준</w:t>
      </w:r>
      <w:bookmarkEnd w:id="32"/>
    </w:p>
    <w:p w14:paraId="796A591A" w14:textId="0FB08F02" w:rsidR="00CF09EF" w:rsidRDefault="00CF09EF" w:rsidP="00CF09EF">
      <w:pPr>
        <w:pStyle w:val="E"/>
        <w:rPr>
          <w:rFonts w:eastAsia="맑은 고딕"/>
        </w:rPr>
      </w:pPr>
    </w:p>
    <w:p w14:paraId="6A58690D" w14:textId="36B2E595" w:rsidR="00CF09EF" w:rsidRPr="00CF09EF" w:rsidRDefault="00CF09EF" w:rsidP="00CF09EF">
      <w:pPr>
        <w:pStyle w:val="E"/>
        <w:rPr>
          <w:rFonts w:eastAsia="맑은 고딕"/>
        </w:rPr>
      </w:pPr>
    </w:p>
    <w:p w14:paraId="107EC281" w14:textId="0F9A4D87" w:rsidR="00CF09EF" w:rsidRPr="00522340" w:rsidRDefault="00CF09EF" w:rsidP="00CF09EF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3" w:name="_Toc188032266"/>
      <w:r w:rsidRPr="00A10CEB">
        <w:rPr>
          <w:rFonts w:ascii="현대체Light" w:eastAsia="현대체Light" w:hAnsi="현대체Light" w:hint="eastAsia"/>
        </w:rPr>
        <w:t>시험 결과</w:t>
      </w:r>
      <w:bookmarkEnd w:id="33"/>
    </w:p>
    <w:p w14:paraId="6DA59849" w14:textId="776DDB4A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F09EF">
        <w:rPr>
          <w:rFonts w:hint="eastAsia"/>
          <w:noProof/>
        </w:rPr>
        <w:drawing>
          <wp:anchor distT="0" distB="0" distL="114300" distR="114300" simplePos="0" relativeHeight="251739136" behindDoc="0" locked="0" layoutInCell="1" allowOverlap="1" wp14:anchorId="02EE9822" wp14:editId="23378D0D">
            <wp:simplePos x="0" y="0"/>
            <wp:positionH relativeFrom="margin">
              <wp:align>right</wp:align>
            </wp:positionH>
            <wp:positionV relativeFrom="paragraph">
              <wp:posOffset>226288</wp:posOffset>
            </wp:positionV>
            <wp:extent cx="6193155" cy="3187881"/>
            <wp:effectExtent l="0" t="0" r="0" b="0"/>
            <wp:wrapTopAndBottom/>
            <wp:docPr id="99" name="그림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18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B3536F" w14:textId="285B92B7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C182BE7" w14:textId="59FB8A37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1F24583" w14:textId="2EBFAD39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5EC9136" w14:textId="2520A6E7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CF09EF">
        <w:rPr>
          <w:noProof/>
        </w:rPr>
        <w:drawing>
          <wp:anchor distT="0" distB="0" distL="114300" distR="114300" simplePos="0" relativeHeight="251740160" behindDoc="0" locked="0" layoutInCell="1" allowOverlap="1" wp14:anchorId="18A2337A" wp14:editId="34BDA61E">
            <wp:simplePos x="0" y="0"/>
            <wp:positionH relativeFrom="column">
              <wp:posOffset>-3581</wp:posOffset>
            </wp:positionH>
            <wp:positionV relativeFrom="paragraph">
              <wp:posOffset>-203327</wp:posOffset>
            </wp:positionV>
            <wp:extent cx="6193155" cy="7752725"/>
            <wp:effectExtent l="0" t="0" r="0" b="635"/>
            <wp:wrapTopAndBottom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7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A09C5" w14:textId="0C8F70F6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5ED4BEE" w14:textId="251A1C37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7B5CB4C" w14:textId="351B531D" w:rsidR="00CF09EF" w:rsidRDefault="00CF09EF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461F7D5" w14:textId="77777777" w:rsidR="00DD7F22" w:rsidRDefault="00DD7F22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58EDA81" w14:textId="77777777" w:rsidR="00DD7F22" w:rsidRDefault="00DD7F22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4C66BC3A" w14:textId="77777777" w:rsidR="00DD7F22" w:rsidRDefault="00DD7F22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0C24663" w14:textId="3138000D" w:rsidR="00CF09EF" w:rsidRDefault="00285E2A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285E2A">
        <w:rPr>
          <w:noProof/>
        </w:rPr>
        <w:drawing>
          <wp:anchor distT="0" distB="0" distL="114300" distR="114300" simplePos="0" relativeHeight="251741184" behindDoc="0" locked="0" layoutInCell="1" allowOverlap="1" wp14:anchorId="77123903" wp14:editId="63403BB8">
            <wp:simplePos x="0" y="0"/>
            <wp:positionH relativeFrom="column">
              <wp:posOffset>-3581</wp:posOffset>
            </wp:positionH>
            <wp:positionV relativeFrom="paragraph">
              <wp:posOffset>-203327</wp:posOffset>
            </wp:positionV>
            <wp:extent cx="6193155" cy="7752725"/>
            <wp:effectExtent l="0" t="0" r="0" b="635"/>
            <wp:wrapTopAndBottom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7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E8CB4" w14:textId="518A4786" w:rsidR="00441146" w:rsidRDefault="00CB4EAE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40E6BB78" w14:textId="10BA412C" w:rsidR="00DD7F22" w:rsidRDefault="00DD7F22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DD7F22">
        <w:rPr>
          <w:noProof/>
        </w:rPr>
        <w:lastRenderedPageBreak/>
        <w:drawing>
          <wp:anchor distT="0" distB="0" distL="114300" distR="114300" simplePos="0" relativeHeight="251742208" behindDoc="0" locked="0" layoutInCell="1" allowOverlap="1" wp14:anchorId="0BB0CE8F" wp14:editId="6E230FD9">
            <wp:simplePos x="0" y="0"/>
            <wp:positionH relativeFrom="column">
              <wp:posOffset>-3581</wp:posOffset>
            </wp:positionH>
            <wp:positionV relativeFrom="paragraph">
              <wp:posOffset>-25</wp:posOffset>
            </wp:positionV>
            <wp:extent cx="6193155" cy="2907624"/>
            <wp:effectExtent l="0" t="0" r="0" b="7620"/>
            <wp:wrapTopAndBottom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290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D0BA0" w14:textId="21A8D024" w:rsidR="00DD7F22" w:rsidRPr="00A10CEB" w:rsidRDefault="00F876BD" w:rsidP="00441146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0D269CB7" w14:textId="137A8DC8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34" w:name="_Toc188032267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HDT.11] </w:t>
      </w:r>
      <w:r w:rsidR="005E0105" w:rsidRPr="00A10CEB">
        <w:rPr>
          <w:rFonts w:ascii="현대체Light" w:eastAsia="현대체Light" w:hAnsi="현대체Light"/>
          <w:color w:val="000000" w:themeColor="text1"/>
        </w:rPr>
        <w:t>PN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 xml:space="preserve">전압 </w:t>
      </w:r>
      <w:r w:rsidR="0035320B" w:rsidRPr="00A10CEB">
        <w:rPr>
          <w:rFonts w:ascii="현대체Light" w:eastAsia="현대체Light" w:hAnsi="현대체Light" w:hint="eastAsia"/>
          <w:color w:val="000000" w:themeColor="text1"/>
        </w:rPr>
        <w:t>레벨 확인</w:t>
      </w:r>
      <w:bookmarkEnd w:id="34"/>
    </w:p>
    <w:p w14:paraId="1D56C1EB" w14:textId="77777777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3F9A01C" w14:textId="26E21312" w:rsidR="002C5191" w:rsidRPr="00F876BD" w:rsidRDefault="002C5191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39B2CA2B" w14:textId="7FC5C461" w:rsidR="00F876BD" w:rsidRDefault="00F876BD" w:rsidP="00F876BD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5" w:name="_Toc188032268"/>
      <w:r w:rsidRPr="00A10CEB">
        <w:rPr>
          <w:rFonts w:ascii="현대체Light" w:eastAsia="현대체Light" w:hAnsi="현대체Light" w:hint="eastAsia"/>
        </w:rPr>
        <w:t xml:space="preserve">시험 </w:t>
      </w:r>
      <w:r>
        <w:rPr>
          <w:rFonts w:ascii="현대체Light" w:eastAsia="현대체Light" w:hAnsi="현대체Light" w:hint="eastAsia"/>
        </w:rPr>
        <w:t>기준</w:t>
      </w:r>
      <w:bookmarkEnd w:id="35"/>
    </w:p>
    <w:p w14:paraId="4665381D" w14:textId="0E4AEBF7" w:rsidR="00F876BD" w:rsidRPr="00F876BD" w:rsidRDefault="00F876BD" w:rsidP="00F876BD">
      <w:pPr>
        <w:pStyle w:val="E"/>
        <w:rPr>
          <w:rFonts w:eastAsia="맑은 고딕"/>
        </w:rPr>
      </w:pPr>
      <w:r w:rsidRPr="00F876BD">
        <w:rPr>
          <w:noProof/>
        </w:rPr>
        <w:drawing>
          <wp:anchor distT="0" distB="0" distL="114300" distR="114300" simplePos="0" relativeHeight="251743232" behindDoc="0" locked="0" layoutInCell="1" allowOverlap="1" wp14:anchorId="04F2CE4B" wp14:editId="3DA21E44">
            <wp:simplePos x="0" y="0"/>
            <wp:positionH relativeFrom="margin">
              <wp:align>left</wp:align>
            </wp:positionH>
            <wp:positionV relativeFrom="paragraph">
              <wp:posOffset>336575</wp:posOffset>
            </wp:positionV>
            <wp:extent cx="5494020" cy="1075055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FBB4A0" w14:textId="13F61137" w:rsidR="007622C0" w:rsidRDefault="007622C0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536FD87F" w14:textId="523CE96B" w:rsidR="00F876BD" w:rsidRDefault="00F876BD" w:rsidP="00F876BD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6" w:name="_Toc188032269"/>
      <w:r w:rsidRPr="00A10CEB">
        <w:rPr>
          <w:rFonts w:ascii="현대체Light" w:eastAsia="현대체Light" w:hAnsi="현대체Light" w:hint="eastAsia"/>
        </w:rPr>
        <w:t xml:space="preserve">시험 </w:t>
      </w:r>
      <w:r>
        <w:rPr>
          <w:rFonts w:ascii="현대체Light" w:eastAsia="현대체Light" w:hAnsi="현대체Light" w:hint="eastAsia"/>
        </w:rPr>
        <w:t>결과</w:t>
      </w:r>
      <w:bookmarkEnd w:id="36"/>
    </w:p>
    <w:p w14:paraId="63FE7542" w14:textId="7177EB95" w:rsidR="00F876BD" w:rsidRDefault="00F876BD" w:rsidP="00F876BD">
      <w:pPr>
        <w:pStyle w:val="E"/>
        <w:rPr>
          <w:rFonts w:eastAsia="맑은 고딕"/>
        </w:rPr>
      </w:pPr>
      <w:r w:rsidRPr="00F876BD">
        <w:rPr>
          <w:rFonts w:hint="eastAsia"/>
          <w:noProof/>
        </w:rPr>
        <w:drawing>
          <wp:anchor distT="0" distB="0" distL="114300" distR="114300" simplePos="0" relativeHeight="251744256" behindDoc="0" locked="0" layoutInCell="1" allowOverlap="1" wp14:anchorId="333E41A9" wp14:editId="0BFD3052">
            <wp:simplePos x="0" y="0"/>
            <wp:positionH relativeFrom="margin">
              <wp:align>right</wp:align>
            </wp:positionH>
            <wp:positionV relativeFrom="paragraph">
              <wp:posOffset>307416</wp:posOffset>
            </wp:positionV>
            <wp:extent cx="6193155" cy="4578372"/>
            <wp:effectExtent l="0" t="0" r="0" b="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57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103EB" w14:textId="74AED03F" w:rsidR="00F876BD" w:rsidRPr="00F876BD" w:rsidRDefault="00F876BD" w:rsidP="00F876BD">
      <w:pPr>
        <w:pStyle w:val="E"/>
        <w:rPr>
          <w:rFonts w:eastAsia="맑은 고딕"/>
        </w:rPr>
      </w:pPr>
    </w:p>
    <w:p w14:paraId="0A9EE101" w14:textId="1EF49591" w:rsidR="00F876BD" w:rsidRDefault="00F876BD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81A95E6" w14:textId="77777777" w:rsidR="00F876BD" w:rsidRDefault="00F876BD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3216BA1" w14:textId="771F876F" w:rsidR="00F876BD" w:rsidRDefault="00F876BD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4EF90A2" w14:textId="708B8B9F" w:rsidR="00F876BD" w:rsidRDefault="00F876BD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7490EA6" w14:textId="77777777" w:rsidR="00F876BD" w:rsidRDefault="00F876BD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675235D6" w14:textId="2FB2B5C7" w:rsidR="002C5191" w:rsidRPr="00A10CEB" w:rsidRDefault="00F876BD" w:rsidP="002C5191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F876BD">
        <w:rPr>
          <w:noProof/>
        </w:rPr>
        <w:drawing>
          <wp:anchor distT="0" distB="0" distL="114300" distR="114300" simplePos="0" relativeHeight="251745280" behindDoc="0" locked="0" layoutInCell="1" allowOverlap="1" wp14:anchorId="5E832EB9" wp14:editId="605C2E77">
            <wp:simplePos x="0" y="0"/>
            <wp:positionH relativeFrom="column">
              <wp:posOffset>-3581</wp:posOffset>
            </wp:positionH>
            <wp:positionV relativeFrom="paragraph">
              <wp:posOffset>-203429</wp:posOffset>
            </wp:positionV>
            <wp:extent cx="6193155" cy="7259618"/>
            <wp:effectExtent l="0" t="0" r="0" b="0"/>
            <wp:wrapTopAndBottom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725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65B029" w14:textId="2206FD30" w:rsidR="002F416D" w:rsidRDefault="00E728D2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 w:hint="eastAsia"/>
          <w:color w:val="000000" w:themeColor="text1"/>
          <w:sz w:val="20"/>
          <w:szCs w:val="20"/>
        </w:rPr>
        <w:t xml:space="preserve"> </w:t>
      </w:r>
      <w:r w:rsidR="002F416D" w:rsidRPr="00E728D2"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012BD782" w14:textId="7205B3AE" w:rsidR="00F876BD" w:rsidRDefault="00F876BD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251D25E2" w14:textId="52505BDD" w:rsidR="00F876BD" w:rsidRDefault="00F876BD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F876BD">
        <w:rPr>
          <w:noProof/>
        </w:rPr>
        <w:drawing>
          <wp:anchor distT="0" distB="0" distL="114300" distR="114300" simplePos="0" relativeHeight="251746304" behindDoc="0" locked="0" layoutInCell="1" allowOverlap="1" wp14:anchorId="27FC4124" wp14:editId="451F22E8">
            <wp:simplePos x="0" y="0"/>
            <wp:positionH relativeFrom="column">
              <wp:posOffset>-3581</wp:posOffset>
            </wp:positionH>
            <wp:positionV relativeFrom="paragraph">
              <wp:posOffset>-203581</wp:posOffset>
            </wp:positionV>
            <wp:extent cx="6193155" cy="6251977"/>
            <wp:effectExtent l="0" t="0" r="0" b="0"/>
            <wp:wrapTopAndBottom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625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EC523" w14:textId="249AD555" w:rsidR="00F876BD" w:rsidRDefault="00F876BD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98C4A80" w14:textId="020CA3CC" w:rsidR="00F876BD" w:rsidRDefault="00F876BD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 w:rsidRPr="00F876BD">
        <w:rPr>
          <w:rFonts w:hint="eastAsia"/>
          <w:noProof/>
        </w:rPr>
        <w:lastRenderedPageBreak/>
        <w:drawing>
          <wp:anchor distT="0" distB="0" distL="114300" distR="114300" simplePos="0" relativeHeight="251748352" behindDoc="0" locked="0" layoutInCell="1" allowOverlap="1" wp14:anchorId="4FC1F31D" wp14:editId="578DE1B3">
            <wp:simplePos x="0" y="0"/>
            <wp:positionH relativeFrom="column">
              <wp:posOffset>43891</wp:posOffset>
            </wp:positionH>
            <wp:positionV relativeFrom="paragraph">
              <wp:posOffset>199720</wp:posOffset>
            </wp:positionV>
            <wp:extent cx="6193155" cy="6204919"/>
            <wp:effectExtent l="0" t="0" r="0" b="5715"/>
            <wp:wrapTopAndBottom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620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A8FD2B" w14:textId="2AF7C754" w:rsidR="00F876BD" w:rsidRDefault="00F876BD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</w:p>
    <w:p w14:paraId="728DB879" w14:textId="3F365276" w:rsidR="00F876BD" w:rsidRPr="006310E4" w:rsidRDefault="00F876BD" w:rsidP="006310E4">
      <w:pPr>
        <w:pStyle w:val="E"/>
        <w:rPr>
          <w:rFonts w:ascii="현대체Light" w:eastAsia="현대체Light" w:hAnsi="현대체Light"/>
          <w:color w:val="000000" w:themeColor="text1"/>
          <w:sz w:val="20"/>
          <w:szCs w:val="20"/>
        </w:rPr>
      </w:pPr>
      <w:r>
        <w:rPr>
          <w:rFonts w:ascii="현대체Light" w:eastAsia="현대체Light" w:hAnsi="현대체Light"/>
          <w:color w:val="000000" w:themeColor="text1"/>
          <w:sz w:val="20"/>
          <w:szCs w:val="20"/>
        </w:rPr>
        <w:br w:type="page"/>
      </w:r>
    </w:p>
    <w:p w14:paraId="383752C6" w14:textId="7F50FED5" w:rsidR="00441146" w:rsidRPr="00A10CEB" w:rsidRDefault="00F876BD" w:rsidP="00441146">
      <w:pPr>
        <w:pStyle w:val="21"/>
        <w:ind w:left="567" w:hanging="567"/>
        <w:rPr>
          <w:rFonts w:ascii="현대체Light" w:eastAsia="현대체Light" w:hAnsi="현대체Light"/>
        </w:rPr>
      </w:pPr>
      <w:r w:rsidRPr="00A10CEB">
        <w:rPr>
          <w:rFonts w:ascii="현대체Light" w:eastAsia="현대체Light" w:hAnsi="현대체Light"/>
        </w:rPr>
        <w:lastRenderedPageBreak/>
        <w:t xml:space="preserve"> </w:t>
      </w:r>
      <w:bookmarkStart w:id="37" w:name="_Toc188032270"/>
      <w:r w:rsidR="00441146" w:rsidRPr="00A10CEB">
        <w:rPr>
          <w:rFonts w:ascii="현대체Light" w:eastAsia="현대체Light" w:hAnsi="현대체Light"/>
        </w:rPr>
        <w:t>[</w:t>
      </w:r>
      <w:r w:rsidR="00441146" w:rsidRPr="00A10CEB">
        <w:rPr>
          <w:rFonts w:ascii="현대체Light" w:eastAsia="현대체Light" w:hAnsi="현대체Light"/>
          <w:color w:val="000000" w:themeColor="text1"/>
        </w:rPr>
        <w:t xml:space="preserve">HDT.13]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회생방전 제어</w:t>
      </w:r>
      <w:r w:rsidR="004D4F35" w:rsidRPr="00A10CEB">
        <w:rPr>
          <w:rFonts w:ascii="현대체Light" w:eastAsia="현대체Light" w:hAnsi="현대체Light" w:hint="eastAsia"/>
          <w:color w:val="000000" w:themeColor="text1"/>
        </w:rPr>
        <w:t>관련 회로동작 확인</w:t>
      </w:r>
      <w:bookmarkEnd w:id="37"/>
    </w:p>
    <w:p w14:paraId="7C1391CE" w14:textId="35DFB477" w:rsidR="00BE25BB" w:rsidRPr="00B61E41" w:rsidRDefault="00BE25BB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16B6D9F" w14:textId="2DA9F315" w:rsidR="00441146" w:rsidRPr="00A10CEB" w:rsidRDefault="00441146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8" w:name="_Toc188032271"/>
      <w:r w:rsidRPr="00A10CEB">
        <w:rPr>
          <w:rFonts w:ascii="현대체Light" w:eastAsia="현대체Light" w:hAnsi="현대체Light" w:hint="eastAsia"/>
        </w:rPr>
        <w:t xml:space="preserve">시험 </w:t>
      </w:r>
      <w:r w:rsidR="000F20A5">
        <w:rPr>
          <w:rFonts w:ascii="현대체Light" w:eastAsia="현대체Light" w:hAnsi="현대체Light" w:hint="eastAsia"/>
        </w:rPr>
        <w:t>기준</w:t>
      </w:r>
      <w:bookmarkEnd w:id="38"/>
    </w:p>
    <w:p w14:paraId="21595D9B" w14:textId="416D0421" w:rsidR="00441146" w:rsidRPr="00A10CEB" w:rsidRDefault="000F20A5" w:rsidP="00441146">
      <w:pPr>
        <w:pStyle w:val="E"/>
        <w:rPr>
          <w:rFonts w:ascii="현대체Light" w:eastAsia="현대체Light" w:hAnsi="현대체Light"/>
          <w:color w:val="000000" w:themeColor="text1"/>
          <w:sz w:val="20"/>
        </w:rPr>
      </w:pPr>
      <w:r w:rsidRPr="000F20A5">
        <w:rPr>
          <w:noProof/>
        </w:rPr>
        <w:drawing>
          <wp:anchor distT="0" distB="0" distL="114300" distR="114300" simplePos="0" relativeHeight="251749376" behindDoc="0" locked="0" layoutInCell="1" allowOverlap="1" wp14:anchorId="7BDA1888" wp14:editId="6D59C247">
            <wp:simplePos x="0" y="0"/>
            <wp:positionH relativeFrom="column">
              <wp:posOffset>-40386</wp:posOffset>
            </wp:positionH>
            <wp:positionV relativeFrom="paragraph">
              <wp:posOffset>205003</wp:posOffset>
            </wp:positionV>
            <wp:extent cx="6193155" cy="2608580"/>
            <wp:effectExtent l="0" t="0" r="0" b="1270"/>
            <wp:wrapTopAndBottom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5523E" w14:textId="5F225C26" w:rsidR="00FA4D20" w:rsidRDefault="00FA4D20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A10CEB">
        <w:rPr>
          <w:rFonts w:ascii="현대체Light" w:eastAsia="현대체Light" w:hAnsi="현대체Light"/>
          <w:b/>
          <w:color w:val="000000" w:themeColor="text1"/>
          <w:sz w:val="20"/>
          <w:szCs w:val="20"/>
        </w:rPr>
        <w:t xml:space="preserve"> </w:t>
      </w:r>
    </w:p>
    <w:p w14:paraId="675400F8" w14:textId="4A38676A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2E091AC9" w14:textId="35477F22" w:rsidR="000F20A5" w:rsidRDefault="000F20A5" w:rsidP="000F20A5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39" w:name="_Toc188032272"/>
      <w:r w:rsidRPr="00A10CEB">
        <w:rPr>
          <w:rFonts w:ascii="현대체Light" w:eastAsia="현대체Light" w:hAnsi="현대체Light" w:hint="eastAsia"/>
        </w:rPr>
        <w:t xml:space="preserve">시험 </w:t>
      </w:r>
      <w:r>
        <w:rPr>
          <w:rFonts w:ascii="현대체Light" w:eastAsia="현대체Light" w:hAnsi="현대체Light" w:hint="eastAsia"/>
        </w:rPr>
        <w:t>결과</w:t>
      </w:r>
      <w:bookmarkEnd w:id="39"/>
    </w:p>
    <w:p w14:paraId="782B5DFF" w14:textId="76D07BF6" w:rsidR="000F20A5" w:rsidRDefault="000F20A5" w:rsidP="000F20A5">
      <w:pPr>
        <w:pStyle w:val="E"/>
        <w:rPr>
          <w:rFonts w:eastAsia="맑은 고딕"/>
        </w:rPr>
      </w:pPr>
      <w:r w:rsidRPr="000F20A5">
        <w:rPr>
          <w:rFonts w:hint="eastAsia"/>
          <w:noProof/>
        </w:rPr>
        <w:drawing>
          <wp:anchor distT="0" distB="0" distL="114300" distR="114300" simplePos="0" relativeHeight="251750400" behindDoc="0" locked="0" layoutInCell="1" allowOverlap="1" wp14:anchorId="4946148F" wp14:editId="09FAB101">
            <wp:simplePos x="0" y="0"/>
            <wp:positionH relativeFrom="margin">
              <wp:align>right</wp:align>
            </wp:positionH>
            <wp:positionV relativeFrom="paragraph">
              <wp:posOffset>308000</wp:posOffset>
            </wp:positionV>
            <wp:extent cx="6193155" cy="1879736"/>
            <wp:effectExtent l="0" t="0" r="0" b="6350"/>
            <wp:wrapTopAndBottom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87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2BB39" w14:textId="3A8AB863" w:rsidR="000F20A5" w:rsidRPr="000F20A5" w:rsidRDefault="000F20A5" w:rsidP="000F20A5">
      <w:pPr>
        <w:pStyle w:val="E"/>
        <w:rPr>
          <w:rFonts w:eastAsia="맑은 고딕"/>
        </w:rPr>
      </w:pPr>
    </w:p>
    <w:p w14:paraId="6298274D" w14:textId="0C0552EC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434ADECF" w14:textId="45FC9081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05408048" w14:textId="46B88D07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1071ABD" w14:textId="5212E245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97F4A4F" w14:textId="7DB7D275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1011CC7E" w14:textId="2F9A1942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45C7D104" w14:textId="3107EE30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184966D5" w14:textId="7AF9CAE5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5BE9AE99" w14:textId="4676C492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555FEEBA" w14:textId="4FA03FA5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  <w:r w:rsidRPr="000F20A5">
        <w:rPr>
          <w:noProof/>
        </w:rPr>
        <w:lastRenderedPageBreak/>
        <w:drawing>
          <wp:anchor distT="0" distB="0" distL="114300" distR="114300" simplePos="0" relativeHeight="251751424" behindDoc="0" locked="0" layoutInCell="1" allowOverlap="1" wp14:anchorId="787F5AA7" wp14:editId="630D4372">
            <wp:simplePos x="0" y="0"/>
            <wp:positionH relativeFrom="column">
              <wp:posOffset>-3581</wp:posOffset>
            </wp:positionH>
            <wp:positionV relativeFrom="paragraph">
              <wp:posOffset>-127</wp:posOffset>
            </wp:positionV>
            <wp:extent cx="6193155" cy="7536335"/>
            <wp:effectExtent l="0" t="0" r="0" b="7620"/>
            <wp:wrapTopAndBottom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753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B9395" w14:textId="010608C1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5F8A736F" w14:textId="7D1890B1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3273C1D3" w14:textId="1E5876C7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42D17693" w14:textId="77777777" w:rsidR="000F20A5" w:rsidRDefault="000F20A5" w:rsidP="000F20A5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0C5C3E13" w14:textId="5B143112" w:rsidR="000F20A5" w:rsidRPr="000F20A5" w:rsidRDefault="000F20A5" w:rsidP="000F20A5">
      <w:pPr>
        <w:pStyle w:val="E"/>
        <w:rPr>
          <w:rFonts w:ascii="현대체Light" w:eastAsia="맑은 고딕" w:hAnsi="현대체Light"/>
          <w:color w:val="000000" w:themeColor="text1"/>
        </w:rPr>
      </w:pPr>
    </w:p>
    <w:p w14:paraId="5F66EF89" w14:textId="425448FD" w:rsidR="000F20A5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12E35BEB" w14:textId="09CF25DA" w:rsidR="00441146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0F20A5">
        <w:rPr>
          <w:noProof/>
        </w:rPr>
        <w:drawing>
          <wp:anchor distT="0" distB="0" distL="114300" distR="114300" simplePos="0" relativeHeight="251752448" behindDoc="0" locked="0" layoutInCell="1" allowOverlap="1" wp14:anchorId="71226874" wp14:editId="09156B19">
            <wp:simplePos x="0" y="0"/>
            <wp:positionH relativeFrom="margin">
              <wp:align>left</wp:align>
            </wp:positionH>
            <wp:positionV relativeFrom="paragraph">
              <wp:posOffset>-203200</wp:posOffset>
            </wp:positionV>
            <wp:extent cx="5076825" cy="7592695"/>
            <wp:effectExtent l="0" t="0" r="9525" b="8255"/>
            <wp:wrapTopAndBottom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759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6AEBCF12" w14:textId="5A106CF6" w:rsidR="000F20A5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4330EEC9" w14:textId="250A3D70" w:rsidR="000F20A5" w:rsidRPr="000F20A5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14E3B32E" w14:textId="5A52F6BF" w:rsidR="000F20A5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0F20A5">
        <w:rPr>
          <w:noProof/>
        </w:rPr>
        <w:drawing>
          <wp:anchor distT="0" distB="0" distL="114300" distR="114300" simplePos="0" relativeHeight="251753472" behindDoc="0" locked="0" layoutInCell="1" allowOverlap="1" wp14:anchorId="3A0B9994" wp14:editId="74A71017">
            <wp:simplePos x="0" y="0"/>
            <wp:positionH relativeFrom="column">
              <wp:posOffset>-3581</wp:posOffset>
            </wp:positionH>
            <wp:positionV relativeFrom="paragraph">
              <wp:posOffset>-406603</wp:posOffset>
            </wp:positionV>
            <wp:extent cx="6193155" cy="5986512"/>
            <wp:effectExtent l="0" t="0" r="0" b="0"/>
            <wp:wrapTopAndBottom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98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B837D" w14:textId="735D809B" w:rsidR="000F20A5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5C8E6F28" w14:textId="16D87598" w:rsidR="000F20A5" w:rsidRDefault="000F20A5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667CE165" w14:textId="6932CF83" w:rsidR="004F702C" w:rsidRPr="00A10CEB" w:rsidRDefault="004F702C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4F702C">
        <w:rPr>
          <w:noProof/>
        </w:rPr>
        <w:lastRenderedPageBreak/>
        <w:drawing>
          <wp:anchor distT="0" distB="0" distL="114300" distR="114300" simplePos="0" relativeHeight="251754496" behindDoc="0" locked="0" layoutInCell="1" allowOverlap="1" wp14:anchorId="1F7AE86A" wp14:editId="41BF8418">
            <wp:simplePos x="0" y="0"/>
            <wp:positionH relativeFrom="column">
              <wp:posOffset>-3581</wp:posOffset>
            </wp:positionH>
            <wp:positionV relativeFrom="paragraph">
              <wp:posOffset>-584</wp:posOffset>
            </wp:positionV>
            <wp:extent cx="6193155" cy="8561878"/>
            <wp:effectExtent l="0" t="0" r="0" b="0"/>
            <wp:wrapTopAndBottom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56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519988" w14:textId="5FBCA3F0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40" w:name="_Toc188032273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HDT.14]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회생방전저항 과열 검지</w:t>
      </w:r>
      <w:r w:rsidR="004D4F35" w:rsidRPr="00A10CEB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40"/>
    </w:p>
    <w:p w14:paraId="067BDA97" w14:textId="4E23AE34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78C9173" w14:textId="1AB16EE4" w:rsidR="009F3711" w:rsidRDefault="009F3711" w:rsidP="009F3711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41" w:name="_Toc188032274"/>
      <w:r>
        <w:rPr>
          <w:rFonts w:ascii="현대체Light" w:eastAsia="현대체Light" w:hAnsi="현대체Light" w:hint="eastAsia"/>
        </w:rPr>
        <w:t>시험 기준</w:t>
      </w:r>
      <w:bookmarkEnd w:id="41"/>
    </w:p>
    <w:p w14:paraId="3E6FACDB" w14:textId="6EDFD737" w:rsidR="009F3711" w:rsidRDefault="009F3711" w:rsidP="009F3711">
      <w:pPr>
        <w:pStyle w:val="E"/>
        <w:rPr>
          <w:rFonts w:eastAsia="맑은 고딕"/>
        </w:rPr>
      </w:pPr>
      <w:r w:rsidRPr="009F3711">
        <w:rPr>
          <w:noProof/>
        </w:rPr>
        <w:drawing>
          <wp:anchor distT="0" distB="0" distL="114300" distR="114300" simplePos="0" relativeHeight="251755520" behindDoc="0" locked="0" layoutInCell="1" allowOverlap="1" wp14:anchorId="06EF2A64" wp14:editId="4DBCFCF6">
            <wp:simplePos x="0" y="0"/>
            <wp:positionH relativeFrom="column">
              <wp:posOffset>-33020</wp:posOffset>
            </wp:positionH>
            <wp:positionV relativeFrom="paragraph">
              <wp:posOffset>219710</wp:posOffset>
            </wp:positionV>
            <wp:extent cx="6193155" cy="1290320"/>
            <wp:effectExtent l="0" t="0" r="0" b="5080"/>
            <wp:wrapTopAndBottom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1A25C7" w14:textId="16DF567C" w:rsidR="009F3711" w:rsidRDefault="009F3711" w:rsidP="009F3711">
      <w:pPr>
        <w:pStyle w:val="E"/>
        <w:rPr>
          <w:rFonts w:eastAsia="맑은 고딕"/>
        </w:rPr>
      </w:pPr>
    </w:p>
    <w:p w14:paraId="00C319AD" w14:textId="67C5596C" w:rsidR="009F3711" w:rsidRDefault="009F3711" w:rsidP="009F3711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42" w:name="_Toc188032275"/>
      <w:r w:rsidRPr="009F3711">
        <w:rPr>
          <w:rFonts w:hint="eastAsia"/>
          <w:noProof/>
        </w:rPr>
        <w:drawing>
          <wp:anchor distT="0" distB="0" distL="114300" distR="114300" simplePos="0" relativeHeight="251756544" behindDoc="0" locked="0" layoutInCell="1" allowOverlap="1" wp14:anchorId="61AC7E9B" wp14:editId="7F815D17">
            <wp:simplePos x="0" y="0"/>
            <wp:positionH relativeFrom="column">
              <wp:posOffset>-47625</wp:posOffset>
            </wp:positionH>
            <wp:positionV relativeFrom="paragraph">
              <wp:posOffset>527685</wp:posOffset>
            </wp:positionV>
            <wp:extent cx="6193155" cy="4083050"/>
            <wp:effectExtent l="0" t="0" r="0" b="0"/>
            <wp:wrapTopAndBottom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Light" w:eastAsia="현대체Light" w:hAnsi="현대체Light" w:hint="eastAsia"/>
        </w:rPr>
        <w:t>시험 결과</w:t>
      </w:r>
      <w:bookmarkEnd w:id="42"/>
    </w:p>
    <w:p w14:paraId="485EC630" w14:textId="0035F1A1" w:rsidR="009F3711" w:rsidRDefault="009F3711" w:rsidP="009F3711">
      <w:pPr>
        <w:pStyle w:val="E"/>
        <w:rPr>
          <w:rFonts w:eastAsia="맑은 고딕"/>
        </w:rPr>
      </w:pPr>
    </w:p>
    <w:p w14:paraId="3083665C" w14:textId="4D49957A" w:rsidR="009F3711" w:rsidRDefault="009F3711" w:rsidP="009F3711">
      <w:pPr>
        <w:pStyle w:val="E"/>
        <w:rPr>
          <w:rFonts w:eastAsia="맑은 고딕"/>
        </w:rPr>
      </w:pPr>
    </w:p>
    <w:p w14:paraId="1AF849C1" w14:textId="08998570" w:rsidR="009F3711" w:rsidRDefault="009F3711" w:rsidP="009F3711">
      <w:pPr>
        <w:pStyle w:val="E"/>
        <w:rPr>
          <w:rFonts w:eastAsia="맑은 고딕"/>
        </w:rPr>
      </w:pPr>
    </w:p>
    <w:p w14:paraId="04A0BE7B" w14:textId="77777777" w:rsidR="009F3711" w:rsidRDefault="009F3711" w:rsidP="009F3711">
      <w:pPr>
        <w:pStyle w:val="E"/>
        <w:rPr>
          <w:rFonts w:eastAsia="맑은 고딕"/>
        </w:rPr>
      </w:pPr>
    </w:p>
    <w:p w14:paraId="66B4131C" w14:textId="03B2413E" w:rsidR="009F3711" w:rsidRDefault="009F3711" w:rsidP="009F3711">
      <w:pPr>
        <w:pStyle w:val="E"/>
        <w:rPr>
          <w:rFonts w:eastAsia="맑은 고딕"/>
        </w:rPr>
      </w:pPr>
    </w:p>
    <w:p w14:paraId="687DA76F" w14:textId="36D36B3A" w:rsidR="009F3711" w:rsidRPr="009F3711" w:rsidRDefault="009F3711" w:rsidP="009F3711">
      <w:pPr>
        <w:pStyle w:val="E"/>
        <w:rPr>
          <w:rFonts w:eastAsia="맑은 고딕"/>
        </w:rPr>
      </w:pPr>
    </w:p>
    <w:p w14:paraId="240AE0AF" w14:textId="40A5D916" w:rsidR="00131BCE" w:rsidRPr="00A10CEB" w:rsidRDefault="00131BCE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0A0F17FD" w14:textId="1F62C00B" w:rsidR="009F3711" w:rsidRDefault="009F3711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9F3711">
        <w:rPr>
          <w:noProof/>
        </w:rPr>
        <w:lastRenderedPageBreak/>
        <w:drawing>
          <wp:anchor distT="0" distB="0" distL="114300" distR="114300" simplePos="0" relativeHeight="251757568" behindDoc="0" locked="0" layoutInCell="1" allowOverlap="1" wp14:anchorId="0B161B78" wp14:editId="3136AAA8">
            <wp:simplePos x="0" y="0"/>
            <wp:positionH relativeFrom="column">
              <wp:posOffset>-3581</wp:posOffset>
            </wp:positionH>
            <wp:positionV relativeFrom="paragraph">
              <wp:posOffset>-76</wp:posOffset>
            </wp:positionV>
            <wp:extent cx="6193155" cy="8614562"/>
            <wp:effectExtent l="0" t="0" r="0" b="0"/>
            <wp:wrapTopAndBottom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861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9B1181" w14:textId="65F73435" w:rsidR="009F3711" w:rsidRDefault="009F3711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9F3711">
        <w:rPr>
          <w:noProof/>
        </w:rPr>
        <w:lastRenderedPageBreak/>
        <w:drawing>
          <wp:anchor distT="0" distB="0" distL="114300" distR="114300" simplePos="0" relativeHeight="251758592" behindDoc="0" locked="0" layoutInCell="1" allowOverlap="1" wp14:anchorId="4F5275F0" wp14:editId="2D8FCC7C">
            <wp:simplePos x="0" y="0"/>
            <wp:positionH relativeFrom="column">
              <wp:posOffset>-3581</wp:posOffset>
            </wp:positionH>
            <wp:positionV relativeFrom="paragraph">
              <wp:posOffset>-279</wp:posOffset>
            </wp:positionV>
            <wp:extent cx="6193155" cy="2510407"/>
            <wp:effectExtent l="0" t="0" r="0" b="4445"/>
            <wp:wrapTopAndBottom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251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D7DFD" w14:textId="77777777" w:rsidR="009F3711" w:rsidRDefault="009F3711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7632A95A" w14:textId="005EE46B" w:rsidR="00441146" w:rsidRPr="00A10CEB" w:rsidRDefault="00441146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5971D23F" w14:textId="69A73718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43" w:name="_Toc188032276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HDT.15]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회생방전저항 단선 검지</w:t>
      </w:r>
      <w:r w:rsidR="004D4F35" w:rsidRPr="00A10CEB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43"/>
    </w:p>
    <w:p w14:paraId="7E9B9EEA" w14:textId="504CAB04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B1168CA" w14:textId="12E63E3A" w:rsidR="00CC3187" w:rsidRPr="00CC3187" w:rsidRDefault="00CC3187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0AFF9891" w14:textId="3BB4DAE0" w:rsidR="009F3711" w:rsidRDefault="00192FFF" w:rsidP="009F3711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44" w:name="_Toc188032277"/>
      <w:r w:rsidRPr="00192FFF">
        <w:rPr>
          <w:noProof/>
        </w:rPr>
        <w:drawing>
          <wp:anchor distT="0" distB="0" distL="114300" distR="114300" simplePos="0" relativeHeight="251759616" behindDoc="0" locked="0" layoutInCell="1" allowOverlap="1" wp14:anchorId="71CDB394" wp14:editId="6960A8B0">
            <wp:simplePos x="0" y="0"/>
            <wp:positionH relativeFrom="column">
              <wp:posOffset>-17805</wp:posOffset>
            </wp:positionH>
            <wp:positionV relativeFrom="paragraph">
              <wp:posOffset>559867</wp:posOffset>
            </wp:positionV>
            <wp:extent cx="6193155" cy="1150105"/>
            <wp:effectExtent l="0" t="0" r="0" b="0"/>
            <wp:wrapTopAndBottom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1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711">
        <w:rPr>
          <w:rFonts w:ascii="현대체Light" w:eastAsia="현대체Light" w:hAnsi="현대체Light" w:hint="eastAsia"/>
        </w:rPr>
        <w:t>시험 기준</w:t>
      </w:r>
      <w:bookmarkEnd w:id="44"/>
    </w:p>
    <w:p w14:paraId="706B510E" w14:textId="073F9B37" w:rsidR="009F3711" w:rsidRDefault="009F3711" w:rsidP="009F3711">
      <w:pPr>
        <w:pStyle w:val="E"/>
        <w:rPr>
          <w:rFonts w:eastAsia="맑은 고딕"/>
        </w:rPr>
      </w:pPr>
    </w:p>
    <w:p w14:paraId="216C7910" w14:textId="6825E49F" w:rsidR="009F3711" w:rsidRPr="00A10CEB" w:rsidRDefault="009F3711" w:rsidP="009F3711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45" w:name="_Toc188032278"/>
      <w:r>
        <w:rPr>
          <w:rFonts w:ascii="현대체Light" w:eastAsia="현대체Light" w:hAnsi="현대체Light" w:hint="eastAsia"/>
        </w:rPr>
        <w:t>시험 결과표</w:t>
      </w:r>
      <w:bookmarkEnd w:id="45"/>
    </w:p>
    <w:p w14:paraId="6840F4DE" w14:textId="7EE1A594" w:rsidR="009F3711" w:rsidRPr="009F3711" w:rsidRDefault="00192FFF" w:rsidP="009F3711">
      <w:pPr>
        <w:pStyle w:val="E"/>
        <w:rPr>
          <w:rFonts w:eastAsia="맑은 고딕"/>
        </w:rPr>
      </w:pPr>
      <w:r w:rsidRPr="00192FFF">
        <w:rPr>
          <w:noProof/>
        </w:rPr>
        <w:drawing>
          <wp:anchor distT="0" distB="0" distL="114300" distR="114300" simplePos="0" relativeHeight="251760640" behindDoc="0" locked="0" layoutInCell="1" allowOverlap="1" wp14:anchorId="2CF59BBB" wp14:editId="3A34D7DF">
            <wp:simplePos x="0" y="0"/>
            <wp:positionH relativeFrom="margin">
              <wp:align>right</wp:align>
            </wp:positionH>
            <wp:positionV relativeFrom="paragraph">
              <wp:posOffset>181331</wp:posOffset>
            </wp:positionV>
            <wp:extent cx="6193155" cy="4955342"/>
            <wp:effectExtent l="0" t="0" r="0" b="0"/>
            <wp:wrapTopAndBottom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95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45AE9" w14:textId="31CBE2E6" w:rsidR="00CC3187" w:rsidRDefault="00CC3187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75CC5AFB" w14:textId="15905D64" w:rsidR="00192FFF" w:rsidRDefault="00192FFF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</w:p>
    <w:p w14:paraId="5E5B804C" w14:textId="1C8359CF" w:rsidR="00192FFF" w:rsidRDefault="00192FFF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192FFF">
        <w:rPr>
          <w:rFonts w:hint="eastAsia"/>
          <w:noProof/>
        </w:rPr>
        <w:lastRenderedPageBreak/>
        <w:drawing>
          <wp:anchor distT="0" distB="0" distL="114300" distR="114300" simplePos="0" relativeHeight="251761664" behindDoc="0" locked="0" layoutInCell="1" allowOverlap="1" wp14:anchorId="37846EB9" wp14:editId="6DBA186D">
            <wp:simplePos x="0" y="0"/>
            <wp:positionH relativeFrom="column">
              <wp:posOffset>-3581</wp:posOffset>
            </wp:positionH>
            <wp:positionV relativeFrom="paragraph">
              <wp:posOffset>-203</wp:posOffset>
            </wp:positionV>
            <wp:extent cx="6193155" cy="3199388"/>
            <wp:effectExtent l="0" t="0" r="0" b="1270"/>
            <wp:wrapTopAndBottom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19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5FB33" w14:textId="311E260C" w:rsidR="00CC3187" w:rsidRPr="00A10CEB" w:rsidRDefault="00150F8A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7432531F" w14:textId="5F428A58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46" w:name="_Toc188032279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HDT.16]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PN</w:t>
      </w:r>
      <w:r w:rsidR="00ED5C5E"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과전압 검지</w:t>
      </w:r>
      <w:r w:rsidR="00D17840" w:rsidRPr="00A10CEB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46"/>
    </w:p>
    <w:p w14:paraId="49ABCFC3" w14:textId="6CEB960F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90CD89E" w14:textId="3AFA50CC" w:rsidR="008E1426" w:rsidRDefault="00BA3B2D" w:rsidP="00192FFF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47" w:name="_Toc188032280"/>
      <w:r w:rsidRPr="00BA3B2D">
        <w:rPr>
          <w:noProof/>
        </w:rPr>
        <w:drawing>
          <wp:anchor distT="0" distB="0" distL="114300" distR="114300" simplePos="0" relativeHeight="251762688" behindDoc="0" locked="0" layoutInCell="1" allowOverlap="1" wp14:anchorId="58262C88" wp14:editId="37386D89">
            <wp:simplePos x="0" y="0"/>
            <wp:positionH relativeFrom="column">
              <wp:posOffset>-76835</wp:posOffset>
            </wp:positionH>
            <wp:positionV relativeFrom="paragraph">
              <wp:posOffset>528955</wp:posOffset>
            </wp:positionV>
            <wp:extent cx="6193155" cy="1149985"/>
            <wp:effectExtent l="0" t="0" r="0" b="0"/>
            <wp:wrapTopAndBottom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FFF">
        <w:rPr>
          <w:rFonts w:ascii="현대체Light" w:eastAsia="현대체Light" w:hAnsi="현대체Light" w:hint="eastAsia"/>
        </w:rPr>
        <w:t>시험 기준</w:t>
      </w:r>
      <w:bookmarkEnd w:id="47"/>
    </w:p>
    <w:p w14:paraId="1526932F" w14:textId="05067616" w:rsidR="00192FFF" w:rsidRDefault="00192FFF" w:rsidP="00192FFF">
      <w:pPr>
        <w:pStyle w:val="E"/>
        <w:rPr>
          <w:rFonts w:eastAsia="맑은 고딕"/>
        </w:rPr>
      </w:pPr>
    </w:p>
    <w:p w14:paraId="3122A06F" w14:textId="0A1FAC96" w:rsidR="00192FFF" w:rsidRDefault="00BA3B2D" w:rsidP="00192FFF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48" w:name="_Toc188032281"/>
      <w:r w:rsidRPr="00BA3B2D">
        <w:rPr>
          <w:noProof/>
        </w:rPr>
        <w:drawing>
          <wp:anchor distT="0" distB="0" distL="114300" distR="114300" simplePos="0" relativeHeight="251763712" behindDoc="0" locked="0" layoutInCell="1" allowOverlap="1" wp14:anchorId="4926223E" wp14:editId="5D264C23">
            <wp:simplePos x="0" y="0"/>
            <wp:positionH relativeFrom="margin">
              <wp:align>right</wp:align>
            </wp:positionH>
            <wp:positionV relativeFrom="paragraph">
              <wp:posOffset>535534</wp:posOffset>
            </wp:positionV>
            <wp:extent cx="6193155" cy="4825935"/>
            <wp:effectExtent l="0" t="0" r="0" b="0"/>
            <wp:wrapTopAndBottom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82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2FFF">
        <w:rPr>
          <w:rFonts w:ascii="현대체Light" w:eastAsia="현대체Light" w:hAnsi="현대체Light" w:hint="eastAsia"/>
        </w:rPr>
        <w:t>시험 결과표</w:t>
      </w:r>
      <w:bookmarkEnd w:id="48"/>
    </w:p>
    <w:p w14:paraId="12512E83" w14:textId="36FAA186" w:rsidR="00192FFF" w:rsidRDefault="00192FFF" w:rsidP="00192FFF">
      <w:pPr>
        <w:pStyle w:val="E"/>
        <w:rPr>
          <w:rFonts w:eastAsia="맑은 고딕"/>
        </w:rPr>
      </w:pPr>
    </w:p>
    <w:p w14:paraId="7A37631F" w14:textId="46602ACA" w:rsidR="00192FFF" w:rsidRDefault="00192FFF" w:rsidP="00192FFF">
      <w:pPr>
        <w:pStyle w:val="E"/>
        <w:rPr>
          <w:rFonts w:eastAsia="맑은 고딕"/>
        </w:rPr>
      </w:pPr>
    </w:p>
    <w:p w14:paraId="725665A4" w14:textId="35547C70" w:rsidR="00BA3B2D" w:rsidRDefault="00BA3B2D" w:rsidP="00192FFF">
      <w:pPr>
        <w:pStyle w:val="E"/>
        <w:rPr>
          <w:rFonts w:eastAsia="맑은 고딕"/>
        </w:rPr>
      </w:pPr>
    </w:p>
    <w:p w14:paraId="05369F2C" w14:textId="62EE4BC8" w:rsidR="00BA3B2D" w:rsidRDefault="00BA3B2D" w:rsidP="00192FFF">
      <w:pPr>
        <w:pStyle w:val="E"/>
        <w:rPr>
          <w:rFonts w:eastAsia="맑은 고딕"/>
        </w:rPr>
      </w:pPr>
    </w:p>
    <w:p w14:paraId="6ADE13E4" w14:textId="3006BE60" w:rsidR="00BA3B2D" w:rsidRDefault="00BA3B2D" w:rsidP="00192FFF">
      <w:pPr>
        <w:pStyle w:val="E"/>
        <w:rPr>
          <w:rFonts w:eastAsia="맑은 고딕"/>
        </w:rPr>
      </w:pPr>
    </w:p>
    <w:p w14:paraId="0DC23E72" w14:textId="50085D12" w:rsidR="00BA3B2D" w:rsidRDefault="00BA3B2D" w:rsidP="00192FFF">
      <w:pPr>
        <w:pStyle w:val="E"/>
        <w:rPr>
          <w:rFonts w:eastAsia="맑은 고딕"/>
        </w:rPr>
      </w:pPr>
      <w:r w:rsidRPr="00BA3B2D">
        <w:rPr>
          <w:rFonts w:hint="eastAsia"/>
          <w:noProof/>
        </w:rPr>
        <w:lastRenderedPageBreak/>
        <w:drawing>
          <wp:anchor distT="0" distB="0" distL="114300" distR="114300" simplePos="0" relativeHeight="251764736" behindDoc="0" locked="0" layoutInCell="1" allowOverlap="1" wp14:anchorId="78178E15" wp14:editId="4B9FD24E">
            <wp:simplePos x="0" y="0"/>
            <wp:positionH relativeFrom="column">
              <wp:posOffset>33401</wp:posOffset>
            </wp:positionH>
            <wp:positionV relativeFrom="paragraph">
              <wp:posOffset>182880</wp:posOffset>
            </wp:positionV>
            <wp:extent cx="6193155" cy="5468370"/>
            <wp:effectExtent l="0" t="0" r="0" b="0"/>
            <wp:wrapTopAndBottom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06925" w14:textId="54E42911" w:rsidR="00BA3B2D" w:rsidRDefault="00BA3B2D" w:rsidP="00192FFF">
      <w:pPr>
        <w:pStyle w:val="E"/>
        <w:rPr>
          <w:rFonts w:eastAsia="맑은 고딕"/>
        </w:rPr>
      </w:pPr>
    </w:p>
    <w:p w14:paraId="40E0CBD4" w14:textId="77777777" w:rsidR="00192FFF" w:rsidRPr="00192FFF" w:rsidRDefault="00192FFF" w:rsidP="00192FFF">
      <w:pPr>
        <w:pStyle w:val="E"/>
        <w:rPr>
          <w:rFonts w:eastAsia="맑은 고딕"/>
        </w:rPr>
      </w:pPr>
    </w:p>
    <w:p w14:paraId="3F6F23D3" w14:textId="63D2E0D2" w:rsidR="008E1426" w:rsidRPr="00A10CEB" w:rsidRDefault="008E1426" w:rsidP="00355671">
      <w:pPr>
        <w:pStyle w:val="E"/>
        <w:rPr>
          <w:rFonts w:ascii="현대체Light" w:eastAsia="현대체Light" w:hAnsi="현대체Light"/>
          <w:b/>
          <w:color w:val="000000" w:themeColor="text1"/>
          <w:sz w:val="20"/>
          <w:szCs w:val="20"/>
        </w:rPr>
      </w:pPr>
    </w:p>
    <w:p w14:paraId="42C8E56B" w14:textId="77777777" w:rsidR="00441146" w:rsidRPr="00A10CEB" w:rsidRDefault="00441146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0AF50287" w14:textId="23A87C0C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49" w:name="_Toc188032282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HDT.17]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PN</w:t>
      </w:r>
      <w:r w:rsidR="00ED5C5E"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ED5C5E" w:rsidRPr="00A10CEB">
        <w:rPr>
          <w:rFonts w:ascii="현대체Light" w:eastAsia="현대체Light" w:hAnsi="현대체Light" w:hint="eastAsia"/>
          <w:color w:val="000000" w:themeColor="text1"/>
        </w:rPr>
        <w:t>저전압 검지</w:t>
      </w:r>
      <w:r w:rsidR="006027AB" w:rsidRPr="00A10CEB">
        <w:rPr>
          <w:rFonts w:ascii="현대체Light" w:eastAsia="현대체Light" w:hAnsi="현대체Light" w:hint="eastAsia"/>
          <w:color w:val="000000" w:themeColor="text1"/>
        </w:rPr>
        <w:t xml:space="preserve"> 회로동작 확인</w:t>
      </w:r>
      <w:bookmarkEnd w:id="49"/>
    </w:p>
    <w:p w14:paraId="746E9F26" w14:textId="388AC826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2DC7827" w14:textId="6F474281" w:rsidR="00441146" w:rsidRPr="00A10CEB" w:rsidRDefault="00596A7E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0" w:name="_Toc188032283"/>
      <w:r>
        <w:rPr>
          <w:rFonts w:ascii="현대체Light" w:eastAsia="현대체Light" w:hAnsi="현대체Light" w:hint="eastAsia"/>
        </w:rPr>
        <w:t>시험 기준</w:t>
      </w:r>
      <w:bookmarkEnd w:id="50"/>
    </w:p>
    <w:p w14:paraId="6EFA5A0A" w14:textId="1A23C806" w:rsidR="00441146" w:rsidRDefault="00CA1BAD" w:rsidP="00441146">
      <w:pPr>
        <w:pStyle w:val="E"/>
        <w:rPr>
          <w:rFonts w:ascii="현대체Light" w:eastAsia="현대체Light" w:hAnsi="현대체Light"/>
          <w:color w:val="000000" w:themeColor="text1"/>
        </w:rPr>
      </w:pPr>
      <w:r w:rsidRPr="00CA1BAD">
        <w:rPr>
          <w:noProof/>
        </w:rPr>
        <w:drawing>
          <wp:anchor distT="0" distB="0" distL="114300" distR="114300" simplePos="0" relativeHeight="251765760" behindDoc="0" locked="0" layoutInCell="1" allowOverlap="1" wp14:anchorId="0F10AF64" wp14:editId="20582FFE">
            <wp:simplePos x="0" y="0"/>
            <wp:positionH relativeFrom="margin">
              <wp:posOffset>-1357</wp:posOffset>
            </wp:positionH>
            <wp:positionV relativeFrom="paragraph">
              <wp:posOffset>147116</wp:posOffset>
            </wp:positionV>
            <wp:extent cx="6193155" cy="1570355"/>
            <wp:effectExtent l="0" t="0" r="0" b="0"/>
            <wp:wrapTopAndBottom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D3F1AD" w14:textId="04526CBE" w:rsidR="00596A7E" w:rsidRDefault="00596A7E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6529ADF" w14:textId="654311ED" w:rsidR="00596A7E" w:rsidRPr="00A10CEB" w:rsidRDefault="00CA1BAD" w:rsidP="00596A7E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1" w:name="_Toc188032284"/>
      <w:r w:rsidRPr="00CA1BAD">
        <w:rPr>
          <w:noProof/>
        </w:rPr>
        <w:drawing>
          <wp:anchor distT="0" distB="0" distL="114300" distR="114300" simplePos="0" relativeHeight="251766784" behindDoc="0" locked="0" layoutInCell="1" allowOverlap="1" wp14:anchorId="0EFF880D" wp14:editId="1DC14B17">
            <wp:simplePos x="0" y="0"/>
            <wp:positionH relativeFrom="margin">
              <wp:align>right</wp:align>
            </wp:positionH>
            <wp:positionV relativeFrom="paragraph">
              <wp:posOffset>502894</wp:posOffset>
            </wp:positionV>
            <wp:extent cx="6193155" cy="4825935"/>
            <wp:effectExtent l="0" t="0" r="0" b="0"/>
            <wp:wrapTopAndBottom/>
            <wp:docPr id="82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82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A7E">
        <w:rPr>
          <w:rFonts w:ascii="현대체Light" w:eastAsia="현대체Light" w:hAnsi="현대체Light" w:hint="eastAsia"/>
        </w:rPr>
        <w:t>시험 결과표</w:t>
      </w:r>
      <w:bookmarkEnd w:id="51"/>
    </w:p>
    <w:p w14:paraId="2096350A" w14:textId="1B241D04" w:rsidR="00596A7E" w:rsidRDefault="00596A7E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BB04DE5" w14:textId="20BBF217" w:rsidR="00CA1BAD" w:rsidRDefault="00CA1BAD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9EC47FD" w14:textId="77777777" w:rsidR="00CA1BAD" w:rsidRDefault="00CA1BAD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18E63B8E" w14:textId="721A223E" w:rsidR="00596A7E" w:rsidRPr="00A10CEB" w:rsidRDefault="00CA1BAD" w:rsidP="00441146">
      <w:pPr>
        <w:pStyle w:val="E"/>
        <w:rPr>
          <w:rFonts w:ascii="현대체Light" w:eastAsia="현대체Light" w:hAnsi="현대체Light"/>
          <w:color w:val="000000" w:themeColor="text1"/>
        </w:rPr>
      </w:pPr>
      <w:r w:rsidRPr="00CA1BAD">
        <w:rPr>
          <w:rFonts w:hint="eastAsia"/>
          <w:noProof/>
        </w:rPr>
        <w:drawing>
          <wp:anchor distT="0" distB="0" distL="114300" distR="114300" simplePos="0" relativeHeight="251767808" behindDoc="0" locked="0" layoutInCell="1" allowOverlap="1" wp14:anchorId="58AD0D14" wp14:editId="60445EAF">
            <wp:simplePos x="0" y="0"/>
            <wp:positionH relativeFrom="column">
              <wp:posOffset>-3581</wp:posOffset>
            </wp:positionH>
            <wp:positionV relativeFrom="paragraph">
              <wp:posOffset>-203657</wp:posOffset>
            </wp:positionV>
            <wp:extent cx="6193155" cy="6841216"/>
            <wp:effectExtent l="0" t="0" r="0" b="0"/>
            <wp:wrapTopAndBottom/>
            <wp:docPr id="83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6841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3217E" w14:textId="21EB80C0" w:rsidR="002B27F7" w:rsidRPr="00A10CEB" w:rsidRDefault="002B27F7" w:rsidP="002B27F7">
      <w:pPr>
        <w:pStyle w:val="aff4"/>
        <w:rPr>
          <w:rFonts w:ascii="현대체Light" w:eastAsia="현대체Light" w:hAnsi="현대체Light"/>
          <w:color w:val="000000" w:themeColor="text1"/>
          <w:sz w:val="22"/>
          <w:szCs w:val="22"/>
          <w:lang w:eastAsia="ko-KR"/>
        </w:rPr>
      </w:pPr>
    </w:p>
    <w:p w14:paraId="43547780" w14:textId="13641349" w:rsidR="002B27F7" w:rsidRPr="002B27F7" w:rsidRDefault="002B27F7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01449351" w14:textId="1A071BAB" w:rsidR="002B27F7" w:rsidRDefault="002B27F7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1DBD2B37" w14:textId="59105484" w:rsidR="002B27F7" w:rsidRDefault="002B27F7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628743B0" w14:textId="0585E63D" w:rsidR="00CA1BAD" w:rsidRDefault="00CA1BAD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7CDE6854" w14:textId="33635B15" w:rsidR="00CA1BAD" w:rsidRDefault="00CA1BAD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05A9F66B" w14:textId="77777777" w:rsidR="00CA1BAD" w:rsidRPr="00A10CEB" w:rsidRDefault="00CA1BAD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702CC690" w14:textId="746E5B44" w:rsidR="00CA1BAD" w:rsidRDefault="00CA1BAD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CA1BAD">
        <w:rPr>
          <w:noProof/>
        </w:rPr>
        <w:lastRenderedPageBreak/>
        <w:drawing>
          <wp:anchor distT="0" distB="0" distL="114300" distR="114300" simplePos="0" relativeHeight="251768832" behindDoc="0" locked="0" layoutInCell="1" allowOverlap="1" wp14:anchorId="1AAD6289" wp14:editId="4EEDD4C6">
            <wp:simplePos x="0" y="0"/>
            <wp:positionH relativeFrom="margin">
              <wp:align>right</wp:align>
            </wp:positionH>
            <wp:positionV relativeFrom="paragraph">
              <wp:posOffset>51207</wp:posOffset>
            </wp:positionV>
            <wp:extent cx="6193155" cy="2816791"/>
            <wp:effectExtent l="0" t="0" r="0" b="3175"/>
            <wp:wrapTopAndBottom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28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6A96C" w14:textId="511A2E48" w:rsidR="00441146" w:rsidRPr="00A10CEB" w:rsidRDefault="00441146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2DF92F8D" w14:textId="277AE403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52" w:name="_Toc188032285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>HDT.18]</w:t>
      </w:r>
      <w:r w:rsidR="00E26B4A"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E26B4A" w:rsidRPr="00A10CEB">
        <w:rPr>
          <w:rFonts w:ascii="현대체Light" w:eastAsia="현대체Light" w:hAnsi="현대체Light" w:hint="eastAsia"/>
          <w:color w:val="000000" w:themeColor="text1"/>
        </w:rPr>
        <w:t>PN</w:t>
      </w:r>
      <w:r w:rsidR="00E26B4A"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E26B4A" w:rsidRPr="00A10CEB">
        <w:rPr>
          <w:rFonts w:ascii="현대체Light" w:eastAsia="현대체Light" w:hAnsi="현대체Light" w:hint="eastAsia"/>
          <w:color w:val="000000" w:themeColor="text1"/>
        </w:rPr>
        <w:t>전압 방전</w:t>
      </w:r>
      <w:r w:rsidRPr="00A10CEB">
        <w:rPr>
          <w:rFonts w:ascii="현대체Light" w:eastAsia="현대체Light" w:hAnsi="현대체Light"/>
          <w:color w:val="000000" w:themeColor="text1"/>
        </w:rPr>
        <w:t xml:space="preserve"> </w:t>
      </w:r>
      <w:r w:rsidR="006027AB" w:rsidRPr="00A10CEB">
        <w:rPr>
          <w:rFonts w:ascii="현대체Light" w:eastAsia="현대체Light" w:hAnsi="현대체Light" w:hint="eastAsia"/>
          <w:color w:val="000000" w:themeColor="text1"/>
        </w:rPr>
        <w:t>회로동작 확인</w:t>
      </w:r>
      <w:bookmarkEnd w:id="52"/>
    </w:p>
    <w:p w14:paraId="4BA1F735" w14:textId="6DC3AC6F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87F3EC9" w14:textId="0C3CD84F" w:rsidR="00441146" w:rsidRDefault="00AB54A8" w:rsidP="00DF5CC2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3" w:name="_Toc188032286"/>
      <w:r>
        <w:rPr>
          <w:rFonts w:ascii="현대체Light" w:eastAsia="현대체Light" w:hAnsi="현대체Light" w:hint="eastAsia"/>
        </w:rPr>
        <w:t>시험 기준</w:t>
      </w:r>
      <w:bookmarkEnd w:id="53"/>
    </w:p>
    <w:p w14:paraId="201F2DB0" w14:textId="3E89AD40" w:rsidR="00AB54A8" w:rsidRDefault="00AB54A8" w:rsidP="00AB54A8">
      <w:pPr>
        <w:pStyle w:val="E"/>
        <w:rPr>
          <w:rFonts w:eastAsia="맑은 고딕"/>
        </w:rPr>
      </w:pPr>
      <w:r w:rsidRPr="00AB54A8">
        <w:rPr>
          <w:noProof/>
        </w:rPr>
        <w:drawing>
          <wp:anchor distT="0" distB="0" distL="114300" distR="114300" simplePos="0" relativeHeight="251769856" behindDoc="0" locked="0" layoutInCell="1" allowOverlap="1" wp14:anchorId="4368B45F" wp14:editId="17EC103F">
            <wp:simplePos x="0" y="0"/>
            <wp:positionH relativeFrom="column">
              <wp:posOffset>-69012</wp:posOffset>
            </wp:positionH>
            <wp:positionV relativeFrom="paragraph">
              <wp:posOffset>293421</wp:posOffset>
            </wp:positionV>
            <wp:extent cx="6193155" cy="1718156"/>
            <wp:effectExtent l="0" t="0" r="0" b="0"/>
            <wp:wrapTopAndBottom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718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9ECEDA" w14:textId="29B22672" w:rsidR="00AB54A8" w:rsidRDefault="00AB54A8" w:rsidP="00AB54A8">
      <w:pPr>
        <w:pStyle w:val="E"/>
        <w:rPr>
          <w:rFonts w:eastAsia="맑은 고딕"/>
        </w:rPr>
      </w:pPr>
    </w:p>
    <w:p w14:paraId="60A37B7B" w14:textId="60F713B9" w:rsidR="00AB54A8" w:rsidRDefault="00AB54A8" w:rsidP="00AB54A8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4" w:name="_Toc188032287"/>
      <w:r w:rsidRPr="00AB54A8">
        <w:rPr>
          <w:noProof/>
        </w:rPr>
        <w:drawing>
          <wp:anchor distT="0" distB="0" distL="114300" distR="114300" simplePos="0" relativeHeight="251770880" behindDoc="0" locked="0" layoutInCell="1" allowOverlap="1" wp14:anchorId="4233AEC4" wp14:editId="793F6DAB">
            <wp:simplePos x="0" y="0"/>
            <wp:positionH relativeFrom="margin">
              <wp:align>right</wp:align>
            </wp:positionH>
            <wp:positionV relativeFrom="paragraph">
              <wp:posOffset>499872</wp:posOffset>
            </wp:positionV>
            <wp:extent cx="6193155" cy="4825935"/>
            <wp:effectExtent l="0" t="0" r="0" b="0"/>
            <wp:wrapTopAndBottom/>
            <wp:docPr id="86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82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Light" w:eastAsia="현대체Light" w:hAnsi="현대체Light" w:hint="eastAsia"/>
        </w:rPr>
        <w:t>시험 결과표</w:t>
      </w:r>
      <w:bookmarkEnd w:id="54"/>
    </w:p>
    <w:p w14:paraId="1822D11D" w14:textId="77777777" w:rsidR="00AB54A8" w:rsidRPr="00AB54A8" w:rsidRDefault="00AB54A8" w:rsidP="00AB54A8">
      <w:pPr>
        <w:pStyle w:val="E"/>
        <w:rPr>
          <w:rFonts w:eastAsia="맑은 고딕"/>
        </w:rPr>
      </w:pPr>
    </w:p>
    <w:p w14:paraId="71540C53" w14:textId="2EC89B35" w:rsidR="00FC1F82" w:rsidRDefault="00FC1F82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48DE3BA" w14:textId="77777777" w:rsidR="00AB54A8" w:rsidRDefault="00AB54A8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62B18209" w14:textId="69C0B7FF" w:rsidR="00AB54A8" w:rsidRDefault="006B0357" w:rsidP="00441146">
      <w:pPr>
        <w:pStyle w:val="E"/>
        <w:rPr>
          <w:rFonts w:ascii="현대체Light" w:eastAsia="현대체Light" w:hAnsi="현대체Light"/>
          <w:color w:val="000000" w:themeColor="text1"/>
        </w:rPr>
      </w:pPr>
      <w:r w:rsidRPr="006B0357">
        <w:rPr>
          <w:noProof/>
        </w:rPr>
        <w:drawing>
          <wp:anchor distT="0" distB="0" distL="114300" distR="114300" simplePos="0" relativeHeight="251771904" behindDoc="0" locked="0" layoutInCell="1" allowOverlap="1" wp14:anchorId="7F780D86" wp14:editId="462929C0">
            <wp:simplePos x="0" y="0"/>
            <wp:positionH relativeFrom="column">
              <wp:posOffset>-3581</wp:posOffset>
            </wp:positionH>
            <wp:positionV relativeFrom="paragraph">
              <wp:posOffset>-203606</wp:posOffset>
            </wp:positionV>
            <wp:extent cx="6193155" cy="7359359"/>
            <wp:effectExtent l="0" t="0" r="0" b="0"/>
            <wp:wrapTopAndBottom/>
            <wp:docPr id="87" name="그림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735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61D7B" w14:textId="77777777" w:rsidR="00AB54A8" w:rsidRDefault="00AB54A8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715ABAC" w14:textId="77777777" w:rsidR="00AB54A8" w:rsidRDefault="00AB54A8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6A16F60" w14:textId="52C12783" w:rsidR="00FC1F82" w:rsidRPr="00400710" w:rsidRDefault="00FC1F82" w:rsidP="00441146">
      <w:pPr>
        <w:pStyle w:val="E"/>
        <w:rPr>
          <w:rFonts w:ascii="현대체Light" w:eastAsia="현대체Light" w:hAnsi="현대체Light"/>
          <w:color w:val="000000" w:themeColor="text1"/>
        </w:rPr>
      </w:pPr>
      <w:r>
        <w:rPr>
          <w:rFonts w:ascii="현대체Light" w:eastAsia="현대체Light" w:hAnsi="현대체Light"/>
          <w:color w:val="000000" w:themeColor="text1"/>
        </w:rPr>
        <w:br w:type="page"/>
      </w:r>
    </w:p>
    <w:p w14:paraId="3504E2BE" w14:textId="24D97871" w:rsidR="00441146" w:rsidRPr="00A10CEB" w:rsidRDefault="00AB54A8" w:rsidP="00441146">
      <w:pPr>
        <w:pStyle w:val="21"/>
        <w:ind w:left="567" w:hanging="567"/>
        <w:rPr>
          <w:rFonts w:ascii="현대체Light" w:eastAsia="현대체Light" w:hAnsi="현대체Light"/>
        </w:rPr>
      </w:pPr>
      <w:r w:rsidRPr="00A10CEB">
        <w:rPr>
          <w:rFonts w:ascii="현대체Light" w:eastAsia="현대체Light" w:hAnsi="현대체Light"/>
        </w:rPr>
        <w:lastRenderedPageBreak/>
        <w:t xml:space="preserve"> </w:t>
      </w:r>
      <w:bookmarkStart w:id="55" w:name="_Toc188032288"/>
      <w:r w:rsidR="00441146" w:rsidRPr="00A10CEB">
        <w:rPr>
          <w:rFonts w:ascii="현대체Light" w:eastAsia="현대체Light" w:hAnsi="현대체Light"/>
        </w:rPr>
        <w:t>[</w:t>
      </w:r>
      <w:r w:rsidR="00441146" w:rsidRPr="00A10CEB">
        <w:rPr>
          <w:rFonts w:ascii="현대체Light" w:eastAsia="현대체Light" w:hAnsi="현대체Light"/>
          <w:color w:val="000000" w:themeColor="text1"/>
        </w:rPr>
        <w:t xml:space="preserve">HDT.19] </w:t>
      </w:r>
      <w:r w:rsidR="00E26B4A" w:rsidRPr="00A10CEB">
        <w:rPr>
          <w:rFonts w:ascii="현대체Light" w:eastAsia="현대체Light" w:hAnsi="현대체Light" w:hint="eastAsia"/>
          <w:color w:val="000000" w:themeColor="text1"/>
        </w:rPr>
        <w:t>회생방전저항 과열 신호전달</w:t>
      </w:r>
      <w:r w:rsidR="001B6638" w:rsidRPr="00A10CEB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55"/>
    </w:p>
    <w:p w14:paraId="177B6D9D" w14:textId="3F5EB122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7528EAA9" w14:textId="6F08FFB8" w:rsidR="00441146" w:rsidRDefault="00690884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6" w:name="_Toc188032289"/>
      <w:r w:rsidRPr="00690884">
        <w:rPr>
          <w:noProof/>
        </w:rPr>
        <w:drawing>
          <wp:anchor distT="0" distB="0" distL="114300" distR="114300" simplePos="0" relativeHeight="251772928" behindDoc="0" locked="0" layoutInCell="1" allowOverlap="1" wp14:anchorId="4BF3E8EE" wp14:editId="1CB837CB">
            <wp:simplePos x="0" y="0"/>
            <wp:positionH relativeFrom="margin">
              <wp:align>right</wp:align>
            </wp:positionH>
            <wp:positionV relativeFrom="paragraph">
              <wp:posOffset>560248</wp:posOffset>
            </wp:positionV>
            <wp:extent cx="6193155" cy="1290748"/>
            <wp:effectExtent l="0" t="0" r="0" b="5080"/>
            <wp:wrapTopAndBottom/>
            <wp:docPr id="89" name="그림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2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357">
        <w:rPr>
          <w:rFonts w:ascii="현대체Light" w:eastAsia="현대체Light" w:hAnsi="현대체Light" w:hint="eastAsia"/>
        </w:rPr>
        <w:t>시험 기준</w:t>
      </w:r>
      <w:bookmarkEnd w:id="56"/>
    </w:p>
    <w:p w14:paraId="0EFFCABC" w14:textId="69C015C6" w:rsidR="006B0357" w:rsidRPr="006B0357" w:rsidRDefault="006B0357" w:rsidP="006B0357">
      <w:pPr>
        <w:pStyle w:val="E"/>
        <w:rPr>
          <w:rFonts w:eastAsia="맑은 고딕"/>
        </w:rPr>
      </w:pPr>
    </w:p>
    <w:p w14:paraId="6C828045" w14:textId="1483AC0C" w:rsidR="006B0357" w:rsidRDefault="006B0357" w:rsidP="006B0357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7" w:name="_Toc188032290"/>
      <w:r>
        <w:rPr>
          <w:rFonts w:ascii="현대체Light" w:eastAsia="현대체Light" w:hAnsi="현대체Light" w:hint="eastAsia"/>
        </w:rPr>
        <w:t>시험 결과표</w:t>
      </w:r>
      <w:bookmarkEnd w:id="57"/>
    </w:p>
    <w:p w14:paraId="3DBF524D" w14:textId="77777777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0F608026" w14:textId="0F013C3B" w:rsidR="004D43BC" w:rsidRDefault="00690884" w:rsidP="00354B35">
      <w:pPr>
        <w:pStyle w:val="E"/>
        <w:spacing w:line="240" w:lineRule="auto"/>
        <w:ind w:right="200"/>
        <w:rPr>
          <w:rFonts w:ascii="현대체Light" w:eastAsia="현대체Light" w:hAnsi="현대체Light"/>
        </w:rPr>
      </w:pPr>
      <w:r w:rsidRPr="00690884">
        <w:rPr>
          <w:noProof/>
        </w:rPr>
        <w:drawing>
          <wp:anchor distT="0" distB="0" distL="114300" distR="114300" simplePos="0" relativeHeight="251773952" behindDoc="0" locked="0" layoutInCell="1" allowOverlap="1" wp14:anchorId="547714D4" wp14:editId="4507CFF7">
            <wp:simplePos x="0" y="0"/>
            <wp:positionH relativeFrom="column">
              <wp:posOffset>-3581</wp:posOffset>
            </wp:positionH>
            <wp:positionV relativeFrom="paragraph">
              <wp:posOffset>-2870</wp:posOffset>
            </wp:positionV>
            <wp:extent cx="6193155" cy="5214669"/>
            <wp:effectExtent l="0" t="0" r="0" b="5080"/>
            <wp:wrapTopAndBottom/>
            <wp:docPr id="95" name="그림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21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CD535" w14:textId="26083427" w:rsidR="00690884" w:rsidRDefault="00690884" w:rsidP="00354B35">
      <w:pPr>
        <w:pStyle w:val="E"/>
        <w:spacing w:line="240" w:lineRule="auto"/>
        <w:ind w:right="200"/>
        <w:rPr>
          <w:rFonts w:ascii="현대체Light" w:eastAsia="현대체Light" w:hAnsi="현대체Light"/>
        </w:rPr>
      </w:pPr>
    </w:p>
    <w:p w14:paraId="23C585AD" w14:textId="13A99A9A" w:rsidR="00690884" w:rsidRPr="00A10CEB" w:rsidRDefault="00690884" w:rsidP="00354B35">
      <w:pPr>
        <w:pStyle w:val="E"/>
        <w:spacing w:line="240" w:lineRule="auto"/>
        <w:ind w:right="200"/>
        <w:rPr>
          <w:rFonts w:ascii="현대체Light" w:eastAsia="현대체Light" w:hAnsi="현대체Light"/>
        </w:rPr>
      </w:pPr>
      <w:r w:rsidRPr="00690884">
        <w:rPr>
          <w:rFonts w:hint="eastAsia"/>
          <w:noProof/>
        </w:rPr>
        <w:drawing>
          <wp:anchor distT="0" distB="0" distL="114300" distR="114300" simplePos="0" relativeHeight="251774976" behindDoc="0" locked="0" layoutInCell="1" allowOverlap="1" wp14:anchorId="20E0D8F4" wp14:editId="48D365BC">
            <wp:simplePos x="0" y="0"/>
            <wp:positionH relativeFrom="column">
              <wp:posOffset>-3581</wp:posOffset>
            </wp:positionH>
            <wp:positionV relativeFrom="paragraph">
              <wp:posOffset>2565</wp:posOffset>
            </wp:positionV>
            <wp:extent cx="6193155" cy="3199388"/>
            <wp:effectExtent l="0" t="0" r="0" b="1270"/>
            <wp:wrapTopAndBottom/>
            <wp:docPr id="10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19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A5B55" w14:textId="77777777" w:rsidR="00441146" w:rsidRPr="00A10CEB" w:rsidRDefault="00441146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46B42536" w14:textId="087E42C6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58" w:name="_Toc188032291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HDT.20] </w:t>
      </w:r>
      <w:r w:rsidR="009D591A" w:rsidRPr="00A10CEB">
        <w:rPr>
          <w:rFonts w:ascii="현대체Light" w:eastAsia="현대체Light" w:hAnsi="현대체Light"/>
          <w:color w:val="000000" w:themeColor="text1"/>
        </w:rPr>
        <w:t xml:space="preserve">PN </w:t>
      </w:r>
      <w:r w:rsidR="009D591A" w:rsidRPr="00A10CEB">
        <w:rPr>
          <w:rFonts w:ascii="현대체Light" w:eastAsia="현대체Light" w:hAnsi="현대체Light" w:hint="eastAsia"/>
          <w:color w:val="000000" w:themeColor="text1"/>
        </w:rPr>
        <w:t>과전압 신호전달</w:t>
      </w:r>
      <w:r w:rsidR="00C0336D" w:rsidRPr="00A10CEB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58"/>
    </w:p>
    <w:p w14:paraId="08046B3A" w14:textId="7A3B3728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C92450C" w14:textId="301F0BF0" w:rsidR="00441146" w:rsidRDefault="003D75EA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59" w:name="_Toc188032292"/>
      <w:r w:rsidRPr="003D75EA">
        <w:rPr>
          <w:noProof/>
        </w:rPr>
        <w:drawing>
          <wp:anchor distT="0" distB="0" distL="114300" distR="114300" simplePos="0" relativeHeight="251776000" behindDoc="0" locked="0" layoutInCell="1" allowOverlap="1" wp14:anchorId="244FB9E0" wp14:editId="1FADF7FD">
            <wp:simplePos x="0" y="0"/>
            <wp:positionH relativeFrom="column">
              <wp:posOffset>11455</wp:posOffset>
            </wp:positionH>
            <wp:positionV relativeFrom="paragraph">
              <wp:posOffset>523672</wp:posOffset>
            </wp:positionV>
            <wp:extent cx="6193155" cy="1290748"/>
            <wp:effectExtent l="0" t="0" r="0" b="5080"/>
            <wp:wrapTopAndBottom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2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40B">
        <w:rPr>
          <w:rFonts w:ascii="현대체Light" w:eastAsia="현대체Light" w:hAnsi="현대체Light" w:hint="eastAsia"/>
        </w:rPr>
        <w:t>시험 기준</w:t>
      </w:r>
      <w:bookmarkEnd w:id="59"/>
    </w:p>
    <w:p w14:paraId="60CCA284" w14:textId="3B56FF8C" w:rsidR="001C040B" w:rsidRDefault="001C040B" w:rsidP="001C040B">
      <w:pPr>
        <w:pStyle w:val="E"/>
        <w:rPr>
          <w:rFonts w:eastAsia="맑은 고딕"/>
        </w:rPr>
      </w:pPr>
    </w:p>
    <w:p w14:paraId="3F7CA43A" w14:textId="56A3E900" w:rsidR="001C040B" w:rsidRDefault="001C040B" w:rsidP="001C040B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60" w:name="_Toc188032293"/>
      <w:r>
        <w:rPr>
          <w:rFonts w:ascii="현대체Light" w:eastAsia="현대체Light" w:hAnsi="현대체Light" w:hint="eastAsia"/>
        </w:rPr>
        <w:t>시험 결과표</w:t>
      </w:r>
      <w:bookmarkEnd w:id="60"/>
    </w:p>
    <w:p w14:paraId="0BA3B145" w14:textId="5C695B26" w:rsidR="001C040B" w:rsidRPr="001C040B" w:rsidRDefault="003D75EA" w:rsidP="001C040B">
      <w:pPr>
        <w:pStyle w:val="E"/>
        <w:rPr>
          <w:rFonts w:eastAsia="맑은 고딕"/>
        </w:rPr>
      </w:pPr>
      <w:r w:rsidRPr="003D75EA">
        <w:rPr>
          <w:noProof/>
        </w:rPr>
        <w:drawing>
          <wp:anchor distT="0" distB="0" distL="114300" distR="114300" simplePos="0" relativeHeight="251777024" behindDoc="0" locked="0" layoutInCell="1" allowOverlap="1" wp14:anchorId="5DC0F6D6" wp14:editId="2E496A0C">
            <wp:simplePos x="0" y="0"/>
            <wp:positionH relativeFrom="margin">
              <wp:align>right</wp:align>
            </wp:positionH>
            <wp:positionV relativeFrom="paragraph">
              <wp:posOffset>165583</wp:posOffset>
            </wp:positionV>
            <wp:extent cx="6193155" cy="5214669"/>
            <wp:effectExtent l="0" t="0" r="0" b="5080"/>
            <wp:wrapTopAndBottom/>
            <wp:docPr id="10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21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FA0F3" w14:textId="321B4D18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5D699E1" w14:textId="0CD195B6" w:rsidR="00F14853" w:rsidRPr="00F14853" w:rsidRDefault="00F14853" w:rsidP="00441146">
      <w:pPr>
        <w:pStyle w:val="E"/>
        <w:spacing w:line="240" w:lineRule="auto"/>
        <w:ind w:left="200" w:right="200"/>
        <w:rPr>
          <w:rFonts w:ascii="현대체Light" w:eastAsia="현대체Light" w:hAnsi="현대체Light"/>
        </w:rPr>
      </w:pPr>
    </w:p>
    <w:p w14:paraId="05CCE5FA" w14:textId="3F803170" w:rsidR="00441146" w:rsidRPr="00A10CEB" w:rsidRDefault="003D75EA" w:rsidP="00441146">
      <w:pPr>
        <w:pStyle w:val="E"/>
        <w:rPr>
          <w:rFonts w:ascii="현대체Light" w:eastAsia="현대체Light" w:hAnsi="현대체Light" w:cs="Helvetica"/>
          <w:bCs/>
          <w:color w:val="000000"/>
          <w:sz w:val="18"/>
          <w:szCs w:val="18"/>
        </w:rPr>
      </w:pPr>
      <w:r w:rsidRPr="003D75EA">
        <w:rPr>
          <w:noProof/>
        </w:rPr>
        <w:drawing>
          <wp:anchor distT="0" distB="0" distL="114300" distR="114300" simplePos="0" relativeHeight="251778048" behindDoc="0" locked="0" layoutInCell="1" allowOverlap="1" wp14:anchorId="207B8FD0" wp14:editId="6A383E13">
            <wp:simplePos x="0" y="0"/>
            <wp:positionH relativeFrom="column">
              <wp:posOffset>-3581</wp:posOffset>
            </wp:positionH>
            <wp:positionV relativeFrom="paragraph">
              <wp:posOffset>-186563</wp:posOffset>
            </wp:positionV>
            <wp:extent cx="6193155" cy="3199388"/>
            <wp:effectExtent l="0" t="0" r="0" b="1270"/>
            <wp:wrapTopAndBottom/>
            <wp:docPr id="106" name="그림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19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146" w:rsidRPr="00A10CEB">
        <w:rPr>
          <w:rFonts w:ascii="현대체Light" w:eastAsia="현대체Light" w:hAnsi="현대체Light" w:cs="Helvetica"/>
          <w:bCs/>
          <w:color w:val="000000"/>
          <w:sz w:val="18"/>
          <w:szCs w:val="18"/>
        </w:rPr>
        <w:br w:type="page"/>
      </w:r>
    </w:p>
    <w:p w14:paraId="5C6EFBBA" w14:textId="6EC0DBBA" w:rsidR="00441146" w:rsidRPr="00A10CEB" w:rsidRDefault="00441146" w:rsidP="00441146">
      <w:pPr>
        <w:pStyle w:val="21"/>
        <w:ind w:left="567" w:hanging="567"/>
        <w:rPr>
          <w:rFonts w:ascii="현대체Light" w:eastAsia="현대체Light" w:hAnsi="현대체Light"/>
        </w:rPr>
      </w:pPr>
      <w:bookmarkStart w:id="61" w:name="_Toc188032294"/>
      <w:r w:rsidRPr="00A10CEB">
        <w:rPr>
          <w:rFonts w:ascii="현대체Light" w:eastAsia="현대체Light" w:hAnsi="현대체Light"/>
        </w:rPr>
        <w:lastRenderedPageBreak/>
        <w:t>[</w:t>
      </w:r>
      <w:r w:rsidRPr="00A10CEB">
        <w:rPr>
          <w:rFonts w:ascii="현대체Light" w:eastAsia="현대체Light" w:hAnsi="현대체Light"/>
          <w:color w:val="000000" w:themeColor="text1"/>
        </w:rPr>
        <w:t xml:space="preserve">HDT.21] </w:t>
      </w:r>
      <w:r w:rsidR="009D591A" w:rsidRPr="00A10CEB">
        <w:rPr>
          <w:rFonts w:ascii="현대체Light" w:eastAsia="현대체Light" w:hAnsi="현대체Light"/>
          <w:color w:val="000000" w:themeColor="text1"/>
        </w:rPr>
        <w:t xml:space="preserve">PN </w:t>
      </w:r>
      <w:r w:rsidR="009D591A" w:rsidRPr="00A10CEB">
        <w:rPr>
          <w:rFonts w:ascii="현대체Light" w:eastAsia="현대체Light" w:hAnsi="현대체Light" w:hint="eastAsia"/>
          <w:color w:val="000000" w:themeColor="text1"/>
        </w:rPr>
        <w:t>저전압 신호전달</w:t>
      </w:r>
      <w:r w:rsidR="00C0336D" w:rsidRPr="00A10CEB">
        <w:rPr>
          <w:rFonts w:ascii="현대체Light" w:eastAsia="현대체Light" w:hAnsi="현대체Light" w:hint="eastAsia"/>
          <w:color w:val="000000" w:themeColor="text1"/>
        </w:rPr>
        <w:t xml:space="preserve"> 포토커플러 동작 및 딜레이시간 확인</w:t>
      </w:r>
      <w:bookmarkEnd w:id="61"/>
    </w:p>
    <w:p w14:paraId="28BC06E8" w14:textId="65BE6090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061C12E" w14:textId="6FE465D3" w:rsidR="00441146" w:rsidRDefault="00D6583D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62" w:name="_Toc188032295"/>
      <w:r w:rsidRPr="00D6583D">
        <w:rPr>
          <w:rFonts w:hint="eastAsia"/>
          <w:noProof/>
        </w:rPr>
        <w:drawing>
          <wp:anchor distT="0" distB="0" distL="114300" distR="114300" simplePos="0" relativeHeight="251779072" behindDoc="0" locked="0" layoutInCell="1" allowOverlap="1" wp14:anchorId="7E045456" wp14:editId="3FC932B4">
            <wp:simplePos x="0" y="0"/>
            <wp:positionH relativeFrom="column">
              <wp:posOffset>18770</wp:posOffset>
            </wp:positionH>
            <wp:positionV relativeFrom="paragraph">
              <wp:posOffset>582193</wp:posOffset>
            </wp:positionV>
            <wp:extent cx="6193155" cy="1290748"/>
            <wp:effectExtent l="0" t="0" r="0" b="5080"/>
            <wp:wrapTopAndBottom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29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Light" w:eastAsia="현대체Light" w:hAnsi="현대체Light" w:hint="eastAsia"/>
        </w:rPr>
        <w:t>시험 기준</w:t>
      </w:r>
      <w:bookmarkEnd w:id="62"/>
    </w:p>
    <w:p w14:paraId="7DB8F4F3" w14:textId="1FD51FD3" w:rsidR="00D6583D" w:rsidRDefault="00D6583D" w:rsidP="00D6583D">
      <w:pPr>
        <w:pStyle w:val="E"/>
        <w:rPr>
          <w:rFonts w:eastAsia="맑은 고딕"/>
        </w:rPr>
      </w:pPr>
    </w:p>
    <w:p w14:paraId="513CE5D0" w14:textId="3EBFD794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22A5FFED" w14:textId="3280DE0A" w:rsidR="00D6583D" w:rsidRDefault="00D6583D" w:rsidP="00D6583D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63" w:name="_Toc188032296"/>
      <w:r>
        <w:rPr>
          <w:rFonts w:ascii="현대체Light" w:eastAsia="현대체Light" w:hAnsi="현대체Light" w:hint="eastAsia"/>
        </w:rPr>
        <w:t>시험 결과표</w:t>
      </w:r>
      <w:bookmarkEnd w:id="63"/>
    </w:p>
    <w:p w14:paraId="5F12E3DE" w14:textId="2DA92B5B" w:rsidR="00EA0123" w:rsidRDefault="00EA0123" w:rsidP="00EA0123">
      <w:pPr>
        <w:rPr>
          <w:rFonts w:eastAsia="맑은 고딕"/>
          <w:lang w:eastAsia="ko-KR"/>
        </w:rPr>
      </w:pPr>
    </w:p>
    <w:p w14:paraId="641D6E46" w14:textId="0AE8CFD3" w:rsidR="00D6583D" w:rsidRDefault="00D6583D" w:rsidP="00EA0123">
      <w:pPr>
        <w:rPr>
          <w:rFonts w:eastAsia="맑은 고딕"/>
          <w:lang w:eastAsia="ko-KR"/>
        </w:rPr>
      </w:pPr>
      <w:r w:rsidRPr="00D6583D">
        <w:rPr>
          <w:noProof/>
          <w:lang w:eastAsia="ko-KR"/>
        </w:rPr>
        <w:drawing>
          <wp:anchor distT="0" distB="0" distL="114300" distR="114300" simplePos="0" relativeHeight="251780096" behindDoc="0" locked="0" layoutInCell="1" allowOverlap="1" wp14:anchorId="347802A3" wp14:editId="638ED9A8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6193155" cy="5214620"/>
            <wp:effectExtent l="0" t="0" r="0" b="5080"/>
            <wp:wrapTopAndBottom/>
            <wp:docPr id="108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21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6AC402" w14:textId="77777777" w:rsidR="00D6583D" w:rsidRDefault="00D6583D" w:rsidP="00EA0123">
      <w:pPr>
        <w:rPr>
          <w:rFonts w:eastAsia="맑은 고딕"/>
          <w:lang w:eastAsia="ko-KR"/>
        </w:rPr>
      </w:pPr>
    </w:p>
    <w:p w14:paraId="171CA3DF" w14:textId="6C447F93" w:rsidR="00EA0123" w:rsidRPr="00EA0123" w:rsidRDefault="00D6583D" w:rsidP="00EA0123">
      <w:pPr>
        <w:rPr>
          <w:rFonts w:eastAsia="맑은 고딕"/>
          <w:lang w:eastAsia="ko-KR"/>
        </w:rPr>
      </w:pPr>
      <w:r w:rsidRPr="00D6583D">
        <w:rPr>
          <w:noProof/>
          <w:lang w:eastAsia="ko-KR"/>
        </w:rPr>
        <w:drawing>
          <wp:anchor distT="0" distB="0" distL="114300" distR="114300" simplePos="0" relativeHeight="251781120" behindDoc="0" locked="0" layoutInCell="1" allowOverlap="1" wp14:anchorId="6742CECE" wp14:editId="12FE6530">
            <wp:simplePos x="0" y="0"/>
            <wp:positionH relativeFrom="column">
              <wp:posOffset>-3581</wp:posOffset>
            </wp:positionH>
            <wp:positionV relativeFrom="paragraph">
              <wp:posOffset>-203657</wp:posOffset>
            </wp:positionV>
            <wp:extent cx="6193155" cy="3199388"/>
            <wp:effectExtent l="0" t="0" r="0" b="1270"/>
            <wp:wrapTopAndBottom/>
            <wp:docPr id="109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19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0123">
        <w:rPr>
          <w:rFonts w:eastAsia="맑은 고딕"/>
          <w:lang w:eastAsia="ko-KR"/>
        </w:rPr>
        <w:br w:type="page"/>
      </w:r>
    </w:p>
    <w:p w14:paraId="66907421" w14:textId="3F14F68D" w:rsidR="00441146" w:rsidRPr="00A10CEB" w:rsidRDefault="00EA0123" w:rsidP="00EA0123">
      <w:pPr>
        <w:pStyle w:val="21"/>
        <w:ind w:left="567" w:hanging="567"/>
        <w:rPr>
          <w:rFonts w:ascii="현대체Light" w:eastAsia="현대체Light" w:hAnsi="현대체Light"/>
        </w:rPr>
      </w:pPr>
      <w:r w:rsidRPr="00A10CEB">
        <w:rPr>
          <w:rFonts w:ascii="현대체Light" w:eastAsia="현대체Light" w:hAnsi="현대체Light"/>
        </w:rPr>
        <w:lastRenderedPageBreak/>
        <w:t xml:space="preserve"> </w:t>
      </w:r>
      <w:bookmarkStart w:id="64" w:name="_Toc188032297"/>
      <w:r w:rsidR="00441146" w:rsidRPr="00A10CEB">
        <w:rPr>
          <w:rFonts w:ascii="현대체Light" w:eastAsia="현대체Light" w:hAnsi="현대체Light"/>
        </w:rPr>
        <w:t>[</w:t>
      </w:r>
      <w:r w:rsidR="00441146" w:rsidRPr="00A10CEB">
        <w:rPr>
          <w:rFonts w:ascii="현대체Light" w:eastAsia="현대체Light" w:hAnsi="현대체Light"/>
          <w:color w:val="000000" w:themeColor="text1"/>
        </w:rPr>
        <w:t xml:space="preserve">HDT.22] </w:t>
      </w:r>
      <w:r w:rsidR="009D591A" w:rsidRPr="00A10CEB">
        <w:rPr>
          <w:rFonts w:ascii="현대체Light" w:eastAsia="현대체Light" w:hAnsi="현대체Light" w:hint="eastAsia"/>
          <w:color w:val="000000" w:themeColor="text1"/>
        </w:rPr>
        <w:t>컨버터 제어전원 이상 신호전달</w:t>
      </w:r>
      <w:r w:rsidR="00C0336D" w:rsidRPr="00A10CEB">
        <w:rPr>
          <w:rFonts w:ascii="현대체Light" w:eastAsia="현대체Light" w:hAnsi="현대체Light" w:hint="eastAsia"/>
          <w:color w:val="000000" w:themeColor="text1"/>
        </w:rPr>
        <w:t xml:space="preserve"> 포토커플러 동작</w:t>
      </w:r>
      <w:r w:rsidR="0028260B">
        <w:rPr>
          <w:rFonts w:ascii="현대체Light" w:eastAsia="현대체Light" w:hAnsi="현대체Light" w:hint="eastAsia"/>
          <w:color w:val="000000" w:themeColor="text1"/>
        </w:rPr>
        <w:t xml:space="preserve">지점 및 </w:t>
      </w:r>
      <w:r w:rsidR="00C0336D" w:rsidRPr="00A10CEB">
        <w:rPr>
          <w:rFonts w:ascii="현대체Light" w:eastAsia="현대체Light" w:hAnsi="현대체Light" w:hint="eastAsia"/>
          <w:color w:val="000000" w:themeColor="text1"/>
        </w:rPr>
        <w:t>시간 확인</w:t>
      </w:r>
      <w:bookmarkEnd w:id="64"/>
    </w:p>
    <w:p w14:paraId="4EC41105" w14:textId="0A125D03" w:rsidR="00441146" w:rsidRPr="00A10CEB" w:rsidRDefault="00441146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52CDD065" w14:textId="6793BF0A" w:rsidR="00441146" w:rsidRPr="00A10CEB" w:rsidRDefault="00D6583D" w:rsidP="00441146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65" w:name="_Toc188032298"/>
      <w:r>
        <w:rPr>
          <w:rFonts w:ascii="현대체Light" w:eastAsia="현대체Light" w:hAnsi="현대체Light" w:hint="eastAsia"/>
        </w:rPr>
        <w:t>시험 기준</w:t>
      </w:r>
      <w:bookmarkEnd w:id="65"/>
    </w:p>
    <w:p w14:paraId="3CC09BE4" w14:textId="182A57CE" w:rsidR="00441146" w:rsidRDefault="00D6583D" w:rsidP="00441146">
      <w:pPr>
        <w:pStyle w:val="E"/>
        <w:rPr>
          <w:rFonts w:ascii="현대체Light" w:eastAsia="현대체Light" w:hAnsi="현대체Light"/>
          <w:color w:val="000000" w:themeColor="text1"/>
        </w:rPr>
      </w:pPr>
      <w:r w:rsidRPr="00D6583D">
        <w:rPr>
          <w:noProof/>
        </w:rPr>
        <w:drawing>
          <wp:anchor distT="0" distB="0" distL="114300" distR="114300" simplePos="0" relativeHeight="251782144" behindDoc="0" locked="0" layoutInCell="1" allowOverlap="1" wp14:anchorId="2F20D833" wp14:editId="1828CFAF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6193155" cy="1423670"/>
            <wp:effectExtent l="0" t="0" r="0" b="5080"/>
            <wp:wrapTopAndBottom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C93EA7" w14:textId="1E3670B4" w:rsidR="00D6583D" w:rsidRDefault="00D6583D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0D43B8D" w14:textId="134AED5E" w:rsidR="00D6583D" w:rsidRPr="00A10CEB" w:rsidRDefault="00D6583D" w:rsidP="00D6583D">
      <w:pPr>
        <w:pStyle w:val="31"/>
        <w:tabs>
          <w:tab w:val="clear" w:pos="5596"/>
          <w:tab w:val="num" w:pos="709"/>
        </w:tabs>
        <w:ind w:left="709" w:hanging="709"/>
        <w:rPr>
          <w:rFonts w:ascii="현대체Light" w:eastAsia="현대체Light" w:hAnsi="현대체Light"/>
        </w:rPr>
      </w:pPr>
      <w:bookmarkStart w:id="66" w:name="_Toc188032299"/>
      <w:r w:rsidRPr="00D6583D">
        <w:rPr>
          <w:noProof/>
        </w:rPr>
        <w:drawing>
          <wp:anchor distT="0" distB="0" distL="114300" distR="114300" simplePos="0" relativeHeight="251783168" behindDoc="0" locked="0" layoutInCell="1" allowOverlap="1" wp14:anchorId="03BEE9BA" wp14:editId="1C46AE49">
            <wp:simplePos x="0" y="0"/>
            <wp:positionH relativeFrom="column">
              <wp:posOffset>106553</wp:posOffset>
            </wp:positionH>
            <wp:positionV relativeFrom="paragraph">
              <wp:posOffset>452526</wp:posOffset>
            </wp:positionV>
            <wp:extent cx="6193155" cy="5214669"/>
            <wp:effectExtent l="0" t="0" r="0" b="5080"/>
            <wp:wrapTopAndBottom/>
            <wp:docPr id="111" name="그림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521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현대체Light" w:eastAsia="현대체Light" w:hAnsi="현대체Light" w:hint="eastAsia"/>
        </w:rPr>
        <w:t>시험 결과표</w:t>
      </w:r>
      <w:bookmarkEnd w:id="66"/>
    </w:p>
    <w:p w14:paraId="3B52F39E" w14:textId="77777777" w:rsidR="00D6583D" w:rsidRPr="00A10CEB" w:rsidRDefault="00D6583D" w:rsidP="00441146">
      <w:pPr>
        <w:pStyle w:val="E"/>
        <w:rPr>
          <w:rFonts w:ascii="현대체Light" w:eastAsia="현대체Light" w:hAnsi="현대체Light"/>
          <w:color w:val="000000" w:themeColor="text1"/>
        </w:rPr>
      </w:pPr>
    </w:p>
    <w:p w14:paraId="4809B0EA" w14:textId="77777777" w:rsidR="00D6583D" w:rsidRDefault="00D6583D" w:rsidP="001E5E4C">
      <w:pPr>
        <w:rPr>
          <w:rFonts w:eastAsia="맑은 고딕"/>
          <w:lang w:eastAsia="ko-KR"/>
        </w:rPr>
      </w:pPr>
    </w:p>
    <w:p w14:paraId="322C219C" w14:textId="466C691F" w:rsidR="001E5E4C" w:rsidRDefault="00D6583D" w:rsidP="001E5E4C">
      <w:pPr>
        <w:rPr>
          <w:rFonts w:eastAsia="맑은 고딕"/>
          <w:lang w:eastAsia="ko-KR"/>
        </w:rPr>
      </w:pPr>
      <w:r w:rsidRPr="00D6583D">
        <w:rPr>
          <w:noProof/>
          <w:lang w:eastAsia="ko-KR"/>
        </w:rPr>
        <w:drawing>
          <wp:anchor distT="0" distB="0" distL="114300" distR="114300" simplePos="0" relativeHeight="251784192" behindDoc="0" locked="0" layoutInCell="1" allowOverlap="1" wp14:anchorId="5A0A6F65" wp14:editId="72610152">
            <wp:simplePos x="0" y="0"/>
            <wp:positionH relativeFrom="column">
              <wp:posOffset>-3810</wp:posOffset>
            </wp:positionH>
            <wp:positionV relativeFrom="paragraph">
              <wp:posOffset>-203200</wp:posOffset>
            </wp:positionV>
            <wp:extent cx="6193155" cy="3199130"/>
            <wp:effectExtent l="0" t="0" r="0" b="1270"/>
            <wp:wrapTopAndBottom/>
            <wp:docPr id="112" name="그림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96636" w14:textId="7ECD5BEE" w:rsidR="00D6583D" w:rsidRDefault="00D6583D" w:rsidP="00947597">
      <w:pPr>
        <w:pStyle w:val="1"/>
        <w:numPr>
          <w:ilvl w:val="0"/>
          <w:numId w:val="0"/>
        </w:numPr>
        <w:rPr>
          <w:rFonts w:ascii="현대체Light" w:eastAsia="현대체Light" w:hAnsi="현대체Light"/>
          <w:b/>
        </w:rPr>
      </w:pPr>
    </w:p>
    <w:p w14:paraId="4EC23077" w14:textId="0A80B3D2" w:rsidR="00847ADF" w:rsidRPr="00847ADF" w:rsidRDefault="00847ADF" w:rsidP="008F309B">
      <w:pPr>
        <w:pStyle w:val="21"/>
        <w:ind w:left="567" w:hanging="567"/>
        <w:rPr>
          <w:rFonts w:eastAsia="맑은 고딕"/>
        </w:rPr>
      </w:pPr>
      <w:r>
        <w:rPr>
          <w:rFonts w:ascii="현대체Light" w:eastAsia="현대체Light" w:hAnsi="현대체Light" w:hint="eastAsia"/>
        </w:rPr>
        <w:t>시험결과 요약</w:t>
      </w:r>
    </w:p>
    <w:p w14:paraId="014FE1C2" w14:textId="670FEB09" w:rsidR="00847ADF" w:rsidRDefault="00847ADF" w:rsidP="00847ADF">
      <w:pPr>
        <w:pStyle w:val="a5"/>
        <w:rPr>
          <w:position w:val="0"/>
          <w:sz w:val="20"/>
        </w:rPr>
      </w:pPr>
      <w:r>
        <w:rPr>
          <w:lang w:eastAsia="ko-KR"/>
        </w:rPr>
        <w:fldChar w:fldCharType="begin"/>
      </w:r>
      <w:r>
        <w:rPr>
          <w:lang w:eastAsia="ko-KR"/>
        </w:rPr>
        <w:instrText xml:space="preserve"> </w:instrText>
      </w:r>
      <w:r>
        <w:rPr>
          <w:rFonts w:hint="eastAsia"/>
          <w:lang w:eastAsia="ko-KR"/>
        </w:rPr>
        <w:instrText>LINK Excel.Sheet.12 "\\\\10.130.227.89\\RND\\</w:instrText>
      </w:r>
      <w:r>
        <w:rPr>
          <w:rFonts w:ascii="맑은 고딕" w:eastAsia="맑은 고딕" w:hAnsi="맑은 고딕" w:cs="맑은 고딕" w:hint="eastAsia"/>
          <w:lang w:eastAsia="ko-KR"/>
        </w:rPr>
        <w:instrText>연구실</w:instrText>
      </w:r>
      <w:r>
        <w:rPr>
          <w:rFonts w:hint="eastAsia"/>
          <w:lang w:eastAsia="ko-KR"/>
        </w:rPr>
        <w:instrText>\\4.</w:instrText>
      </w:r>
      <w:r>
        <w:rPr>
          <w:rFonts w:ascii="맑은 고딕" w:eastAsia="맑은 고딕" w:hAnsi="맑은 고딕" w:cs="맑은 고딕" w:hint="eastAsia"/>
          <w:lang w:eastAsia="ko-KR"/>
        </w:rPr>
        <w:instrText>제어플랫폼연구팀</w:instrText>
      </w:r>
      <w:r>
        <w:rPr>
          <w:rFonts w:hint="eastAsia"/>
          <w:lang w:eastAsia="ko-KR"/>
        </w:rPr>
        <w:instrText>\\</w:instrText>
      </w:r>
      <w:r>
        <w:rPr>
          <w:rFonts w:ascii="맑은 고딕" w:eastAsia="맑은 고딕" w:hAnsi="맑은 고딕" w:cs="맑은 고딕" w:hint="eastAsia"/>
          <w:lang w:eastAsia="ko-KR"/>
        </w:rPr>
        <w:instrText>개인자료</w:instrText>
      </w:r>
      <w:r>
        <w:rPr>
          <w:rFonts w:hint="eastAsia"/>
          <w:lang w:eastAsia="ko-KR"/>
        </w:rPr>
        <w:instrText>\\</w:instrText>
      </w:r>
      <w:r>
        <w:rPr>
          <w:rFonts w:ascii="맑은 고딕" w:eastAsia="맑은 고딕" w:hAnsi="맑은 고딕" w:cs="맑은 고딕" w:hint="eastAsia"/>
          <w:lang w:eastAsia="ko-KR"/>
        </w:rPr>
        <w:instrText>한승한</w:instrText>
      </w:r>
      <w:r>
        <w:rPr>
          <w:rFonts w:hint="eastAsia"/>
          <w:lang w:eastAsia="ko-KR"/>
        </w:rPr>
        <w:instrText>\\HDS, V&amp;V\\V&amp;V\\report\\250304_V11</w:instrText>
      </w:r>
      <w:r>
        <w:rPr>
          <w:rFonts w:ascii="맑은 고딕" w:eastAsia="맑은 고딕" w:hAnsi="맑은 고딕" w:cs="맑은 고딕" w:hint="eastAsia"/>
          <w:lang w:eastAsia="ko-KR"/>
        </w:rPr>
        <w:instrText>준비</w:instrText>
      </w:r>
      <w:r>
        <w:rPr>
          <w:rFonts w:hint="eastAsia"/>
          <w:lang w:eastAsia="ko-KR"/>
        </w:rPr>
        <w:instrText>\\I2024011-01-HB5008 Hardware Verification Report(DriveUnit)_v1.0(2025-03-04)_R0_</w:instrText>
      </w:r>
      <w:r>
        <w:rPr>
          <w:rFonts w:ascii="맑은 고딕" w:eastAsia="맑은 고딕" w:hAnsi="맑은 고딕" w:cs="맑은 고딕" w:hint="eastAsia"/>
          <w:lang w:eastAsia="ko-KR"/>
        </w:rPr>
        <w:instrText>결과정리표</w:instrText>
      </w:r>
      <w:r>
        <w:rPr>
          <w:rFonts w:hint="eastAsia"/>
          <w:lang w:eastAsia="ko-KR"/>
        </w:rPr>
        <w:instrText>.xlsx" "</w:instrText>
      </w:r>
      <w:r>
        <w:rPr>
          <w:rFonts w:ascii="맑은 고딕" w:eastAsia="맑은 고딕" w:hAnsi="맑은 고딕" w:cs="맑은 고딕" w:hint="eastAsia"/>
          <w:lang w:eastAsia="ko-KR"/>
        </w:rPr>
        <w:instrText>파형측정항목</w:instrText>
      </w:r>
      <w:r>
        <w:rPr>
          <w:rFonts w:hint="eastAsia"/>
          <w:lang w:eastAsia="ko-KR"/>
        </w:rPr>
        <w:instrText xml:space="preserve"> </w:instrText>
      </w:r>
      <w:r>
        <w:rPr>
          <w:rFonts w:ascii="맑은 고딕" w:eastAsia="맑은 고딕" w:hAnsi="맑은 고딕" w:cs="맑은 고딕" w:hint="eastAsia"/>
          <w:lang w:eastAsia="ko-KR"/>
        </w:rPr>
        <w:instrText>시험결론</w:instrText>
      </w:r>
      <w:r>
        <w:rPr>
          <w:rFonts w:hint="eastAsia"/>
          <w:lang w:eastAsia="ko-KR"/>
        </w:rPr>
        <w:instrText>_V10!R1C1:R26C9" \a \f 4 \h</w:instrText>
      </w:r>
      <w:r>
        <w:rPr>
          <w:lang w:eastAsia="ko-KR"/>
        </w:rPr>
        <w:instrText xml:space="preserve">  \* MERGEFORMAT </w:instrText>
      </w:r>
      <w:r>
        <w:rPr>
          <w:lang w:eastAsia="ko-KR"/>
        </w:rPr>
        <w:fldChar w:fldCharType="separate"/>
      </w:r>
    </w:p>
    <w:tbl>
      <w:tblPr>
        <w:tblW w:w="9106" w:type="dxa"/>
        <w:tblInd w:w="34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10"/>
        <w:gridCol w:w="956"/>
        <w:gridCol w:w="883"/>
        <w:gridCol w:w="1446"/>
        <w:gridCol w:w="893"/>
        <w:gridCol w:w="1638"/>
        <w:gridCol w:w="917"/>
        <w:gridCol w:w="865"/>
        <w:gridCol w:w="898"/>
      </w:tblGrid>
      <w:tr w:rsidR="00847ADF" w:rsidRPr="00847ADF" w14:paraId="64ECF392" w14:textId="77777777" w:rsidTr="00847ADF">
        <w:trPr>
          <w:trHeight w:val="283"/>
        </w:trPr>
        <w:tc>
          <w:tcPr>
            <w:tcW w:w="156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137E5F5F" w14:textId="1CD70E64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하드웨어 기능</w:t>
            </w:r>
          </w:p>
        </w:tc>
        <w:tc>
          <w:tcPr>
            <w:tcW w:w="2329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721D68B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하드웨어 요구사양</w:t>
            </w:r>
          </w:p>
        </w:tc>
        <w:tc>
          <w:tcPr>
            <w:tcW w:w="5211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D47574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하드웨어 시험</w:t>
            </w:r>
          </w:p>
        </w:tc>
      </w:tr>
      <w:tr w:rsidR="00847ADF" w:rsidRPr="00847ADF" w14:paraId="4364255D" w14:textId="77777777" w:rsidTr="00847ADF">
        <w:trPr>
          <w:trHeight w:val="394"/>
        </w:trPr>
        <w:tc>
          <w:tcPr>
            <w:tcW w:w="156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714916B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Hardware</w:t>
            </w:r>
            <w:r w:rsidRPr="00847ADF">
              <w:rPr>
                <w:rFonts w:eastAsia="맑은 고딕"/>
                <w:color w:val="000000"/>
                <w:sz w:val="14"/>
                <w:szCs w:val="18"/>
                <w:lang w:eastAsia="ko-KR"/>
              </w:rPr>
              <w:t xml:space="preserve"> </w:t>
            </w: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function</w:t>
            </w:r>
          </w:p>
        </w:tc>
        <w:tc>
          <w:tcPr>
            <w:tcW w:w="2329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000000" w:fill="F2F2F2"/>
            <w:vAlign w:val="center"/>
            <w:hideMark/>
          </w:tcPr>
          <w:p w14:paraId="1BF9027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Hardware</w:t>
            </w:r>
            <w:r w:rsidRPr="00847ADF">
              <w:rPr>
                <w:rFonts w:eastAsia="맑은 고딕"/>
                <w:color w:val="000000"/>
                <w:sz w:val="14"/>
                <w:szCs w:val="18"/>
                <w:lang w:eastAsia="ko-KR"/>
              </w:rPr>
              <w:t xml:space="preserve"> </w:t>
            </w: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design</w:t>
            </w:r>
            <w:r w:rsidRPr="00847ADF">
              <w:rPr>
                <w:rFonts w:eastAsia="맑은 고딕"/>
                <w:color w:val="000000"/>
                <w:sz w:val="14"/>
                <w:szCs w:val="18"/>
                <w:lang w:eastAsia="ko-KR"/>
              </w:rPr>
              <w:t xml:space="preserve"> </w:t>
            </w: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requirement</w:t>
            </w:r>
          </w:p>
        </w:tc>
        <w:tc>
          <w:tcPr>
            <w:tcW w:w="5211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0212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</w:p>
        </w:tc>
      </w:tr>
      <w:tr w:rsidR="00847ADF" w:rsidRPr="00847ADF" w14:paraId="53CE6210" w14:textId="77777777" w:rsidTr="00847ADF">
        <w:trPr>
          <w:trHeight w:val="283"/>
        </w:trPr>
        <w:tc>
          <w:tcPr>
            <w:tcW w:w="610" w:type="dxa"/>
            <w:vMerge w:val="restart"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73FA3EF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ID</w:t>
            </w:r>
          </w:p>
        </w:tc>
        <w:tc>
          <w:tcPr>
            <w:tcW w:w="956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624E964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명칭</w:t>
            </w:r>
          </w:p>
        </w:tc>
        <w:tc>
          <w:tcPr>
            <w:tcW w:w="883" w:type="dxa"/>
            <w:vMerge w:val="restart"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7BE8B22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ID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center"/>
            <w:hideMark/>
          </w:tcPr>
          <w:p w14:paraId="29078C7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명칭</w:t>
            </w: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/</w:t>
            </w: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설명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1A556E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ID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F02A37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명칭</w:t>
            </w:r>
          </w:p>
        </w:tc>
        <w:tc>
          <w:tcPr>
            <w:tcW w:w="178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3451E9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결과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DB42A7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맑은 고딕" w:eastAsia="맑은 고딕" w:hAnsi="맑은 고딕" w:cs="굴림" w:hint="eastAsia"/>
                <w:color w:val="000000"/>
                <w:sz w:val="14"/>
                <w:szCs w:val="18"/>
                <w:lang w:eastAsia="ko-KR"/>
              </w:rPr>
              <w:t>비고</w:t>
            </w:r>
          </w:p>
        </w:tc>
      </w:tr>
      <w:tr w:rsidR="00847ADF" w:rsidRPr="00847ADF" w14:paraId="1EC56489" w14:textId="77777777" w:rsidTr="00847ADF">
        <w:trPr>
          <w:trHeight w:val="407"/>
        </w:trPr>
        <w:tc>
          <w:tcPr>
            <w:tcW w:w="610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  <w:hideMark/>
          </w:tcPr>
          <w:p w14:paraId="2F94E53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double" w:sz="6" w:space="0" w:color="000000"/>
              <w:right w:val="single" w:sz="8" w:space="0" w:color="000000"/>
            </w:tcBorders>
            <w:shd w:val="clear" w:color="000000" w:fill="F2F2F2"/>
            <w:vAlign w:val="center"/>
            <w:hideMark/>
          </w:tcPr>
          <w:p w14:paraId="7E29596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Name</w:t>
            </w:r>
          </w:p>
        </w:tc>
        <w:tc>
          <w:tcPr>
            <w:tcW w:w="883" w:type="dxa"/>
            <w:vMerge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vAlign w:val="center"/>
            <w:hideMark/>
          </w:tcPr>
          <w:p w14:paraId="13586F2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000000" w:fill="F2F2F2"/>
            <w:vAlign w:val="center"/>
            <w:hideMark/>
          </w:tcPr>
          <w:p w14:paraId="42AD332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Name/Description</w:t>
            </w:r>
          </w:p>
        </w:tc>
        <w:tc>
          <w:tcPr>
            <w:tcW w:w="8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09FB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C4CC21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Name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7BEE18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Results - 1 (2025-01-23)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0DF6EA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00"/>
                <w:sz w:val="14"/>
                <w:szCs w:val="18"/>
                <w:lang w:eastAsia="ko-KR"/>
              </w:rPr>
              <w:t>Results - 2 ()</w:t>
            </w:r>
          </w:p>
        </w:tc>
        <w:tc>
          <w:tcPr>
            <w:tcW w:w="898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40E4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맑은 고딕" w:eastAsia="맑은 고딕" w:hAnsi="맑은 고딕" w:cs="굴림"/>
                <w:color w:val="000000"/>
                <w:sz w:val="14"/>
                <w:szCs w:val="18"/>
                <w:lang w:eastAsia="ko-KR"/>
              </w:rPr>
            </w:pPr>
          </w:p>
        </w:tc>
      </w:tr>
      <w:tr w:rsidR="00847ADF" w:rsidRPr="00847ADF" w14:paraId="020DA226" w14:textId="77777777" w:rsidTr="00847ADF">
        <w:trPr>
          <w:trHeight w:val="296"/>
        </w:trPr>
        <w:tc>
          <w:tcPr>
            <w:tcW w:w="6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AE96F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HDF.5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E2483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IPM 제어용 PWM 신호 전달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A231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HDR.5.1.x</w:t>
            </w:r>
          </w:p>
        </w:tc>
        <w:tc>
          <w:tcPr>
            <w:tcW w:w="144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B2084B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데드타임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0412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HDT.5.1.x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FC1D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데드타임 측정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C450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D1C56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9018A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12E6311A" w14:textId="77777777" w:rsidTr="00847ADF">
        <w:trPr>
          <w:trHeight w:val="530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122E1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803C7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9BC27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HDR.5.2.x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07F71E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타임스큐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0456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HDT.5.2.x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3BF5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타임스큐 측정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0192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FF0000"/>
                <w:sz w:val="14"/>
                <w:szCs w:val="18"/>
                <w:lang w:eastAsia="ko-KR"/>
              </w:rPr>
            </w:pPr>
            <w:r w:rsidRPr="00847ADF">
              <w:rPr>
                <w:rFonts w:ascii="바탕" w:eastAsia="바탕" w:hAnsi="바탕" w:cs="굴림" w:hint="eastAsia"/>
                <w:color w:val="FF0000"/>
                <w:sz w:val="14"/>
                <w:szCs w:val="18"/>
                <w:lang w:eastAsia="ko-KR"/>
              </w:rPr>
              <w:t>부분</w:t>
            </w:r>
            <w:r w:rsidRPr="00847ADF">
              <w:rPr>
                <w:rFonts w:ascii="Cambria" w:eastAsia="맑은 고딕" w:hAnsi="Cambria" w:cs="굴림"/>
                <w:color w:val="FF0000"/>
                <w:sz w:val="14"/>
                <w:szCs w:val="18"/>
                <w:lang w:eastAsia="ko-KR"/>
              </w:rPr>
              <w:t xml:space="preserve"> FAIL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93233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A309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포토커플러</w:t>
            </w: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 </w:t>
            </w: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보완</w:t>
            </w: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 </w:t>
            </w: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후</w:t>
            </w: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 </w:t>
            </w: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재시험결과</w:t>
            </w: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 </w:t>
            </w: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첨부</w:t>
            </w:r>
          </w:p>
        </w:tc>
      </w:tr>
      <w:tr w:rsidR="00847ADF" w:rsidRPr="00847ADF" w14:paraId="2E3B4DBE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660A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HDF.6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7A97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전류센서 신호 전달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CDAD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HDR.6.1.x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443AB0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모터 상전류 vs 전류센서 출력 비교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0494B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HDT.6.1.x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914C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모터 상전류 vs 전류센서 출력 비교측정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F054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9B58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E6EDB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　</w:t>
            </w:r>
          </w:p>
        </w:tc>
      </w:tr>
      <w:tr w:rsidR="00847ADF" w:rsidRPr="00847ADF" w14:paraId="351A6D31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242F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HDF.7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F1E5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IPM Fault 신호 전달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C0D6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HDR.7.1.x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0CB16C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포토커플러 턴온시간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60C3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HDT.7.1.x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7F62B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포토커플러 턴온시간 측정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FBB9F2" w14:textId="3AF59E26" w:rsidR="00847ADF" w:rsidRPr="00847ADF" w:rsidRDefault="00DC130E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FFC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92D050"/>
                <w:sz w:val="14"/>
                <w:szCs w:val="18"/>
                <w:lang w:eastAsia="ko-KR"/>
              </w:rPr>
              <w:t>Not Tested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973C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C2EC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보완시험</w:t>
            </w: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 </w:t>
            </w:r>
            <w:r w:rsidRPr="00847ADF">
              <w:rPr>
                <w:rFonts w:ascii="바탕" w:eastAsia="바탕" w:hAnsi="바탕" w:cs="굴림" w:hint="eastAsia"/>
                <w:color w:val="0000FF"/>
                <w:sz w:val="14"/>
                <w:szCs w:val="16"/>
                <w:lang w:eastAsia="ko-KR"/>
              </w:rPr>
              <w:t>필요</w:t>
            </w:r>
          </w:p>
        </w:tc>
        <w:bookmarkStart w:id="67" w:name="_GoBack"/>
        <w:bookmarkEnd w:id="67"/>
      </w:tr>
      <w:tr w:rsidR="00847ADF" w:rsidRPr="00847ADF" w14:paraId="0F2CB9F5" w14:textId="77777777" w:rsidTr="00847ADF">
        <w:trPr>
          <w:trHeight w:val="283"/>
        </w:trPr>
        <w:tc>
          <w:tcPr>
            <w:tcW w:w="6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BCAC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HDF.8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F86F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IPM 출력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A8F6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HDR.8.1.x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18CF14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FFT 활용한 성능평가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1493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HDT.8.1.x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31EE8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모터 전류출력 FFT 확인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8E2D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437A0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CEDD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　</w:t>
            </w:r>
          </w:p>
        </w:tc>
      </w:tr>
      <w:tr w:rsidR="00847ADF" w:rsidRPr="00847ADF" w14:paraId="092550D6" w14:textId="77777777" w:rsidTr="00847ADF">
        <w:trPr>
          <w:trHeight w:val="382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E69A9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C62BC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9B08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HDR.8.2.x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C4713D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입력지령 대비 출력전류 비교확인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0502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HDT.8.2.x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7B9EF0F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입력지령 대비 출력전류 비교확인</w:t>
            </w:r>
          </w:p>
        </w:tc>
        <w:tc>
          <w:tcPr>
            <w:tcW w:w="9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8EC13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92D05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92D050"/>
                <w:sz w:val="14"/>
                <w:szCs w:val="18"/>
                <w:lang w:eastAsia="ko-KR"/>
              </w:rPr>
              <w:t>Not Tested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74F7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D17FEC" w14:textId="180F88A6" w:rsidR="00847ADF" w:rsidRPr="00847ADF" w:rsidRDefault="00DC130E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>
              <w:rPr>
                <w:rFonts w:ascii="Cambria" w:eastAsia="맑은 고딕" w:hAnsi="Cambria" w:cs="굴림" w:hint="eastAsia"/>
                <w:color w:val="0000FF"/>
                <w:sz w:val="14"/>
                <w:szCs w:val="16"/>
                <w:lang w:eastAsia="ko-KR"/>
              </w:rPr>
              <w:t>시험계획</w:t>
            </w:r>
            <w:r>
              <w:rPr>
                <w:rFonts w:ascii="Cambria" w:eastAsia="맑은 고딕" w:hAnsi="Cambria" w:cs="굴림" w:hint="eastAsia"/>
                <w:color w:val="0000FF"/>
                <w:sz w:val="14"/>
                <w:szCs w:val="16"/>
                <w:lang w:eastAsia="ko-KR"/>
              </w:rPr>
              <w:t xml:space="preserve"> </w:t>
            </w:r>
            <w:r>
              <w:rPr>
                <w:rFonts w:ascii="Cambria" w:eastAsia="맑은 고딕" w:hAnsi="Cambria" w:cs="굴림" w:hint="eastAsia"/>
                <w:color w:val="0000FF"/>
                <w:sz w:val="14"/>
                <w:szCs w:val="16"/>
                <w:lang w:eastAsia="ko-KR"/>
              </w:rPr>
              <w:t>재수립</w:t>
            </w:r>
          </w:p>
        </w:tc>
      </w:tr>
      <w:tr w:rsidR="00847ADF" w:rsidRPr="00847ADF" w14:paraId="51337441" w14:textId="77777777" w:rsidTr="00847ADF">
        <w:trPr>
          <w:trHeight w:val="567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ADBE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F26B8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 xml:space="preserve">AC to DC 전력변환 </w:t>
            </w:r>
            <w:r w:rsidRPr="00847ADF">
              <w:rPr>
                <w:rFonts w:ascii="바탕" w:eastAsia="바탕" w:hAnsi="바탕" w:cs="굴림" w:hint="eastAsia"/>
                <w:color w:val="000000"/>
                <w:sz w:val="14"/>
                <w:szCs w:val="18"/>
                <w:lang w:eastAsia="ko-KR"/>
              </w:rPr>
              <w:t>–</w:t>
            </w: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 xml:space="preserve"> DC링크 전압 생성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31E3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HDR.11.1.x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579E79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리플전압 확인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7332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HDT.11.1.x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320CB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리플전압 측정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EFFD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9540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AC0C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　</w:t>
            </w:r>
          </w:p>
        </w:tc>
      </w:tr>
      <w:tr w:rsidR="00847ADF" w:rsidRPr="00847ADF" w14:paraId="4F2E7D6E" w14:textId="77777777" w:rsidTr="00847ADF">
        <w:trPr>
          <w:trHeight w:val="283"/>
        </w:trPr>
        <w:tc>
          <w:tcPr>
            <w:tcW w:w="6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FFBE2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HDF.13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E9E2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 제어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6430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HDR.13.1.x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F5CC2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 동작범위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A64DB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HDT.13.1.x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FF180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 시 히스테리시스 전압차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499C2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F7AB2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6DD91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　</w:t>
            </w:r>
          </w:p>
        </w:tc>
      </w:tr>
      <w:tr w:rsidR="00847ADF" w:rsidRPr="00847ADF" w14:paraId="2B1542F1" w14:textId="77777777" w:rsidTr="00847ADF">
        <w:trPr>
          <w:trHeight w:val="382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8ECDA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73B68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E9B2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HDR.13.2.x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30425C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제어전원 OFF시 오동작 방지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9224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HDT.13.2.x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4A40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GATE 오동작 방지회로 구동되는 제어전압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E4ACC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5362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BAF9F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  <w:t xml:space="preserve">　</w:t>
            </w:r>
          </w:p>
        </w:tc>
      </w:tr>
      <w:tr w:rsidR="00847ADF" w:rsidRPr="00847ADF" w14:paraId="25E18100" w14:textId="77777777" w:rsidTr="00847ADF">
        <w:trPr>
          <w:trHeight w:val="382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B5DDD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0C1CC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B7F2E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HDR.13.3.x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53EF4DA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 오버타임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2157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HDT.13.3.x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743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회생오버타임 회로 동작 후 에러신호 생성 도달시간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A3BF8" w14:textId="772C254A" w:rsidR="00847ADF" w:rsidRPr="00847ADF" w:rsidRDefault="00DC130E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FFC000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FB78C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54269" w14:textId="4C75414E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6"/>
                <w:lang w:eastAsia="ko-KR"/>
              </w:rPr>
            </w:pPr>
          </w:p>
        </w:tc>
      </w:tr>
      <w:tr w:rsidR="00847ADF" w:rsidRPr="00847ADF" w14:paraId="035603F9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EA21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HDF.14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CEB9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회생방전저항 과열 검지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742F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HDR.14.1.x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E40FDA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온도센서 정상 및 과열검지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4F0C0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HDT.14.1.x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8CB8F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과열신호 생성 시점에서 온도센서 온도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0A87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B6A5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DB83A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127095B1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30F5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HDF.15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F888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회생방전저항 단선 검지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6087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HDR.15.1.x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86FEAD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회생저항 단선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910EA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HDT.15.1.x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EAE5C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회생방전저항 단선검지 신호생성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D81A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370E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703A1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707DFEE8" w14:textId="77777777" w:rsidTr="00847ADF">
        <w:trPr>
          <w:trHeight w:val="283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B4FE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HDF.16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588B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과전압 검지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AC3F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HDR.16.1.x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1BD0C1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과전압 신호 생성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857FA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HDT.16.1.x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7F3DC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과전압 검지 회로동작 확인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2BF4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116E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79AE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5842B8EC" w14:textId="77777777" w:rsidTr="00847ADF">
        <w:trPr>
          <w:trHeight w:val="382"/>
        </w:trPr>
        <w:tc>
          <w:tcPr>
            <w:tcW w:w="6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901A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HDF.17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B0D80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검지</w:t>
            </w:r>
          </w:p>
        </w:tc>
        <w:tc>
          <w:tcPr>
            <w:tcW w:w="88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D650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HDR.17.1.x</w:t>
            </w:r>
          </w:p>
        </w:tc>
        <w:tc>
          <w:tcPr>
            <w:tcW w:w="144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2F8C1F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신호 생성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36CC9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HDT.17.1.x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3BA3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신호 생성 회로 입출력 신호측정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1B7F0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E558C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8CBD3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2E215E63" w14:textId="77777777" w:rsidTr="00847ADF">
        <w:trPr>
          <w:trHeight w:val="283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2BD117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5328D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52A58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74A636B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CF2A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6B0A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검지 신호 해제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F5219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17371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82F0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4BA15F46" w14:textId="77777777" w:rsidTr="00847ADF">
        <w:trPr>
          <w:trHeight w:val="283"/>
        </w:trPr>
        <w:tc>
          <w:tcPr>
            <w:tcW w:w="61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2EC80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HDF.18</w:t>
            </w:r>
          </w:p>
        </w:tc>
        <w:tc>
          <w:tcPr>
            <w:tcW w:w="95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C294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전압 방전</w:t>
            </w:r>
          </w:p>
        </w:tc>
        <w:tc>
          <w:tcPr>
            <w:tcW w:w="88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8965B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HDR.18.1.x</w:t>
            </w:r>
          </w:p>
        </w:tc>
        <w:tc>
          <w:tcPr>
            <w:tcW w:w="144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510B35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전압 방전 동작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BBF1F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HDT.18.1.x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F15E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74.7V 지점 시간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392D1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3BF3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ABF8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6018EC88" w14:textId="77777777" w:rsidTr="00847ADF">
        <w:trPr>
          <w:trHeight w:val="283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D0EF1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7176C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E6DBA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64857F5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2249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F35AD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45.3V 지점 시간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213E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328B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CCD9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022E7AA7" w14:textId="77777777" w:rsidTr="00847ADF">
        <w:trPr>
          <w:trHeight w:val="283"/>
        </w:trPr>
        <w:tc>
          <w:tcPr>
            <w:tcW w:w="61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36F7D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95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CEFC8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8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BA7F7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4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2B8C97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153D1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D5359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1분 경과 시 전압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55EC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C20DB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946D3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7F65771F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23F77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HDF.19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95CD0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회생방전저항 과열 신호전달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A541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HDR.19.1.x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00960A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회생방전저항 과열신호 외부 전달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CDE67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HDT.19.1.x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06B54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회싱뱅전저항 과열신호 포토커플러 딜레이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26395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344D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3B8C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435EDC6C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97DA9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HDF.20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AAD11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과전압 신호전달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341C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HDR.20.1.x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9F6FD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과전압 신호 외부 전달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938C2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HDT.20.1.x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4EC0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과전압 신호전달 포토커플러 딜레이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0321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DEA33A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8C01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150B06AA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3AE49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HDF.21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0480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신호전달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B7FFD9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HDR.21.1.x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0DEF05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신호 외부 전달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7F30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HDT.21.1.x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F34C2E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PN 저전압 신호전달 포토커플러 딜레이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E451F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E89E3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C88DB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  <w:tr w:rsidR="00847ADF" w:rsidRPr="00847ADF" w14:paraId="0DE4C7F1" w14:textId="77777777" w:rsidTr="00847ADF">
        <w:trPr>
          <w:trHeight w:val="382"/>
        </w:trPr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0B6336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HDF.22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EA00B2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컨버터 제어전원 이상 신호전달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9886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HDR.22.1.x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4661B14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컨버터 제어전원 이상신호 외부 전달</w:t>
            </w:r>
          </w:p>
        </w:tc>
        <w:tc>
          <w:tcPr>
            <w:tcW w:w="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BBC6D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HDT.22.1.x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D87931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textAlignment w:val="auto"/>
              <w:rPr>
                <w:rFonts w:ascii="현대체Light" w:eastAsia="현대체Light" w:hAnsi="현대체Light" w:cs="굴림"/>
                <w:color w:val="000000"/>
                <w:sz w:val="14"/>
                <w:szCs w:val="18"/>
                <w:lang w:eastAsia="ko-KR"/>
              </w:rPr>
            </w:pPr>
            <w:r w:rsidRPr="00847ADF">
              <w:rPr>
                <w:rFonts w:ascii="현대체Light" w:eastAsia="현대체Light" w:hAnsi="현대체Light" w:cs="굴림" w:hint="eastAsia"/>
                <w:color w:val="000000"/>
                <w:sz w:val="14"/>
                <w:szCs w:val="18"/>
                <w:lang w:eastAsia="ko-KR"/>
              </w:rPr>
              <w:t>컨버터 제어전원 신호전달 포토커플러 동작지점</w:t>
            </w:r>
          </w:p>
        </w:tc>
        <w:tc>
          <w:tcPr>
            <w:tcW w:w="9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AE0D3C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>PASS</w:t>
            </w:r>
          </w:p>
        </w:tc>
        <w:tc>
          <w:tcPr>
            <w:tcW w:w="8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EBF17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35BEC8" w14:textId="77777777" w:rsidR="00847ADF" w:rsidRPr="00847ADF" w:rsidRDefault="00847ADF" w:rsidP="00847ADF">
            <w:pPr>
              <w:widowControl/>
              <w:overflowPunct/>
              <w:autoSpaceDE/>
              <w:autoSpaceDN/>
              <w:adjustRightInd/>
              <w:spacing w:line="240" w:lineRule="auto"/>
              <w:jc w:val="center"/>
              <w:textAlignment w:val="auto"/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</w:pPr>
            <w:r w:rsidRPr="00847ADF">
              <w:rPr>
                <w:rFonts w:ascii="Cambria" w:eastAsia="맑은 고딕" w:hAnsi="Cambria" w:cs="굴림"/>
                <w:color w:val="0000FF"/>
                <w:sz w:val="14"/>
                <w:szCs w:val="18"/>
                <w:lang w:eastAsia="ko-KR"/>
              </w:rPr>
              <w:t xml:space="preserve">　</w:t>
            </w:r>
          </w:p>
        </w:tc>
      </w:tr>
    </w:tbl>
    <w:p w14:paraId="43F2E74C" w14:textId="6422DD62" w:rsidR="00847ADF" w:rsidRPr="00847ADF" w:rsidRDefault="00847ADF" w:rsidP="00847ADF">
      <w:pPr>
        <w:pStyle w:val="a5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fldChar w:fldCharType="end"/>
      </w:r>
    </w:p>
    <w:p w14:paraId="4E625978" w14:textId="30FAD20F" w:rsidR="00EF70D5" w:rsidRPr="00A10CEB" w:rsidRDefault="006D6800" w:rsidP="00947597">
      <w:pPr>
        <w:pStyle w:val="1"/>
        <w:numPr>
          <w:ilvl w:val="0"/>
          <w:numId w:val="0"/>
        </w:numPr>
        <w:rPr>
          <w:rFonts w:ascii="현대체Light" w:eastAsia="현대체Light" w:hAnsi="현대체Light"/>
          <w:b/>
        </w:rPr>
      </w:pPr>
      <w:bookmarkStart w:id="68" w:name="_Toc188032300"/>
      <w:r w:rsidRPr="00A10CEB">
        <w:rPr>
          <w:rFonts w:ascii="현대체Light" w:eastAsia="현대체Light" w:hAnsi="현대체Light" w:hint="eastAsia"/>
          <w:b/>
        </w:rPr>
        <w:lastRenderedPageBreak/>
        <w:t>변경이력(</w:t>
      </w:r>
      <w:r w:rsidRPr="00A10CEB">
        <w:rPr>
          <w:rFonts w:ascii="현대체Light" w:eastAsia="현대체Light" w:hAnsi="현대체Light"/>
          <w:b/>
        </w:rPr>
        <w:t>Revision History)</w:t>
      </w:r>
      <w:bookmarkEnd w:id="68"/>
    </w:p>
    <w:p w14:paraId="2C73E5B6" w14:textId="77777777" w:rsidR="008127B8" w:rsidRPr="00A10CEB" w:rsidRDefault="008127B8" w:rsidP="001225B4">
      <w:pPr>
        <w:pStyle w:val="a5"/>
        <w:snapToGrid w:val="0"/>
        <w:spacing w:line="240" w:lineRule="auto"/>
        <w:ind w:firstLine="0"/>
        <w:rPr>
          <w:rFonts w:ascii="현대체Light" w:eastAsia="현대체Light" w:hAnsi="현대체Light"/>
        </w:rPr>
      </w:pPr>
    </w:p>
    <w:tbl>
      <w:tblPr>
        <w:tblW w:w="9751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58"/>
        <w:gridCol w:w="7493"/>
      </w:tblGrid>
      <w:tr w:rsidR="008127B8" w:rsidRPr="00A10CEB" w14:paraId="11DBE8F1" w14:textId="77777777" w:rsidTr="00FB563E">
        <w:trPr>
          <w:cantSplit/>
          <w:tblHeader/>
          <w:jc w:val="center"/>
        </w:trPr>
        <w:tc>
          <w:tcPr>
            <w:tcW w:w="2258" w:type="dxa"/>
            <w:shd w:val="clear" w:color="auto" w:fill="D9D9D9" w:themeFill="background1" w:themeFillShade="D9"/>
            <w:vAlign w:val="center"/>
          </w:tcPr>
          <w:p w14:paraId="19C46DD5" w14:textId="310D166E" w:rsidR="006D6800" w:rsidRPr="00A10CEB" w:rsidRDefault="006D6800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 w:cs="바탕체"/>
                <w:sz w:val="24"/>
                <w:lang w:eastAsia="ko-KR"/>
              </w:rPr>
            </w:pPr>
            <w:r w:rsidRPr="00A10CEB">
              <w:rPr>
                <w:rFonts w:ascii="현대체Light" w:eastAsia="현대체Light" w:hAnsi="현대체Light" w:cs="바탕체"/>
                <w:sz w:val="24"/>
                <w:lang w:eastAsia="ko-KR"/>
              </w:rPr>
              <w:t>변경이력</w:t>
            </w:r>
          </w:p>
          <w:p w14:paraId="75403F6C" w14:textId="517BE9C8" w:rsidR="008127B8" w:rsidRPr="00A10CEB" w:rsidRDefault="00EF2C8D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/>
                <w:sz w:val="24"/>
              </w:rPr>
            </w:pPr>
            <w:r w:rsidRPr="00A10CEB">
              <w:rPr>
                <w:rFonts w:ascii="현대체Light" w:eastAsia="현대체Light" w:hAnsi="현대체Light" w:cs="바탕체"/>
                <w:sz w:val="24"/>
                <w:lang w:eastAsia="ko-KR"/>
              </w:rPr>
              <w:t>Revision History</w:t>
            </w:r>
          </w:p>
        </w:tc>
        <w:tc>
          <w:tcPr>
            <w:tcW w:w="7493" w:type="dxa"/>
            <w:shd w:val="clear" w:color="auto" w:fill="D9D9D9" w:themeFill="background1" w:themeFillShade="D9"/>
            <w:vAlign w:val="center"/>
          </w:tcPr>
          <w:p w14:paraId="3CCDF6F0" w14:textId="1A98627A" w:rsidR="008127B8" w:rsidRPr="00D6583D" w:rsidRDefault="006D6800" w:rsidP="001225B4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/>
                <w:color w:val="000000" w:themeColor="text1"/>
                <w:sz w:val="22"/>
                <w:lang w:eastAsia="ko-KR"/>
              </w:rPr>
            </w:pPr>
            <w:r w:rsidRPr="00D6583D">
              <w:rPr>
                <w:rFonts w:ascii="현대체Light" w:eastAsia="현대체Light" w:hAnsi="현대체Light"/>
                <w:color w:val="000000" w:themeColor="text1"/>
                <w:sz w:val="24"/>
                <w:lang w:eastAsia="ko-KR"/>
              </w:rPr>
              <w:t>[</w:t>
            </w:r>
            <w:r w:rsidR="00D6583D" w:rsidRPr="00D6583D">
              <w:rPr>
                <w:rFonts w:ascii="현대체Light" w:eastAsia="현대체Light" w:hAnsi="현대체Light" w:hint="eastAsia"/>
                <w:color w:val="000000" w:themeColor="text1"/>
                <w:sz w:val="24"/>
                <w:lang w:eastAsia="ko-KR"/>
              </w:rPr>
              <w:t>Drive Unit</w:t>
            </w:r>
            <w:r w:rsidRPr="00D6583D">
              <w:rPr>
                <w:rFonts w:ascii="현대체Light" w:eastAsia="현대체Light" w:hAnsi="현대체Light"/>
                <w:color w:val="000000" w:themeColor="text1"/>
                <w:sz w:val="24"/>
                <w:lang w:eastAsia="ko-KR"/>
              </w:rPr>
              <w:t>]</w:t>
            </w:r>
          </w:p>
          <w:p w14:paraId="448733D2" w14:textId="47FEFEFB" w:rsidR="008127B8" w:rsidRPr="00A10CEB" w:rsidRDefault="00423C8C" w:rsidP="00423C8C">
            <w:pPr>
              <w:pStyle w:val="affa"/>
              <w:adjustRightInd w:val="0"/>
              <w:snapToGrid w:val="0"/>
              <w:spacing w:before="0"/>
              <w:ind w:left="0"/>
              <w:rPr>
                <w:rFonts w:ascii="현대체Light" w:eastAsia="현대체Light" w:hAnsi="현대체Light"/>
                <w:sz w:val="24"/>
              </w:rPr>
            </w:pPr>
            <w:r w:rsidRPr="00A10CEB">
              <w:rPr>
                <w:rFonts w:ascii="현대체Light" w:eastAsia="현대체Light" w:hAnsi="현대체Light" w:cs="바탕체"/>
                <w:sz w:val="24"/>
                <w:lang w:eastAsia="ko-KR"/>
              </w:rPr>
              <w:t xml:space="preserve">Hardware </w:t>
            </w:r>
            <w:r w:rsidRPr="00A10CEB">
              <w:rPr>
                <w:rFonts w:ascii="현대체Light" w:eastAsia="현대체Light" w:hAnsi="현대체Light" w:cs="바탕체" w:hint="eastAsia"/>
                <w:sz w:val="24"/>
                <w:lang w:eastAsia="ko-KR"/>
              </w:rPr>
              <w:t>Test Plan</w:t>
            </w:r>
            <w:r w:rsidRPr="00A10CEB">
              <w:rPr>
                <w:rFonts w:ascii="현대체Light" w:eastAsia="현대체Light" w:hAnsi="현대체Light" w:cs="바탕체"/>
                <w:sz w:val="24"/>
                <w:lang w:eastAsia="ko-KR"/>
              </w:rPr>
              <w:t xml:space="preserve"> </w:t>
            </w:r>
            <w:r w:rsidRPr="00A10CEB">
              <w:rPr>
                <w:rFonts w:ascii="현대체Light" w:eastAsia="현대체Light" w:hAnsi="현대체Light" w:cs="바탕체" w:hint="eastAsia"/>
                <w:sz w:val="24"/>
                <w:lang w:eastAsia="ko-KR"/>
              </w:rPr>
              <w:t>(Verification)</w:t>
            </w:r>
          </w:p>
        </w:tc>
      </w:tr>
    </w:tbl>
    <w:p w14:paraId="3C841D5F" w14:textId="77777777" w:rsidR="008127B8" w:rsidRPr="00A10CEB" w:rsidRDefault="008127B8" w:rsidP="001225B4">
      <w:pPr>
        <w:pStyle w:val="a5"/>
        <w:snapToGrid w:val="0"/>
        <w:spacing w:line="240" w:lineRule="auto"/>
        <w:ind w:firstLine="0"/>
        <w:rPr>
          <w:rFonts w:ascii="현대체Light" w:eastAsia="현대체Light" w:hAnsi="현대체Light"/>
          <w:sz w:val="2"/>
        </w:rPr>
      </w:pPr>
    </w:p>
    <w:tbl>
      <w:tblPr>
        <w:tblW w:w="974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4"/>
        <w:gridCol w:w="1134"/>
        <w:gridCol w:w="1276"/>
        <w:gridCol w:w="2935"/>
        <w:gridCol w:w="1070"/>
        <w:gridCol w:w="1098"/>
        <w:gridCol w:w="1107"/>
      </w:tblGrid>
      <w:tr w:rsidR="001225B4" w:rsidRPr="00A10CEB" w14:paraId="26D5DB49" w14:textId="77777777" w:rsidTr="00A309E1">
        <w:trPr>
          <w:cantSplit/>
          <w:trHeight w:val="265"/>
          <w:tblHeader/>
          <w:jc w:val="center"/>
        </w:trPr>
        <w:tc>
          <w:tcPr>
            <w:tcW w:w="112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61F89B8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버전</w:t>
            </w:r>
          </w:p>
          <w:p w14:paraId="3367ABB7" w14:textId="462CF77E" w:rsidR="001225B4" w:rsidRPr="00A10CE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ver</w:t>
            </w:r>
            <w:r w:rsidR="00EF2C8D" w:rsidRPr="00A10CEB">
              <w:rPr>
                <w:rFonts w:ascii="현대체Light" w:eastAsia="현대체Light" w:hAnsi="현대체Light" w:cstheme="majorHAnsi"/>
                <w:lang w:eastAsia="ko-KR"/>
              </w:rPr>
              <w:t>.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34C96459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변경일자</w:t>
            </w:r>
          </w:p>
          <w:p w14:paraId="2B335C08" w14:textId="64BCA9C2" w:rsidR="001225B4" w:rsidRPr="00A10CEB" w:rsidRDefault="00EF2C8D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Date</w:t>
            </w:r>
          </w:p>
        </w:tc>
        <w:tc>
          <w:tcPr>
            <w:tcW w:w="4211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488B433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변경내용</w:t>
            </w:r>
          </w:p>
          <w:p w14:paraId="6C5E5C7F" w14:textId="78F7C53F" w:rsidR="001225B4" w:rsidRPr="00A10CE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Description</w:t>
            </w:r>
          </w:p>
        </w:tc>
        <w:tc>
          <w:tcPr>
            <w:tcW w:w="1070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1EC429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담당</w:t>
            </w:r>
          </w:p>
          <w:p w14:paraId="7B0F59D0" w14:textId="3D87FDC2" w:rsidR="001225B4" w:rsidRPr="00A10CE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Updated by</w:t>
            </w:r>
          </w:p>
        </w:tc>
        <w:tc>
          <w:tcPr>
            <w:tcW w:w="1098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76E316B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검토</w:t>
            </w:r>
          </w:p>
          <w:p w14:paraId="16F56D23" w14:textId="1CA1D4D2" w:rsidR="001225B4" w:rsidRPr="00A10CE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Reviewed by</w:t>
            </w:r>
          </w:p>
        </w:tc>
        <w:tc>
          <w:tcPr>
            <w:tcW w:w="1107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09769B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승인</w:t>
            </w:r>
          </w:p>
          <w:p w14:paraId="606892D5" w14:textId="183F1B5D" w:rsidR="001225B4" w:rsidRPr="00A10CE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Approved by</w:t>
            </w:r>
          </w:p>
        </w:tc>
      </w:tr>
      <w:tr w:rsidR="001225B4" w:rsidRPr="00A10CEB" w14:paraId="770A61E7" w14:textId="77777777" w:rsidTr="00A309E1">
        <w:trPr>
          <w:cantSplit/>
          <w:trHeight w:val="265"/>
          <w:tblHeader/>
          <w:jc w:val="center"/>
        </w:trPr>
        <w:tc>
          <w:tcPr>
            <w:tcW w:w="1124" w:type="dxa"/>
            <w:vMerge/>
            <w:tcBorders>
              <w:bottom w:val="double" w:sz="4" w:space="0" w:color="auto"/>
            </w:tcBorders>
            <w:vAlign w:val="center"/>
          </w:tcPr>
          <w:p w14:paraId="754A3431" w14:textId="77777777" w:rsidR="001225B4" w:rsidRPr="00A10CE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134" w:type="dxa"/>
            <w:vMerge/>
            <w:tcBorders>
              <w:bottom w:val="double" w:sz="4" w:space="0" w:color="auto"/>
            </w:tcBorders>
            <w:vAlign w:val="center"/>
          </w:tcPr>
          <w:p w14:paraId="3AC1303D" w14:textId="20324BC1" w:rsidR="001225B4" w:rsidRPr="00A10CE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17B942" w14:textId="7355A89B" w:rsidR="006D6800" w:rsidRPr="00A10CEB" w:rsidRDefault="006D6800" w:rsidP="00947597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장/절, 쪽번호</w:t>
            </w:r>
          </w:p>
          <w:p w14:paraId="2064787E" w14:textId="3FA08B95" w:rsidR="001225B4" w:rsidRPr="00A10CEB" w:rsidRDefault="00947597" w:rsidP="00947597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Clause / Page</w:t>
            </w:r>
          </w:p>
        </w:tc>
        <w:tc>
          <w:tcPr>
            <w:tcW w:w="293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1C79EC" w14:textId="77777777" w:rsidR="006D6800" w:rsidRPr="00A10CEB" w:rsidRDefault="006D6800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요약</w:t>
            </w:r>
          </w:p>
          <w:p w14:paraId="496F3591" w14:textId="4287001F" w:rsidR="001225B4" w:rsidRPr="00A10CEB" w:rsidRDefault="00584C86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Summary</w:t>
            </w:r>
          </w:p>
        </w:tc>
        <w:tc>
          <w:tcPr>
            <w:tcW w:w="1070" w:type="dxa"/>
            <w:vMerge/>
            <w:tcBorders>
              <w:bottom w:val="double" w:sz="4" w:space="0" w:color="auto"/>
            </w:tcBorders>
          </w:tcPr>
          <w:p w14:paraId="4A66D391" w14:textId="77777777" w:rsidR="001225B4" w:rsidRPr="00A10CE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098" w:type="dxa"/>
            <w:vMerge/>
            <w:tcBorders>
              <w:bottom w:val="double" w:sz="4" w:space="0" w:color="auto"/>
            </w:tcBorders>
          </w:tcPr>
          <w:p w14:paraId="65CF3DFC" w14:textId="77777777" w:rsidR="001225B4" w:rsidRPr="00A10CE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1107" w:type="dxa"/>
            <w:vMerge/>
            <w:tcBorders>
              <w:bottom w:val="double" w:sz="4" w:space="0" w:color="auto"/>
            </w:tcBorders>
          </w:tcPr>
          <w:p w14:paraId="5A89E45B" w14:textId="77777777" w:rsidR="001225B4" w:rsidRPr="00A10CEB" w:rsidRDefault="001225B4" w:rsidP="001225B4">
            <w:pPr>
              <w:pStyle w:val="af5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</w:tr>
      <w:tr w:rsidR="00947597" w:rsidRPr="00A10CEB" w14:paraId="0F343956" w14:textId="77777777" w:rsidTr="00251F2D">
        <w:trPr>
          <w:cantSplit/>
          <w:trHeight w:val="480"/>
          <w:tblHeader/>
          <w:jc w:val="center"/>
        </w:trPr>
        <w:tc>
          <w:tcPr>
            <w:tcW w:w="112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5ADBDE" w14:textId="01B8849D" w:rsidR="00947597" w:rsidRPr="00A10CEB" w:rsidRDefault="003370CD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1</w:t>
            </w:r>
            <w:r w:rsidR="00947597" w:rsidRPr="00A10CEB">
              <w:rPr>
                <w:rFonts w:ascii="현대체Light" w:eastAsia="현대체Light" w:hAnsi="현대체Light" w:cstheme="majorHAnsi"/>
                <w:lang w:eastAsia="ko-KR"/>
              </w:rPr>
              <w:t>.</w:t>
            </w: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0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CB1C4B8" w14:textId="0F19BADC" w:rsidR="00947597" w:rsidRPr="00A10CEB" w:rsidRDefault="00947597" w:rsidP="00251F2D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202</w:t>
            </w:r>
            <w:r w:rsidR="00D6583D">
              <w:rPr>
                <w:rFonts w:ascii="현대체Light" w:eastAsia="현대체Light" w:hAnsi="현대체Light" w:cstheme="majorHAnsi"/>
                <w:lang w:eastAsia="ko-KR"/>
              </w:rPr>
              <w:t>5</w:t>
            </w:r>
            <w:r w:rsidR="00415B3B" w:rsidRPr="00A10CEB">
              <w:rPr>
                <w:rFonts w:ascii="현대체Light" w:eastAsia="현대체Light" w:hAnsi="현대체Light" w:cstheme="majorHAnsi"/>
                <w:lang w:eastAsia="ko-KR"/>
              </w:rPr>
              <w:t>-</w:t>
            </w:r>
            <w:r w:rsidR="00D6583D">
              <w:rPr>
                <w:rFonts w:ascii="현대체Light" w:eastAsia="현대체Light" w:hAnsi="현대체Light" w:cstheme="majorHAnsi"/>
                <w:lang w:eastAsia="ko-KR"/>
              </w:rPr>
              <w:t>01</w:t>
            </w:r>
            <w:r w:rsidRPr="00A10CEB">
              <w:rPr>
                <w:rFonts w:ascii="현대체Light" w:eastAsia="현대체Light" w:hAnsi="현대체Light" w:cstheme="majorHAnsi"/>
                <w:lang w:eastAsia="ko-KR"/>
              </w:rPr>
              <w:t>-</w:t>
            </w:r>
            <w:r w:rsidR="00847ADF">
              <w:rPr>
                <w:rFonts w:ascii="현대체Light" w:eastAsia="현대체Light" w:hAnsi="현대체Light" w:cstheme="majorHAnsi"/>
                <w:lang w:eastAsia="ko-KR"/>
              </w:rPr>
              <w:t>23</w:t>
            </w:r>
          </w:p>
        </w:tc>
        <w:tc>
          <w:tcPr>
            <w:tcW w:w="1276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AD47DFE" w14:textId="77777777" w:rsidR="00947597" w:rsidRPr="00A10CEB" w:rsidRDefault="00947597" w:rsidP="00A309E1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</w:rPr>
            </w:pPr>
          </w:p>
        </w:tc>
        <w:tc>
          <w:tcPr>
            <w:tcW w:w="2935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4F2471F" w14:textId="5DC5379C" w:rsidR="00947597" w:rsidRPr="00A10CEB" w:rsidRDefault="00251F2D" w:rsidP="00A309E1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 w:hint="eastAsia"/>
                <w:lang w:eastAsia="ko-KR"/>
              </w:rPr>
              <w:t>최초 작성</w:t>
            </w:r>
          </w:p>
        </w:tc>
        <w:tc>
          <w:tcPr>
            <w:tcW w:w="107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D9F65E6" w14:textId="4B3E5CF9" w:rsidR="00947597" w:rsidRPr="00A10CEB" w:rsidRDefault="00231CA7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한승한</w:t>
            </w:r>
          </w:p>
        </w:tc>
        <w:tc>
          <w:tcPr>
            <w:tcW w:w="10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150924" w14:textId="69089FE6" w:rsidR="00947597" w:rsidRPr="00A10CEB" w:rsidRDefault="00D6583D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엄삼곤/</w:t>
            </w:r>
            <w:r w:rsidR="00231CA7" w:rsidRPr="00A10CE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이용국</w:t>
            </w:r>
          </w:p>
        </w:tc>
        <w:tc>
          <w:tcPr>
            <w:tcW w:w="1107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0C62B9" w14:textId="0272C30B" w:rsidR="00947597" w:rsidRPr="00A10CEB" w:rsidRDefault="00231CA7" w:rsidP="00947597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8"/>
                <w:lang w:eastAsia="ko-KR"/>
              </w:rPr>
            </w:pPr>
            <w:r w:rsidRPr="00A10CEB">
              <w:rPr>
                <w:rFonts w:ascii="현대체Light" w:eastAsia="현대체Light" w:hAnsi="현대체Light" w:cstheme="majorHAnsi" w:hint="eastAsia"/>
                <w:sz w:val="16"/>
                <w:szCs w:val="18"/>
                <w:lang w:eastAsia="ko-KR"/>
              </w:rPr>
              <w:t>정태혁</w:t>
            </w:r>
          </w:p>
        </w:tc>
      </w:tr>
      <w:tr w:rsidR="00E31BA9" w:rsidRPr="00A10CEB" w14:paraId="316F5B90" w14:textId="77777777" w:rsidTr="00251F2D">
        <w:trPr>
          <w:cantSplit/>
          <w:trHeight w:val="408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4" w:space="0" w:color="auto"/>
            </w:tcBorders>
          </w:tcPr>
          <w:p w14:paraId="35406594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285AFD8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B7931C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</w:tcPr>
          <w:p w14:paraId="6693885E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1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35DE8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  <w:lang w:eastAsia="ko-KR"/>
              </w:rPr>
            </w:pPr>
          </w:p>
        </w:tc>
        <w:tc>
          <w:tcPr>
            <w:tcW w:w="10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66C5D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C818E1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</w:p>
        </w:tc>
      </w:tr>
      <w:tr w:rsidR="00E31BA9" w:rsidRPr="00A10CEB" w14:paraId="4C602583" w14:textId="77777777" w:rsidTr="00251F2D">
        <w:trPr>
          <w:cantSplit/>
          <w:trHeight w:val="413"/>
          <w:tblHeader/>
          <w:jc w:val="center"/>
        </w:trPr>
        <w:tc>
          <w:tcPr>
            <w:tcW w:w="1124" w:type="dxa"/>
            <w:tcBorders>
              <w:top w:val="single" w:sz="4" w:space="0" w:color="auto"/>
              <w:bottom w:val="single" w:sz="8" w:space="0" w:color="auto"/>
            </w:tcBorders>
          </w:tcPr>
          <w:p w14:paraId="1C673846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8" w:space="0" w:color="auto"/>
            </w:tcBorders>
          </w:tcPr>
          <w:p w14:paraId="3EE6883B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8" w:space="0" w:color="auto"/>
            </w:tcBorders>
          </w:tcPr>
          <w:p w14:paraId="2D051F1E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2935" w:type="dxa"/>
            <w:tcBorders>
              <w:top w:val="single" w:sz="4" w:space="0" w:color="auto"/>
              <w:bottom w:val="single" w:sz="8" w:space="0" w:color="auto"/>
            </w:tcBorders>
          </w:tcPr>
          <w:p w14:paraId="38879A04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144" w:right="0"/>
              <w:rPr>
                <w:rFonts w:ascii="현대체Light" w:eastAsia="현대체Light" w:hAnsi="현대체Light" w:cstheme="majorHAnsi"/>
                <w:lang w:eastAsia="ko-KR"/>
              </w:rPr>
            </w:pPr>
          </w:p>
        </w:tc>
        <w:tc>
          <w:tcPr>
            <w:tcW w:w="107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52C564E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  <w:lang w:eastAsia="ko-KR"/>
              </w:rPr>
            </w:pPr>
          </w:p>
        </w:tc>
        <w:tc>
          <w:tcPr>
            <w:tcW w:w="1098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50F7D9C8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F6AB9A1" w14:textId="77777777" w:rsidR="00E31BA9" w:rsidRPr="00A10CEB" w:rsidRDefault="00E31BA9" w:rsidP="00E31BA9">
            <w:pPr>
              <w:pStyle w:val="af6"/>
              <w:snapToGrid w:val="0"/>
              <w:spacing w:line="240" w:lineRule="auto"/>
              <w:ind w:left="0" w:right="0"/>
              <w:jc w:val="center"/>
              <w:rPr>
                <w:rFonts w:ascii="현대체Light" w:eastAsia="현대체Light" w:hAnsi="현대체Light" w:cstheme="majorHAnsi"/>
                <w:sz w:val="16"/>
                <w:szCs w:val="16"/>
              </w:rPr>
            </w:pPr>
          </w:p>
        </w:tc>
      </w:tr>
    </w:tbl>
    <w:p w14:paraId="4CFAF486" w14:textId="77777777" w:rsidR="00947597" w:rsidRPr="00A10CEB" w:rsidRDefault="00947597" w:rsidP="00947597">
      <w:pPr>
        <w:pStyle w:val="E"/>
        <w:snapToGrid w:val="0"/>
        <w:spacing w:line="240" w:lineRule="auto"/>
        <w:rPr>
          <w:rFonts w:ascii="현대체Light" w:eastAsia="현대체Light" w:hAnsi="현대체Light"/>
        </w:rPr>
      </w:pPr>
    </w:p>
    <w:p w14:paraId="52838D20" w14:textId="77777777" w:rsidR="00947597" w:rsidRPr="00A10CEB" w:rsidRDefault="00947597" w:rsidP="00947597">
      <w:pPr>
        <w:pStyle w:val="E"/>
        <w:snapToGrid w:val="0"/>
        <w:spacing w:line="240" w:lineRule="auto"/>
        <w:rPr>
          <w:rFonts w:ascii="현대체Light" w:eastAsia="현대체Light" w:hAnsi="현대체Light"/>
        </w:rPr>
      </w:pPr>
    </w:p>
    <w:p w14:paraId="350924C1" w14:textId="3AD3C546" w:rsidR="00F87A7F" w:rsidRPr="00A10CEB" w:rsidRDefault="00F87A7F" w:rsidP="001225B4">
      <w:pPr>
        <w:snapToGrid w:val="0"/>
        <w:spacing w:line="240" w:lineRule="auto"/>
        <w:rPr>
          <w:rFonts w:ascii="현대체Light" w:eastAsia="현대체Light" w:hAnsi="현대체Light"/>
          <w:sz w:val="18"/>
          <w:lang w:eastAsia="ko-KR"/>
        </w:rPr>
      </w:pPr>
    </w:p>
    <w:p w14:paraId="6943DB01" w14:textId="77777777" w:rsidR="00F87A7F" w:rsidRPr="00A10CEB" w:rsidRDefault="00F87A7F" w:rsidP="001225B4">
      <w:pPr>
        <w:snapToGrid w:val="0"/>
        <w:spacing w:line="240" w:lineRule="auto"/>
        <w:rPr>
          <w:rFonts w:ascii="현대체Light" w:eastAsia="현대체Light" w:hAnsi="현대체Light"/>
          <w:sz w:val="18"/>
          <w:lang w:eastAsia="ko-KR"/>
        </w:rPr>
      </w:pPr>
    </w:p>
    <w:sectPr w:rsidR="00F87A7F" w:rsidRPr="00A10CEB" w:rsidSect="001E4C79">
      <w:footerReference w:type="default" r:id="rId77"/>
      <w:pgSz w:w="11907" w:h="16839" w:code="9"/>
      <w:pgMar w:top="567" w:right="1077" w:bottom="567" w:left="1077" w:header="680" w:footer="51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B4AE4" w14:textId="77777777" w:rsidR="00DF5CC2" w:rsidRDefault="00DF5CC2">
      <w:r>
        <w:separator/>
      </w:r>
    </w:p>
  </w:endnote>
  <w:endnote w:type="continuationSeparator" w:id="0">
    <w:p w14:paraId="61FBE307" w14:textId="77777777" w:rsidR="00DF5CC2" w:rsidRDefault="00DF5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현대체Light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1" w:subsetted="1" w:fontKey="{9EDEB9BE-6547-446D-8F9A-3448CE364FC4}"/>
    <w:embedBold r:id="rId2" w:subsetted="1" w:fontKey="{B67F0871-2482-438D-AD70-D8118CE057B8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7F8A93-5AFD-4029-8E00-D5847CB83CD6}"/>
    <w:embedBold r:id="rId4" w:fontKey="{AD9506FD-460B-487E-80D7-9CEB310BEBB1}"/>
  </w:font>
  <w:font w:name="현대체Medium">
    <w:panose1 w:val="02020603020101020101"/>
    <w:charset w:val="81"/>
    <w:family w:val="roman"/>
    <w:pitch w:val="variable"/>
    <w:sig w:usb0="800002A7" w:usb1="19D77CFB" w:usb2="00000010" w:usb3="00000000" w:csb0="00080001" w:csb1="00000000"/>
    <w:embedRegular r:id="rId5" w:subsetted="1" w:fontKey="{43D897BD-E92A-4D63-969C-06E7BCB0B7A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BA5262A4-CAFD-4C70-8D8D-20EC5917D4CF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7" w:fontKey="{668FF4C9-5078-43A5-82C9-EC34F60AC9EE}"/>
  </w:font>
  <w:font w:name="HD현대체 Bold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8" w:subsetted="1" w:fontKey="{9CC2D72E-485D-4ADD-943A-03EC89988BC1}"/>
  </w:font>
  <w:font w:name="현대체 Bold">
    <w:panose1 w:val="02020603020101020101"/>
    <w:charset w:val="81"/>
    <w:family w:val="roman"/>
    <w:pitch w:val="variable"/>
    <w:sig w:usb0="800002AF" w:usb1="19D77CFB" w:usb2="00000018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平成角ゴシックW5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현대체 Medium">
    <w:panose1 w:val="02020603020101020101"/>
    <w:charset w:val="81"/>
    <w:family w:val="roman"/>
    <w:pitch w:val="variable"/>
    <w:sig w:usb0="800002AF" w:usb1="19D77CFB" w:usb2="00000018" w:usb3="00000000" w:csb0="00080001" w:csb1="00000000"/>
  </w:font>
  <w:font w:name="HD현대체  Medium">
    <w:altName w:val="맑은 고딕 Semilight"/>
    <w:panose1 w:val="02090600000101010101"/>
    <w:charset w:val="81"/>
    <w:family w:val="roman"/>
    <w:pitch w:val="variable"/>
    <w:sig w:usb0="800002A7" w:usb1="29D7FCFB" w:usb2="00000010" w:usb3="00000000" w:csb0="00280005" w:csb1="00000000"/>
    <w:embedRegular r:id="rId9" w:subsetted="1" w:fontKey="{DB8DA6C4-CED0-4C3D-85C8-227A215F3954}"/>
  </w:font>
  <w:font w:name="현대체Bold">
    <w:panose1 w:val="02020603020101020101"/>
    <w:charset w:val="81"/>
    <w:family w:val="roman"/>
    <w:pitch w:val="variable"/>
    <w:sig w:usb0="800002A7" w:usb1="19D77CFB" w:usb2="00000010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0" w:subsetted="1" w:fontKey="{1AE7F9BF-7D93-4DBD-8D44-AED9FCAA36A5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4EA2B" w14:textId="26F42596" w:rsidR="00DF5CC2" w:rsidRDefault="00DF5CC2">
    <w:pPr>
      <w:pStyle w:val="aa"/>
    </w:pPr>
    <w:r>
      <w:rPr>
        <w:noProof/>
        <w:lang w:eastAsia="ko-KR"/>
      </w:rPr>
      <w:drawing>
        <wp:anchor distT="0" distB="0" distL="114300" distR="114300" simplePos="0" relativeHeight="251659776" behindDoc="0" locked="0" layoutInCell="1" allowOverlap="1" wp14:anchorId="7F4F03EA" wp14:editId="06176D16">
          <wp:simplePos x="0" y="0"/>
          <wp:positionH relativeFrom="page">
            <wp:posOffset>3232785</wp:posOffset>
          </wp:positionH>
          <wp:positionV relativeFrom="page">
            <wp:posOffset>10053320</wp:posOffset>
          </wp:positionV>
          <wp:extent cx="1095375" cy="180975"/>
          <wp:effectExtent l="0" t="0" r="9525" b="9525"/>
          <wp:wrapNone/>
          <wp:docPr id="48" name="図 12" descr="logo_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logo_foot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fldSimple w:instr=" SUBJECT  \* MERGEFORMAT ">
      <w:r w:rsidR="00847ADF">
        <w:t>I1N0-SR18-0101</w:t>
      </w:r>
    </w:fldSimple>
    <w:r>
      <w:rPr>
        <w:rFonts w:hint="eastAsia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55</w:t>
    </w:r>
    <w:r>
      <w:rPr>
        <w:noProof/>
      </w:rPr>
      <w:fldChar w:fldCharType="end"/>
    </w:r>
    <w:r>
      <w:rPr>
        <w:rFonts w:hint="eastAsia"/>
      </w:rPr>
      <w:tab/>
    </w:r>
    <w:r>
      <w:rPr>
        <w:rFonts w:hint="eastAsia"/>
      </w:rPr>
      <w:tab/>
    </w:r>
  </w:p>
  <w:p w14:paraId="64A842AB" w14:textId="144F0AA1" w:rsidR="00DF5CC2" w:rsidRDefault="00847ADF">
    <w:pPr>
      <w:pStyle w:val="aa"/>
    </w:pPr>
    <w:fldSimple w:instr=" TITLE  \* MERGEFORMAT ">
      <w:r>
        <w:t xml:space="preserve">HDS </w:t>
      </w:r>
      <w:r w:rsidRPr="00847ADF">
        <w:rPr>
          <w:rFonts w:ascii="맑은 고딕" w:eastAsia="맑은 고딕" w:hAnsi="맑은 고딕" w:cs="맑은 고딕" w:hint="eastAsia"/>
        </w:rPr>
        <w:t>템플릿</w:t>
      </w:r>
    </w:fldSimple>
    <w:r w:rsidR="00DF5CC2"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0AD6A" w14:textId="77777777" w:rsidR="00DF5CC2" w:rsidRDefault="00DF5CC2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12614A58" w14:textId="341B5676" w:rsidR="00DF5CC2" w:rsidRDefault="00DF5CC2" w:rsidP="00942F6B">
    <w:pPr>
      <w:pStyle w:val="aa"/>
      <w:tabs>
        <w:tab w:val="right" w:pos="9720"/>
      </w:tabs>
      <w:adjustRightInd w:val="0"/>
      <w:snapToGrid w:val="0"/>
      <w:spacing w:line="240" w:lineRule="auto"/>
    </w:pPr>
    <w:r w:rsidRPr="00DA36B3">
      <w:rPr>
        <w:noProof/>
        <w:color w:val="0000FF"/>
        <w:lang w:eastAsia="ko-KR"/>
      </w:rPr>
      <w:drawing>
        <wp:anchor distT="0" distB="0" distL="114300" distR="114300" simplePos="0" relativeHeight="251661824" behindDoc="0" locked="0" layoutInCell="1" allowOverlap="1" wp14:anchorId="449E082E" wp14:editId="72DBA685">
          <wp:simplePos x="0" y="0"/>
          <wp:positionH relativeFrom="margin">
            <wp:align>center</wp:align>
          </wp:positionH>
          <wp:positionV relativeFrom="paragraph">
            <wp:posOffset>27077</wp:posOffset>
          </wp:positionV>
          <wp:extent cx="1219835" cy="332740"/>
          <wp:effectExtent l="0" t="0" r="0" b="0"/>
          <wp:wrapNone/>
          <wp:docPr id="49" name="그림 7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3327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문서번호]</w:t>
    </w:r>
    <w:r w:rsidRPr="00DA36B3">
      <w:rPr>
        <w:rFonts w:ascii="현대체Medium" w:eastAsia="현대체Medium" w:hAnsi="현대체Medium"/>
        <w:color w:val="0000FF"/>
        <w:lang w:eastAsia="ko-KR"/>
      </w:rPr>
      <w:t xml:space="preserve"> </w:t>
    </w:r>
    <w:r w:rsidRPr="00942F6B">
      <w:rPr>
        <w:rFonts w:ascii="현대체Medium" w:eastAsia="현대체Medium" w:hAnsi="현대체Medium" w:hint="eastAsia"/>
        <w:lang w:eastAsia="ko-KR"/>
      </w:rPr>
      <w:t>V</w:t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버전번호]</w:t>
    </w:r>
    <w:r w:rsidRPr="00942F6B">
      <w:rPr>
        <w:rFonts w:ascii="현대체Medium" w:eastAsia="현대체Medium" w:hAnsi="현대체Medium" w:hint="eastAsia"/>
      </w:rPr>
      <w:tab/>
    </w:r>
    <w:r w:rsidRPr="00942F6B">
      <w:rPr>
        <w:rFonts w:ascii="현대체Medium" w:eastAsia="현대체Medium" w:hAnsi="현대체Medium" w:hint="eastAsia"/>
      </w:rPr>
      <w:tab/>
    </w:r>
    <w:r w:rsidRPr="00942F6B">
      <w:rPr>
        <w:rFonts w:ascii="현대체Medium" w:eastAsia="현대체Medium" w:hAnsi="현대체Medium" w:cs="바탕체" w:hint="eastAsia"/>
        <w:lang w:eastAsia="ko-KR"/>
      </w:rPr>
      <w:t>쪽번호</w:t>
    </w:r>
    <w:r w:rsidRPr="00942F6B">
      <w:rPr>
        <w:rFonts w:ascii="현대체Medium" w:eastAsia="현대체Medium" w:hAnsi="현대체Medium" w:hint="eastAsia"/>
      </w:rPr>
      <w:t xml:space="preserve"> </w:t>
    </w:r>
    <w:r w:rsidRPr="00942F6B">
      <w:rPr>
        <w:rFonts w:ascii="현대체Medium" w:eastAsia="현대체Medium" w:hAnsi="현대체Medium"/>
      </w:rPr>
      <w:fldChar w:fldCharType="begin"/>
    </w:r>
    <w:r w:rsidRPr="00942F6B">
      <w:rPr>
        <w:rFonts w:ascii="현대체Medium" w:eastAsia="현대체Medium" w:hAnsi="현대체Medium"/>
      </w:rPr>
      <w:instrText>PAGE   \* MERGEFORMAT</w:instrText>
    </w:r>
    <w:r w:rsidRPr="00942F6B">
      <w:rPr>
        <w:rFonts w:ascii="현대체Medium" w:eastAsia="현대체Medium" w:hAnsi="현대체Medium"/>
      </w:rPr>
      <w:fldChar w:fldCharType="separate"/>
    </w:r>
    <w:r>
      <w:rPr>
        <w:rFonts w:ascii="현대체Medium" w:eastAsia="현대체Medium" w:hAnsi="현대체Medium"/>
        <w:noProof/>
      </w:rPr>
      <w:t>2</w:t>
    </w:r>
    <w:r w:rsidRPr="00942F6B">
      <w:rPr>
        <w:rFonts w:ascii="현대체Medium" w:eastAsia="현대체Medium" w:hAnsi="현대체Medium"/>
        <w:noProof/>
      </w:rPr>
      <w:fldChar w:fldCharType="end"/>
    </w:r>
    <w:r w:rsidRPr="00942F6B">
      <w:rPr>
        <w:rFonts w:ascii="현대체Medium" w:eastAsia="현대체Medium" w:hAnsi="현대체Medium" w:hint="eastAsia"/>
      </w:rPr>
      <w:t xml:space="preserve"> of</w:t>
    </w:r>
    <w:r w:rsidRPr="00942F6B">
      <w:rPr>
        <w:rFonts w:ascii="현대체Medium" w:eastAsia="현대체Medium" w:hAnsi="현대체Medium"/>
      </w:rPr>
      <w:t xml:space="preserve"> </w:t>
    </w:r>
    <w:r w:rsidRPr="00942F6B">
      <w:rPr>
        <w:rFonts w:ascii="현대체Medium" w:eastAsia="현대체Medium" w:hAnsi="현대체Medium"/>
        <w:noProof/>
      </w:rPr>
      <w:fldChar w:fldCharType="begin"/>
    </w:r>
    <w:r w:rsidRPr="00942F6B">
      <w:rPr>
        <w:rFonts w:ascii="현대체Medium" w:eastAsia="현대체Medium" w:hAnsi="현대체Medium"/>
        <w:noProof/>
      </w:rPr>
      <w:instrText xml:space="preserve"> NUMPAGES  </w:instrText>
    </w:r>
    <w:r w:rsidRPr="00942F6B">
      <w:rPr>
        <w:rFonts w:ascii="현대체Medium" w:eastAsia="현대체Medium" w:hAnsi="현대체Medium"/>
        <w:noProof/>
      </w:rPr>
      <w:fldChar w:fldCharType="separate"/>
    </w:r>
    <w:r w:rsidR="00847ADF">
      <w:rPr>
        <w:rFonts w:ascii="현대체Medium" w:eastAsia="현대체Medium" w:hAnsi="현대체Medium"/>
        <w:noProof/>
      </w:rPr>
      <w:t>54</w:t>
    </w:r>
    <w:r w:rsidRPr="00942F6B">
      <w:rPr>
        <w:rFonts w:ascii="현대체Medium" w:eastAsia="현대체Medium" w:hAnsi="현대체Medium"/>
        <w:noProof/>
      </w:rPr>
      <w:fldChar w:fldCharType="end"/>
    </w:r>
  </w:p>
  <w:p w14:paraId="4F4FD1B5" w14:textId="2569E844" w:rsidR="00DF5CC2" w:rsidRPr="00204350" w:rsidRDefault="00DF5CC2" w:rsidP="00942F6B">
    <w:pPr>
      <w:pStyle w:val="aa"/>
      <w:adjustRightInd w:val="0"/>
      <w:snapToGrid w:val="0"/>
      <w:spacing w:line="240" w:lineRule="auto"/>
    </w:pPr>
    <w:r w:rsidRPr="00DA36B3">
      <w:rPr>
        <w:noProof/>
        <w:color w:val="0000FF"/>
        <w:lang w:eastAsia="ko-KR"/>
      </w:rPr>
      <mc:AlternateContent>
        <mc:Choice Requires="wps">
          <w:drawing>
            <wp:anchor distT="4294967295" distB="4294967295" distL="114300" distR="114300" simplePos="0" relativeHeight="251654656" behindDoc="0" locked="0" layoutInCell="1" allowOverlap="1" wp14:anchorId="6233AFC4" wp14:editId="6F9025E3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8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14CEC" id="Line 14" o:spid="_x0000_s1026" style="position:absolute;left:0;text-align:left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oYPFwIAACo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SdKGDxcCAAAq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DA36B3">
      <w:rPr>
        <w:rFonts w:ascii="현대체Medium" w:eastAsia="현대체Medium" w:hAnsi="현대체Medium"/>
        <w:color w:val="0000FF"/>
        <w:lang w:eastAsia="ko-KR"/>
      </w:rPr>
      <w:t>[</w:t>
    </w:r>
    <w:r w:rsidRPr="00DA36B3">
      <w:rPr>
        <w:rFonts w:ascii="현대체Medium" w:eastAsia="현대체Medium" w:hAnsi="현대체Medium" w:hint="eastAsia"/>
        <w:color w:val="0000FF"/>
        <w:lang w:eastAsia="ko-KR"/>
      </w:rPr>
      <w:t>작성일자]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3932E9" w14:textId="3C55A871" w:rsidR="00DF5CC2" w:rsidRPr="00942F6B" w:rsidRDefault="00DF5CC2" w:rsidP="00F86EB4">
    <w:pPr>
      <w:pStyle w:val="aa"/>
      <w:tabs>
        <w:tab w:val="right" w:pos="9720"/>
      </w:tabs>
      <w:spacing w:line="240" w:lineRule="auto"/>
      <w:rPr>
        <w:rFonts w:ascii="현대체Medium" w:eastAsia="현대체Medium" w:hAnsi="현대체Medium"/>
        <w:lang w:eastAsia="ko-KR"/>
      </w:rPr>
    </w:pPr>
    <w:r w:rsidRPr="00942F6B">
      <w:rPr>
        <w:rFonts w:ascii="현대체Medium" w:eastAsia="현대체Medium" w:hAnsi="현대체Medium"/>
        <w:noProof/>
        <w:color w:val="FF0000"/>
        <w:lang w:eastAsia="ko-KR"/>
      </w:rPr>
      <w:drawing>
        <wp:anchor distT="0" distB="0" distL="114300" distR="114300" simplePos="0" relativeHeight="251664896" behindDoc="0" locked="0" layoutInCell="1" allowOverlap="1" wp14:anchorId="338C7428" wp14:editId="7FB1383F">
          <wp:simplePos x="0" y="0"/>
          <wp:positionH relativeFrom="margin">
            <wp:posOffset>2483587</wp:posOffset>
          </wp:positionH>
          <wp:positionV relativeFrom="paragraph">
            <wp:posOffset>-99961</wp:posOffset>
          </wp:positionV>
          <wp:extent cx="1219835" cy="274953"/>
          <wp:effectExtent l="0" t="0" r="0" b="0"/>
          <wp:wrapNone/>
          <wp:docPr id="5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42F6B">
      <w:rPr>
        <w:rFonts w:ascii="현대체Medium" w:eastAsia="현대체Medium" w:hAnsi="현대체Medium"/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0560" behindDoc="0" locked="0" layoutInCell="1" allowOverlap="1" wp14:anchorId="22E77DBE" wp14:editId="249F1ACF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10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991A1" id="Line 14" o:spid="_x0000_s1026" style="position:absolute;left:0;text-align:left;z-index:251650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CLhFw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mRAi4RcCAAAr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942F6B">
      <w:rPr>
        <w:rFonts w:ascii="현대체Medium" w:eastAsia="현대체Medium" w:hAnsi="현대체Medium"/>
      </w:rPr>
      <w:tab/>
    </w:r>
    <w:r w:rsidRPr="00942F6B">
      <w:rPr>
        <w:rFonts w:ascii="현대체Medium" w:eastAsia="현대체Medium" w:hAnsi="현대체Medium" w:hint="eastAsia"/>
        <w:lang w:eastAsia="ko-KR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364EB7" w14:textId="77777777" w:rsidR="00DF5CC2" w:rsidRDefault="00DF5CC2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7C76A9A7" w14:textId="5E543625" w:rsidR="00DF5CC2" w:rsidRPr="004E66A6" w:rsidRDefault="00DF5CC2" w:rsidP="00942F6B">
    <w:pPr>
      <w:pStyle w:val="aa"/>
      <w:tabs>
        <w:tab w:val="right" w:pos="9720"/>
      </w:tabs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4E66A6">
      <w:rPr>
        <w:rFonts w:ascii="Cambria" w:eastAsia="HD현대체  Medium" w:hAnsi="Cambria"/>
        <w:color w:val="000000" w:themeColor="text1"/>
        <w:lang w:eastAsia="ko-KR"/>
      </w:rPr>
      <w:t>[</w:t>
    </w:r>
    <w:r w:rsidRPr="004E66A6">
      <w:rPr>
        <w:rFonts w:ascii="Cambria" w:eastAsia="HD현대체  Medium" w:hAnsi="Cambria"/>
        <w:color w:val="000000" w:themeColor="text1"/>
        <w:lang w:eastAsia="ko-KR"/>
      </w:rPr>
      <w:t>문서번호</w:t>
    </w:r>
    <w:r w:rsidR="00847ADF">
      <w:rPr>
        <w:rFonts w:ascii="Cambria" w:eastAsia="HD현대체  Medium" w:hAnsi="Cambria"/>
        <w:color w:val="000000" w:themeColor="text1"/>
        <w:lang w:eastAsia="ko-KR"/>
      </w:rPr>
      <w:t>] V1.</w: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w:drawing>
        <wp:anchor distT="0" distB="0" distL="114300" distR="114300" simplePos="0" relativeHeight="251661312" behindDoc="0" locked="0" layoutInCell="1" allowOverlap="1" wp14:anchorId="088173CC" wp14:editId="059A3B6B">
          <wp:simplePos x="0" y="0"/>
          <wp:positionH relativeFrom="margin">
            <wp:posOffset>2483587</wp:posOffset>
          </wp:positionH>
          <wp:positionV relativeFrom="paragraph">
            <wp:posOffset>52439</wp:posOffset>
          </wp:positionV>
          <wp:extent cx="1219835" cy="274953"/>
          <wp:effectExtent l="0" t="0" r="0" b="0"/>
          <wp:wrapNone/>
          <wp:docPr id="20" name="그림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47ADF">
      <w:rPr>
        <w:rFonts w:ascii="Cambria" w:eastAsia="HD현대체  Medium" w:hAnsi="Cambria"/>
        <w:color w:val="000000" w:themeColor="text1"/>
        <w:lang w:eastAsia="ko-KR"/>
      </w:rPr>
      <w:t>0</w:t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fldChar w:fldCharType="begin"/>
    </w:r>
    <w:r w:rsidRPr="004E66A6">
      <w:rPr>
        <w:rFonts w:ascii="Cambria" w:eastAsia="HD현대체  Medium" w:hAnsi="Cambria"/>
        <w:color w:val="000000" w:themeColor="text1"/>
      </w:rPr>
      <w:instrText>PAGE   \* MERGEFORMAT</w:instrText>
    </w:r>
    <w:r w:rsidRPr="004E66A6">
      <w:rPr>
        <w:rFonts w:ascii="Cambria" w:eastAsia="HD현대체  Medium" w:hAnsi="Cambria"/>
        <w:color w:val="000000" w:themeColor="text1"/>
      </w:rPr>
      <w:fldChar w:fldCharType="separate"/>
    </w:r>
    <w:r w:rsidR="00DC130E">
      <w:rPr>
        <w:rFonts w:ascii="Cambria" w:eastAsia="HD현대체  Medium" w:hAnsi="Cambria"/>
        <w:noProof/>
        <w:color w:val="000000" w:themeColor="text1"/>
      </w:rPr>
      <w:t>ii</w:t>
    </w:r>
    <w:r w:rsidRPr="004E66A6">
      <w:rPr>
        <w:rFonts w:ascii="Cambria" w:eastAsia="HD현대체  Medium" w:hAnsi="Cambria"/>
        <w:noProof/>
        <w:color w:val="000000" w:themeColor="text1"/>
      </w:rPr>
      <w:fldChar w:fldCharType="end"/>
    </w:r>
    <w:r w:rsidRPr="004E66A6">
      <w:rPr>
        <w:rFonts w:ascii="Cambria" w:eastAsia="HD현대체  Medium" w:hAnsi="Cambria"/>
        <w:color w:val="000000" w:themeColor="text1"/>
      </w:rPr>
      <w:t xml:space="preserve"> </w:t>
    </w:r>
  </w:p>
  <w:p w14:paraId="6F577070" w14:textId="6E90385F" w:rsidR="00DF5CC2" w:rsidRPr="004E66A6" w:rsidRDefault="00DF5CC2" w:rsidP="00942F6B">
    <w:pPr>
      <w:pStyle w:val="aa"/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4E66A6">
      <w:rPr>
        <w:rFonts w:ascii="Cambria" w:eastAsia="HD현대체  Medium" w:hAnsi="Cambria"/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5278B31" wp14:editId="0913D429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4724FF" id="Line 14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opnFwIAACo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7499C5BA" wp14:editId="4A435E7D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F57E6E" id="Line 14" o:spid="_x0000_s1026" style="position:absolute;left:0;text-align:left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vfrGA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" strokecolor="#2a289d" strokeweight="2.25pt">
              <w10:wrap anchorx="page" anchory="page"/>
            </v:line>
          </w:pict>
        </mc:Fallback>
      </mc:AlternateContent>
    </w:r>
    <w:r w:rsidRPr="004E66A6">
      <w:rPr>
        <w:rFonts w:ascii="Cambria" w:eastAsia="HD현대체  Medium" w:hAnsi="Cambria"/>
        <w:noProof/>
        <w:color w:val="000000" w:themeColor="text1"/>
        <w:lang w:eastAsia="ko-KR"/>
      </w:rPr>
      <w:t>[</w:t>
    </w:r>
    <w:r w:rsidRPr="004E66A6">
      <w:rPr>
        <w:rFonts w:ascii="Cambria" w:eastAsia="HD현대체  Medium" w:hAnsi="Cambria" w:cs="맑은 고딕"/>
        <w:noProof/>
        <w:color w:val="000000" w:themeColor="text1"/>
        <w:lang w:eastAsia="ko-KR"/>
      </w:rPr>
      <w:t>작성일자</w:t>
    </w:r>
    <w:r w:rsidRPr="004E66A6">
      <w:rPr>
        <w:rFonts w:ascii="Cambria" w:eastAsia="HD현대체  Medium" w:hAnsi="Cambria" w:cs="맑은 고딕"/>
        <w:noProof/>
        <w:color w:val="000000" w:themeColor="text1"/>
        <w:lang w:eastAsia="ko-KR"/>
      </w:rPr>
      <w:t>]</w:t>
    </w:r>
    <w:r w:rsidR="00847ADF">
      <w:rPr>
        <w:rFonts w:ascii="Cambria" w:eastAsia="HD현대체  Medium" w:hAnsi="Cambria" w:cs="맑은 고딕"/>
        <w:noProof/>
        <w:color w:val="000000" w:themeColor="text1"/>
        <w:lang w:eastAsia="ko-KR"/>
      </w:rPr>
      <w:t xml:space="preserve"> 2025-01-23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0535B4" w14:textId="77777777" w:rsidR="00DF5CC2" w:rsidRDefault="00DF5CC2" w:rsidP="00204350">
    <w:pPr>
      <w:pStyle w:val="aa"/>
      <w:tabs>
        <w:tab w:val="right" w:pos="9720"/>
      </w:tabs>
      <w:rPr>
        <w:rFonts w:eastAsia="맑은 고딕"/>
        <w:lang w:eastAsia="ko-KR"/>
      </w:rPr>
    </w:pPr>
  </w:p>
  <w:p w14:paraId="6FEA2084" w14:textId="33715583" w:rsidR="00DF5CC2" w:rsidRPr="004E66A6" w:rsidRDefault="00DF5CC2" w:rsidP="00942F6B">
    <w:pPr>
      <w:pStyle w:val="aa"/>
      <w:tabs>
        <w:tab w:val="right" w:pos="9720"/>
      </w:tabs>
      <w:adjustRightInd w:val="0"/>
      <w:snapToGrid w:val="0"/>
      <w:spacing w:line="240" w:lineRule="auto"/>
      <w:rPr>
        <w:rFonts w:ascii="Cambria" w:eastAsia="HD현대체  Medium" w:hAnsi="Cambria"/>
        <w:color w:val="000000" w:themeColor="text1"/>
      </w:rPr>
    </w:pPr>
    <w:r w:rsidRPr="00E05E8E">
      <w:rPr>
        <w:rFonts w:ascii="Cambria" w:eastAsia="HD현대체  Medium" w:hAnsi="Cambria"/>
        <w:color w:val="0000FF"/>
        <w:lang w:eastAsia="ko-KR"/>
      </w:rPr>
      <w:t>[</w:t>
    </w:r>
    <w:r w:rsidRPr="00E05E8E">
      <w:rPr>
        <w:rFonts w:ascii="Cambria" w:eastAsia="HD현대체  Medium" w:hAnsi="Cambria"/>
        <w:color w:val="0000FF"/>
        <w:lang w:eastAsia="ko-KR"/>
      </w:rPr>
      <w:t>문서번호</w:t>
    </w:r>
    <w:r w:rsidR="00847ADF">
      <w:rPr>
        <w:rFonts w:ascii="Cambria" w:eastAsia="HD현대체  Medium" w:hAnsi="Cambria"/>
        <w:color w:val="0000FF"/>
        <w:lang w:eastAsia="ko-KR"/>
      </w:rPr>
      <w:t>] V1</w:t>
    </w:r>
    <w:r w:rsidRPr="00E05E8E">
      <w:rPr>
        <w:rFonts w:ascii="Cambria" w:eastAsia="HD현대체  Medium" w:hAnsi="Cambria"/>
        <w:color w:val="0000FF"/>
        <w:lang w:eastAsia="ko-KR"/>
      </w:rPr>
      <w:t>.</w:t>
    </w:r>
    <w:r w:rsidRPr="00E05E8E">
      <w:rPr>
        <w:rFonts w:ascii="Cambria" w:eastAsia="HD현대체  Medium" w:hAnsi="Cambria"/>
        <w:noProof/>
        <w:color w:val="0000FF"/>
        <w:lang w:eastAsia="ko-KR"/>
      </w:rPr>
      <w:drawing>
        <wp:anchor distT="0" distB="0" distL="114300" distR="114300" simplePos="0" relativeHeight="251660800" behindDoc="0" locked="0" layoutInCell="1" allowOverlap="1" wp14:anchorId="69B1B436" wp14:editId="41834B7C">
          <wp:simplePos x="0" y="0"/>
          <wp:positionH relativeFrom="margin">
            <wp:posOffset>2483587</wp:posOffset>
          </wp:positionH>
          <wp:positionV relativeFrom="paragraph">
            <wp:posOffset>52439</wp:posOffset>
          </wp:positionV>
          <wp:extent cx="1219835" cy="274953"/>
          <wp:effectExtent l="0" t="0" r="0" b="0"/>
          <wp:wrapNone/>
          <wp:docPr id="23" name="그림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3" name="그림 2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2749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47ADF">
      <w:rPr>
        <w:rFonts w:ascii="Cambria" w:eastAsia="HD현대체  Medium" w:hAnsi="Cambria"/>
        <w:color w:val="0000FF"/>
        <w:lang w:eastAsia="ko-KR"/>
      </w:rPr>
      <w:t>0</w:t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tab/>
    </w:r>
    <w:r w:rsidRPr="004E66A6">
      <w:rPr>
        <w:rFonts w:ascii="Cambria" w:eastAsia="HD현대체  Medium" w:hAnsi="Cambria"/>
        <w:color w:val="000000" w:themeColor="text1"/>
      </w:rPr>
      <w:fldChar w:fldCharType="begin"/>
    </w:r>
    <w:r w:rsidRPr="004E66A6">
      <w:rPr>
        <w:rFonts w:ascii="Cambria" w:eastAsia="HD현대체  Medium" w:hAnsi="Cambria"/>
        <w:color w:val="000000" w:themeColor="text1"/>
      </w:rPr>
      <w:instrText>PAGE   \* MERGEFORMAT</w:instrText>
    </w:r>
    <w:r w:rsidRPr="004E66A6">
      <w:rPr>
        <w:rFonts w:ascii="Cambria" w:eastAsia="HD현대체  Medium" w:hAnsi="Cambria"/>
        <w:color w:val="000000" w:themeColor="text1"/>
      </w:rPr>
      <w:fldChar w:fldCharType="separate"/>
    </w:r>
    <w:r w:rsidR="00DC130E">
      <w:rPr>
        <w:rFonts w:ascii="Cambria" w:eastAsia="HD현대체  Medium" w:hAnsi="Cambria"/>
        <w:noProof/>
        <w:color w:val="000000" w:themeColor="text1"/>
      </w:rPr>
      <w:t>51</w:t>
    </w:r>
    <w:r w:rsidRPr="004E66A6">
      <w:rPr>
        <w:rFonts w:ascii="Cambria" w:eastAsia="HD현대체  Medium" w:hAnsi="Cambria"/>
        <w:noProof/>
        <w:color w:val="000000" w:themeColor="text1"/>
      </w:rPr>
      <w:fldChar w:fldCharType="end"/>
    </w:r>
    <w:r w:rsidRPr="004E66A6">
      <w:rPr>
        <w:rFonts w:ascii="Cambria" w:eastAsia="HD현대체  Medium" w:hAnsi="Cambria"/>
        <w:color w:val="000000" w:themeColor="text1"/>
      </w:rPr>
      <w:t xml:space="preserve"> </w:t>
    </w:r>
  </w:p>
  <w:p w14:paraId="03EE57FA" w14:textId="68FC76BF" w:rsidR="00DF5CC2" w:rsidRPr="009322D8" w:rsidRDefault="00DF5CC2" w:rsidP="00942F6B">
    <w:pPr>
      <w:pStyle w:val="aa"/>
      <w:adjustRightInd w:val="0"/>
      <w:snapToGrid w:val="0"/>
      <w:spacing w:line="240" w:lineRule="auto"/>
      <w:rPr>
        <w:color w:val="000000" w:themeColor="text1"/>
      </w:rPr>
    </w:pPr>
    <w:r w:rsidRPr="00E05E8E">
      <w:rPr>
        <w:rFonts w:ascii="Cambria" w:eastAsia="HD현대체  Medium" w:hAnsi="Cambria"/>
        <w:color w:val="0000FF"/>
        <w:lang w:eastAsia="ko-KR"/>
      </w:rPr>
      <w:t>[</w:t>
    </w:r>
    <w:r w:rsidRPr="00E05E8E">
      <w:rPr>
        <w:rFonts w:ascii="Cambria" w:eastAsia="HD현대체  Medium" w:hAnsi="Cambria"/>
        <w:color w:val="0000FF"/>
        <w:lang w:eastAsia="ko-KR"/>
      </w:rPr>
      <w:t>작성일자</w:t>
    </w:r>
    <w:r w:rsidRPr="00E05E8E">
      <w:rPr>
        <w:rFonts w:ascii="Cambria" w:eastAsia="HD현대체  Medium" w:hAnsi="Cambria"/>
        <w:color w:val="0000FF"/>
        <w:lang w:eastAsia="ko-KR"/>
      </w:rPr>
      <w:t>]</w:t>
    </w:r>
    <w:r w:rsidRPr="009322D8">
      <w:rPr>
        <w:noProof/>
        <w:color w:val="000000" w:themeColor="text1"/>
        <w:lang w:eastAsia="ko-KR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0A0F427A" wp14:editId="067607DC">
              <wp:simplePos x="0" y="0"/>
              <wp:positionH relativeFrom="page">
                <wp:posOffset>612140</wp:posOffset>
              </wp:positionH>
              <wp:positionV relativeFrom="page">
                <wp:posOffset>10009504</wp:posOffset>
              </wp:positionV>
              <wp:extent cx="6336030" cy="0"/>
              <wp:effectExtent l="0" t="19050" r="7620" b="19050"/>
              <wp:wrapNone/>
              <wp:docPr id="2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39CEC2" id="Line 14" o:spid="_x0000_s1026" style="position:absolute;left:0;text-align:left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88.15pt" to="547.1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A68GA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" strokecolor="#2a289d" strokeweight="2.25pt">
              <w10:wrap anchorx="page" anchory="page"/>
            </v:line>
          </w:pict>
        </mc:Fallback>
      </mc:AlternateContent>
    </w:r>
    <w:r w:rsidR="00847ADF">
      <w:rPr>
        <w:rFonts w:ascii="Cambria" w:eastAsia="HD현대체  Medium" w:hAnsi="Cambria"/>
        <w:color w:val="0000FF"/>
        <w:lang w:eastAsia="ko-KR"/>
      </w:rPr>
      <w:t xml:space="preserve"> 2025-01-23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22E586" w14:textId="77777777" w:rsidR="00DF5CC2" w:rsidRDefault="00DF5CC2">
      <w:r>
        <w:separator/>
      </w:r>
    </w:p>
  </w:footnote>
  <w:footnote w:type="continuationSeparator" w:id="0">
    <w:p w14:paraId="78197A14" w14:textId="77777777" w:rsidR="00DF5CC2" w:rsidRDefault="00DF5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DE949" w14:textId="77777777" w:rsidR="00DF5CC2" w:rsidRDefault="00DF5CC2">
    <w:pPr>
      <w:pStyle w:val="ab"/>
      <w:jc w:val="left"/>
    </w:pPr>
    <w:r>
      <w:rPr>
        <w:rFonts w:hint="eastAsia"/>
      </w:rPr>
      <w:t>章番号</w:t>
    </w:r>
    <w:r>
      <w:rPr>
        <w:rFonts w:hint="eastAsia"/>
      </w:rPr>
      <w:t>.</w:t>
    </w:r>
    <w:r>
      <w:rPr>
        <w:rFonts w:hint="eastAsia"/>
      </w:rPr>
      <w:t>章タイトル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C7506" w14:textId="2D0B9451" w:rsidR="00DF5CC2" w:rsidRDefault="00DF5CC2">
    <w:pPr>
      <w:pStyle w:val="ab"/>
      <w:jc w:val="lef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689B81" wp14:editId="69D8655D">
              <wp:simplePos x="0" y="0"/>
              <wp:positionH relativeFrom="page">
                <wp:posOffset>1117600</wp:posOffset>
              </wp:positionH>
              <wp:positionV relativeFrom="page">
                <wp:posOffset>431800</wp:posOffset>
              </wp:positionV>
              <wp:extent cx="3028950" cy="215900"/>
              <wp:effectExtent l="0" t="0" r="0" b="1270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0" cy="215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457C3F" w14:textId="77777777" w:rsidR="00DF5CC2" w:rsidRDefault="00DF5CC2">
                          <w:pPr>
                            <w:spacing w:line="180" w:lineRule="exac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暫定版</w:t>
                          </w:r>
                        </w:p>
                        <w:p w14:paraId="44BC4B26" w14:textId="77777777" w:rsidR="00DF5CC2" w:rsidRDefault="00DF5CC2">
                          <w:pPr>
                            <w:spacing w:line="180" w:lineRule="exac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この資料は暫定版であり、今後変更することがあります。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89B8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88pt;margin-top:34pt;width:238.5pt;height:17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" filled="f" stroked="f">
              <v:textbox inset="0,0,0,0">
                <w:txbxContent>
                  <w:p w14:paraId="40457C3F" w14:textId="77777777" w:rsidR="00DF5CC2" w:rsidRDefault="00DF5CC2">
                    <w:pPr>
                      <w:spacing w:line="180" w:lineRule="exac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暫定版</w:t>
                    </w:r>
                  </w:p>
                  <w:p w14:paraId="44BC4B26" w14:textId="77777777" w:rsidR="00DF5CC2" w:rsidRDefault="00DF5CC2">
                    <w:pPr>
                      <w:spacing w:line="180" w:lineRule="exac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この資料は暫定版であり、今後変更することがあります。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C225577" wp14:editId="2DB5868B">
              <wp:simplePos x="0" y="0"/>
              <wp:positionH relativeFrom="page">
                <wp:posOffset>694055</wp:posOffset>
              </wp:positionH>
              <wp:positionV relativeFrom="page">
                <wp:posOffset>431800</wp:posOffset>
              </wp:positionV>
              <wp:extent cx="431800" cy="215900"/>
              <wp:effectExtent l="0" t="0" r="635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800" cy="215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47EBE" w14:textId="77777777" w:rsidR="00DF5CC2" w:rsidRDefault="00DF5CC2">
                          <w:pPr>
                            <w:snapToGrid w:val="0"/>
                            <w:spacing w:line="140" w:lineRule="atLeast"/>
                            <w:rPr>
                              <w:sz w:val="14"/>
                            </w:rPr>
                          </w:pPr>
                          <w:r>
                            <w:rPr>
                              <w:rFonts w:hint="eastAsia"/>
                              <w:sz w:val="14"/>
                            </w:rPr>
                            <w:t>開発中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225577" id="Text Box 17" o:spid="_x0000_s1028" type="#_x0000_t202" style="position:absolute;margin-left:54.65pt;margin-top:34pt;width:34pt;height:17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" stroked="f">
              <v:textbox inset="0,0,0,0">
                <w:txbxContent>
                  <w:p w14:paraId="23047EBE" w14:textId="77777777" w:rsidR="00DF5CC2" w:rsidRDefault="00DF5CC2">
                    <w:pPr>
                      <w:snapToGrid w:val="0"/>
                      <w:spacing w:line="140" w:lineRule="atLeast"/>
                      <w:rPr>
                        <w:sz w:val="14"/>
                      </w:rPr>
                    </w:pPr>
                    <w:r>
                      <w:rPr>
                        <w:rFonts w:hint="eastAsia"/>
                        <w:sz w:val="14"/>
                      </w:rPr>
                      <w:t>開発中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F925088" w14:textId="67A8A641" w:rsidR="00DF5CC2" w:rsidRDefault="00DF5CC2">
    <w:pPr>
      <w:pStyle w:val="ab"/>
      <w:jc w:val="left"/>
    </w:pPr>
    <w:r w:rsidRPr="004542BC">
      <w:t>Industrial Applications Functional Safety Reference Document</w:t>
    </w: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0C359984" wp14:editId="38CC0638">
              <wp:simplePos x="0" y="0"/>
              <wp:positionH relativeFrom="page">
                <wp:posOffset>612140</wp:posOffset>
              </wp:positionH>
              <wp:positionV relativeFrom="page">
                <wp:posOffset>972184</wp:posOffset>
              </wp:positionV>
              <wp:extent cx="6336030" cy="0"/>
              <wp:effectExtent l="0" t="19050" r="7620" b="19050"/>
              <wp:wrapNone/>
              <wp:docPr id="16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BAB385" id="Line 19" o:spid="_x0000_s1026" style="position:absolute;left:0;text-align:left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B8fkUBgCAAArBAAADgAAAAAAAAAAAAAAAAAuAgAAZHJzL2Uyb0RvYy54bWxQSwECLQAUAAYA&#10;CAAAACEAQzT6q90AAAALAQAADwAAAAAAAAAAAAAAAABy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>
      <w:rPr>
        <w:rFonts w:hint="eastAsi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D46287" w14:textId="79E4C427" w:rsidR="00DF5CC2" w:rsidRDefault="00DF5CC2" w:rsidP="004C7786">
    <w:pPr>
      <w:pStyle w:val="affe"/>
    </w:pPr>
    <w:r>
      <w:rPr>
        <w:noProof/>
        <w:color w:val="FFFFFF"/>
        <w:lang w:eastAsia="ko-KR"/>
      </w:rPr>
      <w:drawing>
        <wp:anchor distT="0" distB="0" distL="114300" distR="114300" simplePos="0" relativeHeight="251652608" behindDoc="1" locked="0" layoutInCell="1" allowOverlap="1" wp14:anchorId="45228090" wp14:editId="40FB0039">
          <wp:simplePos x="0" y="0"/>
          <wp:positionH relativeFrom="page">
            <wp:posOffset>614045</wp:posOffset>
          </wp:positionH>
          <wp:positionV relativeFrom="page">
            <wp:posOffset>594995</wp:posOffset>
          </wp:positionV>
          <wp:extent cx="1359535" cy="306070"/>
          <wp:effectExtent l="0" t="0" r="0" b="0"/>
          <wp:wrapTight wrapText="bothSides">
            <wp:wrapPolygon edited="0">
              <wp:start x="0" y="0"/>
              <wp:lineTo x="0" y="20166"/>
              <wp:lineTo x="3329" y="20166"/>
              <wp:lineTo x="21186" y="18822"/>
              <wp:lineTo x="21186" y="1344"/>
              <wp:lineTo x="3329" y="0"/>
              <wp:lineTo x="0" y="0"/>
            </wp:wrapPolygon>
          </wp:wrapTight>
          <wp:docPr id="50" name="図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renesas_an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9535" cy="306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CA16D" w14:textId="5DCE6BDA" w:rsidR="00DF5CC2" w:rsidRPr="00A9589A" w:rsidRDefault="00DF5CC2" w:rsidP="00A9589A">
    <w:pPr>
      <w:pStyle w:val="ab"/>
      <w:snapToGrid w:val="0"/>
      <w:spacing w:line="240" w:lineRule="auto"/>
      <w:jc w:val="left"/>
      <w:rPr>
        <w:rFonts w:ascii="현대체Bold" w:eastAsia="현대체Bold" w:hAnsi="현대체Bold"/>
        <w:sz w:val="28"/>
        <w:szCs w:val="28"/>
      </w:rPr>
    </w:pPr>
    <w:r w:rsidRPr="00C54E21">
      <w:rPr>
        <w:rFonts w:ascii="HD현대체 Bold" w:eastAsia="HD현대체 Bold" w:hAnsi="HD현대체 Bold"/>
        <w:color w:val="000000" w:themeColor="text1"/>
        <w:w w:val="90"/>
        <w:sz w:val="28"/>
        <w:szCs w:val="28"/>
        <w:lang w:eastAsia="ko-KR"/>
      </w:rPr>
      <w:t>[</w:t>
    </w:r>
    <w:r w:rsidRPr="00C54E21">
      <w:rPr>
        <w:rFonts w:ascii="HD현대체 Bold" w:eastAsia="HD현대체 Bold" w:hAnsi="HD현대체 Bold" w:hint="eastAsia"/>
        <w:color w:val="000000" w:themeColor="text1"/>
        <w:w w:val="90"/>
        <w:sz w:val="28"/>
        <w:szCs w:val="28"/>
        <w:lang w:eastAsia="ko-KR"/>
      </w:rPr>
      <w:t>DriveUnit]</w:t>
    </w:r>
    <w:r w:rsidRPr="00A9589A">
      <w:rPr>
        <w:rFonts w:ascii="현대체Bold" w:eastAsia="현대체Bold" w:hAnsi="현대체Bold" w:hint="eastAsia"/>
        <w:sz w:val="28"/>
        <w:szCs w:val="28"/>
      </w:rPr>
      <w:tab/>
    </w:r>
  </w:p>
  <w:p w14:paraId="0F9AE06D" w14:textId="0908148F" w:rsidR="00DF5CC2" w:rsidRPr="00CF4156" w:rsidRDefault="00DF5CC2" w:rsidP="00665214">
    <w:pPr>
      <w:pStyle w:val="ab"/>
      <w:snapToGrid w:val="0"/>
      <w:spacing w:line="240" w:lineRule="auto"/>
      <w:ind w:right="167"/>
      <w:rPr>
        <w:rFonts w:ascii="Cambria" w:eastAsia="현대체Medium" w:hAnsi="Cambria"/>
        <w:b/>
      </w:rPr>
    </w:pPr>
    <w:r>
      <w:rPr>
        <w:rFonts w:ascii="Cambria" w:eastAsia="현대체Bold" w:hAnsi="Cambria" w:cs="바탕체"/>
        <w:b/>
        <w:sz w:val="24"/>
        <w:szCs w:val="24"/>
        <w:lang w:eastAsia="ko-KR"/>
      </w:rPr>
      <w:t>Hardware Test Report (Verification)</w:t>
    </w:r>
    <w:r w:rsidRPr="00CF4156">
      <w:rPr>
        <w:rFonts w:ascii="Cambria" w:eastAsia="현대체Medium" w:hAnsi="Cambria"/>
        <w:b/>
      </w:rPr>
      <w:tab/>
    </w:r>
  </w:p>
  <w:p w14:paraId="6120DD1A" w14:textId="7DB59B72" w:rsidR="00DF5CC2" w:rsidRPr="002F5539" w:rsidRDefault="00DF5CC2" w:rsidP="00C439A8">
    <w:pPr>
      <w:pStyle w:val="ab"/>
      <w:ind w:right="400"/>
      <w:jc w:val="left"/>
    </w:pPr>
    <w:r w:rsidRPr="00CF4156">
      <w:rPr>
        <w:rFonts w:ascii="Cambria" w:eastAsia="현대체Medium" w:hAnsi="Cambria"/>
        <w:b/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6782622F" wp14:editId="15BDCCEF">
              <wp:simplePos x="0" y="0"/>
              <wp:positionH relativeFrom="margin">
                <wp:align>center</wp:align>
              </wp:positionH>
              <wp:positionV relativeFrom="page">
                <wp:posOffset>933450</wp:posOffset>
              </wp:positionV>
              <wp:extent cx="6336030" cy="0"/>
              <wp:effectExtent l="0" t="19050" r="26670" b="19050"/>
              <wp:wrapNone/>
              <wp:docPr id="4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58D29A" id="Line 44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page;mso-width-percent:0;mso-height-percent:0;mso-width-relative:page;mso-height-relative:page" from="0,73.5pt" to="498.9pt,7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i5xFw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" strokecolor="#2a289d" strokeweight="2.25pt">
              <w10:wrap anchorx="margin" anchory="page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E6F19" w14:textId="77777777" w:rsidR="00DF5CC2" w:rsidRPr="00D5647E" w:rsidRDefault="00DF5CC2" w:rsidP="00025B0E">
    <w:pPr>
      <w:pStyle w:val="ab"/>
      <w:jc w:val="left"/>
    </w:pPr>
    <w:r w:rsidRPr="002C4D3D">
      <w:rPr>
        <w:rFonts w:eastAsia="맑은 고딕"/>
        <w:lang w:eastAsia="ko-KR"/>
      </w:rPr>
      <w:t xml:space="preserve">The Robot for Collaborative </w:t>
    </w:r>
    <w:r>
      <w:rPr>
        <w:rFonts w:eastAsia="맑은 고딕"/>
        <w:lang w:eastAsia="ko-KR"/>
      </w:rPr>
      <w:t>Applications</w:t>
    </w:r>
    <w:r w:rsidRPr="00D5647E">
      <w:rPr>
        <w:rFonts w:hint="eastAsia"/>
      </w:rPr>
      <w:tab/>
    </w:r>
  </w:p>
  <w:p w14:paraId="7EB4AF7F" w14:textId="55B17051" w:rsidR="00DF5CC2" w:rsidRPr="00025B0E" w:rsidRDefault="00DF5CC2" w:rsidP="00025B0E">
    <w:pPr>
      <w:pStyle w:val="ab"/>
    </w:pPr>
    <w:r>
      <w:rPr>
        <w:rFonts w:hint="eastAsia"/>
      </w:rPr>
      <w:t>Safety Concept</w:t>
    </w:r>
    <w:r>
      <w:rPr>
        <w:noProof/>
        <w:lang w:eastAsia="ko-KR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3538C8C" wp14:editId="20BCFB23">
              <wp:simplePos x="0" y="0"/>
              <wp:positionH relativeFrom="page">
                <wp:posOffset>612140</wp:posOffset>
              </wp:positionH>
              <wp:positionV relativeFrom="page">
                <wp:posOffset>972184</wp:posOffset>
              </wp:positionV>
              <wp:extent cx="6336030" cy="0"/>
              <wp:effectExtent l="0" t="19050" r="7620" b="19050"/>
              <wp:wrapNone/>
              <wp:docPr id="5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603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2A289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22FA1" id="Line 44" o:spid="_x0000_s1026" style="position:absolute;left:0;text-align:left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8.2pt,76.55pt" to="547.1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" strokecolor="#2a289d" strokeweight="2.25pt">
              <w10:wrap anchorx="page" anchory="page"/>
            </v:line>
          </w:pict>
        </mc:Fallback>
      </mc:AlternateContent>
    </w:r>
    <w:r>
      <w:t xml:space="preserve"> &amp; SRS</w:t>
    </w:r>
    <w:r w:rsidRPr="00D5647E"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E6C4A68"/>
    <w:lvl w:ilvl="0">
      <w:start w:val="1"/>
      <w:numFmt w:val="decimal"/>
      <w:pStyle w:val="5"/>
      <w:lvlText w:val="%1."/>
      <w:lvlJc w:val="left"/>
      <w:pPr>
        <w:tabs>
          <w:tab w:val="num" w:pos="1091"/>
        </w:tabs>
        <w:ind w:left="1091" w:hanging="360"/>
      </w:pPr>
    </w:lvl>
  </w:abstractNum>
  <w:abstractNum w:abstractNumId="1" w15:restartNumberingAfterBreak="0">
    <w:nsid w:val="FFFFFF7D"/>
    <w:multiLevelType w:val="singleLevel"/>
    <w:tmpl w:val="61D6C974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="1636" w:hanging="360"/>
      </w:pPr>
    </w:lvl>
  </w:abstractNum>
  <w:abstractNum w:abstractNumId="2" w15:restartNumberingAfterBreak="0">
    <w:nsid w:val="FFFFFF7E"/>
    <w:multiLevelType w:val="singleLevel"/>
    <w:tmpl w:val="ABC2CFB0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="1211" w:hanging="360"/>
      </w:pPr>
    </w:lvl>
  </w:abstractNum>
  <w:abstractNum w:abstractNumId="3" w15:restartNumberingAfterBreak="0">
    <w:nsid w:val="FFFFFF7F"/>
    <w:multiLevelType w:val="singleLevel"/>
    <w:tmpl w:val="416E91E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="785" w:hanging="360"/>
      </w:pPr>
    </w:lvl>
  </w:abstractNum>
  <w:abstractNum w:abstractNumId="4" w15:restartNumberingAfterBreak="0">
    <w:nsid w:val="FFFFFF80"/>
    <w:multiLevelType w:val="singleLevel"/>
    <w:tmpl w:val="8892C832"/>
    <w:lvl w:ilvl="0">
      <w:start w:val="1"/>
      <w:numFmt w:val="bullet"/>
      <w:pStyle w:val="50"/>
      <w:lvlText w:val=""/>
      <w:lvlJc w:val="left"/>
      <w:pPr>
        <w:tabs>
          <w:tab w:val="num" w:pos="2061"/>
        </w:tabs>
        <w:ind w:left="2061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26678CC"/>
    <w:lvl w:ilvl="0">
      <w:start w:val="1"/>
      <w:numFmt w:val="bullet"/>
      <w:pStyle w:val="40"/>
      <w:lvlText w:val="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818030C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="1211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A06A4BE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="785" w:hanging="360"/>
      </w:pPr>
      <w:rPr>
        <w:rFonts w:ascii="Wingdings" w:hAnsi="Wingdings" w:hint="default"/>
      </w:rPr>
    </w:lvl>
  </w:abstractNum>
  <w:abstractNum w:abstractNumId="8" w15:restartNumberingAfterBreak="0">
    <w:nsid w:val="0273148A"/>
    <w:multiLevelType w:val="hybridMultilevel"/>
    <w:tmpl w:val="33329746"/>
    <w:lvl w:ilvl="0" w:tplc="91D64AB4">
      <w:start w:val="1"/>
      <w:numFmt w:val="bullet"/>
      <w:pStyle w:val="7"/>
      <w:lvlText w:val=""/>
      <w:lvlJc w:val="left"/>
      <w:pPr>
        <w:tabs>
          <w:tab w:val="num" w:pos="510"/>
        </w:tabs>
        <w:ind w:left="510" w:hanging="397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0D0E1706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D1D3817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2F165F2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78749AC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C0C38BE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0800375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09247CE"/>
    <w:multiLevelType w:val="hybridMultilevel"/>
    <w:tmpl w:val="7314428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59C1E2F"/>
    <w:multiLevelType w:val="hybridMultilevel"/>
    <w:tmpl w:val="3A1CC11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A170198"/>
    <w:multiLevelType w:val="hybridMultilevel"/>
    <w:tmpl w:val="91DAD650"/>
    <w:lvl w:ilvl="0" w:tplc="777C6562">
      <w:start w:val="1"/>
      <w:numFmt w:val="bullet"/>
      <w:lvlText w:val="-"/>
      <w:lvlJc w:val="left"/>
      <w:pPr>
        <w:ind w:left="800" w:hanging="400"/>
      </w:pPr>
      <w:rPr>
        <w:rFonts w:ascii="현대체Light" w:eastAsia="현대체Light" w:hAnsi="현대체Light" w:cs="Times New Roman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4304A7C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6505C5C"/>
    <w:multiLevelType w:val="hybridMultilevel"/>
    <w:tmpl w:val="D842E146"/>
    <w:lvl w:ilvl="0" w:tplc="3FD064E2">
      <w:start w:val="1"/>
      <w:numFmt w:val="decimal"/>
      <w:pStyle w:val="a"/>
      <w:lvlText w:val="%1."/>
      <w:lvlJc w:val="right"/>
      <w:pPr>
        <w:tabs>
          <w:tab w:val="num" w:pos="397"/>
        </w:tabs>
        <w:ind w:left="397" w:hanging="199"/>
      </w:pPr>
      <w:rPr>
        <w:rFonts w:ascii="Times New Roman" w:hAnsi="Times New Roman" w:hint="default"/>
        <w:b w:val="0"/>
        <w:i w:val="0"/>
        <w:sz w:val="20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3C1410D1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0564B52"/>
    <w:multiLevelType w:val="singleLevel"/>
    <w:tmpl w:val="F990D44E"/>
    <w:lvl w:ilvl="0">
      <w:start w:val="1"/>
      <w:numFmt w:val="bullet"/>
      <w:pStyle w:val="a0"/>
      <w:lvlText w:val=""/>
      <w:lvlJc w:val="left"/>
      <w:pPr>
        <w:tabs>
          <w:tab w:val="num" w:pos="530"/>
        </w:tabs>
        <w:ind w:left="397" w:hanging="227"/>
      </w:pPr>
      <w:rPr>
        <w:rFonts w:ascii="Symbol" w:hAnsi="Symbol" w:hint="default"/>
        <w:b w:val="0"/>
        <w:i w:val="0"/>
        <w:color w:val="auto"/>
        <w:sz w:val="14"/>
        <w:u w:val="none"/>
      </w:rPr>
    </w:lvl>
  </w:abstractNum>
  <w:abstractNum w:abstractNumId="22" w15:restartNumberingAfterBreak="0">
    <w:nsid w:val="5DA83098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FFE7067"/>
    <w:multiLevelType w:val="hybridMultilevel"/>
    <w:tmpl w:val="2806B42C"/>
    <w:lvl w:ilvl="0" w:tplc="84AAF6C2">
      <w:numFmt w:val="bullet"/>
      <w:pStyle w:val="a1"/>
      <w:lvlText w:val="•"/>
      <w:lvlJc w:val="left"/>
      <w:pPr>
        <w:ind w:left="885" w:hanging="40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5" w:hanging="400"/>
      </w:pPr>
      <w:rPr>
        <w:rFonts w:ascii="Wingdings" w:hAnsi="Wingdings" w:hint="default"/>
      </w:rPr>
    </w:lvl>
  </w:abstractNum>
  <w:abstractNum w:abstractNumId="24" w15:restartNumberingAfterBreak="0">
    <w:nsid w:val="62DD0DC9"/>
    <w:multiLevelType w:val="hybridMultilevel"/>
    <w:tmpl w:val="17184FD6"/>
    <w:lvl w:ilvl="0" w:tplc="51188426">
      <w:start w:val="1"/>
      <w:numFmt w:val="bullet"/>
      <w:pStyle w:val="a2"/>
      <w:lvlText w:val=""/>
      <w:lvlJc w:val="left"/>
      <w:pPr>
        <w:tabs>
          <w:tab w:val="num" w:pos="928"/>
        </w:tabs>
        <w:ind w:left="342" w:firstLine="226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 w:tplc="C49E5448">
      <w:start w:val="1"/>
      <w:numFmt w:val="bullet"/>
      <w:lvlText w:val="-"/>
      <w:lvlJc w:val="left"/>
      <w:pPr>
        <w:tabs>
          <w:tab w:val="num" w:pos="840"/>
        </w:tabs>
        <w:ind w:left="840" w:hanging="420"/>
      </w:pPr>
      <w:rPr>
        <w:rFonts w:ascii="Calibri" w:eastAsiaTheme="minorEastAsia" w:hAnsi="Calibri" w:cs="Arial" w:hint="default"/>
        <w:b w:val="0"/>
        <w:sz w:val="20"/>
      </w:rPr>
    </w:lvl>
    <w:lvl w:ilvl="2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6DC61E3"/>
    <w:multiLevelType w:val="hybridMultilevel"/>
    <w:tmpl w:val="B3E4B4CA"/>
    <w:lvl w:ilvl="0" w:tplc="FC307DC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67723F5D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9DF707A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B4D46CF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C8F7B4B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CBB0C9E"/>
    <w:multiLevelType w:val="multilevel"/>
    <w:tmpl w:val="7BE205D2"/>
    <w:lvl w:ilvl="0">
      <w:start w:val="1"/>
      <w:numFmt w:val="decimal"/>
      <w:lvlRestart w:val="0"/>
      <w:pStyle w:val="1"/>
      <w:isLgl/>
      <w:lvlText w:val="%1."/>
      <w:lvlJc w:val="left"/>
      <w:pPr>
        <w:tabs>
          <w:tab w:val="num" w:pos="799"/>
        </w:tabs>
        <w:ind w:left="799" w:hanging="799"/>
      </w:pPr>
      <w:rPr>
        <w:rFonts w:ascii="Cambria" w:eastAsia="현대체Medium" w:hAnsi="Cambria" w:hint="default"/>
        <w:b/>
        <w:i w:val="0"/>
        <w:color w:val="auto"/>
        <w:sz w:val="28"/>
        <w:u w:val="none"/>
      </w:rPr>
    </w:lvl>
    <w:lvl w:ilvl="1">
      <w:start w:val="1"/>
      <w:numFmt w:val="decimal"/>
      <w:pStyle w:val="21"/>
      <w:lvlText w:val="%1.%2"/>
      <w:lvlJc w:val="left"/>
      <w:pPr>
        <w:tabs>
          <w:tab w:val="num" w:pos="1650"/>
        </w:tabs>
        <w:ind w:left="1650" w:hanging="799"/>
      </w:pPr>
      <w:rPr>
        <w:rFonts w:ascii="Cambria" w:eastAsia="현대체Medium" w:hAnsi="Cambria" w:hint="default"/>
        <w:b/>
        <w:i w:val="0"/>
        <w:color w:val="auto"/>
        <w:sz w:val="24"/>
        <w:u w:val="none"/>
      </w:rPr>
    </w:lvl>
    <w:lvl w:ilvl="2">
      <w:start w:val="1"/>
      <w:numFmt w:val="decimal"/>
      <w:pStyle w:val="31"/>
      <w:lvlText w:val="%1.%2.%3"/>
      <w:lvlJc w:val="left"/>
      <w:pPr>
        <w:tabs>
          <w:tab w:val="num" w:pos="5596"/>
        </w:tabs>
        <w:ind w:left="5596" w:hanging="1202"/>
      </w:pPr>
      <w:rPr>
        <w:rFonts w:ascii="Cambria" w:eastAsia="현대체Medium" w:hAnsi="Cambria" w:hint="default"/>
        <w:b/>
        <w:i w:val="0"/>
        <w:color w:val="auto"/>
        <w:sz w:val="22"/>
        <w:u w:val="none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2392"/>
        </w:tabs>
        <w:ind w:left="2392" w:hanging="1400"/>
      </w:pPr>
      <w:rPr>
        <w:rFonts w:ascii="Cambria" w:eastAsia="현대체Medium" w:hAnsi="Cambria" w:hint="default"/>
        <w:b/>
        <w:i w:val="0"/>
        <w:sz w:val="22"/>
        <w:szCs w:val="20"/>
      </w:rPr>
    </w:lvl>
    <w:lvl w:ilvl="4">
      <w:start w:val="1"/>
      <w:numFmt w:val="decimal"/>
      <w:pStyle w:val="51"/>
      <w:lvlText w:val="(%5)"/>
      <w:lvlJc w:val="left"/>
      <w:pPr>
        <w:tabs>
          <w:tab w:val="num" w:pos="499"/>
        </w:tabs>
        <w:ind w:left="499" w:hanging="499"/>
      </w:pPr>
      <w:rPr>
        <w:rFonts w:ascii="Arial" w:eastAsia="MS Gothic" w:hAnsi="Arial" w:hint="default"/>
        <w:b w:val="0"/>
        <w:i w:val="0"/>
        <w:sz w:val="22"/>
      </w:rPr>
    </w:lvl>
    <w:lvl w:ilvl="5">
      <w:start w:val="1"/>
      <w:numFmt w:val="lowerLetter"/>
      <w:pStyle w:val="6"/>
      <w:lvlText w:val="(%6)"/>
      <w:lvlJc w:val="left"/>
      <w:pPr>
        <w:tabs>
          <w:tab w:val="num" w:pos="499"/>
        </w:tabs>
        <w:ind w:left="499" w:hanging="499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none"/>
      <w:lvlText w:val="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93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  <w:rPr>
        <w:rFonts w:hint="eastAsia"/>
      </w:rPr>
    </w:lvl>
  </w:abstractNum>
  <w:abstractNum w:abstractNumId="31" w15:restartNumberingAfterBreak="0">
    <w:nsid w:val="6FE9019E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758B387D"/>
    <w:multiLevelType w:val="singleLevel"/>
    <w:tmpl w:val="D038AEB0"/>
    <w:lvl w:ilvl="0">
      <w:start w:val="1"/>
      <w:numFmt w:val="bullet"/>
      <w:pStyle w:val="a3"/>
      <w:lvlText w:val=""/>
      <w:lvlJc w:val="left"/>
      <w:pPr>
        <w:tabs>
          <w:tab w:val="num" w:pos="672"/>
        </w:tabs>
        <w:ind w:left="539" w:hanging="227"/>
      </w:pPr>
      <w:rPr>
        <w:rFonts w:ascii="Symbol" w:hAnsi="Symbol" w:hint="default"/>
        <w:b w:val="0"/>
        <w:i w:val="0"/>
        <w:sz w:val="28"/>
      </w:rPr>
    </w:lvl>
  </w:abstractNum>
  <w:abstractNum w:abstractNumId="33" w15:restartNumberingAfterBreak="0">
    <w:nsid w:val="7A172777"/>
    <w:multiLevelType w:val="hybridMultilevel"/>
    <w:tmpl w:val="076C1476"/>
    <w:lvl w:ilvl="0" w:tplc="57E2FD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D173A92"/>
    <w:multiLevelType w:val="hybridMultilevel"/>
    <w:tmpl w:val="E24C3240"/>
    <w:lvl w:ilvl="0" w:tplc="34B8F7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E107A30"/>
    <w:multiLevelType w:val="hybridMultilevel"/>
    <w:tmpl w:val="EF728D78"/>
    <w:lvl w:ilvl="0" w:tplc="7494F0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32"/>
  </w:num>
  <w:num w:numId="10">
    <w:abstractNumId w:val="24"/>
  </w:num>
  <w:num w:numId="11">
    <w:abstractNumId w:val="30"/>
  </w:num>
  <w:num w:numId="12">
    <w:abstractNumId w:val="8"/>
  </w:num>
  <w:num w:numId="13">
    <w:abstractNumId w:val="19"/>
  </w:num>
  <w:num w:numId="14">
    <w:abstractNumId w:val="21"/>
  </w:num>
  <w:num w:numId="15">
    <w:abstractNumId w:val="23"/>
  </w:num>
  <w:num w:numId="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0"/>
  </w:num>
  <w:num w:numId="18">
    <w:abstractNumId w:val="16"/>
  </w:num>
  <w:num w:numId="19">
    <w:abstractNumId w:val="30"/>
  </w:num>
  <w:num w:numId="20">
    <w:abstractNumId w:val="30"/>
  </w:num>
  <w:num w:numId="21">
    <w:abstractNumId w:val="17"/>
  </w:num>
  <w:num w:numId="22">
    <w:abstractNumId w:val="15"/>
  </w:num>
  <w:num w:numId="23">
    <w:abstractNumId w:val="9"/>
  </w:num>
  <w:num w:numId="24">
    <w:abstractNumId w:val="34"/>
  </w:num>
  <w:num w:numId="25">
    <w:abstractNumId w:val="25"/>
  </w:num>
  <w:num w:numId="26">
    <w:abstractNumId w:val="35"/>
  </w:num>
  <w:num w:numId="27">
    <w:abstractNumId w:val="27"/>
  </w:num>
  <w:num w:numId="28">
    <w:abstractNumId w:val="29"/>
  </w:num>
  <w:num w:numId="29">
    <w:abstractNumId w:val="31"/>
  </w:num>
  <w:num w:numId="30">
    <w:abstractNumId w:val="28"/>
  </w:num>
  <w:num w:numId="31">
    <w:abstractNumId w:val="13"/>
  </w:num>
  <w:num w:numId="32">
    <w:abstractNumId w:val="20"/>
  </w:num>
  <w:num w:numId="33">
    <w:abstractNumId w:val="33"/>
  </w:num>
  <w:num w:numId="34">
    <w:abstractNumId w:val="12"/>
  </w:num>
  <w:num w:numId="35">
    <w:abstractNumId w:val="26"/>
  </w:num>
  <w:num w:numId="36">
    <w:abstractNumId w:val="22"/>
  </w:num>
  <w:num w:numId="37">
    <w:abstractNumId w:val="18"/>
  </w:num>
  <w:num w:numId="38">
    <w:abstractNumId w:val="11"/>
  </w:num>
  <w:num w:numId="39">
    <w:abstractNumId w:val="10"/>
  </w:num>
  <w:num w:numId="40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saveSubsetFonts/>
  <w:bordersDoNotSurroundHeader/>
  <w:bordersDoNotSurroundFooter/>
  <w:hideSpellingErrors/>
  <w:hideGrammaticalErrors/>
  <w:activeWritingStyle w:appName="MSWord" w:lang="ja-JP" w:vendorID="64" w:dllVersion="5" w:nlCheck="1" w:checkStyle="1"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ja-JP" w:vendorID="5" w:dllVersion="512" w:checkStyle="1"/>
  <w:activeWritingStyle w:appName="MSWord" w:lang="en-US" w:vendorID="8" w:dllVersion="513" w:checkStyle="1"/>
  <w:attachedTemplate r:id="rId1"/>
  <w:linkStyles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00"/>
  <w:doNotHyphenateCaps/>
  <w:drawingGridHorizontalSpacing w:val="90"/>
  <w:drawingGridVerticalSpacing w:val="136"/>
  <w:displayHorizontalDrawingGridEvery w:val="0"/>
  <w:displayVerticalDrawingGridEvery w:val="2"/>
  <w:characterSpacingControl w:val="compressPunctuation"/>
  <w:hdrShapeDefaults>
    <o:shapedefaults v:ext="edit" spidmax="18433" fill="f" fillcolor="white" stroke="f">
      <v:fill color="white" on="f"/>
      <v:stroke on="f"/>
      <o:colormru v:ext="edit" colors="#fd000d,#1e1284,#324099,#2a289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CF5"/>
    <w:rsid w:val="00000F9D"/>
    <w:rsid w:val="0000265D"/>
    <w:rsid w:val="00002A5B"/>
    <w:rsid w:val="00002A69"/>
    <w:rsid w:val="00002F4F"/>
    <w:rsid w:val="000034BC"/>
    <w:rsid w:val="000048F1"/>
    <w:rsid w:val="00005513"/>
    <w:rsid w:val="0000588A"/>
    <w:rsid w:val="00005F6C"/>
    <w:rsid w:val="00005FE6"/>
    <w:rsid w:val="00006899"/>
    <w:rsid w:val="00006BFA"/>
    <w:rsid w:val="000070FC"/>
    <w:rsid w:val="00007771"/>
    <w:rsid w:val="0000788A"/>
    <w:rsid w:val="0001019E"/>
    <w:rsid w:val="0001036F"/>
    <w:rsid w:val="00011DA7"/>
    <w:rsid w:val="00012118"/>
    <w:rsid w:val="0001230D"/>
    <w:rsid w:val="00012430"/>
    <w:rsid w:val="000130C8"/>
    <w:rsid w:val="0001359C"/>
    <w:rsid w:val="000137B2"/>
    <w:rsid w:val="000137E5"/>
    <w:rsid w:val="00013C14"/>
    <w:rsid w:val="00014174"/>
    <w:rsid w:val="000150B8"/>
    <w:rsid w:val="0001511F"/>
    <w:rsid w:val="00015233"/>
    <w:rsid w:val="000153B0"/>
    <w:rsid w:val="00015879"/>
    <w:rsid w:val="00015C7A"/>
    <w:rsid w:val="00015E1F"/>
    <w:rsid w:val="000162E9"/>
    <w:rsid w:val="00016D99"/>
    <w:rsid w:val="00016E19"/>
    <w:rsid w:val="0001714B"/>
    <w:rsid w:val="00017346"/>
    <w:rsid w:val="00017491"/>
    <w:rsid w:val="00017824"/>
    <w:rsid w:val="00017DE0"/>
    <w:rsid w:val="000202FE"/>
    <w:rsid w:val="00020354"/>
    <w:rsid w:val="00021DCB"/>
    <w:rsid w:val="00022764"/>
    <w:rsid w:val="00022AD8"/>
    <w:rsid w:val="00022D97"/>
    <w:rsid w:val="00022F91"/>
    <w:rsid w:val="0002343C"/>
    <w:rsid w:val="00023567"/>
    <w:rsid w:val="000237E7"/>
    <w:rsid w:val="000238D5"/>
    <w:rsid w:val="00023A85"/>
    <w:rsid w:val="00023D79"/>
    <w:rsid w:val="00024D03"/>
    <w:rsid w:val="00025780"/>
    <w:rsid w:val="00025B0E"/>
    <w:rsid w:val="00025D41"/>
    <w:rsid w:val="00026DB4"/>
    <w:rsid w:val="0002724E"/>
    <w:rsid w:val="000275CE"/>
    <w:rsid w:val="00027D0F"/>
    <w:rsid w:val="00030475"/>
    <w:rsid w:val="000305B6"/>
    <w:rsid w:val="00030CF2"/>
    <w:rsid w:val="00030DA1"/>
    <w:rsid w:val="00030EF5"/>
    <w:rsid w:val="00031075"/>
    <w:rsid w:val="000311BA"/>
    <w:rsid w:val="000316AA"/>
    <w:rsid w:val="00031A76"/>
    <w:rsid w:val="00031C2A"/>
    <w:rsid w:val="00031CA0"/>
    <w:rsid w:val="000321BB"/>
    <w:rsid w:val="00032C83"/>
    <w:rsid w:val="00032DDF"/>
    <w:rsid w:val="00033B7C"/>
    <w:rsid w:val="00033BDB"/>
    <w:rsid w:val="00034569"/>
    <w:rsid w:val="000348D5"/>
    <w:rsid w:val="000350F9"/>
    <w:rsid w:val="0003562B"/>
    <w:rsid w:val="00035765"/>
    <w:rsid w:val="000359A6"/>
    <w:rsid w:val="00035E27"/>
    <w:rsid w:val="000364E1"/>
    <w:rsid w:val="000367D8"/>
    <w:rsid w:val="000373F0"/>
    <w:rsid w:val="000374C1"/>
    <w:rsid w:val="000379A1"/>
    <w:rsid w:val="00037C4E"/>
    <w:rsid w:val="000409C3"/>
    <w:rsid w:val="00040D55"/>
    <w:rsid w:val="00040FD3"/>
    <w:rsid w:val="000415F0"/>
    <w:rsid w:val="000417E3"/>
    <w:rsid w:val="00041F6B"/>
    <w:rsid w:val="0004287D"/>
    <w:rsid w:val="00043C56"/>
    <w:rsid w:val="000464BB"/>
    <w:rsid w:val="00046A3B"/>
    <w:rsid w:val="00046BA7"/>
    <w:rsid w:val="00047981"/>
    <w:rsid w:val="00047BD3"/>
    <w:rsid w:val="00047D73"/>
    <w:rsid w:val="00050320"/>
    <w:rsid w:val="000505D1"/>
    <w:rsid w:val="000507CF"/>
    <w:rsid w:val="0005179E"/>
    <w:rsid w:val="00051A86"/>
    <w:rsid w:val="00051B8A"/>
    <w:rsid w:val="00051D87"/>
    <w:rsid w:val="00051E0D"/>
    <w:rsid w:val="0005249E"/>
    <w:rsid w:val="00052765"/>
    <w:rsid w:val="00052A9B"/>
    <w:rsid w:val="00052BBA"/>
    <w:rsid w:val="00052FFA"/>
    <w:rsid w:val="000534E2"/>
    <w:rsid w:val="000536BE"/>
    <w:rsid w:val="00053986"/>
    <w:rsid w:val="00054723"/>
    <w:rsid w:val="000554B5"/>
    <w:rsid w:val="00055694"/>
    <w:rsid w:val="00055FC8"/>
    <w:rsid w:val="00057B91"/>
    <w:rsid w:val="0006114D"/>
    <w:rsid w:val="00061C3C"/>
    <w:rsid w:val="00061DA6"/>
    <w:rsid w:val="00062028"/>
    <w:rsid w:val="000622B1"/>
    <w:rsid w:val="00062C28"/>
    <w:rsid w:val="00062D7C"/>
    <w:rsid w:val="00062E24"/>
    <w:rsid w:val="00063AB0"/>
    <w:rsid w:val="000641D9"/>
    <w:rsid w:val="00064604"/>
    <w:rsid w:val="000649DA"/>
    <w:rsid w:val="00064A85"/>
    <w:rsid w:val="00064AA4"/>
    <w:rsid w:val="00064D6D"/>
    <w:rsid w:val="000651C1"/>
    <w:rsid w:val="000657B9"/>
    <w:rsid w:val="00065D5A"/>
    <w:rsid w:val="00066145"/>
    <w:rsid w:val="000663A3"/>
    <w:rsid w:val="000663AC"/>
    <w:rsid w:val="000666E4"/>
    <w:rsid w:val="0006706D"/>
    <w:rsid w:val="000672D2"/>
    <w:rsid w:val="0006764B"/>
    <w:rsid w:val="00067919"/>
    <w:rsid w:val="00067A32"/>
    <w:rsid w:val="000706A4"/>
    <w:rsid w:val="00070D1F"/>
    <w:rsid w:val="00070E0E"/>
    <w:rsid w:val="00071420"/>
    <w:rsid w:val="00071541"/>
    <w:rsid w:val="00071976"/>
    <w:rsid w:val="00071A5D"/>
    <w:rsid w:val="00071B5C"/>
    <w:rsid w:val="00072303"/>
    <w:rsid w:val="000723E1"/>
    <w:rsid w:val="00072E6D"/>
    <w:rsid w:val="000730E8"/>
    <w:rsid w:val="000734C7"/>
    <w:rsid w:val="00073584"/>
    <w:rsid w:val="000737E7"/>
    <w:rsid w:val="00073E06"/>
    <w:rsid w:val="00073E8F"/>
    <w:rsid w:val="00074602"/>
    <w:rsid w:val="00074A0A"/>
    <w:rsid w:val="0007504F"/>
    <w:rsid w:val="00075355"/>
    <w:rsid w:val="0007551D"/>
    <w:rsid w:val="000756C4"/>
    <w:rsid w:val="00076A95"/>
    <w:rsid w:val="000804DC"/>
    <w:rsid w:val="00080A32"/>
    <w:rsid w:val="00080C30"/>
    <w:rsid w:val="00080E0C"/>
    <w:rsid w:val="0008154B"/>
    <w:rsid w:val="00081581"/>
    <w:rsid w:val="0008181E"/>
    <w:rsid w:val="000818E7"/>
    <w:rsid w:val="00082C77"/>
    <w:rsid w:val="00082FE2"/>
    <w:rsid w:val="00082FE4"/>
    <w:rsid w:val="000832F5"/>
    <w:rsid w:val="00083F20"/>
    <w:rsid w:val="000841EE"/>
    <w:rsid w:val="00084B9E"/>
    <w:rsid w:val="000855E1"/>
    <w:rsid w:val="00086495"/>
    <w:rsid w:val="000873EE"/>
    <w:rsid w:val="00087405"/>
    <w:rsid w:val="00087CD4"/>
    <w:rsid w:val="000910E9"/>
    <w:rsid w:val="00091245"/>
    <w:rsid w:val="0009212F"/>
    <w:rsid w:val="000928A3"/>
    <w:rsid w:val="0009291F"/>
    <w:rsid w:val="00093184"/>
    <w:rsid w:val="000931FF"/>
    <w:rsid w:val="000933B6"/>
    <w:rsid w:val="00093C2F"/>
    <w:rsid w:val="00093E29"/>
    <w:rsid w:val="000941F2"/>
    <w:rsid w:val="00094339"/>
    <w:rsid w:val="000947C0"/>
    <w:rsid w:val="000948E2"/>
    <w:rsid w:val="00094DE0"/>
    <w:rsid w:val="00094E65"/>
    <w:rsid w:val="000959B6"/>
    <w:rsid w:val="00095B99"/>
    <w:rsid w:val="00096078"/>
    <w:rsid w:val="00096155"/>
    <w:rsid w:val="0009664E"/>
    <w:rsid w:val="00096A22"/>
    <w:rsid w:val="00096ABA"/>
    <w:rsid w:val="00097156"/>
    <w:rsid w:val="00097E2F"/>
    <w:rsid w:val="000A0457"/>
    <w:rsid w:val="000A0459"/>
    <w:rsid w:val="000A07C1"/>
    <w:rsid w:val="000A0C35"/>
    <w:rsid w:val="000A0CB4"/>
    <w:rsid w:val="000A0FA4"/>
    <w:rsid w:val="000A1016"/>
    <w:rsid w:val="000A117D"/>
    <w:rsid w:val="000A140C"/>
    <w:rsid w:val="000A1594"/>
    <w:rsid w:val="000A1A82"/>
    <w:rsid w:val="000A1F54"/>
    <w:rsid w:val="000A2FF9"/>
    <w:rsid w:val="000A49DA"/>
    <w:rsid w:val="000A54D2"/>
    <w:rsid w:val="000A6007"/>
    <w:rsid w:val="000A62D0"/>
    <w:rsid w:val="000A65B7"/>
    <w:rsid w:val="000A6606"/>
    <w:rsid w:val="000A6BA9"/>
    <w:rsid w:val="000A7171"/>
    <w:rsid w:val="000A78B8"/>
    <w:rsid w:val="000A7B96"/>
    <w:rsid w:val="000A7D23"/>
    <w:rsid w:val="000B0066"/>
    <w:rsid w:val="000B01B5"/>
    <w:rsid w:val="000B04CD"/>
    <w:rsid w:val="000B0655"/>
    <w:rsid w:val="000B096C"/>
    <w:rsid w:val="000B0A44"/>
    <w:rsid w:val="000B0BCC"/>
    <w:rsid w:val="000B0D5C"/>
    <w:rsid w:val="000B16FD"/>
    <w:rsid w:val="000B1BEF"/>
    <w:rsid w:val="000B2593"/>
    <w:rsid w:val="000B25C9"/>
    <w:rsid w:val="000B28CF"/>
    <w:rsid w:val="000B2EA7"/>
    <w:rsid w:val="000B3261"/>
    <w:rsid w:val="000B34DF"/>
    <w:rsid w:val="000B361E"/>
    <w:rsid w:val="000B3A45"/>
    <w:rsid w:val="000B3AE0"/>
    <w:rsid w:val="000B462D"/>
    <w:rsid w:val="000B4A52"/>
    <w:rsid w:val="000B4D04"/>
    <w:rsid w:val="000B5AB0"/>
    <w:rsid w:val="000B5C9F"/>
    <w:rsid w:val="000B5DB4"/>
    <w:rsid w:val="000B6DEF"/>
    <w:rsid w:val="000B70AB"/>
    <w:rsid w:val="000B725D"/>
    <w:rsid w:val="000B7704"/>
    <w:rsid w:val="000B77CE"/>
    <w:rsid w:val="000B790B"/>
    <w:rsid w:val="000C05BC"/>
    <w:rsid w:val="000C0A87"/>
    <w:rsid w:val="000C0DF7"/>
    <w:rsid w:val="000C0F07"/>
    <w:rsid w:val="000C103A"/>
    <w:rsid w:val="000C1A25"/>
    <w:rsid w:val="000C1D5D"/>
    <w:rsid w:val="000C1F09"/>
    <w:rsid w:val="000C200A"/>
    <w:rsid w:val="000C2797"/>
    <w:rsid w:val="000C2DF3"/>
    <w:rsid w:val="000C2E19"/>
    <w:rsid w:val="000C31F6"/>
    <w:rsid w:val="000C38E3"/>
    <w:rsid w:val="000C4511"/>
    <w:rsid w:val="000C4660"/>
    <w:rsid w:val="000C4A3E"/>
    <w:rsid w:val="000C5096"/>
    <w:rsid w:val="000C56DC"/>
    <w:rsid w:val="000C5722"/>
    <w:rsid w:val="000C59B6"/>
    <w:rsid w:val="000C5CF9"/>
    <w:rsid w:val="000C5D19"/>
    <w:rsid w:val="000C6675"/>
    <w:rsid w:val="000C7139"/>
    <w:rsid w:val="000C7962"/>
    <w:rsid w:val="000D0B6C"/>
    <w:rsid w:val="000D0DA0"/>
    <w:rsid w:val="000D12FF"/>
    <w:rsid w:val="000D1560"/>
    <w:rsid w:val="000D1586"/>
    <w:rsid w:val="000D18EF"/>
    <w:rsid w:val="000D243C"/>
    <w:rsid w:val="000D25F0"/>
    <w:rsid w:val="000D2657"/>
    <w:rsid w:val="000D27D6"/>
    <w:rsid w:val="000D2844"/>
    <w:rsid w:val="000D2B3D"/>
    <w:rsid w:val="000D347A"/>
    <w:rsid w:val="000D369F"/>
    <w:rsid w:val="000D37A2"/>
    <w:rsid w:val="000D3AEB"/>
    <w:rsid w:val="000D4D8D"/>
    <w:rsid w:val="000D4E34"/>
    <w:rsid w:val="000D4FB7"/>
    <w:rsid w:val="000D5115"/>
    <w:rsid w:val="000D5746"/>
    <w:rsid w:val="000D589C"/>
    <w:rsid w:val="000D5E7B"/>
    <w:rsid w:val="000D5F2F"/>
    <w:rsid w:val="000D5F4D"/>
    <w:rsid w:val="000D61F7"/>
    <w:rsid w:val="000D6408"/>
    <w:rsid w:val="000D648A"/>
    <w:rsid w:val="000D671F"/>
    <w:rsid w:val="000D6816"/>
    <w:rsid w:val="000D7C87"/>
    <w:rsid w:val="000E00E9"/>
    <w:rsid w:val="000E0942"/>
    <w:rsid w:val="000E180D"/>
    <w:rsid w:val="000E1D55"/>
    <w:rsid w:val="000E2A39"/>
    <w:rsid w:val="000E4156"/>
    <w:rsid w:val="000E4A31"/>
    <w:rsid w:val="000E4BFE"/>
    <w:rsid w:val="000E4CAC"/>
    <w:rsid w:val="000E5A0F"/>
    <w:rsid w:val="000E5A14"/>
    <w:rsid w:val="000E5A72"/>
    <w:rsid w:val="000E5F45"/>
    <w:rsid w:val="000E6673"/>
    <w:rsid w:val="000E6C98"/>
    <w:rsid w:val="000E6D3A"/>
    <w:rsid w:val="000E7107"/>
    <w:rsid w:val="000F0301"/>
    <w:rsid w:val="000F053A"/>
    <w:rsid w:val="000F08CE"/>
    <w:rsid w:val="000F0BED"/>
    <w:rsid w:val="000F13EE"/>
    <w:rsid w:val="000F14B5"/>
    <w:rsid w:val="000F1D13"/>
    <w:rsid w:val="000F20A5"/>
    <w:rsid w:val="000F244B"/>
    <w:rsid w:val="000F2BD3"/>
    <w:rsid w:val="000F2F63"/>
    <w:rsid w:val="000F30DA"/>
    <w:rsid w:val="000F335B"/>
    <w:rsid w:val="000F3400"/>
    <w:rsid w:val="000F3C4D"/>
    <w:rsid w:val="000F44B5"/>
    <w:rsid w:val="000F4655"/>
    <w:rsid w:val="000F56AE"/>
    <w:rsid w:val="000F5FA5"/>
    <w:rsid w:val="000F6250"/>
    <w:rsid w:val="000F7739"/>
    <w:rsid w:val="000F7832"/>
    <w:rsid w:val="000F7D41"/>
    <w:rsid w:val="00100123"/>
    <w:rsid w:val="0010031D"/>
    <w:rsid w:val="001004CF"/>
    <w:rsid w:val="00100A95"/>
    <w:rsid w:val="00101097"/>
    <w:rsid w:val="0010111A"/>
    <w:rsid w:val="0010113D"/>
    <w:rsid w:val="001016BA"/>
    <w:rsid w:val="00101736"/>
    <w:rsid w:val="00101AE5"/>
    <w:rsid w:val="00101DFA"/>
    <w:rsid w:val="00101E77"/>
    <w:rsid w:val="0010226E"/>
    <w:rsid w:val="00102A8E"/>
    <w:rsid w:val="0010385E"/>
    <w:rsid w:val="0010398E"/>
    <w:rsid w:val="00104C62"/>
    <w:rsid w:val="00104DD8"/>
    <w:rsid w:val="00105977"/>
    <w:rsid w:val="001061E4"/>
    <w:rsid w:val="00106E04"/>
    <w:rsid w:val="00106E98"/>
    <w:rsid w:val="00106EC6"/>
    <w:rsid w:val="001071C8"/>
    <w:rsid w:val="00107863"/>
    <w:rsid w:val="00107A96"/>
    <w:rsid w:val="00107AF0"/>
    <w:rsid w:val="00107BC3"/>
    <w:rsid w:val="00110144"/>
    <w:rsid w:val="0011059A"/>
    <w:rsid w:val="00110B61"/>
    <w:rsid w:val="00111172"/>
    <w:rsid w:val="00111B01"/>
    <w:rsid w:val="00111F18"/>
    <w:rsid w:val="001123B3"/>
    <w:rsid w:val="001123BC"/>
    <w:rsid w:val="00112E11"/>
    <w:rsid w:val="0011341E"/>
    <w:rsid w:val="00113460"/>
    <w:rsid w:val="00113B6C"/>
    <w:rsid w:val="0011477C"/>
    <w:rsid w:val="00114891"/>
    <w:rsid w:val="00114A31"/>
    <w:rsid w:val="0011542A"/>
    <w:rsid w:val="001154DA"/>
    <w:rsid w:val="00115631"/>
    <w:rsid w:val="00115EA9"/>
    <w:rsid w:val="001163CC"/>
    <w:rsid w:val="001168F2"/>
    <w:rsid w:val="00117A3A"/>
    <w:rsid w:val="00120081"/>
    <w:rsid w:val="00121748"/>
    <w:rsid w:val="001218CE"/>
    <w:rsid w:val="00121AF2"/>
    <w:rsid w:val="001225B4"/>
    <w:rsid w:val="00122CF9"/>
    <w:rsid w:val="00123414"/>
    <w:rsid w:val="00123751"/>
    <w:rsid w:val="001238F8"/>
    <w:rsid w:val="00123AEC"/>
    <w:rsid w:val="0012439E"/>
    <w:rsid w:val="001243F5"/>
    <w:rsid w:val="00124E34"/>
    <w:rsid w:val="0012733D"/>
    <w:rsid w:val="001273D7"/>
    <w:rsid w:val="001314D6"/>
    <w:rsid w:val="001319D0"/>
    <w:rsid w:val="00131A32"/>
    <w:rsid w:val="00131BCE"/>
    <w:rsid w:val="00132AD1"/>
    <w:rsid w:val="00132B50"/>
    <w:rsid w:val="00132BEA"/>
    <w:rsid w:val="00132E8F"/>
    <w:rsid w:val="00133117"/>
    <w:rsid w:val="0013312B"/>
    <w:rsid w:val="00134142"/>
    <w:rsid w:val="001344D8"/>
    <w:rsid w:val="001346E8"/>
    <w:rsid w:val="0013519E"/>
    <w:rsid w:val="0013523B"/>
    <w:rsid w:val="001352F9"/>
    <w:rsid w:val="00135F62"/>
    <w:rsid w:val="001360DC"/>
    <w:rsid w:val="00136BE1"/>
    <w:rsid w:val="00137324"/>
    <w:rsid w:val="001377A4"/>
    <w:rsid w:val="00137B3E"/>
    <w:rsid w:val="00140CA5"/>
    <w:rsid w:val="00141191"/>
    <w:rsid w:val="00141916"/>
    <w:rsid w:val="00141ED6"/>
    <w:rsid w:val="001422A4"/>
    <w:rsid w:val="00142719"/>
    <w:rsid w:val="00142A7E"/>
    <w:rsid w:val="00144158"/>
    <w:rsid w:val="00144589"/>
    <w:rsid w:val="001445A9"/>
    <w:rsid w:val="001446BB"/>
    <w:rsid w:val="001452B0"/>
    <w:rsid w:val="00145348"/>
    <w:rsid w:val="0014557E"/>
    <w:rsid w:val="001458D2"/>
    <w:rsid w:val="001458E1"/>
    <w:rsid w:val="001458FE"/>
    <w:rsid w:val="00145A18"/>
    <w:rsid w:val="00145AE6"/>
    <w:rsid w:val="00145DCA"/>
    <w:rsid w:val="00146135"/>
    <w:rsid w:val="0014620A"/>
    <w:rsid w:val="00146421"/>
    <w:rsid w:val="001466EB"/>
    <w:rsid w:val="00146BEC"/>
    <w:rsid w:val="00146E7D"/>
    <w:rsid w:val="00147108"/>
    <w:rsid w:val="00147A56"/>
    <w:rsid w:val="00147C6F"/>
    <w:rsid w:val="00150013"/>
    <w:rsid w:val="00150D7D"/>
    <w:rsid w:val="00150F8A"/>
    <w:rsid w:val="001510F8"/>
    <w:rsid w:val="00152818"/>
    <w:rsid w:val="00152FD4"/>
    <w:rsid w:val="0015303E"/>
    <w:rsid w:val="00153242"/>
    <w:rsid w:val="0015326D"/>
    <w:rsid w:val="00154927"/>
    <w:rsid w:val="00154D13"/>
    <w:rsid w:val="00154D8E"/>
    <w:rsid w:val="00155215"/>
    <w:rsid w:val="00155CC9"/>
    <w:rsid w:val="00156525"/>
    <w:rsid w:val="001565D6"/>
    <w:rsid w:val="001567F5"/>
    <w:rsid w:val="001568BE"/>
    <w:rsid w:val="001576DF"/>
    <w:rsid w:val="00157743"/>
    <w:rsid w:val="0015794A"/>
    <w:rsid w:val="00157AC1"/>
    <w:rsid w:val="00160060"/>
    <w:rsid w:val="001600C9"/>
    <w:rsid w:val="001608D4"/>
    <w:rsid w:val="001614FD"/>
    <w:rsid w:val="00161F50"/>
    <w:rsid w:val="00162FCA"/>
    <w:rsid w:val="001633F0"/>
    <w:rsid w:val="0016373E"/>
    <w:rsid w:val="001638AB"/>
    <w:rsid w:val="0016397C"/>
    <w:rsid w:val="00163FDA"/>
    <w:rsid w:val="001667E4"/>
    <w:rsid w:val="00166AE6"/>
    <w:rsid w:val="00166D67"/>
    <w:rsid w:val="00166E38"/>
    <w:rsid w:val="001679C8"/>
    <w:rsid w:val="00167D4D"/>
    <w:rsid w:val="00167FE8"/>
    <w:rsid w:val="00170884"/>
    <w:rsid w:val="00171A03"/>
    <w:rsid w:val="00171EC9"/>
    <w:rsid w:val="00172547"/>
    <w:rsid w:val="00172595"/>
    <w:rsid w:val="00173397"/>
    <w:rsid w:val="0017396D"/>
    <w:rsid w:val="00173C0A"/>
    <w:rsid w:val="001744B5"/>
    <w:rsid w:val="00174E80"/>
    <w:rsid w:val="001751FD"/>
    <w:rsid w:val="0017547C"/>
    <w:rsid w:val="00175C68"/>
    <w:rsid w:val="00175CF6"/>
    <w:rsid w:val="00175E7E"/>
    <w:rsid w:val="001763E3"/>
    <w:rsid w:val="00176D6C"/>
    <w:rsid w:val="00177837"/>
    <w:rsid w:val="00177AEA"/>
    <w:rsid w:val="00177F1C"/>
    <w:rsid w:val="00180DF7"/>
    <w:rsid w:val="00181AB3"/>
    <w:rsid w:val="00181B44"/>
    <w:rsid w:val="00181B6C"/>
    <w:rsid w:val="001831CF"/>
    <w:rsid w:val="00183263"/>
    <w:rsid w:val="001838EB"/>
    <w:rsid w:val="00183BFF"/>
    <w:rsid w:val="00183CCD"/>
    <w:rsid w:val="00183F21"/>
    <w:rsid w:val="00184091"/>
    <w:rsid w:val="0018413C"/>
    <w:rsid w:val="001843AE"/>
    <w:rsid w:val="00184AF9"/>
    <w:rsid w:val="00184EEF"/>
    <w:rsid w:val="001852B5"/>
    <w:rsid w:val="001859B9"/>
    <w:rsid w:val="00185CEA"/>
    <w:rsid w:val="00186121"/>
    <w:rsid w:val="00186550"/>
    <w:rsid w:val="00186A46"/>
    <w:rsid w:val="0018741B"/>
    <w:rsid w:val="00187669"/>
    <w:rsid w:val="0018776B"/>
    <w:rsid w:val="001878F9"/>
    <w:rsid w:val="0018798B"/>
    <w:rsid w:val="00187EE5"/>
    <w:rsid w:val="0019041D"/>
    <w:rsid w:val="0019090F"/>
    <w:rsid w:val="00191B41"/>
    <w:rsid w:val="00192234"/>
    <w:rsid w:val="00192751"/>
    <w:rsid w:val="00192CC9"/>
    <w:rsid w:val="00192D84"/>
    <w:rsid w:val="00192DD7"/>
    <w:rsid w:val="00192FFF"/>
    <w:rsid w:val="001931F2"/>
    <w:rsid w:val="00193447"/>
    <w:rsid w:val="00193490"/>
    <w:rsid w:val="00193B88"/>
    <w:rsid w:val="00193D87"/>
    <w:rsid w:val="00193EC7"/>
    <w:rsid w:val="00194EA5"/>
    <w:rsid w:val="001951A7"/>
    <w:rsid w:val="001954C7"/>
    <w:rsid w:val="00195C2A"/>
    <w:rsid w:val="00195E15"/>
    <w:rsid w:val="00195F2C"/>
    <w:rsid w:val="001969CE"/>
    <w:rsid w:val="00196CC3"/>
    <w:rsid w:val="00196CCB"/>
    <w:rsid w:val="001971C7"/>
    <w:rsid w:val="00197615"/>
    <w:rsid w:val="00197770"/>
    <w:rsid w:val="0019780A"/>
    <w:rsid w:val="00197BEA"/>
    <w:rsid w:val="00197D20"/>
    <w:rsid w:val="001A03D8"/>
    <w:rsid w:val="001A0673"/>
    <w:rsid w:val="001A086E"/>
    <w:rsid w:val="001A0C36"/>
    <w:rsid w:val="001A0F8A"/>
    <w:rsid w:val="001A1C2A"/>
    <w:rsid w:val="001A1CC4"/>
    <w:rsid w:val="001A2F09"/>
    <w:rsid w:val="001A396D"/>
    <w:rsid w:val="001A3B9D"/>
    <w:rsid w:val="001A3CD0"/>
    <w:rsid w:val="001A4067"/>
    <w:rsid w:val="001A4322"/>
    <w:rsid w:val="001A4556"/>
    <w:rsid w:val="001A4B5D"/>
    <w:rsid w:val="001A4C7B"/>
    <w:rsid w:val="001A4D17"/>
    <w:rsid w:val="001A4DD4"/>
    <w:rsid w:val="001A581B"/>
    <w:rsid w:val="001A7CB0"/>
    <w:rsid w:val="001A7D09"/>
    <w:rsid w:val="001B0634"/>
    <w:rsid w:val="001B1B74"/>
    <w:rsid w:val="001B1B8C"/>
    <w:rsid w:val="001B2127"/>
    <w:rsid w:val="001B3355"/>
    <w:rsid w:val="001B35DE"/>
    <w:rsid w:val="001B40A6"/>
    <w:rsid w:val="001B4616"/>
    <w:rsid w:val="001B48EA"/>
    <w:rsid w:val="001B4E1C"/>
    <w:rsid w:val="001B625A"/>
    <w:rsid w:val="001B63C7"/>
    <w:rsid w:val="001B65AF"/>
    <w:rsid w:val="001B6638"/>
    <w:rsid w:val="001B6828"/>
    <w:rsid w:val="001B74E5"/>
    <w:rsid w:val="001B755A"/>
    <w:rsid w:val="001B7AD4"/>
    <w:rsid w:val="001B7EED"/>
    <w:rsid w:val="001C00C1"/>
    <w:rsid w:val="001C040B"/>
    <w:rsid w:val="001C0415"/>
    <w:rsid w:val="001C0A25"/>
    <w:rsid w:val="001C115A"/>
    <w:rsid w:val="001C18B0"/>
    <w:rsid w:val="001C1FF0"/>
    <w:rsid w:val="001C27AE"/>
    <w:rsid w:val="001C29C6"/>
    <w:rsid w:val="001C2A6E"/>
    <w:rsid w:val="001C2B3D"/>
    <w:rsid w:val="001C2FDA"/>
    <w:rsid w:val="001C30AA"/>
    <w:rsid w:val="001C318D"/>
    <w:rsid w:val="001C3283"/>
    <w:rsid w:val="001C32B9"/>
    <w:rsid w:val="001C3363"/>
    <w:rsid w:val="001C4155"/>
    <w:rsid w:val="001C422C"/>
    <w:rsid w:val="001C422D"/>
    <w:rsid w:val="001C4ADB"/>
    <w:rsid w:val="001C5657"/>
    <w:rsid w:val="001C6554"/>
    <w:rsid w:val="001C788B"/>
    <w:rsid w:val="001C7A44"/>
    <w:rsid w:val="001C7C6B"/>
    <w:rsid w:val="001C7CAD"/>
    <w:rsid w:val="001C7E40"/>
    <w:rsid w:val="001C7F0A"/>
    <w:rsid w:val="001D012B"/>
    <w:rsid w:val="001D0156"/>
    <w:rsid w:val="001D06B5"/>
    <w:rsid w:val="001D0F8E"/>
    <w:rsid w:val="001D133C"/>
    <w:rsid w:val="001D14E4"/>
    <w:rsid w:val="001D1D85"/>
    <w:rsid w:val="001D2C38"/>
    <w:rsid w:val="001D37DE"/>
    <w:rsid w:val="001D3FB4"/>
    <w:rsid w:val="001D4273"/>
    <w:rsid w:val="001D4368"/>
    <w:rsid w:val="001D459E"/>
    <w:rsid w:val="001D49EB"/>
    <w:rsid w:val="001D54DF"/>
    <w:rsid w:val="001D58C4"/>
    <w:rsid w:val="001D5AD3"/>
    <w:rsid w:val="001D5CC4"/>
    <w:rsid w:val="001D5CD8"/>
    <w:rsid w:val="001D6011"/>
    <w:rsid w:val="001D68B6"/>
    <w:rsid w:val="001D6B1B"/>
    <w:rsid w:val="001D6D99"/>
    <w:rsid w:val="001D7601"/>
    <w:rsid w:val="001D7861"/>
    <w:rsid w:val="001D7A06"/>
    <w:rsid w:val="001D7E8B"/>
    <w:rsid w:val="001E035B"/>
    <w:rsid w:val="001E04D6"/>
    <w:rsid w:val="001E0743"/>
    <w:rsid w:val="001E1EDA"/>
    <w:rsid w:val="001E287E"/>
    <w:rsid w:val="001E3A8C"/>
    <w:rsid w:val="001E3B61"/>
    <w:rsid w:val="001E3B81"/>
    <w:rsid w:val="001E4995"/>
    <w:rsid w:val="001E4C79"/>
    <w:rsid w:val="001E5145"/>
    <w:rsid w:val="001E514C"/>
    <w:rsid w:val="001E5B67"/>
    <w:rsid w:val="001E5E49"/>
    <w:rsid w:val="001E5E4C"/>
    <w:rsid w:val="001E5E90"/>
    <w:rsid w:val="001E6BE5"/>
    <w:rsid w:val="001E6C35"/>
    <w:rsid w:val="001E7825"/>
    <w:rsid w:val="001E798E"/>
    <w:rsid w:val="001E7ACE"/>
    <w:rsid w:val="001F05F3"/>
    <w:rsid w:val="001F1717"/>
    <w:rsid w:val="001F2945"/>
    <w:rsid w:val="001F2B9B"/>
    <w:rsid w:val="001F3176"/>
    <w:rsid w:val="001F3235"/>
    <w:rsid w:val="001F362F"/>
    <w:rsid w:val="001F41CB"/>
    <w:rsid w:val="001F4297"/>
    <w:rsid w:val="001F4A06"/>
    <w:rsid w:val="001F5112"/>
    <w:rsid w:val="001F5183"/>
    <w:rsid w:val="001F543B"/>
    <w:rsid w:val="001F54B2"/>
    <w:rsid w:val="001F56EC"/>
    <w:rsid w:val="001F662F"/>
    <w:rsid w:val="001F687A"/>
    <w:rsid w:val="001F6AE3"/>
    <w:rsid w:val="001F6D1D"/>
    <w:rsid w:val="001F702F"/>
    <w:rsid w:val="001F7081"/>
    <w:rsid w:val="001F709A"/>
    <w:rsid w:val="001F757A"/>
    <w:rsid w:val="001F7ADB"/>
    <w:rsid w:val="001F7D54"/>
    <w:rsid w:val="001F7F6F"/>
    <w:rsid w:val="002005C3"/>
    <w:rsid w:val="00200CC3"/>
    <w:rsid w:val="00200DBC"/>
    <w:rsid w:val="002018D8"/>
    <w:rsid w:val="00201FC0"/>
    <w:rsid w:val="00202326"/>
    <w:rsid w:val="00202817"/>
    <w:rsid w:val="0020299B"/>
    <w:rsid w:val="00202B62"/>
    <w:rsid w:val="00202E3D"/>
    <w:rsid w:val="002038D3"/>
    <w:rsid w:val="00203993"/>
    <w:rsid w:val="00203AF0"/>
    <w:rsid w:val="00203DD7"/>
    <w:rsid w:val="00203DED"/>
    <w:rsid w:val="00204350"/>
    <w:rsid w:val="00204379"/>
    <w:rsid w:val="00204A28"/>
    <w:rsid w:val="00205266"/>
    <w:rsid w:val="002052FB"/>
    <w:rsid w:val="00205873"/>
    <w:rsid w:val="002059EA"/>
    <w:rsid w:val="00205C7D"/>
    <w:rsid w:val="00206AE0"/>
    <w:rsid w:val="00206E78"/>
    <w:rsid w:val="0020796B"/>
    <w:rsid w:val="00207A73"/>
    <w:rsid w:val="00207C07"/>
    <w:rsid w:val="002121DC"/>
    <w:rsid w:val="0021235A"/>
    <w:rsid w:val="00212382"/>
    <w:rsid w:val="0021287A"/>
    <w:rsid w:val="0021361B"/>
    <w:rsid w:val="00213E70"/>
    <w:rsid w:val="00214456"/>
    <w:rsid w:val="00214DD3"/>
    <w:rsid w:val="00215BCD"/>
    <w:rsid w:val="00215CBC"/>
    <w:rsid w:val="002169DA"/>
    <w:rsid w:val="00216F0F"/>
    <w:rsid w:val="00217C0B"/>
    <w:rsid w:val="00217CD6"/>
    <w:rsid w:val="00217F42"/>
    <w:rsid w:val="0022073A"/>
    <w:rsid w:val="00220816"/>
    <w:rsid w:val="00220BA0"/>
    <w:rsid w:val="00220CA5"/>
    <w:rsid w:val="00220F2E"/>
    <w:rsid w:val="00220FC1"/>
    <w:rsid w:val="002210BF"/>
    <w:rsid w:val="0022191B"/>
    <w:rsid w:val="00221A83"/>
    <w:rsid w:val="00221F37"/>
    <w:rsid w:val="002225AE"/>
    <w:rsid w:val="002228C5"/>
    <w:rsid w:val="002229B4"/>
    <w:rsid w:val="002230E9"/>
    <w:rsid w:val="00223412"/>
    <w:rsid w:val="00223415"/>
    <w:rsid w:val="0022347F"/>
    <w:rsid w:val="00223634"/>
    <w:rsid w:val="00223CE5"/>
    <w:rsid w:val="00223D0D"/>
    <w:rsid w:val="0022415B"/>
    <w:rsid w:val="00224385"/>
    <w:rsid w:val="00224AB8"/>
    <w:rsid w:val="00224C3E"/>
    <w:rsid w:val="00224FC9"/>
    <w:rsid w:val="002256CF"/>
    <w:rsid w:val="00225F23"/>
    <w:rsid w:val="00225FF7"/>
    <w:rsid w:val="0022663C"/>
    <w:rsid w:val="00226A4F"/>
    <w:rsid w:val="00226D5D"/>
    <w:rsid w:val="002272D1"/>
    <w:rsid w:val="00230268"/>
    <w:rsid w:val="002304A7"/>
    <w:rsid w:val="00230958"/>
    <w:rsid w:val="00230A57"/>
    <w:rsid w:val="002316F9"/>
    <w:rsid w:val="00231CA7"/>
    <w:rsid w:val="00232042"/>
    <w:rsid w:val="0023209C"/>
    <w:rsid w:val="00232212"/>
    <w:rsid w:val="00232D9B"/>
    <w:rsid w:val="00232EE4"/>
    <w:rsid w:val="0023301F"/>
    <w:rsid w:val="002334C6"/>
    <w:rsid w:val="002335D7"/>
    <w:rsid w:val="0023381E"/>
    <w:rsid w:val="00233D24"/>
    <w:rsid w:val="00234992"/>
    <w:rsid w:val="00234F16"/>
    <w:rsid w:val="00235068"/>
    <w:rsid w:val="002352BF"/>
    <w:rsid w:val="0023555F"/>
    <w:rsid w:val="00235765"/>
    <w:rsid w:val="002369A7"/>
    <w:rsid w:val="0023743B"/>
    <w:rsid w:val="002374A7"/>
    <w:rsid w:val="0024016D"/>
    <w:rsid w:val="00240733"/>
    <w:rsid w:val="00240EC7"/>
    <w:rsid w:val="002419E0"/>
    <w:rsid w:val="00241B46"/>
    <w:rsid w:val="002427C7"/>
    <w:rsid w:val="00243627"/>
    <w:rsid w:val="00243DCD"/>
    <w:rsid w:val="00243EE8"/>
    <w:rsid w:val="00244AF5"/>
    <w:rsid w:val="00244D60"/>
    <w:rsid w:val="00245190"/>
    <w:rsid w:val="0024552F"/>
    <w:rsid w:val="00245564"/>
    <w:rsid w:val="00245DCA"/>
    <w:rsid w:val="00245EF6"/>
    <w:rsid w:val="00246208"/>
    <w:rsid w:val="00246276"/>
    <w:rsid w:val="002463ED"/>
    <w:rsid w:val="00246617"/>
    <w:rsid w:val="00246C4E"/>
    <w:rsid w:val="00246F78"/>
    <w:rsid w:val="00247273"/>
    <w:rsid w:val="0024742F"/>
    <w:rsid w:val="00247CB4"/>
    <w:rsid w:val="00247E3A"/>
    <w:rsid w:val="00247F80"/>
    <w:rsid w:val="002504D6"/>
    <w:rsid w:val="002505F3"/>
    <w:rsid w:val="00250657"/>
    <w:rsid w:val="002508A1"/>
    <w:rsid w:val="00250F70"/>
    <w:rsid w:val="00251F2D"/>
    <w:rsid w:val="0025216B"/>
    <w:rsid w:val="0025238C"/>
    <w:rsid w:val="0025350D"/>
    <w:rsid w:val="002536F6"/>
    <w:rsid w:val="00253F1A"/>
    <w:rsid w:val="0025400D"/>
    <w:rsid w:val="00254291"/>
    <w:rsid w:val="00255FCD"/>
    <w:rsid w:val="0025602E"/>
    <w:rsid w:val="0025652A"/>
    <w:rsid w:val="00256BA6"/>
    <w:rsid w:val="0025777F"/>
    <w:rsid w:val="00260031"/>
    <w:rsid w:val="00260103"/>
    <w:rsid w:val="0026098F"/>
    <w:rsid w:val="00260B40"/>
    <w:rsid w:val="0026112A"/>
    <w:rsid w:val="00261285"/>
    <w:rsid w:val="002613F6"/>
    <w:rsid w:val="002624A5"/>
    <w:rsid w:val="002629BE"/>
    <w:rsid w:val="00263076"/>
    <w:rsid w:val="00263635"/>
    <w:rsid w:val="0026475B"/>
    <w:rsid w:val="0026483E"/>
    <w:rsid w:val="00265236"/>
    <w:rsid w:val="002669B6"/>
    <w:rsid w:val="00267AB1"/>
    <w:rsid w:val="0027055D"/>
    <w:rsid w:val="00270976"/>
    <w:rsid w:val="00270981"/>
    <w:rsid w:val="00270EB8"/>
    <w:rsid w:val="0027142D"/>
    <w:rsid w:val="00271542"/>
    <w:rsid w:val="00271559"/>
    <w:rsid w:val="00271F10"/>
    <w:rsid w:val="002720E5"/>
    <w:rsid w:val="00272221"/>
    <w:rsid w:val="00272439"/>
    <w:rsid w:val="002726E5"/>
    <w:rsid w:val="00272795"/>
    <w:rsid w:val="0027280C"/>
    <w:rsid w:val="00272B36"/>
    <w:rsid w:val="002730D1"/>
    <w:rsid w:val="00274869"/>
    <w:rsid w:val="00274A0F"/>
    <w:rsid w:val="0027511D"/>
    <w:rsid w:val="002753FB"/>
    <w:rsid w:val="00275818"/>
    <w:rsid w:val="00277121"/>
    <w:rsid w:val="00277F71"/>
    <w:rsid w:val="00277FC0"/>
    <w:rsid w:val="00280458"/>
    <w:rsid w:val="002805E2"/>
    <w:rsid w:val="002807B2"/>
    <w:rsid w:val="0028083C"/>
    <w:rsid w:val="002808E0"/>
    <w:rsid w:val="00280995"/>
    <w:rsid w:val="00280CE8"/>
    <w:rsid w:val="00280F5E"/>
    <w:rsid w:val="002818AF"/>
    <w:rsid w:val="0028260B"/>
    <w:rsid w:val="00282A1F"/>
    <w:rsid w:val="00282ED9"/>
    <w:rsid w:val="0028358A"/>
    <w:rsid w:val="00283993"/>
    <w:rsid w:val="002840F8"/>
    <w:rsid w:val="00284787"/>
    <w:rsid w:val="0028520A"/>
    <w:rsid w:val="002858CC"/>
    <w:rsid w:val="00285BC1"/>
    <w:rsid w:val="00285E2A"/>
    <w:rsid w:val="00286204"/>
    <w:rsid w:val="00286735"/>
    <w:rsid w:val="00286A40"/>
    <w:rsid w:val="00286F87"/>
    <w:rsid w:val="00287331"/>
    <w:rsid w:val="002879BF"/>
    <w:rsid w:val="00287C17"/>
    <w:rsid w:val="00290C40"/>
    <w:rsid w:val="00291378"/>
    <w:rsid w:val="00291C73"/>
    <w:rsid w:val="00292F9F"/>
    <w:rsid w:val="002931F7"/>
    <w:rsid w:val="00293699"/>
    <w:rsid w:val="00293C91"/>
    <w:rsid w:val="00293DC3"/>
    <w:rsid w:val="00294597"/>
    <w:rsid w:val="002945AA"/>
    <w:rsid w:val="00294983"/>
    <w:rsid w:val="00294DC2"/>
    <w:rsid w:val="0029533A"/>
    <w:rsid w:val="002954F7"/>
    <w:rsid w:val="0029572F"/>
    <w:rsid w:val="002960B4"/>
    <w:rsid w:val="002961A1"/>
    <w:rsid w:val="002965C4"/>
    <w:rsid w:val="0029746C"/>
    <w:rsid w:val="00297C8B"/>
    <w:rsid w:val="002A02C7"/>
    <w:rsid w:val="002A0358"/>
    <w:rsid w:val="002A0B8C"/>
    <w:rsid w:val="002A2163"/>
    <w:rsid w:val="002A30D8"/>
    <w:rsid w:val="002A3722"/>
    <w:rsid w:val="002A39DA"/>
    <w:rsid w:val="002A4E5F"/>
    <w:rsid w:val="002A504D"/>
    <w:rsid w:val="002A6100"/>
    <w:rsid w:val="002A6220"/>
    <w:rsid w:val="002A67CE"/>
    <w:rsid w:val="002A6BE7"/>
    <w:rsid w:val="002A7788"/>
    <w:rsid w:val="002A793C"/>
    <w:rsid w:val="002A7A18"/>
    <w:rsid w:val="002B0149"/>
    <w:rsid w:val="002B0321"/>
    <w:rsid w:val="002B0B16"/>
    <w:rsid w:val="002B0BAF"/>
    <w:rsid w:val="002B0E35"/>
    <w:rsid w:val="002B16A7"/>
    <w:rsid w:val="002B1D26"/>
    <w:rsid w:val="002B1E77"/>
    <w:rsid w:val="002B23AD"/>
    <w:rsid w:val="002B27F7"/>
    <w:rsid w:val="002B2C14"/>
    <w:rsid w:val="002B2C55"/>
    <w:rsid w:val="002B2F55"/>
    <w:rsid w:val="002B3532"/>
    <w:rsid w:val="002B44AF"/>
    <w:rsid w:val="002B4F9D"/>
    <w:rsid w:val="002B50A0"/>
    <w:rsid w:val="002B50EF"/>
    <w:rsid w:val="002B5266"/>
    <w:rsid w:val="002B6BB2"/>
    <w:rsid w:val="002B791D"/>
    <w:rsid w:val="002B7A3F"/>
    <w:rsid w:val="002B7BB3"/>
    <w:rsid w:val="002C016B"/>
    <w:rsid w:val="002C0274"/>
    <w:rsid w:val="002C03B0"/>
    <w:rsid w:val="002C06A4"/>
    <w:rsid w:val="002C08F9"/>
    <w:rsid w:val="002C0B51"/>
    <w:rsid w:val="002C0C96"/>
    <w:rsid w:val="002C15AD"/>
    <w:rsid w:val="002C1DAD"/>
    <w:rsid w:val="002C33BA"/>
    <w:rsid w:val="002C3694"/>
    <w:rsid w:val="002C4C36"/>
    <w:rsid w:val="002C4D3D"/>
    <w:rsid w:val="002C4F67"/>
    <w:rsid w:val="002C5191"/>
    <w:rsid w:val="002C53B6"/>
    <w:rsid w:val="002C53CA"/>
    <w:rsid w:val="002C56DD"/>
    <w:rsid w:val="002C671B"/>
    <w:rsid w:val="002C673E"/>
    <w:rsid w:val="002C6AE8"/>
    <w:rsid w:val="002C6D46"/>
    <w:rsid w:val="002C7341"/>
    <w:rsid w:val="002C74DB"/>
    <w:rsid w:val="002C7EC0"/>
    <w:rsid w:val="002D0EE2"/>
    <w:rsid w:val="002D1FF8"/>
    <w:rsid w:val="002D23EC"/>
    <w:rsid w:val="002D3416"/>
    <w:rsid w:val="002D359B"/>
    <w:rsid w:val="002D39A3"/>
    <w:rsid w:val="002D3CCE"/>
    <w:rsid w:val="002D3CEF"/>
    <w:rsid w:val="002D4E27"/>
    <w:rsid w:val="002D50A5"/>
    <w:rsid w:val="002D55D3"/>
    <w:rsid w:val="002D5820"/>
    <w:rsid w:val="002D5A67"/>
    <w:rsid w:val="002D638B"/>
    <w:rsid w:val="002D6714"/>
    <w:rsid w:val="002D7101"/>
    <w:rsid w:val="002D7517"/>
    <w:rsid w:val="002D7EE9"/>
    <w:rsid w:val="002E025D"/>
    <w:rsid w:val="002E0424"/>
    <w:rsid w:val="002E0834"/>
    <w:rsid w:val="002E0F60"/>
    <w:rsid w:val="002E1058"/>
    <w:rsid w:val="002E14B1"/>
    <w:rsid w:val="002E1820"/>
    <w:rsid w:val="002E2271"/>
    <w:rsid w:val="002E2877"/>
    <w:rsid w:val="002E2D31"/>
    <w:rsid w:val="002E3056"/>
    <w:rsid w:val="002E398F"/>
    <w:rsid w:val="002E43F2"/>
    <w:rsid w:val="002E49DC"/>
    <w:rsid w:val="002E5361"/>
    <w:rsid w:val="002E53F3"/>
    <w:rsid w:val="002E5910"/>
    <w:rsid w:val="002E681E"/>
    <w:rsid w:val="002E6908"/>
    <w:rsid w:val="002E6CD1"/>
    <w:rsid w:val="002E6D62"/>
    <w:rsid w:val="002E6E28"/>
    <w:rsid w:val="002E7033"/>
    <w:rsid w:val="002E76A6"/>
    <w:rsid w:val="002E7B85"/>
    <w:rsid w:val="002F045C"/>
    <w:rsid w:val="002F0624"/>
    <w:rsid w:val="002F0D93"/>
    <w:rsid w:val="002F0F1E"/>
    <w:rsid w:val="002F17B0"/>
    <w:rsid w:val="002F1A8C"/>
    <w:rsid w:val="002F1E0C"/>
    <w:rsid w:val="002F2698"/>
    <w:rsid w:val="002F3317"/>
    <w:rsid w:val="002F3A27"/>
    <w:rsid w:val="002F4039"/>
    <w:rsid w:val="002F416D"/>
    <w:rsid w:val="002F4197"/>
    <w:rsid w:val="002F419E"/>
    <w:rsid w:val="002F48F7"/>
    <w:rsid w:val="002F4C88"/>
    <w:rsid w:val="002F511D"/>
    <w:rsid w:val="002F5539"/>
    <w:rsid w:val="002F59CA"/>
    <w:rsid w:val="002F60DC"/>
    <w:rsid w:val="002F65DD"/>
    <w:rsid w:val="002F68E2"/>
    <w:rsid w:val="002F6A3D"/>
    <w:rsid w:val="002F7080"/>
    <w:rsid w:val="00300618"/>
    <w:rsid w:val="00300847"/>
    <w:rsid w:val="00300E70"/>
    <w:rsid w:val="003012DC"/>
    <w:rsid w:val="00302149"/>
    <w:rsid w:val="00302BB9"/>
    <w:rsid w:val="00302D86"/>
    <w:rsid w:val="00303BBF"/>
    <w:rsid w:val="00303C76"/>
    <w:rsid w:val="003045D1"/>
    <w:rsid w:val="00304F91"/>
    <w:rsid w:val="00305484"/>
    <w:rsid w:val="00306939"/>
    <w:rsid w:val="003073EE"/>
    <w:rsid w:val="00307EE4"/>
    <w:rsid w:val="003103B5"/>
    <w:rsid w:val="00310CDB"/>
    <w:rsid w:val="00310EC0"/>
    <w:rsid w:val="00312A5E"/>
    <w:rsid w:val="00313268"/>
    <w:rsid w:val="003135E9"/>
    <w:rsid w:val="00314581"/>
    <w:rsid w:val="00314622"/>
    <w:rsid w:val="00314C3A"/>
    <w:rsid w:val="0031500D"/>
    <w:rsid w:val="003167DA"/>
    <w:rsid w:val="00320494"/>
    <w:rsid w:val="00320F51"/>
    <w:rsid w:val="003213B9"/>
    <w:rsid w:val="0032141C"/>
    <w:rsid w:val="003221DC"/>
    <w:rsid w:val="0032362A"/>
    <w:rsid w:val="003237C3"/>
    <w:rsid w:val="0032395D"/>
    <w:rsid w:val="00323A65"/>
    <w:rsid w:val="00324256"/>
    <w:rsid w:val="00324558"/>
    <w:rsid w:val="003253C4"/>
    <w:rsid w:val="00325B11"/>
    <w:rsid w:val="00325B2B"/>
    <w:rsid w:val="00325F65"/>
    <w:rsid w:val="003261F7"/>
    <w:rsid w:val="00326459"/>
    <w:rsid w:val="00326B42"/>
    <w:rsid w:val="00326EBD"/>
    <w:rsid w:val="00327A4C"/>
    <w:rsid w:val="00327FD2"/>
    <w:rsid w:val="003306F4"/>
    <w:rsid w:val="00330815"/>
    <w:rsid w:val="0033091D"/>
    <w:rsid w:val="003313CD"/>
    <w:rsid w:val="00331CFE"/>
    <w:rsid w:val="003323DD"/>
    <w:rsid w:val="00333B37"/>
    <w:rsid w:val="0033438F"/>
    <w:rsid w:val="003343A8"/>
    <w:rsid w:val="003344D5"/>
    <w:rsid w:val="003350E9"/>
    <w:rsid w:val="00335F1D"/>
    <w:rsid w:val="0033602F"/>
    <w:rsid w:val="003361C8"/>
    <w:rsid w:val="003363C5"/>
    <w:rsid w:val="0033653D"/>
    <w:rsid w:val="00336958"/>
    <w:rsid w:val="00336BF8"/>
    <w:rsid w:val="00336DF3"/>
    <w:rsid w:val="003370CD"/>
    <w:rsid w:val="003400F0"/>
    <w:rsid w:val="0034082E"/>
    <w:rsid w:val="00341922"/>
    <w:rsid w:val="00341A9D"/>
    <w:rsid w:val="00341D35"/>
    <w:rsid w:val="00341FFC"/>
    <w:rsid w:val="0034246A"/>
    <w:rsid w:val="003428AC"/>
    <w:rsid w:val="00343727"/>
    <w:rsid w:val="00343F3B"/>
    <w:rsid w:val="00343F68"/>
    <w:rsid w:val="003443D7"/>
    <w:rsid w:val="00344A57"/>
    <w:rsid w:val="00345125"/>
    <w:rsid w:val="003456B0"/>
    <w:rsid w:val="00346C18"/>
    <w:rsid w:val="00346E2B"/>
    <w:rsid w:val="00346F79"/>
    <w:rsid w:val="00347165"/>
    <w:rsid w:val="00347801"/>
    <w:rsid w:val="00347DB9"/>
    <w:rsid w:val="0035042D"/>
    <w:rsid w:val="003504A3"/>
    <w:rsid w:val="0035081C"/>
    <w:rsid w:val="00350CC4"/>
    <w:rsid w:val="00351421"/>
    <w:rsid w:val="0035144B"/>
    <w:rsid w:val="003521CB"/>
    <w:rsid w:val="00352348"/>
    <w:rsid w:val="003524B3"/>
    <w:rsid w:val="003529C7"/>
    <w:rsid w:val="0035320B"/>
    <w:rsid w:val="00353747"/>
    <w:rsid w:val="00354583"/>
    <w:rsid w:val="0035458A"/>
    <w:rsid w:val="00354750"/>
    <w:rsid w:val="00354B35"/>
    <w:rsid w:val="003551CB"/>
    <w:rsid w:val="0035552B"/>
    <w:rsid w:val="003555BB"/>
    <w:rsid w:val="00355671"/>
    <w:rsid w:val="00355729"/>
    <w:rsid w:val="003562BD"/>
    <w:rsid w:val="00356BFD"/>
    <w:rsid w:val="00357339"/>
    <w:rsid w:val="00357CB6"/>
    <w:rsid w:val="00357D7D"/>
    <w:rsid w:val="00357F8A"/>
    <w:rsid w:val="0036089C"/>
    <w:rsid w:val="00360C2B"/>
    <w:rsid w:val="0036188D"/>
    <w:rsid w:val="0036217E"/>
    <w:rsid w:val="00362F80"/>
    <w:rsid w:val="0036347A"/>
    <w:rsid w:val="00363A69"/>
    <w:rsid w:val="00363AB4"/>
    <w:rsid w:val="00363CC4"/>
    <w:rsid w:val="00364A1D"/>
    <w:rsid w:val="00364A62"/>
    <w:rsid w:val="00364DFF"/>
    <w:rsid w:val="0036503B"/>
    <w:rsid w:val="003653FB"/>
    <w:rsid w:val="003661B6"/>
    <w:rsid w:val="003668E0"/>
    <w:rsid w:val="00366914"/>
    <w:rsid w:val="00366A60"/>
    <w:rsid w:val="00366F1B"/>
    <w:rsid w:val="0036749F"/>
    <w:rsid w:val="0036796D"/>
    <w:rsid w:val="00367D1F"/>
    <w:rsid w:val="00367EAF"/>
    <w:rsid w:val="00367F05"/>
    <w:rsid w:val="00370438"/>
    <w:rsid w:val="003710F0"/>
    <w:rsid w:val="00371460"/>
    <w:rsid w:val="003717EA"/>
    <w:rsid w:val="00371993"/>
    <w:rsid w:val="00371E2A"/>
    <w:rsid w:val="003720DA"/>
    <w:rsid w:val="003733EB"/>
    <w:rsid w:val="00373979"/>
    <w:rsid w:val="00374765"/>
    <w:rsid w:val="00374B4B"/>
    <w:rsid w:val="00374BCF"/>
    <w:rsid w:val="00374C4B"/>
    <w:rsid w:val="00375478"/>
    <w:rsid w:val="00375808"/>
    <w:rsid w:val="003759E3"/>
    <w:rsid w:val="003759FA"/>
    <w:rsid w:val="00375A80"/>
    <w:rsid w:val="00376129"/>
    <w:rsid w:val="00377065"/>
    <w:rsid w:val="003772F9"/>
    <w:rsid w:val="00377799"/>
    <w:rsid w:val="00377BFE"/>
    <w:rsid w:val="00380151"/>
    <w:rsid w:val="0038070F"/>
    <w:rsid w:val="00380F79"/>
    <w:rsid w:val="003815A8"/>
    <w:rsid w:val="0038163B"/>
    <w:rsid w:val="00381766"/>
    <w:rsid w:val="0038187A"/>
    <w:rsid w:val="003819AA"/>
    <w:rsid w:val="00381A2C"/>
    <w:rsid w:val="00381D84"/>
    <w:rsid w:val="00381EE6"/>
    <w:rsid w:val="00382C89"/>
    <w:rsid w:val="00383133"/>
    <w:rsid w:val="00383757"/>
    <w:rsid w:val="00383BCF"/>
    <w:rsid w:val="00383CFC"/>
    <w:rsid w:val="0038534F"/>
    <w:rsid w:val="003856E1"/>
    <w:rsid w:val="003859F7"/>
    <w:rsid w:val="00385EE6"/>
    <w:rsid w:val="00386407"/>
    <w:rsid w:val="00386443"/>
    <w:rsid w:val="00386C12"/>
    <w:rsid w:val="00386D6A"/>
    <w:rsid w:val="003871B2"/>
    <w:rsid w:val="00387D57"/>
    <w:rsid w:val="0039009B"/>
    <w:rsid w:val="00390343"/>
    <w:rsid w:val="00390BF6"/>
    <w:rsid w:val="00390C10"/>
    <w:rsid w:val="00390EF4"/>
    <w:rsid w:val="00391F0E"/>
    <w:rsid w:val="003925C5"/>
    <w:rsid w:val="00392D28"/>
    <w:rsid w:val="00392F0C"/>
    <w:rsid w:val="00394214"/>
    <w:rsid w:val="00394739"/>
    <w:rsid w:val="00395F27"/>
    <w:rsid w:val="00396338"/>
    <w:rsid w:val="00396BEF"/>
    <w:rsid w:val="00396C1A"/>
    <w:rsid w:val="00397031"/>
    <w:rsid w:val="003973EA"/>
    <w:rsid w:val="003974D5"/>
    <w:rsid w:val="00397815"/>
    <w:rsid w:val="00397B57"/>
    <w:rsid w:val="00397EEE"/>
    <w:rsid w:val="003A0158"/>
    <w:rsid w:val="003A141A"/>
    <w:rsid w:val="003A172B"/>
    <w:rsid w:val="003A18EE"/>
    <w:rsid w:val="003A1DB0"/>
    <w:rsid w:val="003A2260"/>
    <w:rsid w:val="003A23DB"/>
    <w:rsid w:val="003A28B6"/>
    <w:rsid w:val="003A2943"/>
    <w:rsid w:val="003A43BB"/>
    <w:rsid w:val="003A45C8"/>
    <w:rsid w:val="003A45FF"/>
    <w:rsid w:val="003A4BA9"/>
    <w:rsid w:val="003A4FC1"/>
    <w:rsid w:val="003A51A2"/>
    <w:rsid w:val="003A6434"/>
    <w:rsid w:val="003A6454"/>
    <w:rsid w:val="003A6609"/>
    <w:rsid w:val="003A692D"/>
    <w:rsid w:val="003A6F73"/>
    <w:rsid w:val="003A79A4"/>
    <w:rsid w:val="003A79B3"/>
    <w:rsid w:val="003A7A2E"/>
    <w:rsid w:val="003B0037"/>
    <w:rsid w:val="003B008E"/>
    <w:rsid w:val="003B03C6"/>
    <w:rsid w:val="003B0552"/>
    <w:rsid w:val="003B1063"/>
    <w:rsid w:val="003B1211"/>
    <w:rsid w:val="003B123A"/>
    <w:rsid w:val="003B1CA5"/>
    <w:rsid w:val="003B1F18"/>
    <w:rsid w:val="003B2066"/>
    <w:rsid w:val="003B2834"/>
    <w:rsid w:val="003B28C1"/>
    <w:rsid w:val="003B2ADA"/>
    <w:rsid w:val="003B2FE2"/>
    <w:rsid w:val="003B3E8C"/>
    <w:rsid w:val="003B46E5"/>
    <w:rsid w:val="003B4EBE"/>
    <w:rsid w:val="003B5403"/>
    <w:rsid w:val="003B5D2F"/>
    <w:rsid w:val="003B5D79"/>
    <w:rsid w:val="003B64AF"/>
    <w:rsid w:val="003B6A09"/>
    <w:rsid w:val="003B7344"/>
    <w:rsid w:val="003B7EE7"/>
    <w:rsid w:val="003C0ACD"/>
    <w:rsid w:val="003C10EA"/>
    <w:rsid w:val="003C1711"/>
    <w:rsid w:val="003C2351"/>
    <w:rsid w:val="003C271B"/>
    <w:rsid w:val="003C304E"/>
    <w:rsid w:val="003C328F"/>
    <w:rsid w:val="003C3AF9"/>
    <w:rsid w:val="003C4A67"/>
    <w:rsid w:val="003C4E85"/>
    <w:rsid w:val="003C4F22"/>
    <w:rsid w:val="003C5008"/>
    <w:rsid w:val="003C51B1"/>
    <w:rsid w:val="003C5960"/>
    <w:rsid w:val="003C6DD6"/>
    <w:rsid w:val="003C6EF3"/>
    <w:rsid w:val="003C70BD"/>
    <w:rsid w:val="003C7935"/>
    <w:rsid w:val="003D07D4"/>
    <w:rsid w:val="003D16DE"/>
    <w:rsid w:val="003D1E53"/>
    <w:rsid w:val="003D1ED6"/>
    <w:rsid w:val="003D2918"/>
    <w:rsid w:val="003D29CF"/>
    <w:rsid w:val="003D2CD5"/>
    <w:rsid w:val="003D365B"/>
    <w:rsid w:val="003D3865"/>
    <w:rsid w:val="003D3F50"/>
    <w:rsid w:val="003D4B7A"/>
    <w:rsid w:val="003D546E"/>
    <w:rsid w:val="003D5702"/>
    <w:rsid w:val="003D5889"/>
    <w:rsid w:val="003D59E1"/>
    <w:rsid w:val="003D6292"/>
    <w:rsid w:val="003D6FC2"/>
    <w:rsid w:val="003D75EA"/>
    <w:rsid w:val="003D7788"/>
    <w:rsid w:val="003E0305"/>
    <w:rsid w:val="003E05FC"/>
    <w:rsid w:val="003E087B"/>
    <w:rsid w:val="003E0DD8"/>
    <w:rsid w:val="003E129F"/>
    <w:rsid w:val="003E1440"/>
    <w:rsid w:val="003E2B15"/>
    <w:rsid w:val="003E302D"/>
    <w:rsid w:val="003E3176"/>
    <w:rsid w:val="003E380E"/>
    <w:rsid w:val="003E3F8E"/>
    <w:rsid w:val="003E4174"/>
    <w:rsid w:val="003E44DF"/>
    <w:rsid w:val="003E4798"/>
    <w:rsid w:val="003E5034"/>
    <w:rsid w:val="003E5040"/>
    <w:rsid w:val="003E5AB4"/>
    <w:rsid w:val="003E5D2C"/>
    <w:rsid w:val="003E743D"/>
    <w:rsid w:val="003E775E"/>
    <w:rsid w:val="003F05DA"/>
    <w:rsid w:val="003F0752"/>
    <w:rsid w:val="003F0F33"/>
    <w:rsid w:val="003F1103"/>
    <w:rsid w:val="003F1AEE"/>
    <w:rsid w:val="003F1C19"/>
    <w:rsid w:val="003F216B"/>
    <w:rsid w:val="003F2847"/>
    <w:rsid w:val="003F2A58"/>
    <w:rsid w:val="003F2DFC"/>
    <w:rsid w:val="003F351F"/>
    <w:rsid w:val="003F3CC3"/>
    <w:rsid w:val="003F4475"/>
    <w:rsid w:val="003F45F1"/>
    <w:rsid w:val="003F474A"/>
    <w:rsid w:val="003F4764"/>
    <w:rsid w:val="003F55BE"/>
    <w:rsid w:val="003F5885"/>
    <w:rsid w:val="003F5FFD"/>
    <w:rsid w:val="003F65C8"/>
    <w:rsid w:val="003F666A"/>
    <w:rsid w:val="003F6C35"/>
    <w:rsid w:val="003F6DD7"/>
    <w:rsid w:val="003F72B8"/>
    <w:rsid w:val="003F7300"/>
    <w:rsid w:val="003F7B1C"/>
    <w:rsid w:val="0040000C"/>
    <w:rsid w:val="00400135"/>
    <w:rsid w:val="0040014F"/>
    <w:rsid w:val="00400208"/>
    <w:rsid w:val="004002F3"/>
    <w:rsid w:val="00400339"/>
    <w:rsid w:val="00400710"/>
    <w:rsid w:val="00400745"/>
    <w:rsid w:val="0040092B"/>
    <w:rsid w:val="00400A9B"/>
    <w:rsid w:val="00400F34"/>
    <w:rsid w:val="00401E9D"/>
    <w:rsid w:val="004021D7"/>
    <w:rsid w:val="0040264F"/>
    <w:rsid w:val="00402720"/>
    <w:rsid w:val="00403BD9"/>
    <w:rsid w:val="00403F86"/>
    <w:rsid w:val="004040A9"/>
    <w:rsid w:val="00404355"/>
    <w:rsid w:val="00404F18"/>
    <w:rsid w:val="0040526B"/>
    <w:rsid w:val="0040537C"/>
    <w:rsid w:val="0040596F"/>
    <w:rsid w:val="00405B23"/>
    <w:rsid w:val="00405C84"/>
    <w:rsid w:val="00405CCE"/>
    <w:rsid w:val="00405D5A"/>
    <w:rsid w:val="004061E5"/>
    <w:rsid w:val="00406563"/>
    <w:rsid w:val="0040656E"/>
    <w:rsid w:val="0040698F"/>
    <w:rsid w:val="00406C91"/>
    <w:rsid w:val="0040723E"/>
    <w:rsid w:val="00407D17"/>
    <w:rsid w:val="00407D29"/>
    <w:rsid w:val="00407EDC"/>
    <w:rsid w:val="004103E0"/>
    <w:rsid w:val="004103FD"/>
    <w:rsid w:val="004104A0"/>
    <w:rsid w:val="00410524"/>
    <w:rsid w:val="00411045"/>
    <w:rsid w:val="0041248A"/>
    <w:rsid w:val="0041250B"/>
    <w:rsid w:val="004132A1"/>
    <w:rsid w:val="00413B9E"/>
    <w:rsid w:val="00413DF7"/>
    <w:rsid w:val="00413F8E"/>
    <w:rsid w:val="00414B25"/>
    <w:rsid w:val="00415325"/>
    <w:rsid w:val="004158C3"/>
    <w:rsid w:val="004159A2"/>
    <w:rsid w:val="00415B3B"/>
    <w:rsid w:val="00415DE0"/>
    <w:rsid w:val="00415F70"/>
    <w:rsid w:val="00416103"/>
    <w:rsid w:val="00416635"/>
    <w:rsid w:val="00416BBA"/>
    <w:rsid w:val="00416E76"/>
    <w:rsid w:val="00417509"/>
    <w:rsid w:val="004204EA"/>
    <w:rsid w:val="0042291F"/>
    <w:rsid w:val="00422E9B"/>
    <w:rsid w:val="004232BE"/>
    <w:rsid w:val="004237FC"/>
    <w:rsid w:val="0042390D"/>
    <w:rsid w:val="00423C8C"/>
    <w:rsid w:val="00423E16"/>
    <w:rsid w:val="00424062"/>
    <w:rsid w:val="0042446B"/>
    <w:rsid w:val="00424A8C"/>
    <w:rsid w:val="00424D1A"/>
    <w:rsid w:val="004252EF"/>
    <w:rsid w:val="004259B1"/>
    <w:rsid w:val="00425A87"/>
    <w:rsid w:val="00426E79"/>
    <w:rsid w:val="004270EB"/>
    <w:rsid w:val="00427388"/>
    <w:rsid w:val="004277AE"/>
    <w:rsid w:val="004304AE"/>
    <w:rsid w:val="004308DF"/>
    <w:rsid w:val="00431BBA"/>
    <w:rsid w:val="00432612"/>
    <w:rsid w:val="0043366B"/>
    <w:rsid w:val="004336DA"/>
    <w:rsid w:val="00433EC5"/>
    <w:rsid w:val="00434619"/>
    <w:rsid w:val="004347E9"/>
    <w:rsid w:val="00436363"/>
    <w:rsid w:val="00436508"/>
    <w:rsid w:val="00436668"/>
    <w:rsid w:val="004369E7"/>
    <w:rsid w:val="00436FB9"/>
    <w:rsid w:val="00437265"/>
    <w:rsid w:val="00437E69"/>
    <w:rsid w:val="0044080A"/>
    <w:rsid w:val="00440F1D"/>
    <w:rsid w:val="00441137"/>
    <w:rsid w:val="00441146"/>
    <w:rsid w:val="00441680"/>
    <w:rsid w:val="004416CE"/>
    <w:rsid w:val="00441F15"/>
    <w:rsid w:val="004424AD"/>
    <w:rsid w:val="00442684"/>
    <w:rsid w:val="00442719"/>
    <w:rsid w:val="004435B1"/>
    <w:rsid w:val="00444585"/>
    <w:rsid w:val="00444876"/>
    <w:rsid w:val="004452EB"/>
    <w:rsid w:val="0044532C"/>
    <w:rsid w:val="00445438"/>
    <w:rsid w:val="00445513"/>
    <w:rsid w:val="00445CDC"/>
    <w:rsid w:val="0044670C"/>
    <w:rsid w:val="004469A7"/>
    <w:rsid w:val="00447698"/>
    <w:rsid w:val="00447F07"/>
    <w:rsid w:val="00450155"/>
    <w:rsid w:val="00450273"/>
    <w:rsid w:val="00450AFA"/>
    <w:rsid w:val="00451BFD"/>
    <w:rsid w:val="004529D0"/>
    <w:rsid w:val="00452BBE"/>
    <w:rsid w:val="004536DD"/>
    <w:rsid w:val="0045396F"/>
    <w:rsid w:val="00453B88"/>
    <w:rsid w:val="004541F0"/>
    <w:rsid w:val="0045421B"/>
    <w:rsid w:val="00454257"/>
    <w:rsid w:val="004542BC"/>
    <w:rsid w:val="0045431A"/>
    <w:rsid w:val="00454B6F"/>
    <w:rsid w:val="00454E85"/>
    <w:rsid w:val="004559E5"/>
    <w:rsid w:val="00456644"/>
    <w:rsid w:val="00456B43"/>
    <w:rsid w:val="00457C5E"/>
    <w:rsid w:val="00457CC3"/>
    <w:rsid w:val="00457D55"/>
    <w:rsid w:val="00457D95"/>
    <w:rsid w:val="00457FE2"/>
    <w:rsid w:val="00460281"/>
    <w:rsid w:val="00460542"/>
    <w:rsid w:val="00460710"/>
    <w:rsid w:val="00461870"/>
    <w:rsid w:val="0046219C"/>
    <w:rsid w:val="00463039"/>
    <w:rsid w:val="0046337A"/>
    <w:rsid w:val="0046389F"/>
    <w:rsid w:val="004641D2"/>
    <w:rsid w:val="004641E5"/>
    <w:rsid w:val="0046492C"/>
    <w:rsid w:val="00464ABA"/>
    <w:rsid w:val="00464B69"/>
    <w:rsid w:val="0046512A"/>
    <w:rsid w:val="00465172"/>
    <w:rsid w:val="00465205"/>
    <w:rsid w:val="0046534A"/>
    <w:rsid w:val="0046538F"/>
    <w:rsid w:val="004654AF"/>
    <w:rsid w:val="00465871"/>
    <w:rsid w:val="004664ED"/>
    <w:rsid w:val="004679DB"/>
    <w:rsid w:val="00467CE7"/>
    <w:rsid w:val="004706BB"/>
    <w:rsid w:val="00470A8B"/>
    <w:rsid w:val="00470F1B"/>
    <w:rsid w:val="0047124A"/>
    <w:rsid w:val="0047181E"/>
    <w:rsid w:val="0047189A"/>
    <w:rsid w:val="00471D4A"/>
    <w:rsid w:val="004723D2"/>
    <w:rsid w:val="00472865"/>
    <w:rsid w:val="00473C55"/>
    <w:rsid w:val="00474002"/>
    <w:rsid w:val="004740F8"/>
    <w:rsid w:val="004744A5"/>
    <w:rsid w:val="00474A2F"/>
    <w:rsid w:val="00474EA0"/>
    <w:rsid w:val="0047536B"/>
    <w:rsid w:val="0047540F"/>
    <w:rsid w:val="0047567A"/>
    <w:rsid w:val="004763B1"/>
    <w:rsid w:val="0047658F"/>
    <w:rsid w:val="004765AA"/>
    <w:rsid w:val="0047670A"/>
    <w:rsid w:val="00477095"/>
    <w:rsid w:val="004774CE"/>
    <w:rsid w:val="00481236"/>
    <w:rsid w:val="0048154A"/>
    <w:rsid w:val="00481F46"/>
    <w:rsid w:val="004821F4"/>
    <w:rsid w:val="004825A5"/>
    <w:rsid w:val="00482708"/>
    <w:rsid w:val="00482B5D"/>
    <w:rsid w:val="00483905"/>
    <w:rsid w:val="00483AF9"/>
    <w:rsid w:val="00483EBC"/>
    <w:rsid w:val="004842A7"/>
    <w:rsid w:val="00484A2F"/>
    <w:rsid w:val="00484A9A"/>
    <w:rsid w:val="004856E1"/>
    <w:rsid w:val="0048577F"/>
    <w:rsid w:val="00485DFF"/>
    <w:rsid w:val="004862F3"/>
    <w:rsid w:val="00486465"/>
    <w:rsid w:val="00486562"/>
    <w:rsid w:val="004865A7"/>
    <w:rsid w:val="00486820"/>
    <w:rsid w:val="0048683E"/>
    <w:rsid w:val="00486BD6"/>
    <w:rsid w:val="00486C40"/>
    <w:rsid w:val="004873E6"/>
    <w:rsid w:val="00487593"/>
    <w:rsid w:val="004875DF"/>
    <w:rsid w:val="0048765C"/>
    <w:rsid w:val="0048780B"/>
    <w:rsid w:val="004879C1"/>
    <w:rsid w:val="00487D05"/>
    <w:rsid w:val="004902DF"/>
    <w:rsid w:val="00490334"/>
    <w:rsid w:val="00490699"/>
    <w:rsid w:val="00490E18"/>
    <w:rsid w:val="0049249F"/>
    <w:rsid w:val="0049252F"/>
    <w:rsid w:val="00492573"/>
    <w:rsid w:val="00492918"/>
    <w:rsid w:val="00492AFE"/>
    <w:rsid w:val="00492EBD"/>
    <w:rsid w:val="004931DD"/>
    <w:rsid w:val="00493E33"/>
    <w:rsid w:val="004940DB"/>
    <w:rsid w:val="00494458"/>
    <w:rsid w:val="00494D85"/>
    <w:rsid w:val="0049597E"/>
    <w:rsid w:val="00496780"/>
    <w:rsid w:val="00496EFB"/>
    <w:rsid w:val="0049744D"/>
    <w:rsid w:val="00497A08"/>
    <w:rsid w:val="00497A85"/>
    <w:rsid w:val="00497B61"/>
    <w:rsid w:val="00497E41"/>
    <w:rsid w:val="004A0067"/>
    <w:rsid w:val="004A021E"/>
    <w:rsid w:val="004A0544"/>
    <w:rsid w:val="004A08F8"/>
    <w:rsid w:val="004A1035"/>
    <w:rsid w:val="004A173E"/>
    <w:rsid w:val="004A272E"/>
    <w:rsid w:val="004A29FA"/>
    <w:rsid w:val="004A3252"/>
    <w:rsid w:val="004A3478"/>
    <w:rsid w:val="004A382F"/>
    <w:rsid w:val="004A3892"/>
    <w:rsid w:val="004A3960"/>
    <w:rsid w:val="004A3BCA"/>
    <w:rsid w:val="004A51D2"/>
    <w:rsid w:val="004A6860"/>
    <w:rsid w:val="004A72F6"/>
    <w:rsid w:val="004A775C"/>
    <w:rsid w:val="004A7AB7"/>
    <w:rsid w:val="004A7AF6"/>
    <w:rsid w:val="004A7C5C"/>
    <w:rsid w:val="004A7E47"/>
    <w:rsid w:val="004A7FCA"/>
    <w:rsid w:val="004B0015"/>
    <w:rsid w:val="004B0AB2"/>
    <w:rsid w:val="004B14EC"/>
    <w:rsid w:val="004B1C4D"/>
    <w:rsid w:val="004B2455"/>
    <w:rsid w:val="004B2781"/>
    <w:rsid w:val="004B2805"/>
    <w:rsid w:val="004B295E"/>
    <w:rsid w:val="004B2C49"/>
    <w:rsid w:val="004B2C6F"/>
    <w:rsid w:val="004B2C73"/>
    <w:rsid w:val="004B2F4D"/>
    <w:rsid w:val="004B3BA9"/>
    <w:rsid w:val="004B438C"/>
    <w:rsid w:val="004B50CA"/>
    <w:rsid w:val="004B5E18"/>
    <w:rsid w:val="004B617A"/>
    <w:rsid w:val="004B61E0"/>
    <w:rsid w:val="004B68FB"/>
    <w:rsid w:val="004B6BE7"/>
    <w:rsid w:val="004B756C"/>
    <w:rsid w:val="004B77BC"/>
    <w:rsid w:val="004C04CC"/>
    <w:rsid w:val="004C0CDE"/>
    <w:rsid w:val="004C0EA1"/>
    <w:rsid w:val="004C18EE"/>
    <w:rsid w:val="004C2EA5"/>
    <w:rsid w:val="004C32F5"/>
    <w:rsid w:val="004C393C"/>
    <w:rsid w:val="004C394C"/>
    <w:rsid w:val="004C3A35"/>
    <w:rsid w:val="004C3D64"/>
    <w:rsid w:val="004C4206"/>
    <w:rsid w:val="004C4A13"/>
    <w:rsid w:val="004C4F72"/>
    <w:rsid w:val="004C4FB8"/>
    <w:rsid w:val="004C5130"/>
    <w:rsid w:val="004C5322"/>
    <w:rsid w:val="004C57E2"/>
    <w:rsid w:val="004C6340"/>
    <w:rsid w:val="004C689C"/>
    <w:rsid w:val="004C7786"/>
    <w:rsid w:val="004C78D4"/>
    <w:rsid w:val="004C7AD5"/>
    <w:rsid w:val="004C7D33"/>
    <w:rsid w:val="004C7F7F"/>
    <w:rsid w:val="004C7FF1"/>
    <w:rsid w:val="004D12CF"/>
    <w:rsid w:val="004D167F"/>
    <w:rsid w:val="004D231C"/>
    <w:rsid w:val="004D2B66"/>
    <w:rsid w:val="004D2FA1"/>
    <w:rsid w:val="004D43BC"/>
    <w:rsid w:val="004D4F35"/>
    <w:rsid w:val="004D50E5"/>
    <w:rsid w:val="004D6067"/>
    <w:rsid w:val="004D6173"/>
    <w:rsid w:val="004D66E7"/>
    <w:rsid w:val="004D6A7F"/>
    <w:rsid w:val="004D6E2C"/>
    <w:rsid w:val="004D70B0"/>
    <w:rsid w:val="004D7A71"/>
    <w:rsid w:val="004E06DD"/>
    <w:rsid w:val="004E085A"/>
    <w:rsid w:val="004E1A4D"/>
    <w:rsid w:val="004E1B92"/>
    <w:rsid w:val="004E1F90"/>
    <w:rsid w:val="004E24AC"/>
    <w:rsid w:val="004E2A5C"/>
    <w:rsid w:val="004E2AE3"/>
    <w:rsid w:val="004E309D"/>
    <w:rsid w:val="004E3316"/>
    <w:rsid w:val="004E3458"/>
    <w:rsid w:val="004E3814"/>
    <w:rsid w:val="004E3FCD"/>
    <w:rsid w:val="004E4C1F"/>
    <w:rsid w:val="004E5EE1"/>
    <w:rsid w:val="004E5FB9"/>
    <w:rsid w:val="004E625F"/>
    <w:rsid w:val="004E66A6"/>
    <w:rsid w:val="004E6943"/>
    <w:rsid w:val="004E6AFE"/>
    <w:rsid w:val="004E6D14"/>
    <w:rsid w:val="004E7140"/>
    <w:rsid w:val="004E7DD1"/>
    <w:rsid w:val="004F01B1"/>
    <w:rsid w:val="004F01CE"/>
    <w:rsid w:val="004F0457"/>
    <w:rsid w:val="004F1B10"/>
    <w:rsid w:val="004F1CA3"/>
    <w:rsid w:val="004F27B4"/>
    <w:rsid w:val="004F2CC0"/>
    <w:rsid w:val="004F3026"/>
    <w:rsid w:val="004F3053"/>
    <w:rsid w:val="004F31B9"/>
    <w:rsid w:val="004F3789"/>
    <w:rsid w:val="004F3ED7"/>
    <w:rsid w:val="004F3F78"/>
    <w:rsid w:val="004F49D7"/>
    <w:rsid w:val="004F4FCC"/>
    <w:rsid w:val="004F5DEF"/>
    <w:rsid w:val="004F5EAB"/>
    <w:rsid w:val="004F632B"/>
    <w:rsid w:val="004F6799"/>
    <w:rsid w:val="004F702C"/>
    <w:rsid w:val="004F794B"/>
    <w:rsid w:val="004F7A4E"/>
    <w:rsid w:val="0050022A"/>
    <w:rsid w:val="0050041E"/>
    <w:rsid w:val="00500BB8"/>
    <w:rsid w:val="00500C76"/>
    <w:rsid w:val="00500DBA"/>
    <w:rsid w:val="005010DA"/>
    <w:rsid w:val="005015DE"/>
    <w:rsid w:val="005016A3"/>
    <w:rsid w:val="00501EBD"/>
    <w:rsid w:val="00501FC0"/>
    <w:rsid w:val="0050219C"/>
    <w:rsid w:val="00502BC7"/>
    <w:rsid w:val="00502F1B"/>
    <w:rsid w:val="0050332D"/>
    <w:rsid w:val="00503EB6"/>
    <w:rsid w:val="005048FE"/>
    <w:rsid w:val="00504A65"/>
    <w:rsid w:val="0050507F"/>
    <w:rsid w:val="0050513B"/>
    <w:rsid w:val="005052BD"/>
    <w:rsid w:val="00505339"/>
    <w:rsid w:val="0050536E"/>
    <w:rsid w:val="00505432"/>
    <w:rsid w:val="005057C5"/>
    <w:rsid w:val="00505821"/>
    <w:rsid w:val="00505902"/>
    <w:rsid w:val="005059C7"/>
    <w:rsid w:val="005101E9"/>
    <w:rsid w:val="00510B2E"/>
    <w:rsid w:val="00510C38"/>
    <w:rsid w:val="00511EBD"/>
    <w:rsid w:val="00511F85"/>
    <w:rsid w:val="00512214"/>
    <w:rsid w:val="00512551"/>
    <w:rsid w:val="005126A7"/>
    <w:rsid w:val="00512C9D"/>
    <w:rsid w:val="00512F20"/>
    <w:rsid w:val="0051421C"/>
    <w:rsid w:val="005155FC"/>
    <w:rsid w:val="0051576B"/>
    <w:rsid w:val="00515894"/>
    <w:rsid w:val="00515901"/>
    <w:rsid w:val="00515A97"/>
    <w:rsid w:val="00515E90"/>
    <w:rsid w:val="00515F29"/>
    <w:rsid w:val="0051624D"/>
    <w:rsid w:val="00516B08"/>
    <w:rsid w:val="00516C71"/>
    <w:rsid w:val="00516DDC"/>
    <w:rsid w:val="00517016"/>
    <w:rsid w:val="00517019"/>
    <w:rsid w:val="00517634"/>
    <w:rsid w:val="005176E1"/>
    <w:rsid w:val="00517C02"/>
    <w:rsid w:val="00521E77"/>
    <w:rsid w:val="00522340"/>
    <w:rsid w:val="00522DE8"/>
    <w:rsid w:val="00523676"/>
    <w:rsid w:val="005239FD"/>
    <w:rsid w:val="00523D3B"/>
    <w:rsid w:val="00524050"/>
    <w:rsid w:val="0052416B"/>
    <w:rsid w:val="00524246"/>
    <w:rsid w:val="005244DA"/>
    <w:rsid w:val="00524916"/>
    <w:rsid w:val="00524EF1"/>
    <w:rsid w:val="00524F8B"/>
    <w:rsid w:val="00524FD7"/>
    <w:rsid w:val="005254CB"/>
    <w:rsid w:val="00525BA8"/>
    <w:rsid w:val="00526308"/>
    <w:rsid w:val="00526833"/>
    <w:rsid w:val="00526A5F"/>
    <w:rsid w:val="00526C0A"/>
    <w:rsid w:val="00527338"/>
    <w:rsid w:val="00527E36"/>
    <w:rsid w:val="00527ED5"/>
    <w:rsid w:val="005303FF"/>
    <w:rsid w:val="005305B1"/>
    <w:rsid w:val="00530834"/>
    <w:rsid w:val="00530F42"/>
    <w:rsid w:val="00530FFD"/>
    <w:rsid w:val="005319E0"/>
    <w:rsid w:val="00531D66"/>
    <w:rsid w:val="0053308B"/>
    <w:rsid w:val="00533672"/>
    <w:rsid w:val="00534025"/>
    <w:rsid w:val="0053436C"/>
    <w:rsid w:val="00534560"/>
    <w:rsid w:val="005349C7"/>
    <w:rsid w:val="00535525"/>
    <w:rsid w:val="005357CE"/>
    <w:rsid w:val="00535C03"/>
    <w:rsid w:val="0053636F"/>
    <w:rsid w:val="00536FBD"/>
    <w:rsid w:val="00537897"/>
    <w:rsid w:val="0053794C"/>
    <w:rsid w:val="0053794D"/>
    <w:rsid w:val="00540227"/>
    <w:rsid w:val="005406A2"/>
    <w:rsid w:val="00540EB9"/>
    <w:rsid w:val="005418DB"/>
    <w:rsid w:val="00541B6C"/>
    <w:rsid w:val="005421A2"/>
    <w:rsid w:val="005427B1"/>
    <w:rsid w:val="00542980"/>
    <w:rsid w:val="005431B4"/>
    <w:rsid w:val="00543243"/>
    <w:rsid w:val="00543274"/>
    <w:rsid w:val="0054330D"/>
    <w:rsid w:val="005445B3"/>
    <w:rsid w:val="00545C72"/>
    <w:rsid w:val="00545F22"/>
    <w:rsid w:val="00546481"/>
    <w:rsid w:val="00546D30"/>
    <w:rsid w:val="00547737"/>
    <w:rsid w:val="00547B7B"/>
    <w:rsid w:val="00547BE7"/>
    <w:rsid w:val="00550286"/>
    <w:rsid w:val="00550B8B"/>
    <w:rsid w:val="005511AC"/>
    <w:rsid w:val="005511F1"/>
    <w:rsid w:val="00551C36"/>
    <w:rsid w:val="00552711"/>
    <w:rsid w:val="00552A83"/>
    <w:rsid w:val="00552D24"/>
    <w:rsid w:val="0055307D"/>
    <w:rsid w:val="005533CC"/>
    <w:rsid w:val="00553744"/>
    <w:rsid w:val="00553AE2"/>
    <w:rsid w:val="00553EA1"/>
    <w:rsid w:val="005545F7"/>
    <w:rsid w:val="00554C60"/>
    <w:rsid w:val="00555B75"/>
    <w:rsid w:val="00557252"/>
    <w:rsid w:val="00560086"/>
    <w:rsid w:val="00560200"/>
    <w:rsid w:val="00560569"/>
    <w:rsid w:val="00560F2F"/>
    <w:rsid w:val="00560FB1"/>
    <w:rsid w:val="00561255"/>
    <w:rsid w:val="00562BF8"/>
    <w:rsid w:val="00562E6B"/>
    <w:rsid w:val="0056363F"/>
    <w:rsid w:val="00564371"/>
    <w:rsid w:val="0056468A"/>
    <w:rsid w:val="00564932"/>
    <w:rsid w:val="005651CA"/>
    <w:rsid w:val="005655C6"/>
    <w:rsid w:val="0056568D"/>
    <w:rsid w:val="00565749"/>
    <w:rsid w:val="00565C70"/>
    <w:rsid w:val="005660AC"/>
    <w:rsid w:val="00567B6B"/>
    <w:rsid w:val="00570243"/>
    <w:rsid w:val="005707FF"/>
    <w:rsid w:val="00570893"/>
    <w:rsid w:val="00570EE2"/>
    <w:rsid w:val="00571154"/>
    <w:rsid w:val="005714BC"/>
    <w:rsid w:val="00572246"/>
    <w:rsid w:val="0057251C"/>
    <w:rsid w:val="005730E7"/>
    <w:rsid w:val="005732AA"/>
    <w:rsid w:val="00573DFD"/>
    <w:rsid w:val="00574162"/>
    <w:rsid w:val="00574EA9"/>
    <w:rsid w:val="00575D17"/>
    <w:rsid w:val="005777AD"/>
    <w:rsid w:val="00577B0F"/>
    <w:rsid w:val="00577C48"/>
    <w:rsid w:val="00577FF4"/>
    <w:rsid w:val="005802F9"/>
    <w:rsid w:val="00580521"/>
    <w:rsid w:val="00580658"/>
    <w:rsid w:val="005807FB"/>
    <w:rsid w:val="00580EF0"/>
    <w:rsid w:val="00581751"/>
    <w:rsid w:val="00581974"/>
    <w:rsid w:val="00582007"/>
    <w:rsid w:val="0058295E"/>
    <w:rsid w:val="00582AC8"/>
    <w:rsid w:val="0058322D"/>
    <w:rsid w:val="00583F87"/>
    <w:rsid w:val="0058421F"/>
    <w:rsid w:val="00584678"/>
    <w:rsid w:val="0058481D"/>
    <w:rsid w:val="00584AE2"/>
    <w:rsid w:val="00584C86"/>
    <w:rsid w:val="00584DCE"/>
    <w:rsid w:val="005851DF"/>
    <w:rsid w:val="00585D13"/>
    <w:rsid w:val="005868D4"/>
    <w:rsid w:val="00586964"/>
    <w:rsid w:val="00586D6E"/>
    <w:rsid w:val="00586E61"/>
    <w:rsid w:val="00586EC5"/>
    <w:rsid w:val="0058701C"/>
    <w:rsid w:val="005870DA"/>
    <w:rsid w:val="005875B7"/>
    <w:rsid w:val="005878E9"/>
    <w:rsid w:val="005878F9"/>
    <w:rsid w:val="00587DF5"/>
    <w:rsid w:val="00590476"/>
    <w:rsid w:val="0059103C"/>
    <w:rsid w:val="005912AB"/>
    <w:rsid w:val="00591588"/>
    <w:rsid w:val="00591DFC"/>
    <w:rsid w:val="00592255"/>
    <w:rsid w:val="00592703"/>
    <w:rsid w:val="00592C1E"/>
    <w:rsid w:val="00592DD1"/>
    <w:rsid w:val="00594065"/>
    <w:rsid w:val="005941E7"/>
    <w:rsid w:val="005948CD"/>
    <w:rsid w:val="00594B4C"/>
    <w:rsid w:val="005950E5"/>
    <w:rsid w:val="005952A8"/>
    <w:rsid w:val="00595353"/>
    <w:rsid w:val="00595BC3"/>
    <w:rsid w:val="00595D83"/>
    <w:rsid w:val="00595E85"/>
    <w:rsid w:val="00596A7E"/>
    <w:rsid w:val="00596D82"/>
    <w:rsid w:val="005973FD"/>
    <w:rsid w:val="00597EA2"/>
    <w:rsid w:val="005A0940"/>
    <w:rsid w:val="005A0A0F"/>
    <w:rsid w:val="005A0CC2"/>
    <w:rsid w:val="005A0F42"/>
    <w:rsid w:val="005A1061"/>
    <w:rsid w:val="005A12BC"/>
    <w:rsid w:val="005A1768"/>
    <w:rsid w:val="005A18D9"/>
    <w:rsid w:val="005A1AE7"/>
    <w:rsid w:val="005A1C8A"/>
    <w:rsid w:val="005A29DC"/>
    <w:rsid w:val="005A2BE6"/>
    <w:rsid w:val="005A308E"/>
    <w:rsid w:val="005A5408"/>
    <w:rsid w:val="005A54BF"/>
    <w:rsid w:val="005A5CA0"/>
    <w:rsid w:val="005A5DC1"/>
    <w:rsid w:val="005A6143"/>
    <w:rsid w:val="005A642A"/>
    <w:rsid w:val="005A71DC"/>
    <w:rsid w:val="005A7E87"/>
    <w:rsid w:val="005B03A8"/>
    <w:rsid w:val="005B060C"/>
    <w:rsid w:val="005B0960"/>
    <w:rsid w:val="005B0A2D"/>
    <w:rsid w:val="005B10BB"/>
    <w:rsid w:val="005B1501"/>
    <w:rsid w:val="005B29F8"/>
    <w:rsid w:val="005B2E57"/>
    <w:rsid w:val="005B2EB8"/>
    <w:rsid w:val="005B3086"/>
    <w:rsid w:val="005B3098"/>
    <w:rsid w:val="005B3442"/>
    <w:rsid w:val="005B3717"/>
    <w:rsid w:val="005B375E"/>
    <w:rsid w:val="005B3FF5"/>
    <w:rsid w:val="005B4968"/>
    <w:rsid w:val="005B5480"/>
    <w:rsid w:val="005B57C8"/>
    <w:rsid w:val="005B5AB4"/>
    <w:rsid w:val="005B632F"/>
    <w:rsid w:val="005B66DE"/>
    <w:rsid w:val="005B6D7E"/>
    <w:rsid w:val="005B6E87"/>
    <w:rsid w:val="005B79E2"/>
    <w:rsid w:val="005C038D"/>
    <w:rsid w:val="005C03E5"/>
    <w:rsid w:val="005C0A41"/>
    <w:rsid w:val="005C0C83"/>
    <w:rsid w:val="005C0CEC"/>
    <w:rsid w:val="005C1426"/>
    <w:rsid w:val="005C1CC4"/>
    <w:rsid w:val="005C2232"/>
    <w:rsid w:val="005C24C8"/>
    <w:rsid w:val="005C256F"/>
    <w:rsid w:val="005C265F"/>
    <w:rsid w:val="005C274F"/>
    <w:rsid w:val="005C29F2"/>
    <w:rsid w:val="005C2DE2"/>
    <w:rsid w:val="005C35E4"/>
    <w:rsid w:val="005C3C88"/>
    <w:rsid w:val="005C3E39"/>
    <w:rsid w:val="005C4562"/>
    <w:rsid w:val="005C481A"/>
    <w:rsid w:val="005C52AA"/>
    <w:rsid w:val="005C5628"/>
    <w:rsid w:val="005C589F"/>
    <w:rsid w:val="005C6193"/>
    <w:rsid w:val="005C6360"/>
    <w:rsid w:val="005C685A"/>
    <w:rsid w:val="005C6FA2"/>
    <w:rsid w:val="005C7603"/>
    <w:rsid w:val="005C7738"/>
    <w:rsid w:val="005C77CB"/>
    <w:rsid w:val="005D01F5"/>
    <w:rsid w:val="005D0518"/>
    <w:rsid w:val="005D06FC"/>
    <w:rsid w:val="005D0B60"/>
    <w:rsid w:val="005D1009"/>
    <w:rsid w:val="005D13EF"/>
    <w:rsid w:val="005D20C3"/>
    <w:rsid w:val="005D24CB"/>
    <w:rsid w:val="005D26D9"/>
    <w:rsid w:val="005D275A"/>
    <w:rsid w:val="005D2BDB"/>
    <w:rsid w:val="005D2E27"/>
    <w:rsid w:val="005D3147"/>
    <w:rsid w:val="005D422B"/>
    <w:rsid w:val="005D49E0"/>
    <w:rsid w:val="005D4BA0"/>
    <w:rsid w:val="005D5AC3"/>
    <w:rsid w:val="005D5C17"/>
    <w:rsid w:val="005D6FA4"/>
    <w:rsid w:val="005D7516"/>
    <w:rsid w:val="005D7861"/>
    <w:rsid w:val="005E00C6"/>
    <w:rsid w:val="005E0105"/>
    <w:rsid w:val="005E0AC9"/>
    <w:rsid w:val="005E0FD9"/>
    <w:rsid w:val="005E1110"/>
    <w:rsid w:val="005E11D4"/>
    <w:rsid w:val="005E12CA"/>
    <w:rsid w:val="005E15DD"/>
    <w:rsid w:val="005E167A"/>
    <w:rsid w:val="005E1960"/>
    <w:rsid w:val="005E2247"/>
    <w:rsid w:val="005E2729"/>
    <w:rsid w:val="005E2F4B"/>
    <w:rsid w:val="005E3122"/>
    <w:rsid w:val="005E371E"/>
    <w:rsid w:val="005E3A46"/>
    <w:rsid w:val="005E3F2C"/>
    <w:rsid w:val="005E456A"/>
    <w:rsid w:val="005E52E0"/>
    <w:rsid w:val="005E5315"/>
    <w:rsid w:val="005E53B5"/>
    <w:rsid w:val="005E612B"/>
    <w:rsid w:val="005E635C"/>
    <w:rsid w:val="005E67C6"/>
    <w:rsid w:val="005E742B"/>
    <w:rsid w:val="005F0295"/>
    <w:rsid w:val="005F0570"/>
    <w:rsid w:val="005F061B"/>
    <w:rsid w:val="005F086A"/>
    <w:rsid w:val="005F0BF1"/>
    <w:rsid w:val="005F2412"/>
    <w:rsid w:val="005F2622"/>
    <w:rsid w:val="005F3336"/>
    <w:rsid w:val="005F365E"/>
    <w:rsid w:val="005F367B"/>
    <w:rsid w:val="005F375E"/>
    <w:rsid w:val="005F3764"/>
    <w:rsid w:val="005F392C"/>
    <w:rsid w:val="005F3C99"/>
    <w:rsid w:val="005F3F9D"/>
    <w:rsid w:val="005F4D0B"/>
    <w:rsid w:val="005F51F9"/>
    <w:rsid w:val="005F54A7"/>
    <w:rsid w:val="005F5E3B"/>
    <w:rsid w:val="005F5E66"/>
    <w:rsid w:val="005F5EDC"/>
    <w:rsid w:val="005F7053"/>
    <w:rsid w:val="005F709E"/>
    <w:rsid w:val="005F794F"/>
    <w:rsid w:val="0060019D"/>
    <w:rsid w:val="006004A2"/>
    <w:rsid w:val="00600725"/>
    <w:rsid w:val="00600C9C"/>
    <w:rsid w:val="00600D63"/>
    <w:rsid w:val="006016D4"/>
    <w:rsid w:val="00601772"/>
    <w:rsid w:val="006017D6"/>
    <w:rsid w:val="00601EC9"/>
    <w:rsid w:val="00602709"/>
    <w:rsid w:val="006027AB"/>
    <w:rsid w:val="006032CC"/>
    <w:rsid w:val="00603A83"/>
    <w:rsid w:val="00603B8E"/>
    <w:rsid w:val="00603DC4"/>
    <w:rsid w:val="00603EE5"/>
    <w:rsid w:val="006048CE"/>
    <w:rsid w:val="00604916"/>
    <w:rsid w:val="006050EA"/>
    <w:rsid w:val="0060537B"/>
    <w:rsid w:val="00605D9D"/>
    <w:rsid w:val="006066FA"/>
    <w:rsid w:val="006067D2"/>
    <w:rsid w:val="00606A29"/>
    <w:rsid w:val="00606BA6"/>
    <w:rsid w:val="00606E8E"/>
    <w:rsid w:val="006075CF"/>
    <w:rsid w:val="00607FFD"/>
    <w:rsid w:val="006112A1"/>
    <w:rsid w:val="006114D0"/>
    <w:rsid w:val="00611623"/>
    <w:rsid w:val="00611789"/>
    <w:rsid w:val="006121EF"/>
    <w:rsid w:val="00612264"/>
    <w:rsid w:val="0061269A"/>
    <w:rsid w:val="00612ABE"/>
    <w:rsid w:val="00613227"/>
    <w:rsid w:val="006139AB"/>
    <w:rsid w:val="0061402C"/>
    <w:rsid w:val="00614C7F"/>
    <w:rsid w:val="00614D02"/>
    <w:rsid w:val="006153AB"/>
    <w:rsid w:val="0061573A"/>
    <w:rsid w:val="0061598B"/>
    <w:rsid w:val="00615D10"/>
    <w:rsid w:val="006164C3"/>
    <w:rsid w:val="00616E9B"/>
    <w:rsid w:val="006173B7"/>
    <w:rsid w:val="006175E8"/>
    <w:rsid w:val="00617733"/>
    <w:rsid w:val="00617D2E"/>
    <w:rsid w:val="00617EFA"/>
    <w:rsid w:val="006207C6"/>
    <w:rsid w:val="00620D1C"/>
    <w:rsid w:val="006210D3"/>
    <w:rsid w:val="006216DA"/>
    <w:rsid w:val="00622506"/>
    <w:rsid w:val="00623350"/>
    <w:rsid w:val="00623B64"/>
    <w:rsid w:val="00623B89"/>
    <w:rsid w:val="0062422A"/>
    <w:rsid w:val="00625CB9"/>
    <w:rsid w:val="00626744"/>
    <w:rsid w:val="0062690C"/>
    <w:rsid w:val="00626B78"/>
    <w:rsid w:val="006275A1"/>
    <w:rsid w:val="0063060A"/>
    <w:rsid w:val="00630707"/>
    <w:rsid w:val="0063075D"/>
    <w:rsid w:val="00630851"/>
    <w:rsid w:val="00630BC9"/>
    <w:rsid w:val="00630E09"/>
    <w:rsid w:val="006310D4"/>
    <w:rsid w:val="006310E4"/>
    <w:rsid w:val="006316B6"/>
    <w:rsid w:val="00631741"/>
    <w:rsid w:val="00631F78"/>
    <w:rsid w:val="00632125"/>
    <w:rsid w:val="006324D4"/>
    <w:rsid w:val="00632506"/>
    <w:rsid w:val="0063268F"/>
    <w:rsid w:val="006332D6"/>
    <w:rsid w:val="00633B31"/>
    <w:rsid w:val="00633B4F"/>
    <w:rsid w:val="00633D01"/>
    <w:rsid w:val="00633E81"/>
    <w:rsid w:val="00634334"/>
    <w:rsid w:val="00634847"/>
    <w:rsid w:val="00634A59"/>
    <w:rsid w:val="00634B09"/>
    <w:rsid w:val="006353AC"/>
    <w:rsid w:val="006354C0"/>
    <w:rsid w:val="0063556E"/>
    <w:rsid w:val="006356C4"/>
    <w:rsid w:val="00635CEA"/>
    <w:rsid w:val="00636BE4"/>
    <w:rsid w:val="00636E5A"/>
    <w:rsid w:val="0063714C"/>
    <w:rsid w:val="00637315"/>
    <w:rsid w:val="00637679"/>
    <w:rsid w:val="006403F0"/>
    <w:rsid w:val="00640B7E"/>
    <w:rsid w:val="00640FCF"/>
    <w:rsid w:val="00641364"/>
    <w:rsid w:val="00641462"/>
    <w:rsid w:val="00641561"/>
    <w:rsid w:val="0064170E"/>
    <w:rsid w:val="00641A71"/>
    <w:rsid w:val="00642133"/>
    <w:rsid w:val="006422A9"/>
    <w:rsid w:val="00642551"/>
    <w:rsid w:val="00642EF3"/>
    <w:rsid w:val="00643312"/>
    <w:rsid w:val="006435C5"/>
    <w:rsid w:val="00643844"/>
    <w:rsid w:val="00644ABB"/>
    <w:rsid w:val="00644CE7"/>
    <w:rsid w:val="006450B3"/>
    <w:rsid w:val="00645598"/>
    <w:rsid w:val="006455C1"/>
    <w:rsid w:val="006456E4"/>
    <w:rsid w:val="00646B24"/>
    <w:rsid w:val="00646CA6"/>
    <w:rsid w:val="00646DAF"/>
    <w:rsid w:val="006476B6"/>
    <w:rsid w:val="0064771B"/>
    <w:rsid w:val="006479FA"/>
    <w:rsid w:val="00647AFB"/>
    <w:rsid w:val="00647FAF"/>
    <w:rsid w:val="006506E8"/>
    <w:rsid w:val="00650822"/>
    <w:rsid w:val="006508E9"/>
    <w:rsid w:val="00650B46"/>
    <w:rsid w:val="00650E58"/>
    <w:rsid w:val="006515FB"/>
    <w:rsid w:val="006516DE"/>
    <w:rsid w:val="00651B3B"/>
    <w:rsid w:val="00652734"/>
    <w:rsid w:val="0065335E"/>
    <w:rsid w:val="006542A1"/>
    <w:rsid w:val="0065430A"/>
    <w:rsid w:val="006547F9"/>
    <w:rsid w:val="00654981"/>
    <w:rsid w:val="00654A90"/>
    <w:rsid w:val="00655445"/>
    <w:rsid w:val="00656D40"/>
    <w:rsid w:val="006574F4"/>
    <w:rsid w:val="00657542"/>
    <w:rsid w:val="006578F9"/>
    <w:rsid w:val="006579A3"/>
    <w:rsid w:val="00657C5F"/>
    <w:rsid w:val="00657FA4"/>
    <w:rsid w:val="0066048E"/>
    <w:rsid w:val="00660CD7"/>
    <w:rsid w:val="006612C8"/>
    <w:rsid w:val="006613CE"/>
    <w:rsid w:val="00661504"/>
    <w:rsid w:val="00661525"/>
    <w:rsid w:val="0066184B"/>
    <w:rsid w:val="00661F7D"/>
    <w:rsid w:val="006622A0"/>
    <w:rsid w:val="00662394"/>
    <w:rsid w:val="0066249D"/>
    <w:rsid w:val="006624DD"/>
    <w:rsid w:val="006635D5"/>
    <w:rsid w:val="00663664"/>
    <w:rsid w:val="00663C3E"/>
    <w:rsid w:val="00663E1D"/>
    <w:rsid w:val="0066465E"/>
    <w:rsid w:val="006647B8"/>
    <w:rsid w:val="00664D19"/>
    <w:rsid w:val="00664F6A"/>
    <w:rsid w:val="00665214"/>
    <w:rsid w:val="006659CE"/>
    <w:rsid w:val="00665ABB"/>
    <w:rsid w:val="00665AD3"/>
    <w:rsid w:val="006663A6"/>
    <w:rsid w:val="006667BB"/>
    <w:rsid w:val="00666B85"/>
    <w:rsid w:val="00666ED1"/>
    <w:rsid w:val="00667153"/>
    <w:rsid w:val="00667F3D"/>
    <w:rsid w:val="00670B4A"/>
    <w:rsid w:val="00671605"/>
    <w:rsid w:val="00671C9A"/>
    <w:rsid w:val="00671E4D"/>
    <w:rsid w:val="0067240C"/>
    <w:rsid w:val="00672A6C"/>
    <w:rsid w:val="00674603"/>
    <w:rsid w:val="00675423"/>
    <w:rsid w:val="0067582D"/>
    <w:rsid w:val="006758BC"/>
    <w:rsid w:val="00675DFD"/>
    <w:rsid w:val="0067603E"/>
    <w:rsid w:val="00676639"/>
    <w:rsid w:val="0067682B"/>
    <w:rsid w:val="00676CE9"/>
    <w:rsid w:val="00676F64"/>
    <w:rsid w:val="00677328"/>
    <w:rsid w:val="00677A13"/>
    <w:rsid w:val="0068023F"/>
    <w:rsid w:val="00680300"/>
    <w:rsid w:val="0068035F"/>
    <w:rsid w:val="0068047E"/>
    <w:rsid w:val="006806F0"/>
    <w:rsid w:val="00680793"/>
    <w:rsid w:val="00680F05"/>
    <w:rsid w:val="00680FDE"/>
    <w:rsid w:val="00680FEF"/>
    <w:rsid w:val="00681873"/>
    <w:rsid w:val="006818A3"/>
    <w:rsid w:val="00681FE9"/>
    <w:rsid w:val="0068200A"/>
    <w:rsid w:val="00682100"/>
    <w:rsid w:val="00682FA9"/>
    <w:rsid w:val="006839A0"/>
    <w:rsid w:val="00683B64"/>
    <w:rsid w:val="00683EE4"/>
    <w:rsid w:val="00683F0A"/>
    <w:rsid w:val="00684459"/>
    <w:rsid w:val="006845CA"/>
    <w:rsid w:val="006845F7"/>
    <w:rsid w:val="00684A42"/>
    <w:rsid w:val="00684B6E"/>
    <w:rsid w:val="00684EA7"/>
    <w:rsid w:val="006851EF"/>
    <w:rsid w:val="0068557C"/>
    <w:rsid w:val="00685D4B"/>
    <w:rsid w:val="00685F68"/>
    <w:rsid w:val="006860E4"/>
    <w:rsid w:val="00686581"/>
    <w:rsid w:val="00686A40"/>
    <w:rsid w:val="00687484"/>
    <w:rsid w:val="00687C08"/>
    <w:rsid w:val="00690884"/>
    <w:rsid w:val="00691347"/>
    <w:rsid w:val="00691554"/>
    <w:rsid w:val="006915C7"/>
    <w:rsid w:val="006915ED"/>
    <w:rsid w:val="0069174E"/>
    <w:rsid w:val="00691DA6"/>
    <w:rsid w:val="006921A6"/>
    <w:rsid w:val="00692896"/>
    <w:rsid w:val="00692D83"/>
    <w:rsid w:val="00693FEF"/>
    <w:rsid w:val="0069470F"/>
    <w:rsid w:val="00694CB2"/>
    <w:rsid w:val="00694E58"/>
    <w:rsid w:val="00696480"/>
    <w:rsid w:val="006969AF"/>
    <w:rsid w:val="00696E3F"/>
    <w:rsid w:val="00696FA5"/>
    <w:rsid w:val="00697075"/>
    <w:rsid w:val="00697273"/>
    <w:rsid w:val="00697443"/>
    <w:rsid w:val="00697B7D"/>
    <w:rsid w:val="00697C8F"/>
    <w:rsid w:val="00697E3C"/>
    <w:rsid w:val="006A06B7"/>
    <w:rsid w:val="006A1BFB"/>
    <w:rsid w:val="006A1D3D"/>
    <w:rsid w:val="006A1DA4"/>
    <w:rsid w:val="006A22BA"/>
    <w:rsid w:val="006A2437"/>
    <w:rsid w:val="006A27E3"/>
    <w:rsid w:val="006A2ABE"/>
    <w:rsid w:val="006A2B01"/>
    <w:rsid w:val="006A3B6F"/>
    <w:rsid w:val="006A3EAF"/>
    <w:rsid w:val="006A404A"/>
    <w:rsid w:val="006A4886"/>
    <w:rsid w:val="006A4BBD"/>
    <w:rsid w:val="006A4D41"/>
    <w:rsid w:val="006A4D7C"/>
    <w:rsid w:val="006A5EBE"/>
    <w:rsid w:val="006A78F0"/>
    <w:rsid w:val="006A7AE3"/>
    <w:rsid w:val="006B01B5"/>
    <w:rsid w:val="006B0357"/>
    <w:rsid w:val="006B0A76"/>
    <w:rsid w:val="006B127E"/>
    <w:rsid w:val="006B129D"/>
    <w:rsid w:val="006B1712"/>
    <w:rsid w:val="006B17B9"/>
    <w:rsid w:val="006B1A08"/>
    <w:rsid w:val="006B1A3A"/>
    <w:rsid w:val="006B1A42"/>
    <w:rsid w:val="006B1BCD"/>
    <w:rsid w:val="006B2057"/>
    <w:rsid w:val="006B25D7"/>
    <w:rsid w:val="006B282D"/>
    <w:rsid w:val="006B2929"/>
    <w:rsid w:val="006B2BF2"/>
    <w:rsid w:val="006B3891"/>
    <w:rsid w:val="006B46FA"/>
    <w:rsid w:val="006B4AFD"/>
    <w:rsid w:val="006B603A"/>
    <w:rsid w:val="006B6205"/>
    <w:rsid w:val="006B68DE"/>
    <w:rsid w:val="006B6B89"/>
    <w:rsid w:val="006B75CD"/>
    <w:rsid w:val="006B7F46"/>
    <w:rsid w:val="006C002B"/>
    <w:rsid w:val="006C0611"/>
    <w:rsid w:val="006C080C"/>
    <w:rsid w:val="006C0BB6"/>
    <w:rsid w:val="006C0DB5"/>
    <w:rsid w:val="006C117C"/>
    <w:rsid w:val="006C13F0"/>
    <w:rsid w:val="006C155A"/>
    <w:rsid w:val="006C17AF"/>
    <w:rsid w:val="006C1893"/>
    <w:rsid w:val="006C1E2F"/>
    <w:rsid w:val="006C25E5"/>
    <w:rsid w:val="006C289F"/>
    <w:rsid w:val="006C2FC0"/>
    <w:rsid w:val="006C2FDC"/>
    <w:rsid w:val="006C3701"/>
    <w:rsid w:val="006C4787"/>
    <w:rsid w:val="006C4FCE"/>
    <w:rsid w:val="006C59B3"/>
    <w:rsid w:val="006C5BBF"/>
    <w:rsid w:val="006C5EF0"/>
    <w:rsid w:val="006C649A"/>
    <w:rsid w:val="006C64E1"/>
    <w:rsid w:val="006C66A2"/>
    <w:rsid w:val="006C6822"/>
    <w:rsid w:val="006C7A25"/>
    <w:rsid w:val="006D1203"/>
    <w:rsid w:val="006D12EE"/>
    <w:rsid w:val="006D18F6"/>
    <w:rsid w:val="006D2D0D"/>
    <w:rsid w:val="006D341F"/>
    <w:rsid w:val="006D38A9"/>
    <w:rsid w:val="006D3A54"/>
    <w:rsid w:val="006D43D8"/>
    <w:rsid w:val="006D450A"/>
    <w:rsid w:val="006D4738"/>
    <w:rsid w:val="006D4AF9"/>
    <w:rsid w:val="006D50C8"/>
    <w:rsid w:val="006D50D2"/>
    <w:rsid w:val="006D58BC"/>
    <w:rsid w:val="006D5910"/>
    <w:rsid w:val="006D5944"/>
    <w:rsid w:val="006D5DC4"/>
    <w:rsid w:val="006D5E08"/>
    <w:rsid w:val="006D5E6B"/>
    <w:rsid w:val="006D61F1"/>
    <w:rsid w:val="006D63C2"/>
    <w:rsid w:val="006D65EE"/>
    <w:rsid w:val="006D6800"/>
    <w:rsid w:val="006D71AB"/>
    <w:rsid w:val="006D7246"/>
    <w:rsid w:val="006D753C"/>
    <w:rsid w:val="006D7A85"/>
    <w:rsid w:val="006D7E0C"/>
    <w:rsid w:val="006E0388"/>
    <w:rsid w:val="006E03A1"/>
    <w:rsid w:val="006E05D9"/>
    <w:rsid w:val="006E0690"/>
    <w:rsid w:val="006E0967"/>
    <w:rsid w:val="006E123A"/>
    <w:rsid w:val="006E16EE"/>
    <w:rsid w:val="006E190C"/>
    <w:rsid w:val="006E1D88"/>
    <w:rsid w:val="006E21A6"/>
    <w:rsid w:val="006E21F5"/>
    <w:rsid w:val="006E239C"/>
    <w:rsid w:val="006E2515"/>
    <w:rsid w:val="006E2EF5"/>
    <w:rsid w:val="006E320A"/>
    <w:rsid w:val="006E3B58"/>
    <w:rsid w:val="006E3C8A"/>
    <w:rsid w:val="006E4186"/>
    <w:rsid w:val="006E4378"/>
    <w:rsid w:val="006E4450"/>
    <w:rsid w:val="006E454B"/>
    <w:rsid w:val="006E541B"/>
    <w:rsid w:val="006E6058"/>
    <w:rsid w:val="006E656C"/>
    <w:rsid w:val="006E683A"/>
    <w:rsid w:val="006E761B"/>
    <w:rsid w:val="006E7B18"/>
    <w:rsid w:val="006E7BC5"/>
    <w:rsid w:val="006F181C"/>
    <w:rsid w:val="006F189E"/>
    <w:rsid w:val="006F1D02"/>
    <w:rsid w:val="006F2A22"/>
    <w:rsid w:val="006F2C62"/>
    <w:rsid w:val="006F2CCC"/>
    <w:rsid w:val="006F3540"/>
    <w:rsid w:val="006F355B"/>
    <w:rsid w:val="006F38E3"/>
    <w:rsid w:val="006F3E04"/>
    <w:rsid w:val="006F41E1"/>
    <w:rsid w:val="006F6236"/>
    <w:rsid w:val="006F724D"/>
    <w:rsid w:val="006F7550"/>
    <w:rsid w:val="0070022C"/>
    <w:rsid w:val="0070027E"/>
    <w:rsid w:val="00700431"/>
    <w:rsid w:val="007004F2"/>
    <w:rsid w:val="007007B7"/>
    <w:rsid w:val="00700984"/>
    <w:rsid w:val="00700C95"/>
    <w:rsid w:val="007019F1"/>
    <w:rsid w:val="00702BB7"/>
    <w:rsid w:val="00702E01"/>
    <w:rsid w:val="00703296"/>
    <w:rsid w:val="00703765"/>
    <w:rsid w:val="00703F62"/>
    <w:rsid w:val="00704053"/>
    <w:rsid w:val="00704129"/>
    <w:rsid w:val="00704AF4"/>
    <w:rsid w:val="00705144"/>
    <w:rsid w:val="00705206"/>
    <w:rsid w:val="00705EBC"/>
    <w:rsid w:val="00706027"/>
    <w:rsid w:val="007060D7"/>
    <w:rsid w:val="00706265"/>
    <w:rsid w:val="00706855"/>
    <w:rsid w:val="00706B73"/>
    <w:rsid w:val="00706CB4"/>
    <w:rsid w:val="00707BF1"/>
    <w:rsid w:val="00710440"/>
    <w:rsid w:val="00710CDB"/>
    <w:rsid w:val="00710FAE"/>
    <w:rsid w:val="00711866"/>
    <w:rsid w:val="007123AD"/>
    <w:rsid w:val="00712426"/>
    <w:rsid w:val="0071263E"/>
    <w:rsid w:val="0071339A"/>
    <w:rsid w:val="00713821"/>
    <w:rsid w:val="00713E24"/>
    <w:rsid w:val="007148A5"/>
    <w:rsid w:val="00714BAD"/>
    <w:rsid w:val="007151DD"/>
    <w:rsid w:val="007152DF"/>
    <w:rsid w:val="00715324"/>
    <w:rsid w:val="007155E8"/>
    <w:rsid w:val="00715683"/>
    <w:rsid w:val="00715940"/>
    <w:rsid w:val="0071626E"/>
    <w:rsid w:val="0071747A"/>
    <w:rsid w:val="007175C3"/>
    <w:rsid w:val="00717A63"/>
    <w:rsid w:val="00717D57"/>
    <w:rsid w:val="00721100"/>
    <w:rsid w:val="007214A2"/>
    <w:rsid w:val="0072153C"/>
    <w:rsid w:val="00721634"/>
    <w:rsid w:val="00721AC1"/>
    <w:rsid w:val="00722A4F"/>
    <w:rsid w:val="00722D2A"/>
    <w:rsid w:val="00722DF4"/>
    <w:rsid w:val="00723D2D"/>
    <w:rsid w:val="00723EA4"/>
    <w:rsid w:val="00723F3F"/>
    <w:rsid w:val="007240A8"/>
    <w:rsid w:val="00724226"/>
    <w:rsid w:val="0072434E"/>
    <w:rsid w:val="0072479F"/>
    <w:rsid w:val="00724B85"/>
    <w:rsid w:val="00725579"/>
    <w:rsid w:val="0072604D"/>
    <w:rsid w:val="0072615D"/>
    <w:rsid w:val="007267EF"/>
    <w:rsid w:val="00726BED"/>
    <w:rsid w:val="00727381"/>
    <w:rsid w:val="00727A3B"/>
    <w:rsid w:val="00727C7C"/>
    <w:rsid w:val="00727ED0"/>
    <w:rsid w:val="007309B8"/>
    <w:rsid w:val="00730A96"/>
    <w:rsid w:val="00731074"/>
    <w:rsid w:val="00731303"/>
    <w:rsid w:val="00731620"/>
    <w:rsid w:val="00731B45"/>
    <w:rsid w:val="00731C32"/>
    <w:rsid w:val="00732160"/>
    <w:rsid w:val="00732546"/>
    <w:rsid w:val="00732A80"/>
    <w:rsid w:val="00733490"/>
    <w:rsid w:val="00733692"/>
    <w:rsid w:val="007344F2"/>
    <w:rsid w:val="00735E07"/>
    <w:rsid w:val="00736420"/>
    <w:rsid w:val="00736494"/>
    <w:rsid w:val="00736922"/>
    <w:rsid w:val="00736D94"/>
    <w:rsid w:val="0074044B"/>
    <w:rsid w:val="007408DE"/>
    <w:rsid w:val="00741789"/>
    <w:rsid w:val="0074188B"/>
    <w:rsid w:val="00741B12"/>
    <w:rsid w:val="00741C30"/>
    <w:rsid w:val="00741F11"/>
    <w:rsid w:val="0074244A"/>
    <w:rsid w:val="0074280B"/>
    <w:rsid w:val="00743607"/>
    <w:rsid w:val="00743AE3"/>
    <w:rsid w:val="00743BA4"/>
    <w:rsid w:val="00743BD1"/>
    <w:rsid w:val="00743EA6"/>
    <w:rsid w:val="0074471A"/>
    <w:rsid w:val="00744B43"/>
    <w:rsid w:val="00744C49"/>
    <w:rsid w:val="00744EBA"/>
    <w:rsid w:val="00745D7E"/>
    <w:rsid w:val="00745F83"/>
    <w:rsid w:val="007466DF"/>
    <w:rsid w:val="007469C7"/>
    <w:rsid w:val="00747937"/>
    <w:rsid w:val="00747C16"/>
    <w:rsid w:val="00747CF0"/>
    <w:rsid w:val="007501C7"/>
    <w:rsid w:val="00750221"/>
    <w:rsid w:val="00751114"/>
    <w:rsid w:val="007512D0"/>
    <w:rsid w:val="0075150E"/>
    <w:rsid w:val="007521FF"/>
    <w:rsid w:val="0075243D"/>
    <w:rsid w:val="007525EF"/>
    <w:rsid w:val="00752671"/>
    <w:rsid w:val="0075275B"/>
    <w:rsid w:val="00752ABF"/>
    <w:rsid w:val="00752AD2"/>
    <w:rsid w:val="007533DC"/>
    <w:rsid w:val="007533F4"/>
    <w:rsid w:val="0075356B"/>
    <w:rsid w:val="007538F8"/>
    <w:rsid w:val="00753B7B"/>
    <w:rsid w:val="00753FF8"/>
    <w:rsid w:val="0075426C"/>
    <w:rsid w:val="0075485B"/>
    <w:rsid w:val="007551BB"/>
    <w:rsid w:val="007554E5"/>
    <w:rsid w:val="00755E7E"/>
    <w:rsid w:val="007564F5"/>
    <w:rsid w:val="00756932"/>
    <w:rsid w:val="0075704F"/>
    <w:rsid w:val="007575E5"/>
    <w:rsid w:val="00757E86"/>
    <w:rsid w:val="00760280"/>
    <w:rsid w:val="00761182"/>
    <w:rsid w:val="00761659"/>
    <w:rsid w:val="00761863"/>
    <w:rsid w:val="00761F25"/>
    <w:rsid w:val="007622C0"/>
    <w:rsid w:val="007624D3"/>
    <w:rsid w:val="00762564"/>
    <w:rsid w:val="007625F7"/>
    <w:rsid w:val="00763C48"/>
    <w:rsid w:val="0076440E"/>
    <w:rsid w:val="007645FF"/>
    <w:rsid w:val="00764A30"/>
    <w:rsid w:val="00764D5D"/>
    <w:rsid w:val="00764F7F"/>
    <w:rsid w:val="00765372"/>
    <w:rsid w:val="00765983"/>
    <w:rsid w:val="00765D03"/>
    <w:rsid w:val="00765D80"/>
    <w:rsid w:val="0076600D"/>
    <w:rsid w:val="007669C6"/>
    <w:rsid w:val="00766B31"/>
    <w:rsid w:val="00766F00"/>
    <w:rsid w:val="00767078"/>
    <w:rsid w:val="00767995"/>
    <w:rsid w:val="00771102"/>
    <w:rsid w:val="0077114E"/>
    <w:rsid w:val="0077117A"/>
    <w:rsid w:val="0077162B"/>
    <w:rsid w:val="00771724"/>
    <w:rsid w:val="00771787"/>
    <w:rsid w:val="00771E39"/>
    <w:rsid w:val="00771FAE"/>
    <w:rsid w:val="007722E6"/>
    <w:rsid w:val="007723E9"/>
    <w:rsid w:val="00772528"/>
    <w:rsid w:val="007726F7"/>
    <w:rsid w:val="00772C84"/>
    <w:rsid w:val="00772E3E"/>
    <w:rsid w:val="00773022"/>
    <w:rsid w:val="00773BD6"/>
    <w:rsid w:val="00774248"/>
    <w:rsid w:val="0077470F"/>
    <w:rsid w:val="00774DCE"/>
    <w:rsid w:val="00775252"/>
    <w:rsid w:val="00775493"/>
    <w:rsid w:val="00775523"/>
    <w:rsid w:val="007756EA"/>
    <w:rsid w:val="00775864"/>
    <w:rsid w:val="00776443"/>
    <w:rsid w:val="007768BC"/>
    <w:rsid w:val="0077707C"/>
    <w:rsid w:val="00777CA7"/>
    <w:rsid w:val="00777D5F"/>
    <w:rsid w:val="00777DD1"/>
    <w:rsid w:val="0078020C"/>
    <w:rsid w:val="00781567"/>
    <w:rsid w:val="00781628"/>
    <w:rsid w:val="007816B7"/>
    <w:rsid w:val="00781AE1"/>
    <w:rsid w:val="00781BCB"/>
    <w:rsid w:val="00782C58"/>
    <w:rsid w:val="00782EB9"/>
    <w:rsid w:val="007834BE"/>
    <w:rsid w:val="007835F4"/>
    <w:rsid w:val="0078373A"/>
    <w:rsid w:val="0078380B"/>
    <w:rsid w:val="007839B4"/>
    <w:rsid w:val="007839E8"/>
    <w:rsid w:val="00783D49"/>
    <w:rsid w:val="00783E03"/>
    <w:rsid w:val="007841E9"/>
    <w:rsid w:val="007842C9"/>
    <w:rsid w:val="00784BBC"/>
    <w:rsid w:val="0078571A"/>
    <w:rsid w:val="007857D6"/>
    <w:rsid w:val="007858BE"/>
    <w:rsid w:val="00785BFC"/>
    <w:rsid w:val="0078659C"/>
    <w:rsid w:val="00786A19"/>
    <w:rsid w:val="00786DEA"/>
    <w:rsid w:val="0078772A"/>
    <w:rsid w:val="00787AFD"/>
    <w:rsid w:val="007901DD"/>
    <w:rsid w:val="0079105C"/>
    <w:rsid w:val="0079112C"/>
    <w:rsid w:val="00791635"/>
    <w:rsid w:val="00791662"/>
    <w:rsid w:val="00791755"/>
    <w:rsid w:val="0079175A"/>
    <w:rsid w:val="0079246D"/>
    <w:rsid w:val="0079277F"/>
    <w:rsid w:val="007928C9"/>
    <w:rsid w:val="00792AFE"/>
    <w:rsid w:val="00793D29"/>
    <w:rsid w:val="00793E08"/>
    <w:rsid w:val="00793E54"/>
    <w:rsid w:val="0079409B"/>
    <w:rsid w:val="0079451F"/>
    <w:rsid w:val="00794AD1"/>
    <w:rsid w:val="007952E5"/>
    <w:rsid w:val="007953A5"/>
    <w:rsid w:val="00795C9C"/>
    <w:rsid w:val="007966B6"/>
    <w:rsid w:val="007967B7"/>
    <w:rsid w:val="007969B9"/>
    <w:rsid w:val="00796A84"/>
    <w:rsid w:val="00797162"/>
    <w:rsid w:val="007976C3"/>
    <w:rsid w:val="007A07F1"/>
    <w:rsid w:val="007A0BDC"/>
    <w:rsid w:val="007A0DC9"/>
    <w:rsid w:val="007A1C07"/>
    <w:rsid w:val="007A231C"/>
    <w:rsid w:val="007A265E"/>
    <w:rsid w:val="007A2D11"/>
    <w:rsid w:val="007A2E75"/>
    <w:rsid w:val="007A3859"/>
    <w:rsid w:val="007A3998"/>
    <w:rsid w:val="007A4009"/>
    <w:rsid w:val="007A429A"/>
    <w:rsid w:val="007A4DB2"/>
    <w:rsid w:val="007A5085"/>
    <w:rsid w:val="007A5387"/>
    <w:rsid w:val="007A6491"/>
    <w:rsid w:val="007A683B"/>
    <w:rsid w:val="007A6FAA"/>
    <w:rsid w:val="007A72B4"/>
    <w:rsid w:val="007A762B"/>
    <w:rsid w:val="007A7B09"/>
    <w:rsid w:val="007A7CE8"/>
    <w:rsid w:val="007A7ED1"/>
    <w:rsid w:val="007A7FF0"/>
    <w:rsid w:val="007B0037"/>
    <w:rsid w:val="007B03A5"/>
    <w:rsid w:val="007B05D3"/>
    <w:rsid w:val="007B069C"/>
    <w:rsid w:val="007B0708"/>
    <w:rsid w:val="007B07D5"/>
    <w:rsid w:val="007B0C56"/>
    <w:rsid w:val="007B0E85"/>
    <w:rsid w:val="007B120E"/>
    <w:rsid w:val="007B2028"/>
    <w:rsid w:val="007B2205"/>
    <w:rsid w:val="007B237E"/>
    <w:rsid w:val="007B25FF"/>
    <w:rsid w:val="007B2677"/>
    <w:rsid w:val="007B3467"/>
    <w:rsid w:val="007B367E"/>
    <w:rsid w:val="007B3740"/>
    <w:rsid w:val="007B42E6"/>
    <w:rsid w:val="007B500A"/>
    <w:rsid w:val="007B5E03"/>
    <w:rsid w:val="007B60A8"/>
    <w:rsid w:val="007B61A9"/>
    <w:rsid w:val="007B6271"/>
    <w:rsid w:val="007B633F"/>
    <w:rsid w:val="007B6912"/>
    <w:rsid w:val="007B6CDC"/>
    <w:rsid w:val="007B7377"/>
    <w:rsid w:val="007B790E"/>
    <w:rsid w:val="007C0541"/>
    <w:rsid w:val="007C07A7"/>
    <w:rsid w:val="007C123A"/>
    <w:rsid w:val="007C30EB"/>
    <w:rsid w:val="007C3166"/>
    <w:rsid w:val="007C38AC"/>
    <w:rsid w:val="007C4AF6"/>
    <w:rsid w:val="007C5003"/>
    <w:rsid w:val="007C5576"/>
    <w:rsid w:val="007C5605"/>
    <w:rsid w:val="007C5F35"/>
    <w:rsid w:val="007C6479"/>
    <w:rsid w:val="007C65A9"/>
    <w:rsid w:val="007C6619"/>
    <w:rsid w:val="007C67D2"/>
    <w:rsid w:val="007C68C5"/>
    <w:rsid w:val="007C6BC4"/>
    <w:rsid w:val="007C726E"/>
    <w:rsid w:val="007C7A56"/>
    <w:rsid w:val="007D04C6"/>
    <w:rsid w:val="007D123A"/>
    <w:rsid w:val="007D1503"/>
    <w:rsid w:val="007D156F"/>
    <w:rsid w:val="007D16E7"/>
    <w:rsid w:val="007D1BD0"/>
    <w:rsid w:val="007D1F1A"/>
    <w:rsid w:val="007D258B"/>
    <w:rsid w:val="007D297F"/>
    <w:rsid w:val="007D3549"/>
    <w:rsid w:val="007D3E4B"/>
    <w:rsid w:val="007D4BBF"/>
    <w:rsid w:val="007D5106"/>
    <w:rsid w:val="007D53E6"/>
    <w:rsid w:val="007D57A3"/>
    <w:rsid w:val="007D581D"/>
    <w:rsid w:val="007D5B9A"/>
    <w:rsid w:val="007D5D5C"/>
    <w:rsid w:val="007D6051"/>
    <w:rsid w:val="007D657D"/>
    <w:rsid w:val="007D6865"/>
    <w:rsid w:val="007D6892"/>
    <w:rsid w:val="007D69A6"/>
    <w:rsid w:val="007D6DE4"/>
    <w:rsid w:val="007D73F2"/>
    <w:rsid w:val="007D7829"/>
    <w:rsid w:val="007E0790"/>
    <w:rsid w:val="007E09F2"/>
    <w:rsid w:val="007E1859"/>
    <w:rsid w:val="007E200E"/>
    <w:rsid w:val="007E2271"/>
    <w:rsid w:val="007E22D1"/>
    <w:rsid w:val="007E2619"/>
    <w:rsid w:val="007E2E7C"/>
    <w:rsid w:val="007E30BA"/>
    <w:rsid w:val="007E3115"/>
    <w:rsid w:val="007E3691"/>
    <w:rsid w:val="007E38D1"/>
    <w:rsid w:val="007E39CC"/>
    <w:rsid w:val="007E3E45"/>
    <w:rsid w:val="007E4111"/>
    <w:rsid w:val="007E427C"/>
    <w:rsid w:val="007E4DDB"/>
    <w:rsid w:val="007E5885"/>
    <w:rsid w:val="007E5D28"/>
    <w:rsid w:val="007E5E6D"/>
    <w:rsid w:val="007E5F3B"/>
    <w:rsid w:val="007E651B"/>
    <w:rsid w:val="007E698C"/>
    <w:rsid w:val="007E71DE"/>
    <w:rsid w:val="007E76B0"/>
    <w:rsid w:val="007F0B9D"/>
    <w:rsid w:val="007F0E83"/>
    <w:rsid w:val="007F138E"/>
    <w:rsid w:val="007F2101"/>
    <w:rsid w:val="007F2206"/>
    <w:rsid w:val="007F2DE3"/>
    <w:rsid w:val="007F2EA2"/>
    <w:rsid w:val="007F2EEA"/>
    <w:rsid w:val="007F330D"/>
    <w:rsid w:val="007F341C"/>
    <w:rsid w:val="007F379C"/>
    <w:rsid w:val="007F405D"/>
    <w:rsid w:val="007F43D4"/>
    <w:rsid w:val="007F498F"/>
    <w:rsid w:val="007F62FD"/>
    <w:rsid w:val="007F6AED"/>
    <w:rsid w:val="007F6C1C"/>
    <w:rsid w:val="007F6EAC"/>
    <w:rsid w:val="007F72A5"/>
    <w:rsid w:val="007F7CD0"/>
    <w:rsid w:val="007F7FDC"/>
    <w:rsid w:val="008000BA"/>
    <w:rsid w:val="00800D3C"/>
    <w:rsid w:val="00800E75"/>
    <w:rsid w:val="00801604"/>
    <w:rsid w:val="008017D7"/>
    <w:rsid w:val="0080180A"/>
    <w:rsid w:val="008019BB"/>
    <w:rsid w:val="00801C1F"/>
    <w:rsid w:val="00801E5F"/>
    <w:rsid w:val="008021D3"/>
    <w:rsid w:val="0080227E"/>
    <w:rsid w:val="00802439"/>
    <w:rsid w:val="008027CC"/>
    <w:rsid w:val="00803872"/>
    <w:rsid w:val="00805046"/>
    <w:rsid w:val="008057AE"/>
    <w:rsid w:val="0080626D"/>
    <w:rsid w:val="00806FB0"/>
    <w:rsid w:val="00807161"/>
    <w:rsid w:val="00807531"/>
    <w:rsid w:val="00807D82"/>
    <w:rsid w:val="00807FA4"/>
    <w:rsid w:val="00810152"/>
    <w:rsid w:val="0081058C"/>
    <w:rsid w:val="00810961"/>
    <w:rsid w:val="00810F6D"/>
    <w:rsid w:val="00811841"/>
    <w:rsid w:val="00811C25"/>
    <w:rsid w:val="00811EDA"/>
    <w:rsid w:val="00812631"/>
    <w:rsid w:val="008127B8"/>
    <w:rsid w:val="00813C5C"/>
    <w:rsid w:val="00813D48"/>
    <w:rsid w:val="00814228"/>
    <w:rsid w:val="008143C0"/>
    <w:rsid w:val="00814460"/>
    <w:rsid w:val="00814490"/>
    <w:rsid w:val="0081453A"/>
    <w:rsid w:val="00814C67"/>
    <w:rsid w:val="00814CDF"/>
    <w:rsid w:val="008160F0"/>
    <w:rsid w:val="008164D9"/>
    <w:rsid w:val="00816529"/>
    <w:rsid w:val="008166AB"/>
    <w:rsid w:val="00816AAA"/>
    <w:rsid w:val="00816F37"/>
    <w:rsid w:val="008171A0"/>
    <w:rsid w:val="00820095"/>
    <w:rsid w:val="008207BB"/>
    <w:rsid w:val="008207CB"/>
    <w:rsid w:val="00821473"/>
    <w:rsid w:val="008220D9"/>
    <w:rsid w:val="008227BB"/>
    <w:rsid w:val="00822D43"/>
    <w:rsid w:val="008230F5"/>
    <w:rsid w:val="0082364D"/>
    <w:rsid w:val="00823BFF"/>
    <w:rsid w:val="00823C7F"/>
    <w:rsid w:val="00823EAD"/>
    <w:rsid w:val="008240C6"/>
    <w:rsid w:val="00824927"/>
    <w:rsid w:val="00824E29"/>
    <w:rsid w:val="00825144"/>
    <w:rsid w:val="008256A2"/>
    <w:rsid w:val="0082592C"/>
    <w:rsid w:val="00826666"/>
    <w:rsid w:val="00826B6F"/>
    <w:rsid w:val="00826E1B"/>
    <w:rsid w:val="00826EB6"/>
    <w:rsid w:val="0082790C"/>
    <w:rsid w:val="00827E2A"/>
    <w:rsid w:val="00830070"/>
    <w:rsid w:val="00830B42"/>
    <w:rsid w:val="00830E55"/>
    <w:rsid w:val="0083292C"/>
    <w:rsid w:val="008329F3"/>
    <w:rsid w:val="00832AB0"/>
    <w:rsid w:val="00832EB4"/>
    <w:rsid w:val="008330C4"/>
    <w:rsid w:val="00833225"/>
    <w:rsid w:val="008332F7"/>
    <w:rsid w:val="00833DAC"/>
    <w:rsid w:val="008344CF"/>
    <w:rsid w:val="00834964"/>
    <w:rsid w:val="00835766"/>
    <w:rsid w:val="00835C6A"/>
    <w:rsid w:val="00835C7B"/>
    <w:rsid w:val="00835D8C"/>
    <w:rsid w:val="00836034"/>
    <w:rsid w:val="0083653A"/>
    <w:rsid w:val="008365B2"/>
    <w:rsid w:val="00836F8A"/>
    <w:rsid w:val="00837029"/>
    <w:rsid w:val="00837075"/>
    <w:rsid w:val="00837492"/>
    <w:rsid w:val="00837DBD"/>
    <w:rsid w:val="008402D7"/>
    <w:rsid w:val="0084052C"/>
    <w:rsid w:val="008414EE"/>
    <w:rsid w:val="00841C63"/>
    <w:rsid w:val="00841F5F"/>
    <w:rsid w:val="00842011"/>
    <w:rsid w:val="00842101"/>
    <w:rsid w:val="008428E6"/>
    <w:rsid w:val="00843B3D"/>
    <w:rsid w:val="00844249"/>
    <w:rsid w:val="008448EA"/>
    <w:rsid w:val="00844C39"/>
    <w:rsid w:val="00845800"/>
    <w:rsid w:val="00845B6D"/>
    <w:rsid w:val="00845EFB"/>
    <w:rsid w:val="0084662C"/>
    <w:rsid w:val="00846863"/>
    <w:rsid w:val="00846E5F"/>
    <w:rsid w:val="00846FC9"/>
    <w:rsid w:val="0084732B"/>
    <w:rsid w:val="008477DE"/>
    <w:rsid w:val="00847ADF"/>
    <w:rsid w:val="00847EFC"/>
    <w:rsid w:val="008505AC"/>
    <w:rsid w:val="00850D89"/>
    <w:rsid w:val="00850FB1"/>
    <w:rsid w:val="008523EA"/>
    <w:rsid w:val="0085260D"/>
    <w:rsid w:val="00852CA0"/>
    <w:rsid w:val="00852F87"/>
    <w:rsid w:val="0085354B"/>
    <w:rsid w:val="00853CC2"/>
    <w:rsid w:val="00853DAD"/>
    <w:rsid w:val="00855038"/>
    <w:rsid w:val="00855EF0"/>
    <w:rsid w:val="00856761"/>
    <w:rsid w:val="008567D9"/>
    <w:rsid w:val="008578BA"/>
    <w:rsid w:val="0086007C"/>
    <w:rsid w:val="00860BB9"/>
    <w:rsid w:val="00861C7C"/>
    <w:rsid w:val="00861CA1"/>
    <w:rsid w:val="00861CB3"/>
    <w:rsid w:val="00862699"/>
    <w:rsid w:val="00862C4F"/>
    <w:rsid w:val="00862CF0"/>
    <w:rsid w:val="008633AF"/>
    <w:rsid w:val="0086342E"/>
    <w:rsid w:val="0086386E"/>
    <w:rsid w:val="00863AA5"/>
    <w:rsid w:val="00864EE0"/>
    <w:rsid w:val="008651AA"/>
    <w:rsid w:val="0086527B"/>
    <w:rsid w:val="008656A3"/>
    <w:rsid w:val="008659DE"/>
    <w:rsid w:val="00865CF8"/>
    <w:rsid w:val="008667BC"/>
    <w:rsid w:val="008669CF"/>
    <w:rsid w:val="008671C6"/>
    <w:rsid w:val="00867333"/>
    <w:rsid w:val="0087011B"/>
    <w:rsid w:val="00870C10"/>
    <w:rsid w:val="00871B3F"/>
    <w:rsid w:val="00871F0D"/>
    <w:rsid w:val="008722BF"/>
    <w:rsid w:val="008725C9"/>
    <w:rsid w:val="00872A55"/>
    <w:rsid w:val="008730A7"/>
    <w:rsid w:val="0087327D"/>
    <w:rsid w:val="008732F0"/>
    <w:rsid w:val="0087330D"/>
    <w:rsid w:val="00873933"/>
    <w:rsid w:val="008740BB"/>
    <w:rsid w:val="0087433E"/>
    <w:rsid w:val="008745E9"/>
    <w:rsid w:val="00875102"/>
    <w:rsid w:val="00875AA7"/>
    <w:rsid w:val="00876039"/>
    <w:rsid w:val="008760B8"/>
    <w:rsid w:val="00876B78"/>
    <w:rsid w:val="008774F9"/>
    <w:rsid w:val="008775AF"/>
    <w:rsid w:val="00880124"/>
    <w:rsid w:val="0088019B"/>
    <w:rsid w:val="00881393"/>
    <w:rsid w:val="00881A38"/>
    <w:rsid w:val="00881FF7"/>
    <w:rsid w:val="008820DF"/>
    <w:rsid w:val="0088235B"/>
    <w:rsid w:val="00882757"/>
    <w:rsid w:val="00882A9F"/>
    <w:rsid w:val="00882C2C"/>
    <w:rsid w:val="00882EF6"/>
    <w:rsid w:val="0088351A"/>
    <w:rsid w:val="00883A90"/>
    <w:rsid w:val="00883BB1"/>
    <w:rsid w:val="008841EF"/>
    <w:rsid w:val="0088451D"/>
    <w:rsid w:val="008846B0"/>
    <w:rsid w:val="00884854"/>
    <w:rsid w:val="00884B5E"/>
    <w:rsid w:val="00884F63"/>
    <w:rsid w:val="008859CB"/>
    <w:rsid w:val="00885CFC"/>
    <w:rsid w:val="00885D93"/>
    <w:rsid w:val="00885FC5"/>
    <w:rsid w:val="00886CF6"/>
    <w:rsid w:val="00886FD4"/>
    <w:rsid w:val="0088728D"/>
    <w:rsid w:val="0088743E"/>
    <w:rsid w:val="00887452"/>
    <w:rsid w:val="00890163"/>
    <w:rsid w:val="00890DAB"/>
    <w:rsid w:val="00892117"/>
    <w:rsid w:val="00892168"/>
    <w:rsid w:val="0089227E"/>
    <w:rsid w:val="008936F0"/>
    <w:rsid w:val="00893A7B"/>
    <w:rsid w:val="00893E73"/>
    <w:rsid w:val="00894032"/>
    <w:rsid w:val="0089439C"/>
    <w:rsid w:val="00894840"/>
    <w:rsid w:val="00895838"/>
    <w:rsid w:val="00895D59"/>
    <w:rsid w:val="008960F7"/>
    <w:rsid w:val="00896C75"/>
    <w:rsid w:val="00896D3E"/>
    <w:rsid w:val="0089752E"/>
    <w:rsid w:val="00897727"/>
    <w:rsid w:val="008977DF"/>
    <w:rsid w:val="00897B9F"/>
    <w:rsid w:val="008A061D"/>
    <w:rsid w:val="008A0CFD"/>
    <w:rsid w:val="008A1053"/>
    <w:rsid w:val="008A156E"/>
    <w:rsid w:val="008A1C90"/>
    <w:rsid w:val="008A247E"/>
    <w:rsid w:val="008A24BD"/>
    <w:rsid w:val="008A28C4"/>
    <w:rsid w:val="008A302B"/>
    <w:rsid w:val="008A3636"/>
    <w:rsid w:val="008A3B07"/>
    <w:rsid w:val="008A3F44"/>
    <w:rsid w:val="008A40C0"/>
    <w:rsid w:val="008A461D"/>
    <w:rsid w:val="008A4829"/>
    <w:rsid w:val="008A4B6D"/>
    <w:rsid w:val="008A4C81"/>
    <w:rsid w:val="008A4D7C"/>
    <w:rsid w:val="008A4E28"/>
    <w:rsid w:val="008A54F0"/>
    <w:rsid w:val="008A60EA"/>
    <w:rsid w:val="008A6753"/>
    <w:rsid w:val="008A6B8B"/>
    <w:rsid w:val="008A78EB"/>
    <w:rsid w:val="008A7FA7"/>
    <w:rsid w:val="008B0735"/>
    <w:rsid w:val="008B0813"/>
    <w:rsid w:val="008B1420"/>
    <w:rsid w:val="008B15B7"/>
    <w:rsid w:val="008B22D4"/>
    <w:rsid w:val="008B23FB"/>
    <w:rsid w:val="008B2468"/>
    <w:rsid w:val="008B2A3A"/>
    <w:rsid w:val="008B319B"/>
    <w:rsid w:val="008B480F"/>
    <w:rsid w:val="008B4916"/>
    <w:rsid w:val="008B495F"/>
    <w:rsid w:val="008B4BB8"/>
    <w:rsid w:val="008B4FAE"/>
    <w:rsid w:val="008B517B"/>
    <w:rsid w:val="008B56E9"/>
    <w:rsid w:val="008B60CA"/>
    <w:rsid w:val="008B60EC"/>
    <w:rsid w:val="008B6379"/>
    <w:rsid w:val="008B63D5"/>
    <w:rsid w:val="008B6D17"/>
    <w:rsid w:val="008B6E7A"/>
    <w:rsid w:val="008B6EA0"/>
    <w:rsid w:val="008C0425"/>
    <w:rsid w:val="008C0A11"/>
    <w:rsid w:val="008C0ABF"/>
    <w:rsid w:val="008C16AB"/>
    <w:rsid w:val="008C1B1F"/>
    <w:rsid w:val="008C1B99"/>
    <w:rsid w:val="008C1EE0"/>
    <w:rsid w:val="008C2345"/>
    <w:rsid w:val="008C2B96"/>
    <w:rsid w:val="008C2E77"/>
    <w:rsid w:val="008C338E"/>
    <w:rsid w:val="008C3C31"/>
    <w:rsid w:val="008C4C38"/>
    <w:rsid w:val="008C543D"/>
    <w:rsid w:val="008C5ADE"/>
    <w:rsid w:val="008C6AB3"/>
    <w:rsid w:val="008C7179"/>
    <w:rsid w:val="008C72E2"/>
    <w:rsid w:val="008C7E66"/>
    <w:rsid w:val="008D0529"/>
    <w:rsid w:val="008D07C3"/>
    <w:rsid w:val="008D16BB"/>
    <w:rsid w:val="008D1712"/>
    <w:rsid w:val="008D1941"/>
    <w:rsid w:val="008D1953"/>
    <w:rsid w:val="008D2935"/>
    <w:rsid w:val="008D2AFE"/>
    <w:rsid w:val="008D2E65"/>
    <w:rsid w:val="008D2F81"/>
    <w:rsid w:val="008D3CA2"/>
    <w:rsid w:val="008D4032"/>
    <w:rsid w:val="008D48EB"/>
    <w:rsid w:val="008D5192"/>
    <w:rsid w:val="008D5689"/>
    <w:rsid w:val="008D59F8"/>
    <w:rsid w:val="008D5F73"/>
    <w:rsid w:val="008D5FBD"/>
    <w:rsid w:val="008D6211"/>
    <w:rsid w:val="008D6346"/>
    <w:rsid w:val="008D6EF0"/>
    <w:rsid w:val="008D7484"/>
    <w:rsid w:val="008D7D2F"/>
    <w:rsid w:val="008D7EB6"/>
    <w:rsid w:val="008E0144"/>
    <w:rsid w:val="008E0E8B"/>
    <w:rsid w:val="008E1426"/>
    <w:rsid w:val="008E143E"/>
    <w:rsid w:val="008E1899"/>
    <w:rsid w:val="008E1A50"/>
    <w:rsid w:val="008E36FB"/>
    <w:rsid w:val="008E47AF"/>
    <w:rsid w:val="008E4953"/>
    <w:rsid w:val="008E4DED"/>
    <w:rsid w:val="008E5009"/>
    <w:rsid w:val="008E5102"/>
    <w:rsid w:val="008E614C"/>
    <w:rsid w:val="008E61AD"/>
    <w:rsid w:val="008E7022"/>
    <w:rsid w:val="008E7072"/>
    <w:rsid w:val="008E7138"/>
    <w:rsid w:val="008E7F37"/>
    <w:rsid w:val="008F10D6"/>
    <w:rsid w:val="008F199C"/>
    <w:rsid w:val="008F23C7"/>
    <w:rsid w:val="008F2899"/>
    <w:rsid w:val="008F2EC9"/>
    <w:rsid w:val="008F3341"/>
    <w:rsid w:val="008F33F5"/>
    <w:rsid w:val="008F342C"/>
    <w:rsid w:val="008F34A4"/>
    <w:rsid w:val="008F3843"/>
    <w:rsid w:val="008F38E2"/>
    <w:rsid w:val="008F38EA"/>
    <w:rsid w:val="008F3982"/>
    <w:rsid w:val="008F4564"/>
    <w:rsid w:val="008F4B0E"/>
    <w:rsid w:val="008F4DD0"/>
    <w:rsid w:val="008F4FFC"/>
    <w:rsid w:val="008F53D4"/>
    <w:rsid w:val="008F5B5B"/>
    <w:rsid w:val="008F5FBB"/>
    <w:rsid w:val="008F622A"/>
    <w:rsid w:val="008F6EB6"/>
    <w:rsid w:val="008F7019"/>
    <w:rsid w:val="008F70A1"/>
    <w:rsid w:val="008F70B1"/>
    <w:rsid w:val="008F7CDC"/>
    <w:rsid w:val="008F7FB2"/>
    <w:rsid w:val="0090014E"/>
    <w:rsid w:val="009003DF"/>
    <w:rsid w:val="009004A2"/>
    <w:rsid w:val="00900C6A"/>
    <w:rsid w:val="0090142C"/>
    <w:rsid w:val="00901F3B"/>
    <w:rsid w:val="009023B4"/>
    <w:rsid w:val="009024E1"/>
    <w:rsid w:val="009030FD"/>
    <w:rsid w:val="009031F4"/>
    <w:rsid w:val="00903C36"/>
    <w:rsid w:val="00904B24"/>
    <w:rsid w:val="00904D07"/>
    <w:rsid w:val="00904F81"/>
    <w:rsid w:val="009058A6"/>
    <w:rsid w:val="00905906"/>
    <w:rsid w:val="00905A26"/>
    <w:rsid w:val="00906359"/>
    <w:rsid w:val="0090697D"/>
    <w:rsid w:val="00907594"/>
    <w:rsid w:val="00910066"/>
    <w:rsid w:val="00910DA3"/>
    <w:rsid w:val="00910E33"/>
    <w:rsid w:val="00910F29"/>
    <w:rsid w:val="00911805"/>
    <w:rsid w:val="00911E63"/>
    <w:rsid w:val="00912038"/>
    <w:rsid w:val="009125BE"/>
    <w:rsid w:val="00912628"/>
    <w:rsid w:val="00912FCD"/>
    <w:rsid w:val="009131B2"/>
    <w:rsid w:val="00913479"/>
    <w:rsid w:val="00913911"/>
    <w:rsid w:val="009141D6"/>
    <w:rsid w:val="009159D1"/>
    <w:rsid w:val="00915BF2"/>
    <w:rsid w:val="00915C6C"/>
    <w:rsid w:val="00916096"/>
    <w:rsid w:val="009167CE"/>
    <w:rsid w:val="00916D59"/>
    <w:rsid w:val="00917075"/>
    <w:rsid w:val="00917108"/>
    <w:rsid w:val="00917200"/>
    <w:rsid w:val="009173A6"/>
    <w:rsid w:val="009176BC"/>
    <w:rsid w:val="009179A2"/>
    <w:rsid w:val="00917A56"/>
    <w:rsid w:val="00917D2A"/>
    <w:rsid w:val="00917E35"/>
    <w:rsid w:val="00920020"/>
    <w:rsid w:val="009201AD"/>
    <w:rsid w:val="0092050C"/>
    <w:rsid w:val="00920576"/>
    <w:rsid w:val="0092073F"/>
    <w:rsid w:val="00920EFD"/>
    <w:rsid w:val="00920FED"/>
    <w:rsid w:val="0092193E"/>
    <w:rsid w:val="009221C9"/>
    <w:rsid w:val="0092288C"/>
    <w:rsid w:val="009229E6"/>
    <w:rsid w:val="009235DD"/>
    <w:rsid w:val="009238AD"/>
    <w:rsid w:val="00923EE4"/>
    <w:rsid w:val="0092489E"/>
    <w:rsid w:val="00925411"/>
    <w:rsid w:val="0092544D"/>
    <w:rsid w:val="00925543"/>
    <w:rsid w:val="00925545"/>
    <w:rsid w:val="00925552"/>
    <w:rsid w:val="00926369"/>
    <w:rsid w:val="0092654D"/>
    <w:rsid w:val="00926AD0"/>
    <w:rsid w:val="00926AE2"/>
    <w:rsid w:val="00926D48"/>
    <w:rsid w:val="009274B3"/>
    <w:rsid w:val="009277EE"/>
    <w:rsid w:val="00927E3A"/>
    <w:rsid w:val="00927EAC"/>
    <w:rsid w:val="009304CB"/>
    <w:rsid w:val="00930BED"/>
    <w:rsid w:val="00931146"/>
    <w:rsid w:val="009317BB"/>
    <w:rsid w:val="0093217E"/>
    <w:rsid w:val="0093229F"/>
    <w:rsid w:val="009322D8"/>
    <w:rsid w:val="009323DE"/>
    <w:rsid w:val="0093242F"/>
    <w:rsid w:val="009326AB"/>
    <w:rsid w:val="009331D0"/>
    <w:rsid w:val="009332C3"/>
    <w:rsid w:val="009334D7"/>
    <w:rsid w:val="009336C3"/>
    <w:rsid w:val="00933881"/>
    <w:rsid w:val="00934085"/>
    <w:rsid w:val="0093428E"/>
    <w:rsid w:val="0093473A"/>
    <w:rsid w:val="00934C29"/>
    <w:rsid w:val="00934D32"/>
    <w:rsid w:val="00934D3B"/>
    <w:rsid w:val="009350FA"/>
    <w:rsid w:val="0093510D"/>
    <w:rsid w:val="009354B7"/>
    <w:rsid w:val="00935572"/>
    <w:rsid w:val="009359AC"/>
    <w:rsid w:val="0093680F"/>
    <w:rsid w:val="00937A37"/>
    <w:rsid w:val="00937D21"/>
    <w:rsid w:val="00940E8D"/>
    <w:rsid w:val="00940FAF"/>
    <w:rsid w:val="0094150A"/>
    <w:rsid w:val="00941AA3"/>
    <w:rsid w:val="0094215C"/>
    <w:rsid w:val="00942194"/>
    <w:rsid w:val="009428C2"/>
    <w:rsid w:val="00942954"/>
    <w:rsid w:val="00942F6B"/>
    <w:rsid w:val="009433F2"/>
    <w:rsid w:val="00943EE4"/>
    <w:rsid w:val="00944622"/>
    <w:rsid w:val="00944CCF"/>
    <w:rsid w:val="00944ECA"/>
    <w:rsid w:val="0094523E"/>
    <w:rsid w:val="009454B0"/>
    <w:rsid w:val="00945569"/>
    <w:rsid w:val="00946570"/>
    <w:rsid w:val="009467AE"/>
    <w:rsid w:val="009468D9"/>
    <w:rsid w:val="00947597"/>
    <w:rsid w:val="009506E0"/>
    <w:rsid w:val="00950B05"/>
    <w:rsid w:val="00950C0B"/>
    <w:rsid w:val="00951AA8"/>
    <w:rsid w:val="00952620"/>
    <w:rsid w:val="00952FD4"/>
    <w:rsid w:val="0095304A"/>
    <w:rsid w:val="0095325E"/>
    <w:rsid w:val="00953294"/>
    <w:rsid w:val="00953564"/>
    <w:rsid w:val="009538EE"/>
    <w:rsid w:val="00953EBE"/>
    <w:rsid w:val="00954021"/>
    <w:rsid w:val="00954158"/>
    <w:rsid w:val="0095434C"/>
    <w:rsid w:val="00954386"/>
    <w:rsid w:val="00954577"/>
    <w:rsid w:val="0095494E"/>
    <w:rsid w:val="00954C0C"/>
    <w:rsid w:val="00955958"/>
    <w:rsid w:val="00955F04"/>
    <w:rsid w:val="0095605F"/>
    <w:rsid w:val="0095642C"/>
    <w:rsid w:val="00956581"/>
    <w:rsid w:val="00956E07"/>
    <w:rsid w:val="00957362"/>
    <w:rsid w:val="0095789C"/>
    <w:rsid w:val="00957B0E"/>
    <w:rsid w:val="009602F2"/>
    <w:rsid w:val="00960571"/>
    <w:rsid w:val="00960CE5"/>
    <w:rsid w:val="00960D47"/>
    <w:rsid w:val="00960E3E"/>
    <w:rsid w:val="00961425"/>
    <w:rsid w:val="009617D6"/>
    <w:rsid w:val="00961F3F"/>
    <w:rsid w:val="00962057"/>
    <w:rsid w:val="00962608"/>
    <w:rsid w:val="00962D83"/>
    <w:rsid w:val="00963504"/>
    <w:rsid w:val="0096382A"/>
    <w:rsid w:val="00963BB2"/>
    <w:rsid w:val="00963ECF"/>
    <w:rsid w:val="00963F66"/>
    <w:rsid w:val="00964437"/>
    <w:rsid w:val="009659FA"/>
    <w:rsid w:val="009665C0"/>
    <w:rsid w:val="009665EC"/>
    <w:rsid w:val="009666E3"/>
    <w:rsid w:val="009667CB"/>
    <w:rsid w:val="0096735F"/>
    <w:rsid w:val="00967A5B"/>
    <w:rsid w:val="00970457"/>
    <w:rsid w:val="009709EB"/>
    <w:rsid w:val="009713AF"/>
    <w:rsid w:val="009715EF"/>
    <w:rsid w:val="009716CA"/>
    <w:rsid w:val="0097188A"/>
    <w:rsid w:val="00971CF5"/>
    <w:rsid w:val="0097200A"/>
    <w:rsid w:val="009721E7"/>
    <w:rsid w:val="009731E5"/>
    <w:rsid w:val="009740C4"/>
    <w:rsid w:val="009750EA"/>
    <w:rsid w:val="009752CA"/>
    <w:rsid w:val="009755B4"/>
    <w:rsid w:val="009757DF"/>
    <w:rsid w:val="0097584D"/>
    <w:rsid w:val="00975BF4"/>
    <w:rsid w:val="00976A86"/>
    <w:rsid w:val="00976C85"/>
    <w:rsid w:val="00976E3D"/>
    <w:rsid w:val="009775CE"/>
    <w:rsid w:val="009776AA"/>
    <w:rsid w:val="00977FA8"/>
    <w:rsid w:val="009810B5"/>
    <w:rsid w:val="0098132D"/>
    <w:rsid w:val="00981CBD"/>
    <w:rsid w:val="00981D95"/>
    <w:rsid w:val="0098214F"/>
    <w:rsid w:val="00982E72"/>
    <w:rsid w:val="00982FF9"/>
    <w:rsid w:val="00983326"/>
    <w:rsid w:val="009842A9"/>
    <w:rsid w:val="00985288"/>
    <w:rsid w:val="0098576E"/>
    <w:rsid w:val="009865D6"/>
    <w:rsid w:val="0098694B"/>
    <w:rsid w:val="0098701E"/>
    <w:rsid w:val="009871F9"/>
    <w:rsid w:val="009875BE"/>
    <w:rsid w:val="00987706"/>
    <w:rsid w:val="00987971"/>
    <w:rsid w:val="00987D2E"/>
    <w:rsid w:val="00987EF4"/>
    <w:rsid w:val="009905D9"/>
    <w:rsid w:val="009917BC"/>
    <w:rsid w:val="009919CE"/>
    <w:rsid w:val="00991B8A"/>
    <w:rsid w:val="0099300C"/>
    <w:rsid w:val="00993681"/>
    <w:rsid w:val="0099413C"/>
    <w:rsid w:val="00994CB4"/>
    <w:rsid w:val="009951F6"/>
    <w:rsid w:val="00995665"/>
    <w:rsid w:val="00995921"/>
    <w:rsid w:val="00995C87"/>
    <w:rsid w:val="00996329"/>
    <w:rsid w:val="00996BB7"/>
    <w:rsid w:val="00996FC7"/>
    <w:rsid w:val="00997AFB"/>
    <w:rsid w:val="00997FA8"/>
    <w:rsid w:val="009A007C"/>
    <w:rsid w:val="009A0111"/>
    <w:rsid w:val="009A049E"/>
    <w:rsid w:val="009A0883"/>
    <w:rsid w:val="009A113D"/>
    <w:rsid w:val="009A154A"/>
    <w:rsid w:val="009A1F96"/>
    <w:rsid w:val="009A201E"/>
    <w:rsid w:val="009A210C"/>
    <w:rsid w:val="009A2896"/>
    <w:rsid w:val="009A2E59"/>
    <w:rsid w:val="009A30D6"/>
    <w:rsid w:val="009A3651"/>
    <w:rsid w:val="009A3891"/>
    <w:rsid w:val="009A4825"/>
    <w:rsid w:val="009A4B05"/>
    <w:rsid w:val="009A536B"/>
    <w:rsid w:val="009A59EA"/>
    <w:rsid w:val="009A5FDE"/>
    <w:rsid w:val="009A6101"/>
    <w:rsid w:val="009A61AC"/>
    <w:rsid w:val="009A61D6"/>
    <w:rsid w:val="009A6AA1"/>
    <w:rsid w:val="009A6ABA"/>
    <w:rsid w:val="009A6DAA"/>
    <w:rsid w:val="009A6DCA"/>
    <w:rsid w:val="009A6E76"/>
    <w:rsid w:val="009A704A"/>
    <w:rsid w:val="009A743A"/>
    <w:rsid w:val="009A7AC1"/>
    <w:rsid w:val="009A7B06"/>
    <w:rsid w:val="009B02D2"/>
    <w:rsid w:val="009B06E2"/>
    <w:rsid w:val="009B0BF3"/>
    <w:rsid w:val="009B12CF"/>
    <w:rsid w:val="009B14CE"/>
    <w:rsid w:val="009B16D1"/>
    <w:rsid w:val="009B192C"/>
    <w:rsid w:val="009B1A7F"/>
    <w:rsid w:val="009B1FCF"/>
    <w:rsid w:val="009B21A5"/>
    <w:rsid w:val="009B23D8"/>
    <w:rsid w:val="009B2C36"/>
    <w:rsid w:val="009B3328"/>
    <w:rsid w:val="009B335F"/>
    <w:rsid w:val="009B4183"/>
    <w:rsid w:val="009B4FE0"/>
    <w:rsid w:val="009B55B2"/>
    <w:rsid w:val="009B6999"/>
    <w:rsid w:val="009B6B06"/>
    <w:rsid w:val="009B6BCC"/>
    <w:rsid w:val="009B7476"/>
    <w:rsid w:val="009B7BB3"/>
    <w:rsid w:val="009C032E"/>
    <w:rsid w:val="009C081C"/>
    <w:rsid w:val="009C0E52"/>
    <w:rsid w:val="009C12D0"/>
    <w:rsid w:val="009C140A"/>
    <w:rsid w:val="009C1A0B"/>
    <w:rsid w:val="009C20E6"/>
    <w:rsid w:val="009C26BE"/>
    <w:rsid w:val="009C2A8C"/>
    <w:rsid w:val="009C2ACA"/>
    <w:rsid w:val="009C2DEF"/>
    <w:rsid w:val="009C302E"/>
    <w:rsid w:val="009C3684"/>
    <w:rsid w:val="009C384C"/>
    <w:rsid w:val="009C3AD4"/>
    <w:rsid w:val="009C4054"/>
    <w:rsid w:val="009C4078"/>
    <w:rsid w:val="009C4225"/>
    <w:rsid w:val="009C43CB"/>
    <w:rsid w:val="009C4C35"/>
    <w:rsid w:val="009C52F4"/>
    <w:rsid w:val="009C53A3"/>
    <w:rsid w:val="009C5689"/>
    <w:rsid w:val="009C5D73"/>
    <w:rsid w:val="009C5F2A"/>
    <w:rsid w:val="009C6199"/>
    <w:rsid w:val="009C6296"/>
    <w:rsid w:val="009C75A5"/>
    <w:rsid w:val="009C7627"/>
    <w:rsid w:val="009C776B"/>
    <w:rsid w:val="009C7BD7"/>
    <w:rsid w:val="009D0CFF"/>
    <w:rsid w:val="009D123E"/>
    <w:rsid w:val="009D16E4"/>
    <w:rsid w:val="009D1D53"/>
    <w:rsid w:val="009D1D9B"/>
    <w:rsid w:val="009D1FBF"/>
    <w:rsid w:val="009D2006"/>
    <w:rsid w:val="009D2818"/>
    <w:rsid w:val="009D3A4C"/>
    <w:rsid w:val="009D3FDC"/>
    <w:rsid w:val="009D4508"/>
    <w:rsid w:val="009D4672"/>
    <w:rsid w:val="009D4CC5"/>
    <w:rsid w:val="009D4DB4"/>
    <w:rsid w:val="009D546E"/>
    <w:rsid w:val="009D591A"/>
    <w:rsid w:val="009D6126"/>
    <w:rsid w:val="009D63A3"/>
    <w:rsid w:val="009D64B1"/>
    <w:rsid w:val="009D73CE"/>
    <w:rsid w:val="009D747F"/>
    <w:rsid w:val="009D76B9"/>
    <w:rsid w:val="009D77D6"/>
    <w:rsid w:val="009E0664"/>
    <w:rsid w:val="009E0980"/>
    <w:rsid w:val="009E0C48"/>
    <w:rsid w:val="009E0D19"/>
    <w:rsid w:val="009E0D7D"/>
    <w:rsid w:val="009E1240"/>
    <w:rsid w:val="009E125B"/>
    <w:rsid w:val="009E1301"/>
    <w:rsid w:val="009E199A"/>
    <w:rsid w:val="009E1D56"/>
    <w:rsid w:val="009E201B"/>
    <w:rsid w:val="009E27DF"/>
    <w:rsid w:val="009E3127"/>
    <w:rsid w:val="009E35CB"/>
    <w:rsid w:val="009E3712"/>
    <w:rsid w:val="009E37CE"/>
    <w:rsid w:val="009E3B06"/>
    <w:rsid w:val="009E3BF3"/>
    <w:rsid w:val="009E3F4F"/>
    <w:rsid w:val="009E460B"/>
    <w:rsid w:val="009E53D1"/>
    <w:rsid w:val="009E64A3"/>
    <w:rsid w:val="009E670C"/>
    <w:rsid w:val="009E717E"/>
    <w:rsid w:val="009E74F2"/>
    <w:rsid w:val="009E7823"/>
    <w:rsid w:val="009E7CB7"/>
    <w:rsid w:val="009E7F22"/>
    <w:rsid w:val="009F0395"/>
    <w:rsid w:val="009F0825"/>
    <w:rsid w:val="009F0AAA"/>
    <w:rsid w:val="009F2B23"/>
    <w:rsid w:val="009F2CDD"/>
    <w:rsid w:val="009F3181"/>
    <w:rsid w:val="009F3711"/>
    <w:rsid w:val="009F3EFD"/>
    <w:rsid w:val="009F4070"/>
    <w:rsid w:val="009F4379"/>
    <w:rsid w:val="009F4445"/>
    <w:rsid w:val="009F4CE8"/>
    <w:rsid w:val="009F4D9E"/>
    <w:rsid w:val="009F4F49"/>
    <w:rsid w:val="009F5C89"/>
    <w:rsid w:val="009F5DB0"/>
    <w:rsid w:val="009F7045"/>
    <w:rsid w:val="009F7AC6"/>
    <w:rsid w:val="009F7EF6"/>
    <w:rsid w:val="00A0023A"/>
    <w:rsid w:val="00A006E0"/>
    <w:rsid w:val="00A00D03"/>
    <w:rsid w:val="00A012FA"/>
    <w:rsid w:val="00A015BE"/>
    <w:rsid w:val="00A018DB"/>
    <w:rsid w:val="00A020F5"/>
    <w:rsid w:val="00A0230C"/>
    <w:rsid w:val="00A02748"/>
    <w:rsid w:val="00A02960"/>
    <w:rsid w:val="00A02B9C"/>
    <w:rsid w:val="00A02BB2"/>
    <w:rsid w:val="00A035FA"/>
    <w:rsid w:val="00A03969"/>
    <w:rsid w:val="00A053CF"/>
    <w:rsid w:val="00A0551F"/>
    <w:rsid w:val="00A056CC"/>
    <w:rsid w:val="00A058F1"/>
    <w:rsid w:val="00A05A3A"/>
    <w:rsid w:val="00A06068"/>
    <w:rsid w:val="00A060B0"/>
    <w:rsid w:val="00A0616B"/>
    <w:rsid w:val="00A06E07"/>
    <w:rsid w:val="00A07B42"/>
    <w:rsid w:val="00A10496"/>
    <w:rsid w:val="00A10A97"/>
    <w:rsid w:val="00A10CEB"/>
    <w:rsid w:val="00A10E9A"/>
    <w:rsid w:val="00A10FE4"/>
    <w:rsid w:val="00A121CD"/>
    <w:rsid w:val="00A123A0"/>
    <w:rsid w:val="00A123D8"/>
    <w:rsid w:val="00A12F0B"/>
    <w:rsid w:val="00A134DD"/>
    <w:rsid w:val="00A134F6"/>
    <w:rsid w:val="00A148AB"/>
    <w:rsid w:val="00A152E8"/>
    <w:rsid w:val="00A15626"/>
    <w:rsid w:val="00A16008"/>
    <w:rsid w:val="00A1604E"/>
    <w:rsid w:val="00A16C99"/>
    <w:rsid w:val="00A1734E"/>
    <w:rsid w:val="00A17469"/>
    <w:rsid w:val="00A1752F"/>
    <w:rsid w:val="00A1796F"/>
    <w:rsid w:val="00A2083D"/>
    <w:rsid w:val="00A20877"/>
    <w:rsid w:val="00A20ACF"/>
    <w:rsid w:val="00A21122"/>
    <w:rsid w:val="00A216D7"/>
    <w:rsid w:val="00A21811"/>
    <w:rsid w:val="00A21B27"/>
    <w:rsid w:val="00A21E6B"/>
    <w:rsid w:val="00A22027"/>
    <w:rsid w:val="00A221BC"/>
    <w:rsid w:val="00A225D2"/>
    <w:rsid w:val="00A22C4D"/>
    <w:rsid w:val="00A22EC6"/>
    <w:rsid w:val="00A22F1A"/>
    <w:rsid w:val="00A2342D"/>
    <w:rsid w:val="00A2357B"/>
    <w:rsid w:val="00A2391F"/>
    <w:rsid w:val="00A239B6"/>
    <w:rsid w:val="00A2418E"/>
    <w:rsid w:val="00A241AD"/>
    <w:rsid w:val="00A244B2"/>
    <w:rsid w:val="00A245A3"/>
    <w:rsid w:val="00A24CE2"/>
    <w:rsid w:val="00A24F70"/>
    <w:rsid w:val="00A2503C"/>
    <w:rsid w:val="00A259A4"/>
    <w:rsid w:val="00A25C29"/>
    <w:rsid w:val="00A25D63"/>
    <w:rsid w:val="00A25DA7"/>
    <w:rsid w:val="00A25FD9"/>
    <w:rsid w:val="00A261B9"/>
    <w:rsid w:val="00A26745"/>
    <w:rsid w:val="00A268E0"/>
    <w:rsid w:val="00A269F1"/>
    <w:rsid w:val="00A26A87"/>
    <w:rsid w:val="00A27341"/>
    <w:rsid w:val="00A275FF"/>
    <w:rsid w:val="00A309E1"/>
    <w:rsid w:val="00A30F83"/>
    <w:rsid w:val="00A30F8D"/>
    <w:rsid w:val="00A31A01"/>
    <w:rsid w:val="00A31A4F"/>
    <w:rsid w:val="00A31D6E"/>
    <w:rsid w:val="00A31F6F"/>
    <w:rsid w:val="00A321D0"/>
    <w:rsid w:val="00A325E0"/>
    <w:rsid w:val="00A32692"/>
    <w:rsid w:val="00A3283F"/>
    <w:rsid w:val="00A32A17"/>
    <w:rsid w:val="00A32E33"/>
    <w:rsid w:val="00A3310D"/>
    <w:rsid w:val="00A331DC"/>
    <w:rsid w:val="00A33759"/>
    <w:rsid w:val="00A34236"/>
    <w:rsid w:val="00A34592"/>
    <w:rsid w:val="00A34D28"/>
    <w:rsid w:val="00A3507D"/>
    <w:rsid w:val="00A35C2E"/>
    <w:rsid w:val="00A35FF3"/>
    <w:rsid w:val="00A37032"/>
    <w:rsid w:val="00A37DCB"/>
    <w:rsid w:val="00A4076C"/>
    <w:rsid w:val="00A40926"/>
    <w:rsid w:val="00A416AA"/>
    <w:rsid w:val="00A41E2D"/>
    <w:rsid w:val="00A422C9"/>
    <w:rsid w:val="00A422FA"/>
    <w:rsid w:val="00A42837"/>
    <w:rsid w:val="00A42BC9"/>
    <w:rsid w:val="00A430B7"/>
    <w:rsid w:val="00A43F74"/>
    <w:rsid w:val="00A44394"/>
    <w:rsid w:val="00A45148"/>
    <w:rsid w:val="00A4600A"/>
    <w:rsid w:val="00A468D0"/>
    <w:rsid w:val="00A46AB5"/>
    <w:rsid w:val="00A50488"/>
    <w:rsid w:val="00A5174C"/>
    <w:rsid w:val="00A51AE3"/>
    <w:rsid w:val="00A51FB0"/>
    <w:rsid w:val="00A52874"/>
    <w:rsid w:val="00A528A0"/>
    <w:rsid w:val="00A52902"/>
    <w:rsid w:val="00A52DC4"/>
    <w:rsid w:val="00A54221"/>
    <w:rsid w:val="00A546F2"/>
    <w:rsid w:val="00A548A2"/>
    <w:rsid w:val="00A5490D"/>
    <w:rsid w:val="00A554A1"/>
    <w:rsid w:val="00A55B9A"/>
    <w:rsid w:val="00A55D5B"/>
    <w:rsid w:val="00A56ACF"/>
    <w:rsid w:val="00A56BF4"/>
    <w:rsid w:val="00A56D8C"/>
    <w:rsid w:val="00A5748E"/>
    <w:rsid w:val="00A57705"/>
    <w:rsid w:val="00A60A31"/>
    <w:rsid w:val="00A6140D"/>
    <w:rsid w:val="00A61B00"/>
    <w:rsid w:val="00A61D1F"/>
    <w:rsid w:val="00A6234A"/>
    <w:rsid w:val="00A625D7"/>
    <w:rsid w:val="00A62866"/>
    <w:rsid w:val="00A62CFB"/>
    <w:rsid w:val="00A62DBE"/>
    <w:rsid w:val="00A63397"/>
    <w:rsid w:val="00A63459"/>
    <w:rsid w:val="00A64256"/>
    <w:rsid w:val="00A64CB3"/>
    <w:rsid w:val="00A64E8B"/>
    <w:rsid w:val="00A652EC"/>
    <w:rsid w:val="00A6537B"/>
    <w:rsid w:val="00A65F30"/>
    <w:rsid w:val="00A661E2"/>
    <w:rsid w:val="00A66208"/>
    <w:rsid w:val="00A663DB"/>
    <w:rsid w:val="00A672E9"/>
    <w:rsid w:val="00A673D4"/>
    <w:rsid w:val="00A67E1B"/>
    <w:rsid w:val="00A70566"/>
    <w:rsid w:val="00A7071D"/>
    <w:rsid w:val="00A70872"/>
    <w:rsid w:val="00A7097F"/>
    <w:rsid w:val="00A70A3B"/>
    <w:rsid w:val="00A7111F"/>
    <w:rsid w:val="00A711D3"/>
    <w:rsid w:val="00A725DC"/>
    <w:rsid w:val="00A731F1"/>
    <w:rsid w:val="00A73B7B"/>
    <w:rsid w:val="00A743A1"/>
    <w:rsid w:val="00A74817"/>
    <w:rsid w:val="00A74D7F"/>
    <w:rsid w:val="00A75542"/>
    <w:rsid w:val="00A75824"/>
    <w:rsid w:val="00A75997"/>
    <w:rsid w:val="00A75B55"/>
    <w:rsid w:val="00A76012"/>
    <w:rsid w:val="00A767A5"/>
    <w:rsid w:val="00A77033"/>
    <w:rsid w:val="00A80A83"/>
    <w:rsid w:val="00A80FC9"/>
    <w:rsid w:val="00A81321"/>
    <w:rsid w:val="00A8133A"/>
    <w:rsid w:val="00A81C81"/>
    <w:rsid w:val="00A81C8A"/>
    <w:rsid w:val="00A82854"/>
    <w:rsid w:val="00A82C33"/>
    <w:rsid w:val="00A82F5F"/>
    <w:rsid w:val="00A83D57"/>
    <w:rsid w:val="00A84038"/>
    <w:rsid w:val="00A84E00"/>
    <w:rsid w:val="00A85175"/>
    <w:rsid w:val="00A85357"/>
    <w:rsid w:val="00A85D7C"/>
    <w:rsid w:val="00A8614B"/>
    <w:rsid w:val="00A86516"/>
    <w:rsid w:val="00A86879"/>
    <w:rsid w:val="00A86D6A"/>
    <w:rsid w:val="00A870C9"/>
    <w:rsid w:val="00A87C74"/>
    <w:rsid w:val="00A87F79"/>
    <w:rsid w:val="00A90306"/>
    <w:rsid w:val="00A904BE"/>
    <w:rsid w:val="00A90697"/>
    <w:rsid w:val="00A9164E"/>
    <w:rsid w:val="00A91B00"/>
    <w:rsid w:val="00A91D52"/>
    <w:rsid w:val="00A934B1"/>
    <w:rsid w:val="00A93760"/>
    <w:rsid w:val="00A94D7A"/>
    <w:rsid w:val="00A94E60"/>
    <w:rsid w:val="00A95370"/>
    <w:rsid w:val="00A953AE"/>
    <w:rsid w:val="00A9589A"/>
    <w:rsid w:val="00A95953"/>
    <w:rsid w:val="00A95FD6"/>
    <w:rsid w:val="00A967CB"/>
    <w:rsid w:val="00A975E6"/>
    <w:rsid w:val="00A97CDB"/>
    <w:rsid w:val="00A97D92"/>
    <w:rsid w:val="00AA019D"/>
    <w:rsid w:val="00AA03F4"/>
    <w:rsid w:val="00AA0420"/>
    <w:rsid w:val="00AA04D4"/>
    <w:rsid w:val="00AA063E"/>
    <w:rsid w:val="00AA078A"/>
    <w:rsid w:val="00AA082A"/>
    <w:rsid w:val="00AA0CB4"/>
    <w:rsid w:val="00AA112A"/>
    <w:rsid w:val="00AA12F9"/>
    <w:rsid w:val="00AA1312"/>
    <w:rsid w:val="00AA15D9"/>
    <w:rsid w:val="00AA19A9"/>
    <w:rsid w:val="00AA229A"/>
    <w:rsid w:val="00AA2504"/>
    <w:rsid w:val="00AA2ADD"/>
    <w:rsid w:val="00AA3642"/>
    <w:rsid w:val="00AA3F92"/>
    <w:rsid w:val="00AA5578"/>
    <w:rsid w:val="00AA581F"/>
    <w:rsid w:val="00AA5EC8"/>
    <w:rsid w:val="00AA6BCD"/>
    <w:rsid w:val="00AA6F77"/>
    <w:rsid w:val="00AA6F7B"/>
    <w:rsid w:val="00AA7315"/>
    <w:rsid w:val="00AA7353"/>
    <w:rsid w:val="00AA7439"/>
    <w:rsid w:val="00AA795D"/>
    <w:rsid w:val="00AA7BD8"/>
    <w:rsid w:val="00AB0489"/>
    <w:rsid w:val="00AB0543"/>
    <w:rsid w:val="00AB0609"/>
    <w:rsid w:val="00AB0B92"/>
    <w:rsid w:val="00AB120D"/>
    <w:rsid w:val="00AB1751"/>
    <w:rsid w:val="00AB1892"/>
    <w:rsid w:val="00AB19DD"/>
    <w:rsid w:val="00AB1AC5"/>
    <w:rsid w:val="00AB1D0C"/>
    <w:rsid w:val="00AB1D28"/>
    <w:rsid w:val="00AB308E"/>
    <w:rsid w:val="00AB3A00"/>
    <w:rsid w:val="00AB3A35"/>
    <w:rsid w:val="00AB42DA"/>
    <w:rsid w:val="00AB46B0"/>
    <w:rsid w:val="00AB48F1"/>
    <w:rsid w:val="00AB4C2D"/>
    <w:rsid w:val="00AB5373"/>
    <w:rsid w:val="00AB54A8"/>
    <w:rsid w:val="00AB68B8"/>
    <w:rsid w:val="00AB68DE"/>
    <w:rsid w:val="00AB6DAF"/>
    <w:rsid w:val="00AB6F80"/>
    <w:rsid w:val="00AB7734"/>
    <w:rsid w:val="00AC0215"/>
    <w:rsid w:val="00AC095C"/>
    <w:rsid w:val="00AC17BE"/>
    <w:rsid w:val="00AC1826"/>
    <w:rsid w:val="00AC23D7"/>
    <w:rsid w:val="00AC2DB7"/>
    <w:rsid w:val="00AC3126"/>
    <w:rsid w:val="00AC3498"/>
    <w:rsid w:val="00AC3D85"/>
    <w:rsid w:val="00AC461D"/>
    <w:rsid w:val="00AC486C"/>
    <w:rsid w:val="00AC4D7D"/>
    <w:rsid w:val="00AC4DCA"/>
    <w:rsid w:val="00AC50CF"/>
    <w:rsid w:val="00AC53A7"/>
    <w:rsid w:val="00AC5A04"/>
    <w:rsid w:val="00AC5F4C"/>
    <w:rsid w:val="00AC64E7"/>
    <w:rsid w:val="00AC661D"/>
    <w:rsid w:val="00AC7062"/>
    <w:rsid w:val="00AC741B"/>
    <w:rsid w:val="00AC79D2"/>
    <w:rsid w:val="00AC7C50"/>
    <w:rsid w:val="00AD023F"/>
    <w:rsid w:val="00AD02D5"/>
    <w:rsid w:val="00AD1585"/>
    <w:rsid w:val="00AD1CC1"/>
    <w:rsid w:val="00AD1EE1"/>
    <w:rsid w:val="00AD291D"/>
    <w:rsid w:val="00AD2C12"/>
    <w:rsid w:val="00AD3115"/>
    <w:rsid w:val="00AD3A70"/>
    <w:rsid w:val="00AD3E32"/>
    <w:rsid w:val="00AD49EA"/>
    <w:rsid w:val="00AD51D9"/>
    <w:rsid w:val="00AD534C"/>
    <w:rsid w:val="00AD5B9B"/>
    <w:rsid w:val="00AD651D"/>
    <w:rsid w:val="00AD6721"/>
    <w:rsid w:val="00AD74A7"/>
    <w:rsid w:val="00AD7555"/>
    <w:rsid w:val="00AD76E4"/>
    <w:rsid w:val="00AD7F87"/>
    <w:rsid w:val="00AE02EE"/>
    <w:rsid w:val="00AE03E4"/>
    <w:rsid w:val="00AE0737"/>
    <w:rsid w:val="00AE07AD"/>
    <w:rsid w:val="00AE08E0"/>
    <w:rsid w:val="00AE0942"/>
    <w:rsid w:val="00AE13C3"/>
    <w:rsid w:val="00AE1B04"/>
    <w:rsid w:val="00AE1D31"/>
    <w:rsid w:val="00AE20EF"/>
    <w:rsid w:val="00AE228E"/>
    <w:rsid w:val="00AE2488"/>
    <w:rsid w:val="00AE2687"/>
    <w:rsid w:val="00AE2E8B"/>
    <w:rsid w:val="00AE2F71"/>
    <w:rsid w:val="00AE337B"/>
    <w:rsid w:val="00AE38B9"/>
    <w:rsid w:val="00AE49AF"/>
    <w:rsid w:val="00AE4BCD"/>
    <w:rsid w:val="00AE574E"/>
    <w:rsid w:val="00AE6376"/>
    <w:rsid w:val="00AE641E"/>
    <w:rsid w:val="00AE6427"/>
    <w:rsid w:val="00AE6643"/>
    <w:rsid w:val="00AE6F48"/>
    <w:rsid w:val="00AE7129"/>
    <w:rsid w:val="00AE7191"/>
    <w:rsid w:val="00AE78FA"/>
    <w:rsid w:val="00AE7930"/>
    <w:rsid w:val="00AF07B4"/>
    <w:rsid w:val="00AF1A4A"/>
    <w:rsid w:val="00AF25FF"/>
    <w:rsid w:val="00AF260D"/>
    <w:rsid w:val="00AF27D2"/>
    <w:rsid w:val="00AF31DC"/>
    <w:rsid w:val="00AF3B80"/>
    <w:rsid w:val="00AF3E4E"/>
    <w:rsid w:val="00AF4180"/>
    <w:rsid w:val="00AF41AD"/>
    <w:rsid w:val="00AF4360"/>
    <w:rsid w:val="00AF53A6"/>
    <w:rsid w:val="00AF5B24"/>
    <w:rsid w:val="00AF6C57"/>
    <w:rsid w:val="00AF6C68"/>
    <w:rsid w:val="00AF7552"/>
    <w:rsid w:val="00AF7E10"/>
    <w:rsid w:val="00B00661"/>
    <w:rsid w:val="00B007F2"/>
    <w:rsid w:val="00B009BA"/>
    <w:rsid w:val="00B00F60"/>
    <w:rsid w:val="00B00FB7"/>
    <w:rsid w:val="00B0112D"/>
    <w:rsid w:val="00B0138D"/>
    <w:rsid w:val="00B01EE8"/>
    <w:rsid w:val="00B0269F"/>
    <w:rsid w:val="00B0344A"/>
    <w:rsid w:val="00B03579"/>
    <w:rsid w:val="00B038D3"/>
    <w:rsid w:val="00B04012"/>
    <w:rsid w:val="00B04251"/>
    <w:rsid w:val="00B04352"/>
    <w:rsid w:val="00B048BA"/>
    <w:rsid w:val="00B04B13"/>
    <w:rsid w:val="00B0719E"/>
    <w:rsid w:val="00B07791"/>
    <w:rsid w:val="00B077B2"/>
    <w:rsid w:val="00B07B2F"/>
    <w:rsid w:val="00B108C6"/>
    <w:rsid w:val="00B10A2A"/>
    <w:rsid w:val="00B10F66"/>
    <w:rsid w:val="00B11417"/>
    <w:rsid w:val="00B11604"/>
    <w:rsid w:val="00B1177E"/>
    <w:rsid w:val="00B11905"/>
    <w:rsid w:val="00B11A0A"/>
    <w:rsid w:val="00B11A79"/>
    <w:rsid w:val="00B11F2B"/>
    <w:rsid w:val="00B122B6"/>
    <w:rsid w:val="00B12B54"/>
    <w:rsid w:val="00B12BDE"/>
    <w:rsid w:val="00B132DE"/>
    <w:rsid w:val="00B13A93"/>
    <w:rsid w:val="00B140A2"/>
    <w:rsid w:val="00B14369"/>
    <w:rsid w:val="00B143E3"/>
    <w:rsid w:val="00B15AB1"/>
    <w:rsid w:val="00B164EE"/>
    <w:rsid w:val="00B16950"/>
    <w:rsid w:val="00B16F74"/>
    <w:rsid w:val="00B16FCA"/>
    <w:rsid w:val="00B174A7"/>
    <w:rsid w:val="00B1756A"/>
    <w:rsid w:val="00B17783"/>
    <w:rsid w:val="00B17C28"/>
    <w:rsid w:val="00B2081F"/>
    <w:rsid w:val="00B20D8C"/>
    <w:rsid w:val="00B21177"/>
    <w:rsid w:val="00B21683"/>
    <w:rsid w:val="00B21891"/>
    <w:rsid w:val="00B2202F"/>
    <w:rsid w:val="00B22151"/>
    <w:rsid w:val="00B2215C"/>
    <w:rsid w:val="00B22772"/>
    <w:rsid w:val="00B22D10"/>
    <w:rsid w:val="00B2332B"/>
    <w:rsid w:val="00B2418A"/>
    <w:rsid w:val="00B24867"/>
    <w:rsid w:val="00B24DAC"/>
    <w:rsid w:val="00B252BF"/>
    <w:rsid w:val="00B2553C"/>
    <w:rsid w:val="00B25610"/>
    <w:rsid w:val="00B258CF"/>
    <w:rsid w:val="00B25D3B"/>
    <w:rsid w:val="00B2624B"/>
    <w:rsid w:val="00B26CB4"/>
    <w:rsid w:val="00B27391"/>
    <w:rsid w:val="00B30DE8"/>
    <w:rsid w:val="00B31AA3"/>
    <w:rsid w:val="00B31D6C"/>
    <w:rsid w:val="00B31F23"/>
    <w:rsid w:val="00B32855"/>
    <w:rsid w:val="00B32C18"/>
    <w:rsid w:val="00B330CA"/>
    <w:rsid w:val="00B331B5"/>
    <w:rsid w:val="00B337E9"/>
    <w:rsid w:val="00B33EE4"/>
    <w:rsid w:val="00B33FB8"/>
    <w:rsid w:val="00B34248"/>
    <w:rsid w:val="00B34299"/>
    <w:rsid w:val="00B342A0"/>
    <w:rsid w:val="00B34BD5"/>
    <w:rsid w:val="00B3559D"/>
    <w:rsid w:val="00B3585F"/>
    <w:rsid w:val="00B35D07"/>
    <w:rsid w:val="00B36487"/>
    <w:rsid w:val="00B366B9"/>
    <w:rsid w:val="00B3693E"/>
    <w:rsid w:val="00B36ED5"/>
    <w:rsid w:val="00B371C0"/>
    <w:rsid w:val="00B3769D"/>
    <w:rsid w:val="00B37B99"/>
    <w:rsid w:val="00B40A2F"/>
    <w:rsid w:val="00B41FC0"/>
    <w:rsid w:val="00B42851"/>
    <w:rsid w:val="00B4347C"/>
    <w:rsid w:val="00B441E9"/>
    <w:rsid w:val="00B44261"/>
    <w:rsid w:val="00B444C3"/>
    <w:rsid w:val="00B4461A"/>
    <w:rsid w:val="00B4472E"/>
    <w:rsid w:val="00B44769"/>
    <w:rsid w:val="00B44CDF"/>
    <w:rsid w:val="00B44ED6"/>
    <w:rsid w:val="00B456E1"/>
    <w:rsid w:val="00B45784"/>
    <w:rsid w:val="00B45B4E"/>
    <w:rsid w:val="00B45EB8"/>
    <w:rsid w:val="00B46354"/>
    <w:rsid w:val="00B46D8A"/>
    <w:rsid w:val="00B47691"/>
    <w:rsid w:val="00B50021"/>
    <w:rsid w:val="00B5047F"/>
    <w:rsid w:val="00B506FF"/>
    <w:rsid w:val="00B50799"/>
    <w:rsid w:val="00B50A16"/>
    <w:rsid w:val="00B50A85"/>
    <w:rsid w:val="00B50C15"/>
    <w:rsid w:val="00B5134F"/>
    <w:rsid w:val="00B52054"/>
    <w:rsid w:val="00B522B0"/>
    <w:rsid w:val="00B52872"/>
    <w:rsid w:val="00B533C7"/>
    <w:rsid w:val="00B5346F"/>
    <w:rsid w:val="00B534AD"/>
    <w:rsid w:val="00B53760"/>
    <w:rsid w:val="00B53C2C"/>
    <w:rsid w:val="00B53EF1"/>
    <w:rsid w:val="00B54CB2"/>
    <w:rsid w:val="00B55CF6"/>
    <w:rsid w:val="00B573BE"/>
    <w:rsid w:val="00B574C0"/>
    <w:rsid w:val="00B57E41"/>
    <w:rsid w:val="00B600FD"/>
    <w:rsid w:val="00B6035B"/>
    <w:rsid w:val="00B608B9"/>
    <w:rsid w:val="00B61E41"/>
    <w:rsid w:val="00B62B81"/>
    <w:rsid w:val="00B62FA2"/>
    <w:rsid w:val="00B6315E"/>
    <w:rsid w:val="00B63663"/>
    <w:rsid w:val="00B63724"/>
    <w:rsid w:val="00B63C13"/>
    <w:rsid w:val="00B64637"/>
    <w:rsid w:val="00B646DD"/>
    <w:rsid w:val="00B64BBE"/>
    <w:rsid w:val="00B654E7"/>
    <w:rsid w:val="00B6581C"/>
    <w:rsid w:val="00B65887"/>
    <w:rsid w:val="00B65F00"/>
    <w:rsid w:val="00B660BD"/>
    <w:rsid w:val="00B663FA"/>
    <w:rsid w:val="00B671E2"/>
    <w:rsid w:val="00B673BC"/>
    <w:rsid w:val="00B67799"/>
    <w:rsid w:val="00B6789C"/>
    <w:rsid w:val="00B70931"/>
    <w:rsid w:val="00B70B4C"/>
    <w:rsid w:val="00B7170D"/>
    <w:rsid w:val="00B717E7"/>
    <w:rsid w:val="00B71899"/>
    <w:rsid w:val="00B719CF"/>
    <w:rsid w:val="00B71A53"/>
    <w:rsid w:val="00B73211"/>
    <w:rsid w:val="00B73E46"/>
    <w:rsid w:val="00B740EF"/>
    <w:rsid w:val="00B742F4"/>
    <w:rsid w:val="00B749FF"/>
    <w:rsid w:val="00B7534B"/>
    <w:rsid w:val="00B759BB"/>
    <w:rsid w:val="00B761BA"/>
    <w:rsid w:val="00B76277"/>
    <w:rsid w:val="00B76352"/>
    <w:rsid w:val="00B763D5"/>
    <w:rsid w:val="00B76F2C"/>
    <w:rsid w:val="00B774B3"/>
    <w:rsid w:val="00B7752A"/>
    <w:rsid w:val="00B7763A"/>
    <w:rsid w:val="00B7771A"/>
    <w:rsid w:val="00B77933"/>
    <w:rsid w:val="00B77A46"/>
    <w:rsid w:val="00B77B32"/>
    <w:rsid w:val="00B77BA9"/>
    <w:rsid w:val="00B77DC0"/>
    <w:rsid w:val="00B77FC5"/>
    <w:rsid w:val="00B800B9"/>
    <w:rsid w:val="00B801D4"/>
    <w:rsid w:val="00B8022D"/>
    <w:rsid w:val="00B80B45"/>
    <w:rsid w:val="00B8146E"/>
    <w:rsid w:val="00B8163F"/>
    <w:rsid w:val="00B81D74"/>
    <w:rsid w:val="00B81DA4"/>
    <w:rsid w:val="00B81F5E"/>
    <w:rsid w:val="00B826D6"/>
    <w:rsid w:val="00B82AB4"/>
    <w:rsid w:val="00B83325"/>
    <w:rsid w:val="00B83484"/>
    <w:rsid w:val="00B83B95"/>
    <w:rsid w:val="00B83BE4"/>
    <w:rsid w:val="00B8498A"/>
    <w:rsid w:val="00B849D8"/>
    <w:rsid w:val="00B85295"/>
    <w:rsid w:val="00B85AE6"/>
    <w:rsid w:val="00B86970"/>
    <w:rsid w:val="00B86CB8"/>
    <w:rsid w:val="00B87D71"/>
    <w:rsid w:val="00B87D86"/>
    <w:rsid w:val="00B904AD"/>
    <w:rsid w:val="00B90B67"/>
    <w:rsid w:val="00B91331"/>
    <w:rsid w:val="00B91D44"/>
    <w:rsid w:val="00B91F64"/>
    <w:rsid w:val="00B9240A"/>
    <w:rsid w:val="00B92A4C"/>
    <w:rsid w:val="00B94390"/>
    <w:rsid w:val="00B94E51"/>
    <w:rsid w:val="00B9597E"/>
    <w:rsid w:val="00B95C86"/>
    <w:rsid w:val="00B95F64"/>
    <w:rsid w:val="00B96646"/>
    <w:rsid w:val="00B96BA5"/>
    <w:rsid w:val="00B96FBC"/>
    <w:rsid w:val="00B97136"/>
    <w:rsid w:val="00B97A62"/>
    <w:rsid w:val="00BA0351"/>
    <w:rsid w:val="00BA0936"/>
    <w:rsid w:val="00BA14B6"/>
    <w:rsid w:val="00BA1AD3"/>
    <w:rsid w:val="00BA1B99"/>
    <w:rsid w:val="00BA1DE0"/>
    <w:rsid w:val="00BA37B4"/>
    <w:rsid w:val="00BA39D1"/>
    <w:rsid w:val="00BA3B2D"/>
    <w:rsid w:val="00BA3E66"/>
    <w:rsid w:val="00BA4209"/>
    <w:rsid w:val="00BA49D1"/>
    <w:rsid w:val="00BA5642"/>
    <w:rsid w:val="00BA56B3"/>
    <w:rsid w:val="00BA59CB"/>
    <w:rsid w:val="00BA5E3A"/>
    <w:rsid w:val="00BA67B3"/>
    <w:rsid w:val="00BA6A09"/>
    <w:rsid w:val="00BA70C3"/>
    <w:rsid w:val="00BA7196"/>
    <w:rsid w:val="00BA7239"/>
    <w:rsid w:val="00BA7A62"/>
    <w:rsid w:val="00BB0127"/>
    <w:rsid w:val="00BB0387"/>
    <w:rsid w:val="00BB0808"/>
    <w:rsid w:val="00BB102C"/>
    <w:rsid w:val="00BB1238"/>
    <w:rsid w:val="00BB1839"/>
    <w:rsid w:val="00BB1B37"/>
    <w:rsid w:val="00BB20C7"/>
    <w:rsid w:val="00BB243C"/>
    <w:rsid w:val="00BB277F"/>
    <w:rsid w:val="00BB2AF6"/>
    <w:rsid w:val="00BB2C88"/>
    <w:rsid w:val="00BB2E78"/>
    <w:rsid w:val="00BB35A1"/>
    <w:rsid w:val="00BB469C"/>
    <w:rsid w:val="00BB48C3"/>
    <w:rsid w:val="00BB4CDA"/>
    <w:rsid w:val="00BB59D4"/>
    <w:rsid w:val="00BB5F5B"/>
    <w:rsid w:val="00BB5F92"/>
    <w:rsid w:val="00BB668B"/>
    <w:rsid w:val="00BB68DA"/>
    <w:rsid w:val="00BB6F55"/>
    <w:rsid w:val="00BB7A46"/>
    <w:rsid w:val="00BB7E2A"/>
    <w:rsid w:val="00BC0494"/>
    <w:rsid w:val="00BC092B"/>
    <w:rsid w:val="00BC0C41"/>
    <w:rsid w:val="00BC0C59"/>
    <w:rsid w:val="00BC17FA"/>
    <w:rsid w:val="00BC1996"/>
    <w:rsid w:val="00BC1E0C"/>
    <w:rsid w:val="00BC2A69"/>
    <w:rsid w:val="00BC2D79"/>
    <w:rsid w:val="00BC2F2A"/>
    <w:rsid w:val="00BC3019"/>
    <w:rsid w:val="00BC3653"/>
    <w:rsid w:val="00BC3D60"/>
    <w:rsid w:val="00BC4462"/>
    <w:rsid w:val="00BC46A4"/>
    <w:rsid w:val="00BC4709"/>
    <w:rsid w:val="00BC4726"/>
    <w:rsid w:val="00BC487B"/>
    <w:rsid w:val="00BC4AD6"/>
    <w:rsid w:val="00BC4DBE"/>
    <w:rsid w:val="00BC4DCA"/>
    <w:rsid w:val="00BC585D"/>
    <w:rsid w:val="00BC5A51"/>
    <w:rsid w:val="00BC5D62"/>
    <w:rsid w:val="00BC5FD1"/>
    <w:rsid w:val="00BC669F"/>
    <w:rsid w:val="00BC6A53"/>
    <w:rsid w:val="00BC6BC1"/>
    <w:rsid w:val="00BC6CCC"/>
    <w:rsid w:val="00BC75B3"/>
    <w:rsid w:val="00BC7BE6"/>
    <w:rsid w:val="00BC7CF0"/>
    <w:rsid w:val="00BC7DD8"/>
    <w:rsid w:val="00BD068C"/>
    <w:rsid w:val="00BD0848"/>
    <w:rsid w:val="00BD10CE"/>
    <w:rsid w:val="00BD1C85"/>
    <w:rsid w:val="00BD20AA"/>
    <w:rsid w:val="00BD20F0"/>
    <w:rsid w:val="00BD2115"/>
    <w:rsid w:val="00BD23F6"/>
    <w:rsid w:val="00BD2883"/>
    <w:rsid w:val="00BD3773"/>
    <w:rsid w:val="00BD3940"/>
    <w:rsid w:val="00BD4335"/>
    <w:rsid w:val="00BD52BC"/>
    <w:rsid w:val="00BD5667"/>
    <w:rsid w:val="00BD5FD6"/>
    <w:rsid w:val="00BD6695"/>
    <w:rsid w:val="00BD6906"/>
    <w:rsid w:val="00BD6ED4"/>
    <w:rsid w:val="00BD6FD7"/>
    <w:rsid w:val="00BD7788"/>
    <w:rsid w:val="00BD7D3F"/>
    <w:rsid w:val="00BE057E"/>
    <w:rsid w:val="00BE0FCB"/>
    <w:rsid w:val="00BE1101"/>
    <w:rsid w:val="00BE11B6"/>
    <w:rsid w:val="00BE1545"/>
    <w:rsid w:val="00BE15CC"/>
    <w:rsid w:val="00BE18AD"/>
    <w:rsid w:val="00BE1D1A"/>
    <w:rsid w:val="00BE1FE9"/>
    <w:rsid w:val="00BE1FFB"/>
    <w:rsid w:val="00BE25BB"/>
    <w:rsid w:val="00BE2C71"/>
    <w:rsid w:val="00BE31C5"/>
    <w:rsid w:val="00BE35E6"/>
    <w:rsid w:val="00BE36CA"/>
    <w:rsid w:val="00BE374C"/>
    <w:rsid w:val="00BE445E"/>
    <w:rsid w:val="00BE447B"/>
    <w:rsid w:val="00BE4D93"/>
    <w:rsid w:val="00BE4FFD"/>
    <w:rsid w:val="00BE5088"/>
    <w:rsid w:val="00BE53E3"/>
    <w:rsid w:val="00BE5976"/>
    <w:rsid w:val="00BE6465"/>
    <w:rsid w:val="00BE6583"/>
    <w:rsid w:val="00BE6618"/>
    <w:rsid w:val="00BE6B01"/>
    <w:rsid w:val="00BE6F83"/>
    <w:rsid w:val="00BE7094"/>
    <w:rsid w:val="00BE790B"/>
    <w:rsid w:val="00BF0106"/>
    <w:rsid w:val="00BF09CA"/>
    <w:rsid w:val="00BF0AAC"/>
    <w:rsid w:val="00BF0EA5"/>
    <w:rsid w:val="00BF1034"/>
    <w:rsid w:val="00BF198D"/>
    <w:rsid w:val="00BF1AA0"/>
    <w:rsid w:val="00BF2F94"/>
    <w:rsid w:val="00BF2FB0"/>
    <w:rsid w:val="00BF3717"/>
    <w:rsid w:val="00BF3816"/>
    <w:rsid w:val="00BF3D3A"/>
    <w:rsid w:val="00BF3F5F"/>
    <w:rsid w:val="00BF4AFB"/>
    <w:rsid w:val="00BF4EB9"/>
    <w:rsid w:val="00BF515F"/>
    <w:rsid w:val="00BF58A7"/>
    <w:rsid w:val="00BF5FDC"/>
    <w:rsid w:val="00BF62D5"/>
    <w:rsid w:val="00BF6B9E"/>
    <w:rsid w:val="00BF6D39"/>
    <w:rsid w:val="00BF6E14"/>
    <w:rsid w:val="00BF7D51"/>
    <w:rsid w:val="00C002C9"/>
    <w:rsid w:val="00C0045B"/>
    <w:rsid w:val="00C00B2B"/>
    <w:rsid w:val="00C00FD2"/>
    <w:rsid w:val="00C0105B"/>
    <w:rsid w:val="00C01CEA"/>
    <w:rsid w:val="00C01E55"/>
    <w:rsid w:val="00C0336D"/>
    <w:rsid w:val="00C0399A"/>
    <w:rsid w:val="00C04E22"/>
    <w:rsid w:val="00C04E54"/>
    <w:rsid w:val="00C060AD"/>
    <w:rsid w:val="00C06111"/>
    <w:rsid w:val="00C06580"/>
    <w:rsid w:val="00C0659C"/>
    <w:rsid w:val="00C06723"/>
    <w:rsid w:val="00C06A94"/>
    <w:rsid w:val="00C06EDF"/>
    <w:rsid w:val="00C113ED"/>
    <w:rsid w:val="00C125DA"/>
    <w:rsid w:val="00C12987"/>
    <w:rsid w:val="00C12B52"/>
    <w:rsid w:val="00C1358C"/>
    <w:rsid w:val="00C13650"/>
    <w:rsid w:val="00C13BAE"/>
    <w:rsid w:val="00C1413B"/>
    <w:rsid w:val="00C1427F"/>
    <w:rsid w:val="00C1492B"/>
    <w:rsid w:val="00C14C4A"/>
    <w:rsid w:val="00C163A4"/>
    <w:rsid w:val="00C16449"/>
    <w:rsid w:val="00C16B67"/>
    <w:rsid w:val="00C16E2C"/>
    <w:rsid w:val="00C173A2"/>
    <w:rsid w:val="00C17524"/>
    <w:rsid w:val="00C1766A"/>
    <w:rsid w:val="00C17843"/>
    <w:rsid w:val="00C17BB3"/>
    <w:rsid w:val="00C17E67"/>
    <w:rsid w:val="00C20160"/>
    <w:rsid w:val="00C20C56"/>
    <w:rsid w:val="00C21281"/>
    <w:rsid w:val="00C213A5"/>
    <w:rsid w:val="00C21EDD"/>
    <w:rsid w:val="00C2208F"/>
    <w:rsid w:val="00C2243D"/>
    <w:rsid w:val="00C22514"/>
    <w:rsid w:val="00C22588"/>
    <w:rsid w:val="00C22EBB"/>
    <w:rsid w:val="00C233C3"/>
    <w:rsid w:val="00C23CAA"/>
    <w:rsid w:val="00C23E7E"/>
    <w:rsid w:val="00C241F5"/>
    <w:rsid w:val="00C25B5E"/>
    <w:rsid w:val="00C25DF8"/>
    <w:rsid w:val="00C2629A"/>
    <w:rsid w:val="00C262E7"/>
    <w:rsid w:val="00C267E2"/>
    <w:rsid w:val="00C301D9"/>
    <w:rsid w:val="00C30545"/>
    <w:rsid w:val="00C30A59"/>
    <w:rsid w:val="00C30DC6"/>
    <w:rsid w:val="00C3122D"/>
    <w:rsid w:val="00C313E5"/>
    <w:rsid w:val="00C3147A"/>
    <w:rsid w:val="00C32363"/>
    <w:rsid w:val="00C32795"/>
    <w:rsid w:val="00C32E56"/>
    <w:rsid w:val="00C32FBD"/>
    <w:rsid w:val="00C3371C"/>
    <w:rsid w:val="00C34265"/>
    <w:rsid w:val="00C34351"/>
    <w:rsid w:val="00C34EF4"/>
    <w:rsid w:val="00C34F64"/>
    <w:rsid w:val="00C359B9"/>
    <w:rsid w:val="00C365F1"/>
    <w:rsid w:val="00C36A1A"/>
    <w:rsid w:val="00C372EE"/>
    <w:rsid w:val="00C375E1"/>
    <w:rsid w:val="00C401A0"/>
    <w:rsid w:val="00C40709"/>
    <w:rsid w:val="00C412E0"/>
    <w:rsid w:val="00C41914"/>
    <w:rsid w:val="00C4194C"/>
    <w:rsid w:val="00C424DC"/>
    <w:rsid w:val="00C42509"/>
    <w:rsid w:val="00C4289C"/>
    <w:rsid w:val="00C42F12"/>
    <w:rsid w:val="00C43679"/>
    <w:rsid w:val="00C4373B"/>
    <w:rsid w:val="00C439A8"/>
    <w:rsid w:val="00C43A87"/>
    <w:rsid w:val="00C43D46"/>
    <w:rsid w:val="00C44A43"/>
    <w:rsid w:val="00C45143"/>
    <w:rsid w:val="00C45308"/>
    <w:rsid w:val="00C45674"/>
    <w:rsid w:val="00C45978"/>
    <w:rsid w:val="00C45B46"/>
    <w:rsid w:val="00C46132"/>
    <w:rsid w:val="00C46C7C"/>
    <w:rsid w:val="00C472E3"/>
    <w:rsid w:val="00C47821"/>
    <w:rsid w:val="00C479D3"/>
    <w:rsid w:val="00C50AC7"/>
    <w:rsid w:val="00C50BE8"/>
    <w:rsid w:val="00C514AC"/>
    <w:rsid w:val="00C51587"/>
    <w:rsid w:val="00C516F9"/>
    <w:rsid w:val="00C522C0"/>
    <w:rsid w:val="00C52304"/>
    <w:rsid w:val="00C5264B"/>
    <w:rsid w:val="00C527F6"/>
    <w:rsid w:val="00C5333A"/>
    <w:rsid w:val="00C53429"/>
    <w:rsid w:val="00C54BA2"/>
    <w:rsid w:val="00C54E21"/>
    <w:rsid w:val="00C55C93"/>
    <w:rsid w:val="00C55DDD"/>
    <w:rsid w:val="00C56072"/>
    <w:rsid w:val="00C56AA1"/>
    <w:rsid w:val="00C56BED"/>
    <w:rsid w:val="00C57263"/>
    <w:rsid w:val="00C5788E"/>
    <w:rsid w:val="00C57D68"/>
    <w:rsid w:val="00C606B2"/>
    <w:rsid w:val="00C60867"/>
    <w:rsid w:val="00C60BB0"/>
    <w:rsid w:val="00C60D25"/>
    <w:rsid w:val="00C60DC9"/>
    <w:rsid w:val="00C616BB"/>
    <w:rsid w:val="00C61C6B"/>
    <w:rsid w:val="00C61E15"/>
    <w:rsid w:val="00C620BF"/>
    <w:rsid w:val="00C621B5"/>
    <w:rsid w:val="00C624E6"/>
    <w:rsid w:val="00C632F4"/>
    <w:rsid w:val="00C6379E"/>
    <w:rsid w:val="00C63D3B"/>
    <w:rsid w:val="00C63DA2"/>
    <w:rsid w:val="00C64B7D"/>
    <w:rsid w:val="00C65FC4"/>
    <w:rsid w:val="00C661D5"/>
    <w:rsid w:val="00C66948"/>
    <w:rsid w:val="00C676B1"/>
    <w:rsid w:val="00C7014A"/>
    <w:rsid w:val="00C7030F"/>
    <w:rsid w:val="00C70468"/>
    <w:rsid w:val="00C706FB"/>
    <w:rsid w:val="00C70757"/>
    <w:rsid w:val="00C70E91"/>
    <w:rsid w:val="00C710A6"/>
    <w:rsid w:val="00C71173"/>
    <w:rsid w:val="00C712F3"/>
    <w:rsid w:val="00C713CD"/>
    <w:rsid w:val="00C715AD"/>
    <w:rsid w:val="00C718BA"/>
    <w:rsid w:val="00C7191A"/>
    <w:rsid w:val="00C7370E"/>
    <w:rsid w:val="00C73802"/>
    <w:rsid w:val="00C738CF"/>
    <w:rsid w:val="00C73D92"/>
    <w:rsid w:val="00C744C2"/>
    <w:rsid w:val="00C75039"/>
    <w:rsid w:val="00C75603"/>
    <w:rsid w:val="00C75BA0"/>
    <w:rsid w:val="00C75DD2"/>
    <w:rsid w:val="00C7629F"/>
    <w:rsid w:val="00C76393"/>
    <w:rsid w:val="00C768CE"/>
    <w:rsid w:val="00C76F2E"/>
    <w:rsid w:val="00C770F6"/>
    <w:rsid w:val="00C777D4"/>
    <w:rsid w:val="00C77BDA"/>
    <w:rsid w:val="00C77CA9"/>
    <w:rsid w:val="00C77DE9"/>
    <w:rsid w:val="00C80662"/>
    <w:rsid w:val="00C80715"/>
    <w:rsid w:val="00C807DF"/>
    <w:rsid w:val="00C80977"/>
    <w:rsid w:val="00C81B17"/>
    <w:rsid w:val="00C81E62"/>
    <w:rsid w:val="00C81F83"/>
    <w:rsid w:val="00C820A9"/>
    <w:rsid w:val="00C826CF"/>
    <w:rsid w:val="00C835AE"/>
    <w:rsid w:val="00C83955"/>
    <w:rsid w:val="00C83D2E"/>
    <w:rsid w:val="00C84B30"/>
    <w:rsid w:val="00C85339"/>
    <w:rsid w:val="00C85374"/>
    <w:rsid w:val="00C8565E"/>
    <w:rsid w:val="00C85851"/>
    <w:rsid w:val="00C86782"/>
    <w:rsid w:val="00C8720E"/>
    <w:rsid w:val="00C87AE6"/>
    <w:rsid w:val="00C87E34"/>
    <w:rsid w:val="00C90924"/>
    <w:rsid w:val="00C90A6A"/>
    <w:rsid w:val="00C90DDF"/>
    <w:rsid w:val="00C91139"/>
    <w:rsid w:val="00C9181F"/>
    <w:rsid w:val="00C9243C"/>
    <w:rsid w:val="00C92A95"/>
    <w:rsid w:val="00C92B7A"/>
    <w:rsid w:val="00C92DE8"/>
    <w:rsid w:val="00C92E60"/>
    <w:rsid w:val="00C93033"/>
    <w:rsid w:val="00C9309D"/>
    <w:rsid w:val="00C940D6"/>
    <w:rsid w:val="00C94620"/>
    <w:rsid w:val="00C946A8"/>
    <w:rsid w:val="00C95044"/>
    <w:rsid w:val="00C95640"/>
    <w:rsid w:val="00C96378"/>
    <w:rsid w:val="00C96E25"/>
    <w:rsid w:val="00C978A8"/>
    <w:rsid w:val="00C97D35"/>
    <w:rsid w:val="00C97E72"/>
    <w:rsid w:val="00CA05B3"/>
    <w:rsid w:val="00CA07EE"/>
    <w:rsid w:val="00CA099A"/>
    <w:rsid w:val="00CA0C47"/>
    <w:rsid w:val="00CA1BAD"/>
    <w:rsid w:val="00CA1C92"/>
    <w:rsid w:val="00CA1DE0"/>
    <w:rsid w:val="00CA2004"/>
    <w:rsid w:val="00CA261A"/>
    <w:rsid w:val="00CA26DA"/>
    <w:rsid w:val="00CA2DA5"/>
    <w:rsid w:val="00CA3172"/>
    <w:rsid w:val="00CA36F5"/>
    <w:rsid w:val="00CA397C"/>
    <w:rsid w:val="00CA3EFA"/>
    <w:rsid w:val="00CA4B80"/>
    <w:rsid w:val="00CA504D"/>
    <w:rsid w:val="00CA5094"/>
    <w:rsid w:val="00CA51B5"/>
    <w:rsid w:val="00CA54EF"/>
    <w:rsid w:val="00CA5EE6"/>
    <w:rsid w:val="00CA6508"/>
    <w:rsid w:val="00CA664C"/>
    <w:rsid w:val="00CA68D0"/>
    <w:rsid w:val="00CA73CB"/>
    <w:rsid w:val="00CA74D4"/>
    <w:rsid w:val="00CA7F75"/>
    <w:rsid w:val="00CB02BA"/>
    <w:rsid w:val="00CB0781"/>
    <w:rsid w:val="00CB0AD2"/>
    <w:rsid w:val="00CB0DA4"/>
    <w:rsid w:val="00CB1D1A"/>
    <w:rsid w:val="00CB216A"/>
    <w:rsid w:val="00CB2409"/>
    <w:rsid w:val="00CB2534"/>
    <w:rsid w:val="00CB2996"/>
    <w:rsid w:val="00CB2C5C"/>
    <w:rsid w:val="00CB2D35"/>
    <w:rsid w:val="00CB2EE3"/>
    <w:rsid w:val="00CB2FD4"/>
    <w:rsid w:val="00CB3571"/>
    <w:rsid w:val="00CB3DE4"/>
    <w:rsid w:val="00CB4169"/>
    <w:rsid w:val="00CB4183"/>
    <w:rsid w:val="00CB438E"/>
    <w:rsid w:val="00CB4538"/>
    <w:rsid w:val="00CB49CE"/>
    <w:rsid w:val="00CB4C29"/>
    <w:rsid w:val="00CB4CDE"/>
    <w:rsid w:val="00CB4EAE"/>
    <w:rsid w:val="00CB4F6C"/>
    <w:rsid w:val="00CB539A"/>
    <w:rsid w:val="00CB5DC7"/>
    <w:rsid w:val="00CB5F84"/>
    <w:rsid w:val="00CB7193"/>
    <w:rsid w:val="00CB78E4"/>
    <w:rsid w:val="00CC07AE"/>
    <w:rsid w:val="00CC0B3A"/>
    <w:rsid w:val="00CC0C25"/>
    <w:rsid w:val="00CC11B6"/>
    <w:rsid w:val="00CC1202"/>
    <w:rsid w:val="00CC2439"/>
    <w:rsid w:val="00CC3117"/>
    <w:rsid w:val="00CC3187"/>
    <w:rsid w:val="00CC324C"/>
    <w:rsid w:val="00CC3975"/>
    <w:rsid w:val="00CC4176"/>
    <w:rsid w:val="00CC4766"/>
    <w:rsid w:val="00CC519A"/>
    <w:rsid w:val="00CC540D"/>
    <w:rsid w:val="00CC62D8"/>
    <w:rsid w:val="00CC6928"/>
    <w:rsid w:val="00CC6CA1"/>
    <w:rsid w:val="00CC79E3"/>
    <w:rsid w:val="00CC7CEC"/>
    <w:rsid w:val="00CD04E0"/>
    <w:rsid w:val="00CD08F8"/>
    <w:rsid w:val="00CD0C28"/>
    <w:rsid w:val="00CD0FEB"/>
    <w:rsid w:val="00CD130A"/>
    <w:rsid w:val="00CD1A2A"/>
    <w:rsid w:val="00CD2154"/>
    <w:rsid w:val="00CD2651"/>
    <w:rsid w:val="00CD2989"/>
    <w:rsid w:val="00CD3183"/>
    <w:rsid w:val="00CD325C"/>
    <w:rsid w:val="00CD3EBF"/>
    <w:rsid w:val="00CD3F78"/>
    <w:rsid w:val="00CD5731"/>
    <w:rsid w:val="00CD57F4"/>
    <w:rsid w:val="00CD5FA3"/>
    <w:rsid w:val="00CD62E1"/>
    <w:rsid w:val="00CD6FAB"/>
    <w:rsid w:val="00CD71B7"/>
    <w:rsid w:val="00CD7424"/>
    <w:rsid w:val="00CE039C"/>
    <w:rsid w:val="00CE0628"/>
    <w:rsid w:val="00CE0751"/>
    <w:rsid w:val="00CE09B7"/>
    <w:rsid w:val="00CE09CD"/>
    <w:rsid w:val="00CE0E92"/>
    <w:rsid w:val="00CE2185"/>
    <w:rsid w:val="00CE2417"/>
    <w:rsid w:val="00CE325D"/>
    <w:rsid w:val="00CE3519"/>
    <w:rsid w:val="00CE35A8"/>
    <w:rsid w:val="00CE41F3"/>
    <w:rsid w:val="00CE495B"/>
    <w:rsid w:val="00CE5160"/>
    <w:rsid w:val="00CE5B2E"/>
    <w:rsid w:val="00CE612B"/>
    <w:rsid w:val="00CE637B"/>
    <w:rsid w:val="00CE6572"/>
    <w:rsid w:val="00CE6624"/>
    <w:rsid w:val="00CE6AE5"/>
    <w:rsid w:val="00CE7619"/>
    <w:rsid w:val="00CE7689"/>
    <w:rsid w:val="00CE7697"/>
    <w:rsid w:val="00CE7DBC"/>
    <w:rsid w:val="00CE7E7A"/>
    <w:rsid w:val="00CF0191"/>
    <w:rsid w:val="00CF0884"/>
    <w:rsid w:val="00CF08F7"/>
    <w:rsid w:val="00CF09EF"/>
    <w:rsid w:val="00CF0D6C"/>
    <w:rsid w:val="00CF18B3"/>
    <w:rsid w:val="00CF1A51"/>
    <w:rsid w:val="00CF1EF0"/>
    <w:rsid w:val="00CF241B"/>
    <w:rsid w:val="00CF30EE"/>
    <w:rsid w:val="00CF3132"/>
    <w:rsid w:val="00CF31A2"/>
    <w:rsid w:val="00CF31ED"/>
    <w:rsid w:val="00CF3858"/>
    <w:rsid w:val="00CF3897"/>
    <w:rsid w:val="00CF3998"/>
    <w:rsid w:val="00CF3A56"/>
    <w:rsid w:val="00CF4156"/>
    <w:rsid w:val="00CF4654"/>
    <w:rsid w:val="00CF46AA"/>
    <w:rsid w:val="00CF4BAA"/>
    <w:rsid w:val="00CF4DB6"/>
    <w:rsid w:val="00CF4E72"/>
    <w:rsid w:val="00CF542D"/>
    <w:rsid w:val="00CF5C16"/>
    <w:rsid w:val="00CF5CE5"/>
    <w:rsid w:val="00CF6409"/>
    <w:rsid w:val="00CF703D"/>
    <w:rsid w:val="00D00593"/>
    <w:rsid w:val="00D00617"/>
    <w:rsid w:val="00D00889"/>
    <w:rsid w:val="00D00CE4"/>
    <w:rsid w:val="00D01032"/>
    <w:rsid w:val="00D032B7"/>
    <w:rsid w:val="00D03305"/>
    <w:rsid w:val="00D033BE"/>
    <w:rsid w:val="00D03CB2"/>
    <w:rsid w:val="00D03F10"/>
    <w:rsid w:val="00D04046"/>
    <w:rsid w:val="00D04257"/>
    <w:rsid w:val="00D0425B"/>
    <w:rsid w:val="00D04B1D"/>
    <w:rsid w:val="00D04C47"/>
    <w:rsid w:val="00D04F06"/>
    <w:rsid w:val="00D0548E"/>
    <w:rsid w:val="00D06214"/>
    <w:rsid w:val="00D06621"/>
    <w:rsid w:val="00D06746"/>
    <w:rsid w:val="00D06800"/>
    <w:rsid w:val="00D07740"/>
    <w:rsid w:val="00D07FB8"/>
    <w:rsid w:val="00D1084A"/>
    <w:rsid w:val="00D108B6"/>
    <w:rsid w:val="00D10E7F"/>
    <w:rsid w:val="00D11237"/>
    <w:rsid w:val="00D118ED"/>
    <w:rsid w:val="00D11B45"/>
    <w:rsid w:val="00D127DF"/>
    <w:rsid w:val="00D1284F"/>
    <w:rsid w:val="00D12CC8"/>
    <w:rsid w:val="00D12F81"/>
    <w:rsid w:val="00D13066"/>
    <w:rsid w:val="00D130C3"/>
    <w:rsid w:val="00D1321B"/>
    <w:rsid w:val="00D132F2"/>
    <w:rsid w:val="00D1353D"/>
    <w:rsid w:val="00D13AEA"/>
    <w:rsid w:val="00D13C92"/>
    <w:rsid w:val="00D147FC"/>
    <w:rsid w:val="00D14A76"/>
    <w:rsid w:val="00D152BB"/>
    <w:rsid w:val="00D15F4A"/>
    <w:rsid w:val="00D160D7"/>
    <w:rsid w:val="00D1658B"/>
    <w:rsid w:val="00D16F59"/>
    <w:rsid w:val="00D171BB"/>
    <w:rsid w:val="00D1770A"/>
    <w:rsid w:val="00D17840"/>
    <w:rsid w:val="00D17AE5"/>
    <w:rsid w:val="00D17CBD"/>
    <w:rsid w:val="00D17EEC"/>
    <w:rsid w:val="00D200EF"/>
    <w:rsid w:val="00D21360"/>
    <w:rsid w:val="00D2206F"/>
    <w:rsid w:val="00D225AA"/>
    <w:rsid w:val="00D23061"/>
    <w:rsid w:val="00D235CD"/>
    <w:rsid w:val="00D23610"/>
    <w:rsid w:val="00D24195"/>
    <w:rsid w:val="00D24A1D"/>
    <w:rsid w:val="00D24D07"/>
    <w:rsid w:val="00D2570D"/>
    <w:rsid w:val="00D264E4"/>
    <w:rsid w:val="00D265B1"/>
    <w:rsid w:val="00D268EC"/>
    <w:rsid w:val="00D268EE"/>
    <w:rsid w:val="00D2696A"/>
    <w:rsid w:val="00D26AEA"/>
    <w:rsid w:val="00D30969"/>
    <w:rsid w:val="00D315BC"/>
    <w:rsid w:val="00D31AE6"/>
    <w:rsid w:val="00D31FFD"/>
    <w:rsid w:val="00D322ED"/>
    <w:rsid w:val="00D33A5A"/>
    <w:rsid w:val="00D33DC2"/>
    <w:rsid w:val="00D34954"/>
    <w:rsid w:val="00D3587B"/>
    <w:rsid w:val="00D35BD8"/>
    <w:rsid w:val="00D35CDF"/>
    <w:rsid w:val="00D361E4"/>
    <w:rsid w:val="00D369EC"/>
    <w:rsid w:val="00D36BBC"/>
    <w:rsid w:val="00D36CAA"/>
    <w:rsid w:val="00D36D3C"/>
    <w:rsid w:val="00D36D56"/>
    <w:rsid w:val="00D37943"/>
    <w:rsid w:val="00D37E43"/>
    <w:rsid w:val="00D4025F"/>
    <w:rsid w:val="00D4177D"/>
    <w:rsid w:val="00D41BCE"/>
    <w:rsid w:val="00D41CF2"/>
    <w:rsid w:val="00D420A9"/>
    <w:rsid w:val="00D42A70"/>
    <w:rsid w:val="00D42E3E"/>
    <w:rsid w:val="00D43116"/>
    <w:rsid w:val="00D43742"/>
    <w:rsid w:val="00D43909"/>
    <w:rsid w:val="00D44C31"/>
    <w:rsid w:val="00D44F62"/>
    <w:rsid w:val="00D45019"/>
    <w:rsid w:val="00D4503C"/>
    <w:rsid w:val="00D45111"/>
    <w:rsid w:val="00D454F5"/>
    <w:rsid w:val="00D45A5B"/>
    <w:rsid w:val="00D45C4A"/>
    <w:rsid w:val="00D461AA"/>
    <w:rsid w:val="00D46258"/>
    <w:rsid w:val="00D4712A"/>
    <w:rsid w:val="00D4765B"/>
    <w:rsid w:val="00D476E1"/>
    <w:rsid w:val="00D507EA"/>
    <w:rsid w:val="00D50865"/>
    <w:rsid w:val="00D50AB0"/>
    <w:rsid w:val="00D50CBF"/>
    <w:rsid w:val="00D50D33"/>
    <w:rsid w:val="00D50DDD"/>
    <w:rsid w:val="00D5112F"/>
    <w:rsid w:val="00D51758"/>
    <w:rsid w:val="00D51D5E"/>
    <w:rsid w:val="00D51D75"/>
    <w:rsid w:val="00D5294C"/>
    <w:rsid w:val="00D538D9"/>
    <w:rsid w:val="00D539D6"/>
    <w:rsid w:val="00D53BD6"/>
    <w:rsid w:val="00D53C14"/>
    <w:rsid w:val="00D53ED7"/>
    <w:rsid w:val="00D54701"/>
    <w:rsid w:val="00D54842"/>
    <w:rsid w:val="00D55875"/>
    <w:rsid w:val="00D55D53"/>
    <w:rsid w:val="00D56005"/>
    <w:rsid w:val="00D5647E"/>
    <w:rsid w:val="00D56719"/>
    <w:rsid w:val="00D600EA"/>
    <w:rsid w:val="00D6027B"/>
    <w:rsid w:val="00D60406"/>
    <w:rsid w:val="00D60941"/>
    <w:rsid w:val="00D60CA8"/>
    <w:rsid w:val="00D60CD0"/>
    <w:rsid w:val="00D61100"/>
    <w:rsid w:val="00D61393"/>
    <w:rsid w:val="00D61DC3"/>
    <w:rsid w:val="00D61FA6"/>
    <w:rsid w:val="00D62750"/>
    <w:rsid w:val="00D6286C"/>
    <w:rsid w:val="00D62E3E"/>
    <w:rsid w:val="00D63BD8"/>
    <w:rsid w:val="00D63F0C"/>
    <w:rsid w:val="00D63F62"/>
    <w:rsid w:val="00D645F8"/>
    <w:rsid w:val="00D64665"/>
    <w:rsid w:val="00D64E7E"/>
    <w:rsid w:val="00D6583D"/>
    <w:rsid w:val="00D659BE"/>
    <w:rsid w:val="00D669D4"/>
    <w:rsid w:val="00D67283"/>
    <w:rsid w:val="00D67AFB"/>
    <w:rsid w:val="00D67E2B"/>
    <w:rsid w:val="00D7050E"/>
    <w:rsid w:val="00D705F6"/>
    <w:rsid w:val="00D708FD"/>
    <w:rsid w:val="00D70C04"/>
    <w:rsid w:val="00D7138F"/>
    <w:rsid w:val="00D71426"/>
    <w:rsid w:val="00D71A63"/>
    <w:rsid w:val="00D71D9B"/>
    <w:rsid w:val="00D71E6F"/>
    <w:rsid w:val="00D71F96"/>
    <w:rsid w:val="00D72444"/>
    <w:rsid w:val="00D73C59"/>
    <w:rsid w:val="00D74CA9"/>
    <w:rsid w:val="00D751B8"/>
    <w:rsid w:val="00D7531F"/>
    <w:rsid w:val="00D753D1"/>
    <w:rsid w:val="00D75574"/>
    <w:rsid w:val="00D75DD4"/>
    <w:rsid w:val="00D76B8F"/>
    <w:rsid w:val="00D77783"/>
    <w:rsid w:val="00D778B1"/>
    <w:rsid w:val="00D77EF8"/>
    <w:rsid w:val="00D77FAF"/>
    <w:rsid w:val="00D80761"/>
    <w:rsid w:val="00D80A47"/>
    <w:rsid w:val="00D80F1C"/>
    <w:rsid w:val="00D81EFC"/>
    <w:rsid w:val="00D82B52"/>
    <w:rsid w:val="00D82BD4"/>
    <w:rsid w:val="00D82D88"/>
    <w:rsid w:val="00D8338E"/>
    <w:rsid w:val="00D833A1"/>
    <w:rsid w:val="00D83E0F"/>
    <w:rsid w:val="00D846BD"/>
    <w:rsid w:val="00D84B06"/>
    <w:rsid w:val="00D84C1A"/>
    <w:rsid w:val="00D851AA"/>
    <w:rsid w:val="00D8524E"/>
    <w:rsid w:val="00D855C0"/>
    <w:rsid w:val="00D85946"/>
    <w:rsid w:val="00D85A03"/>
    <w:rsid w:val="00D8641C"/>
    <w:rsid w:val="00D86454"/>
    <w:rsid w:val="00D8749C"/>
    <w:rsid w:val="00D87694"/>
    <w:rsid w:val="00D87755"/>
    <w:rsid w:val="00D87ADC"/>
    <w:rsid w:val="00D87D40"/>
    <w:rsid w:val="00D87ECE"/>
    <w:rsid w:val="00D90515"/>
    <w:rsid w:val="00D90AD1"/>
    <w:rsid w:val="00D90BFD"/>
    <w:rsid w:val="00D90C40"/>
    <w:rsid w:val="00D90F1F"/>
    <w:rsid w:val="00D916B5"/>
    <w:rsid w:val="00D926CD"/>
    <w:rsid w:val="00D92B0F"/>
    <w:rsid w:val="00D92FF8"/>
    <w:rsid w:val="00D93188"/>
    <w:rsid w:val="00D93335"/>
    <w:rsid w:val="00D93340"/>
    <w:rsid w:val="00D9364B"/>
    <w:rsid w:val="00D938A0"/>
    <w:rsid w:val="00D93B12"/>
    <w:rsid w:val="00D94938"/>
    <w:rsid w:val="00D949F9"/>
    <w:rsid w:val="00D949FA"/>
    <w:rsid w:val="00D94E2C"/>
    <w:rsid w:val="00D95468"/>
    <w:rsid w:val="00D961C3"/>
    <w:rsid w:val="00D964CA"/>
    <w:rsid w:val="00D96A6B"/>
    <w:rsid w:val="00D975EF"/>
    <w:rsid w:val="00DA03A2"/>
    <w:rsid w:val="00DA05B5"/>
    <w:rsid w:val="00DA05BA"/>
    <w:rsid w:val="00DA07AA"/>
    <w:rsid w:val="00DA09A7"/>
    <w:rsid w:val="00DA0D21"/>
    <w:rsid w:val="00DA0EB3"/>
    <w:rsid w:val="00DA2318"/>
    <w:rsid w:val="00DA2D1D"/>
    <w:rsid w:val="00DA35A4"/>
    <w:rsid w:val="00DA36B3"/>
    <w:rsid w:val="00DA3D64"/>
    <w:rsid w:val="00DA44FC"/>
    <w:rsid w:val="00DA45BB"/>
    <w:rsid w:val="00DA4895"/>
    <w:rsid w:val="00DA4E0F"/>
    <w:rsid w:val="00DA5190"/>
    <w:rsid w:val="00DA5B7A"/>
    <w:rsid w:val="00DA6094"/>
    <w:rsid w:val="00DA659C"/>
    <w:rsid w:val="00DA69BB"/>
    <w:rsid w:val="00DA72EA"/>
    <w:rsid w:val="00DA7690"/>
    <w:rsid w:val="00DA7A6E"/>
    <w:rsid w:val="00DA7E5E"/>
    <w:rsid w:val="00DB00F1"/>
    <w:rsid w:val="00DB04FA"/>
    <w:rsid w:val="00DB053F"/>
    <w:rsid w:val="00DB090F"/>
    <w:rsid w:val="00DB0ADD"/>
    <w:rsid w:val="00DB0B84"/>
    <w:rsid w:val="00DB0C34"/>
    <w:rsid w:val="00DB1466"/>
    <w:rsid w:val="00DB170E"/>
    <w:rsid w:val="00DB1D79"/>
    <w:rsid w:val="00DB2E45"/>
    <w:rsid w:val="00DB2F5C"/>
    <w:rsid w:val="00DB35F8"/>
    <w:rsid w:val="00DB3C9A"/>
    <w:rsid w:val="00DB3F2B"/>
    <w:rsid w:val="00DB3F3A"/>
    <w:rsid w:val="00DB4C9B"/>
    <w:rsid w:val="00DB5013"/>
    <w:rsid w:val="00DB515D"/>
    <w:rsid w:val="00DB5190"/>
    <w:rsid w:val="00DB5D18"/>
    <w:rsid w:val="00DB5FC9"/>
    <w:rsid w:val="00DB6AAD"/>
    <w:rsid w:val="00DB6B6D"/>
    <w:rsid w:val="00DB732A"/>
    <w:rsid w:val="00DB7558"/>
    <w:rsid w:val="00DB796E"/>
    <w:rsid w:val="00DB7C1F"/>
    <w:rsid w:val="00DC01F0"/>
    <w:rsid w:val="00DC0442"/>
    <w:rsid w:val="00DC0828"/>
    <w:rsid w:val="00DC130E"/>
    <w:rsid w:val="00DC188D"/>
    <w:rsid w:val="00DC1922"/>
    <w:rsid w:val="00DC1969"/>
    <w:rsid w:val="00DC1CAA"/>
    <w:rsid w:val="00DC227F"/>
    <w:rsid w:val="00DC27CE"/>
    <w:rsid w:val="00DC2C0D"/>
    <w:rsid w:val="00DC2D68"/>
    <w:rsid w:val="00DC343A"/>
    <w:rsid w:val="00DC4904"/>
    <w:rsid w:val="00DC4F7D"/>
    <w:rsid w:val="00DC5215"/>
    <w:rsid w:val="00DC5309"/>
    <w:rsid w:val="00DC54EF"/>
    <w:rsid w:val="00DC5B7E"/>
    <w:rsid w:val="00DC5BB6"/>
    <w:rsid w:val="00DC5DEF"/>
    <w:rsid w:val="00DC5F98"/>
    <w:rsid w:val="00DC63F8"/>
    <w:rsid w:val="00DC67FF"/>
    <w:rsid w:val="00DC6AF2"/>
    <w:rsid w:val="00DC6E33"/>
    <w:rsid w:val="00DC7347"/>
    <w:rsid w:val="00DC7553"/>
    <w:rsid w:val="00DC762C"/>
    <w:rsid w:val="00DC7AAE"/>
    <w:rsid w:val="00DC7ED6"/>
    <w:rsid w:val="00DD0064"/>
    <w:rsid w:val="00DD08CA"/>
    <w:rsid w:val="00DD11B4"/>
    <w:rsid w:val="00DD1267"/>
    <w:rsid w:val="00DD1956"/>
    <w:rsid w:val="00DD1BCC"/>
    <w:rsid w:val="00DD235E"/>
    <w:rsid w:val="00DD23C6"/>
    <w:rsid w:val="00DD2AAF"/>
    <w:rsid w:val="00DD2B93"/>
    <w:rsid w:val="00DD36C0"/>
    <w:rsid w:val="00DD4B22"/>
    <w:rsid w:val="00DD4C0D"/>
    <w:rsid w:val="00DD525C"/>
    <w:rsid w:val="00DD56D2"/>
    <w:rsid w:val="00DD5B85"/>
    <w:rsid w:val="00DD5F75"/>
    <w:rsid w:val="00DD630F"/>
    <w:rsid w:val="00DD64C4"/>
    <w:rsid w:val="00DD65F2"/>
    <w:rsid w:val="00DD68EA"/>
    <w:rsid w:val="00DD6D5E"/>
    <w:rsid w:val="00DD6D8E"/>
    <w:rsid w:val="00DD7F22"/>
    <w:rsid w:val="00DE0721"/>
    <w:rsid w:val="00DE075B"/>
    <w:rsid w:val="00DE07E3"/>
    <w:rsid w:val="00DE0B0A"/>
    <w:rsid w:val="00DE0F7A"/>
    <w:rsid w:val="00DE1062"/>
    <w:rsid w:val="00DE1A76"/>
    <w:rsid w:val="00DE200F"/>
    <w:rsid w:val="00DE216A"/>
    <w:rsid w:val="00DE2BFD"/>
    <w:rsid w:val="00DE30F4"/>
    <w:rsid w:val="00DE35B2"/>
    <w:rsid w:val="00DE395A"/>
    <w:rsid w:val="00DE47D2"/>
    <w:rsid w:val="00DE4A91"/>
    <w:rsid w:val="00DE4E3A"/>
    <w:rsid w:val="00DE4FE5"/>
    <w:rsid w:val="00DE5435"/>
    <w:rsid w:val="00DE5A7C"/>
    <w:rsid w:val="00DE5BF2"/>
    <w:rsid w:val="00DE6A41"/>
    <w:rsid w:val="00DE7FC8"/>
    <w:rsid w:val="00DF0017"/>
    <w:rsid w:val="00DF037B"/>
    <w:rsid w:val="00DF09D6"/>
    <w:rsid w:val="00DF0CB4"/>
    <w:rsid w:val="00DF0E86"/>
    <w:rsid w:val="00DF151B"/>
    <w:rsid w:val="00DF1860"/>
    <w:rsid w:val="00DF284A"/>
    <w:rsid w:val="00DF285D"/>
    <w:rsid w:val="00DF3BE3"/>
    <w:rsid w:val="00DF4013"/>
    <w:rsid w:val="00DF41B0"/>
    <w:rsid w:val="00DF46CD"/>
    <w:rsid w:val="00DF490D"/>
    <w:rsid w:val="00DF4B9A"/>
    <w:rsid w:val="00DF4BB0"/>
    <w:rsid w:val="00DF55ED"/>
    <w:rsid w:val="00DF5CC2"/>
    <w:rsid w:val="00DF6040"/>
    <w:rsid w:val="00DF7F27"/>
    <w:rsid w:val="00E00DF8"/>
    <w:rsid w:val="00E012E8"/>
    <w:rsid w:val="00E0136B"/>
    <w:rsid w:val="00E01BC2"/>
    <w:rsid w:val="00E01C79"/>
    <w:rsid w:val="00E01CDC"/>
    <w:rsid w:val="00E022EB"/>
    <w:rsid w:val="00E02842"/>
    <w:rsid w:val="00E03385"/>
    <w:rsid w:val="00E03438"/>
    <w:rsid w:val="00E037D2"/>
    <w:rsid w:val="00E03CA9"/>
    <w:rsid w:val="00E04289"/>
    <w:rsid w:val="00E04673"/>
    <w:rsid w:val="00E04E22"/>
    <w:rsid w:val="00E04F43"/>
    <w:rsid w:val="00E051C4"/>
    <w:rsid w:val="00E059D8"/>
    <w:rsid w:val="00E05E8E"/>
    <w:rsid w:val="00E06072"/>
    <w:rsid w:val="00E067D5"/>
    <w:rsid w:val="00E069B8"/>
    <w:rsid w:val="00E07163"/>
    <w:rsid w:val="00E07375"/>
    <w:rsid w:val="00E07449"/>
    <w:rsid w:val="00E07C5A"/>
    <w:rsid w:val="00E07EC8"/>
    <w:rsid w:val="00E1048F"/>
    <w:rsid w:val="00E10D7B"/>
    <w:rsid w:val="00E10E45"/>
    <w:rsid w:val="00E113AD"/>
    <w:rsid w:val="00E113D3"/>
    <w:rsid w:val="00E115D1"/>
    <w:rsid w:val="00E119A8"/>
    <w:rsid w:val="00E11A1E"/>
    <w:rsid w:val="00E11FBC"/>
    <w:rsid w:val="00E1201D"/>
    <w:rsid w:val="00E125A6"/>
    <w:rsid w:val="00E12FA2"/>
    <w:rsid w:val="00E130CE"/>
    <w:rsid w:val="00E13A36"/>
    <w:rsid w:val="00E1420F"/>
    <w:rsid w:val="00E150DD"/>
    <w:rsid w:val="00E154FC"/>
    <w:rsid w:val="00E15EAD"/>
    <w:rsid w:val="00E161CA"/>
    <w:rsid w:val="00E1624A"/>
    <w:rsid w:val="00E17019"/>
    <w:rsid w:val="00E175AF"/>
    <w:rsid w:val="00E177C4"/>
    <w:rsid w:val="00E17CC6"/>
    <w:rsid w:val="00E201C9"/>
    <w:rsid w:val="00E205A0"/>
    <w:rsid w:val="00E20807"/>
    <w:rsid w:val="00E208E9"/>
    <w:rsid w:val="00E21CA4"/>
    <w:rsid w:val="00E21F40"/>
    <w:rsid w:val="00E22140"/>
    <w:rsid w:val="00E228F6"/>
    <w:rsid w:val="00E22F20"/>
    <w:rsid w:val="00E23896"/>
    <w:rsid w:val="00E23960"/>
    <w:rsid w:val="00E24245"/>
    <w:rsid w:val="00E24251"/>
    <w:rsid w:val="00E24578"/>
    <w:rsid w:val="00E24B92"/>
    <w:rsid w:val="00E24DCA"/>
    <w:rsid w:val="00E2627B"/>
    <w:rsid w:val="00E2636A"/>
    <w:rsid w:val="00E26454"/>
    <w:rsid w:val="00E26B4A"/>
    <w:rsid w:val="00E27344"/>
    <w:rsid w:val="00E273E8"/>
    <w:rsid w:val="00E27823"/>
    <w:rsid w:val="00E27A10"/>
    <w:rsid w:val="00E30E80"/>
    <w:rsid w:val="00E31BA9"/>
    <w:rsid w:val="00E31DCE"/>
    <w:rsid w:val="00E32901"/>
    <w:rsid w:val="00E338C2"/>
    <w:rsid w:val="00E342E8"/>
    <w:rsid w:val="00E3433F"/>
    <w:rsid w:val="00E34805"/>
    <w:rsid w:val="00E35634"/>
    <w:rsid w:val="00E35CB5"/>
    <w:rsid w:val="00E3605C"/>
    <w:rsid w:val="00E36E22"/>
    <w:rsid w:val="00E40955"/>
    <w:rsid w:val="00E4150F"/>
    <w:rsid w:val="00E415B5"/>
    <w:rsid w:val="00E416CC"/>
    <w:rsid w:val="00E41948"/>
    <w:rsid w:val="00E41E22"/>
    <w:rsid w:val="00E41F66"/>
    <w:rsid w:val="00E42473"/>
    <w:rsid w:val="00E425A7"/>
    <w:rsid w:val="00E4287C"/>
    <w:rsid w:val="00E42FB3"/>
    <w:rsid w:val="00E43C5B"/>
    <w:rsid w:val="00E446BB"/>
    <w:rsid w:val="00E447EC"/>
    <w:rsid w:val="00E44B4C"/>
    <w:rsid w:val="00E44F4A"/>
    <w:rsid w:val="00E4549F"/>
    <w:rsid w:val="00E4557A"/>
    <w:rsid w:val="00E46B0A"/>
    <w:rsid w:val="00E47A60"/>
    <w:rsid w:val="00E502B6"/>
    <w:rsid w:val="00E50468"/>
    <w:rsid w:val="00E50565"/>
    <w:rsid w:val="00E506F3"/>
    <w:rsid w:val="00E507B5"/>
    <w:rsid w:val="00E50926"/>
    <w:rsid w:val="00E50967"/>
    <w:rsid w:val="00E50C62"/>
    <w:rsid w:val="00E51149"/>
    <w:rsid w:val="00E513E4"/>
    <w:rsid w:val="00E51914"/>
    <w:rsid w:val="00E519EB"/>
    <w:rsid w:val="00E51CD0"/>
    <w:rsid w:val="00E52641"/>
    <w:rsid w:val="00E52A82"/>
    <w:rsid w:val="00E52F23"/>
    <w:rsid w:val="00E53119"/>
    <w:rsid w:val="00E533C8"/>
    <w:rsid w:val="00E537C9"/>
    <w:rsid w:val="00E54B36"/>
    <w:rsid w:val="00E555DF"/>
    <w:rsid w:val="00E55736"/>
    <w:rsid w:val="00E55774"/>
    <w:rsid w:val="00E558E3"/>
    <w:rsid w:val="00E55ADB"/>
    <w:rsid w:val="00E55FA2"/>
    <w:rsid w:val="00E5729B"/>
    <w:rsid w:val="00E572B0"/>
    <w:rsid w:val="00E57532"/>
    <w:rsid w:val="00E576CA"/>
    <w:rsid w:val="00E5779A"/>
    <w:rsid w:val="00E57D42"/>
    <w:rsid w:val="00E60E59"/>
    <w:rsid w:val="00E60E64"/>
    <w:rsid w:val="00E60E73"/>
    <w:rsid w:val="00E6185B"/>
    <w:rsid w:val="00E62272"/>
    <w:rsid w:val="00E63ADB"/>
    <w:rsid w:val="00E63D1C"/>
    <w:rsid w:val="00E63EF9"/>
    <w:rsid w:val="00E64068"/>
    <w:rsid w:val="00E645EA"/>
    <w:rsid w:val="00E64778"/>
    <w:rsid w:val="00E6478A"/>
    <w:rsid w:val="00E64966"/>
    <w:rsid w:val="00E64CFC"/>
    <w:rsid w:val="00E6530C"/>
    <w:rsid w:val="00E65419"/>
    <w:rsid w:val="00E65711"/>
    <w:rsid w:val="00E65763"/>
    <w:rsid w:val="00E65A70"/>
    <w:rsid w:val="00E65B47"/>
    <w:rsid w:val="00E65CF0"/>
    <w:rsid w:val="00E65FF5"/>
    <w:rsid w:val="00E6675A"/>
    <w:rsid w:val="00E667E3"/>
    <w:rsid w:val="00E66F4F"/>
    <w:rsid w:val="00E6717D"/>
    <w:rsid w:val="00E6755D"/>
    <w:rsid w:val="00E6774A"/>
    <w:rsid w:val="00E67F2D"/>
    <w:rsid w:val="00E7036D"/>
    <w:rsid w:val="00E7092A"/>
    <w:rsid w:val="00E70D90"/>
    <w:rsid w:val="00E7111B"/>
    <w:rsid w:val="00E71CE9"/>
    <w:rsid w:val="00E71D71"/>
    <w:rsid w:val="00E725DE"/>
    <w:rsid w:val="00E72603"/>
    <w:rsid w:val="00E7264E"/>
    <w:rsid w:val="00E728D2"/>
    <w:rsid w:val="00E72DBF"/>
    <w:rsid w:val="00E72EF6"/>
    <w:rsid w:val="00E7369B"/>
    <w:rsid w:val="00E739D8"/>
    <w:rsid w:val="00E73AFC"/>
    <w:rsid w:val="00E73BF9"/>
    <w:rsid w:val="00E742A8"/>
    <w:rsid w:val="00E7498C"/>
    <w:rsid w:val="00E74999"/>
    <w:rsid w:val="00E756B3"/>
    <w:rsid w:val="00E757D0"/>
    <w:rsid w:val="00E75EDF"/>
    <w:rsid w:val="00E76003"/>
    <w:rsid w:val="00E76025"/>
    <w:rsid w:val="00E768DA"/>
    <w:rsid w:val="00E7708C"/>
    <w:rsid w:val="00E77330"/>
    <w:rsid w:val="00E77944"/>
    <w:rsid w:val="00E80CBD"/>
    <w:rsid w:val="00E81079"/>
    <w:rsid w:val="00E8176E"/>
    <w:rsid w:val="00E817B1"/>
    <w:rsid w:val="00E82C2B"/>
    <w:rsid w:val="00E83363"/>
    <w:rsid w:val="00E83590"/>
    <w:rsid w:val="00E83A52"/>
    <w:rsid w:val="00E84CB9"/>
    <w:rsid w:val="00E854B2"/>
    <w:rsid w:val="00E8552C"/>
    <w:rsid w:val="00E8570D"/>
    <w:rsid w:val="00E85B12"/>
    <w:rsid w:val="00E85BB5"/>
    <w:rsid w:val="00E85BEC"/>
    <w:rsid w:val="00E86571"/>
    <w:rsid w:val="00E869CA"/>
    <w:rsid w:val="00E86C1E"/>
    <w:rsid w:val="00E873BF"/>
    <w:rsid w:val="00E87452"/>
    <w:rsid w:val="00E87DC8"/>
    <w:rsid w:val="00E87F6D"/>
    <w:rsid w:val="00E90044"/>
    <w:rsid w:val="00E904D2"/>
    <w:rsid w:val="00E9086B"/>
    <w:rsid w:val="00E9102E"/>
    <w:rsid w:val="00E910D2"/>
    <w:rsid w:val="00E9248E"/>
    <w:rsid w:val="00E92564"/>
    <w:rsid w:val="00E926B2"/>
    <w:rsid w:val="00E92819"/>
    <w:rsid w:val="00E9311F"/>
    <w:rsid w:val="00E9366A"/>
    <w:rsid w:val="00E937C3"/>
    <w:rsid w:val="00E93885"/>
    <w:rsid w:val="00E93BC8"/>
    <w:rsid w:val="00E94E7D"/>
    <w:rsid w:val="00E956CD"/>
    <w:rsid w:val="00E9570B"/>
    <w:rsid w:val="00E9582E"/>
    <w:rsid w:val="00E959C7"/>
    <w:rsid w:val="00E95A0C"/>
    <w:rsid w:val="00E95EC5"/>
    <w:rsid w:val="00E96469"/>
    <w:rsid w:val="00E96AF7"/>
    <w:rsid w:val="00E96CEB"/>
    <w:rsid w:val="00E96E4E"/>
    <w:rsid w:val="00E97517"/>
    <w:rsid w:val="00E97599"/>
    <w:rsid w:val="00E97785"/>
    <w:rsid w:val="00EA0123"/>
    <w:rsid w:val="00EA0A46"/>
    <w:rsid w:val="00EA1266"/>
    <w:rsid w:val="00EA1894"/>
    <w:rsid w:val="00EA1A34"/>
    <w:rsid w:val="00EA1AFF"/>
    <w:rsid w:val="00EA1C73"/>
    <w:rsid w:val="00EA22CE"/>
    <w:rsid w:val="00EA2AE1"/>
    <w:rsid w:val="00EA2E96"/>
    <w:rsid w:val="00EA38CB"/>
    <w:rsid w:val="00EA3922"/>
    <w:rsid w:val="00EA3B62"/>
    <w:rsid w:val="00EA4686"/>
    <w:rsid w:val="00EA56FD"/>
    <w:rsid w:val="00EA5F88"/>
    <w:rsid w:val="00EA6CC2"/>
    <w:rsid w:val="00EA7396"/>
    <w:rsid w:val="00EA7483"/>
    <w:rsid w:val="00EA7BCB"/>
    <w:rsid w:val="00EA7DB8"/>
    <w:rsid w:val="00EA7F84"/>
    <w:rsid w:val="00EA7F8D"/>
    <w:rsid w:val="00EB1106"/>
    <w:rsid w:val="00EB1726"/>
    <w:rsid w:val="00EB19AF"/>
    <w:rsid w:val="00EB2042"/>
    <w:rsid w:val="00EB216C"/>
    <w:rsid w:val="00EB25AD"/>
    <w:rsid w:val="00EB25D1"/>
    <w:rsid w:val="00EB3191"/>
    <w:rsid w:val="00EB33BF"/>
    <w:rsid w:val="00EB357B"/>
    <w:rsid w:val="00EB3DE5"/>
    <w:rsid w:val="00EB4A87"/>
    <w:rsid w:val="00EB5E33"/>
    <w:rsid w:val="00EB69CA"/>
    <w:rsid w:val="00EB74D5"/>
    <w:rsid w:val="00EC0064"/>
    <w:rsid w:val="00EC0B0C"/>
    <w:rsid w:val="00EC0E0B"/>
    <w:rsid w:val="00EC0E22"/>
    <w:rsid w:val="00EC10C0"/>
    <w:rsid w:val="00EC11EA"/>
    <w:rsid w:val="00EC12BC"/>
    <w:rsid w:val="00EC2228"/>
    <w:rsid w:val="00EC26CD"/>
    <w:rsid w:val="00EC27F1"/>
    <w:rsid w:val="00EC29B9"/>
    <w:rsid w:val="00EC3400"/>
    <w:rsid w:val="00EC3841"/>
    <w:rsid w:val="00EC3A25"/>
    <w:rsid w:val="00EC3FD7"/>
    <w:rsid w:val="00EC3FFF"/>
    <w:rsid w:val="00EC4229"/>
    <w:rsid w:val="00EC4654"/>
    <w:rsid w:val="00EC4D25"/>
    <w:rsid w:val="00EC5412"/>
    <w:rsid w:val="00EC55C6"/>
    <w:rsid w:val="00EC5D56"/>
    <w:rsid w:val="00EC62F1"/>
    <w:rsid w:val="00EC6519"/>
    <w:rsid w:val="00EC6796"/>
    <w:rsid w:val="00EC7F0E"/>
    <w:rsid w:val="00ED0390"/>
    <w:rsid w:val="00ED0650"/>
    <w:rsid w:val="00ED0747"/>
    <w:rsid w:val="00ED08D0"/>
    <w:rsid w:val="00ED0BF2"/>
    <w:rsid w:val="00ED120D"/>
    <w:rsid w:val="00ED25B4"/>
    <w:rsid w:val="00ED261B"/>
    <w:rsid w:val="00ED2868"/>
    <w:rsid w:val="00ED2EC1"/>
    <w:rsid w:val="00ED37C7"/>
    <w:rsid w:val="00ED3D3C"/>
    <w:rsid w:val="00ED43E4"/>
    <w:rsid w:val="00ED4668"/>
    <w:rsid w:val="00ED58B2"/>
    <w:rsid w:val="00ED5C5E"/>
    <w:rsid w:val="00ED5CB3"/>
    <w:rsid w:val="00ED61A0"/>
    <w:rsid w:val="00ED65DA"/>
    <w:rsid w:val="00ED6920"/>
    <w:rsid w:val="00ED6BA4"/>
    <w:rsid w:val="00ED6D9B"/>
    <w:rsid w:val="00ED70D4"/>
    <w:rsid w:val="00ED7306"/>
    <w:rsid w:val="00ED74DC"/>
    <w:rsid w:val="00ED7548"/>
    <w:rsid w:val="00ED782A"/>
    <w:rsid w:val="00ED7E4F"/>
    <w:rsid w:val="00ED7E8E"/>
    <w:rsid w:val="00EE00FA"/>
    <w:rsid w:val="00EE0BC6"/>
    <w:rsid w:val="00EE0E33"/>
    <w:rsid w:val="00EE141B"/>
    <w:rsid w:val="00EE2080"/>
    <w:rsid w:val="00EE2B94"/>
    <w:rsid w:val="00EE2C5A"/>
    <w:rsid w:val="00EE2D00"/>
    <w:rsid w:val="00EE2DA0"/>
    <w:rsid w:val="00EE38BC"/>
    <w:rsid w:val="00EE41ED"/>
    <w:rsid w:val="00EE453A"/>
    <w:rsid w:val="00EE4E7E"/>
    <w:rsid w:val="00EE506B"/>
    <w:rsid w:val="00EF005E"/>
    <w:rsid w:val="00EF018A"/>
    <w:rsid w:val="00EF0297"/>
    <w:rsid w:val="00EF0350"/>
    <w:rsid w:val="00EF0A77"/>
    <w:rsid w:val="00EF1630"/>
    <w:rsid w:val="00EF16AF"/>
    <w:rsid w:val="00EF177B"/>
    <w:rsid w:val="00EF1F22"/>
    <w:rsid w:val="00EF21D2"/>
    <w:rsid w:val="00EF2C8D"/>
    <w:rsid w:val="00EF2E5E"/>
    <w:rsid w:val="00EF2F64"/>
    <w:rsid w:val="00EF30D8"/>
    <w:rsid w:val="00EF30EA"/>
    <w:rsid w:val="00EF3645"/>
    <w:rsid w:val="00EF3C05"/>
    <w:rsid w:val="00EF404F"/>
    <w:rsid w:val="00EF42D4"/>
    <w:rsid w:val="00EF4611"/>
    <w:rsid w:val="00EF4CEA"/>
    <w:rsid w:val="00EF4E2E"/>
    <w:rsid w:val="00EF504B"/>
    <w:rsid w:val="00EF553A"/>
    <w:rsid w:val="00EF5910"/>
    <w:rsid w:val="00EF598C"/>
    <w:rsid w:val="00EF5EA4"/>
    <w:rsid w:val="00EF616C"/>
    <w:rsid w:val="00EF62B6"/>
    <w:rsid w:val="00EF682D"/>
    <w:rsid w:val="00EF6869"/>
    <w:rsid w:val="00EF6A24"/>
    <w:rsid w:val="00EF6E1A"/>
    <w:rsid w:val="00EF6F49"/>
    <w:rsid w:val="00EF70D5"/>
    <w:rsid w:val="00EF71AB"/>
    <w:rsid w:val="00EF745B"/>
    <w:rsid w:val="00EF7699"/>
    <w:rsid w:val="00EF7793"/>
    <w:rsid w:val="00F00769"/>
    <w:rsid w:val="00F01D12"/>
    <w:rsid w:val="00F01F35"/>
    <w:rsid w:val="00F024F7"/>
    <w:rsid w:val="00F026CD"/>
    <w:rsid w:val="00F04076"/>
    <w:rsid w:val="00F04607"/>
    <w:rsid w:val="00F055E8"/>
    <w:rsid w:val="00F06180"/>
    <w:rsid w:val="00F07369"/>
    <w:rsid w:val="00F074F5"/>
    <w:rsid w:val="00F07EB6"/>
    <w:rsid w:val="00F106E1"/>
    <w:rsid w:val="00F10F6A"/>
    <w:rsid w:val="00F11386"/>
    <w:rsid w:val="00F113E1"/>
    <w:rsid w:val="00F115DE"/>
    <w:rsid w:val="00F11E07"/>
    <w:rsid w:val="00F120AE"/>
    <w:rsid w:val="00F120B9"/>
    <w:rsid w:val="00F12764"/>
    <w:rsid w:val="00F13084"/>
    <w:rsid w:val="00F13E83"/>
    <w:rsid w:val="00F147B1"/>
    <w:rsid w:val="00F14853"/>
    <w:rsid w:val="00F148F6"/>
    <w:rsid w:val="00F15AF2"/>
    <w:rsid w:val="00F162E2"/>
    <w:rsid w:val="00F16AEF"/>
    <w:rsid w:val="00F17395"/>
    <w:rsid w:val="00F173D9"/>
    <w:rsid w:val="00F20341"/>
    <w:rsid w:val="00F206FD"/>
    <w:rsid w:val="00F2138E"/>
    <w:rsid w:val="00F21643"/>
    <w:rsid w:val="00F227C2"/>
    <w:rsid w:val="00F22A1F"/>
    <w:rsid w:val="00F22B25"/>
    <w:rsid w:val="00F232D9"/>
    <w:rsid w:val="00F2391C"/>
    <w:rsid w:val="00F23B1F"/>
    <w:rsid w:val="00F23F74"/>
    <w:rsid w:val="00F24654"/>
    <w:rsid w:val="00F255E9"/>
    <w:rsid w:val="00F25961"/>
    <w:rsid w:val="00F25CF7"/>
    <w:rsid w:val="00F26135"/>
    <w:rsid w:val="00F263B3"/>
    <w:rsid w:val="00F268E3"/>
    <w:rsid w:val="00F26B9A"/>
    <w:rsid w:val="00F27BB4"/>
    <w:rsid w:val="00F27F4E"/>
    <w:rsid w:val="00F30199"/>
    <w:rsid w:val="00F305B3"/>
    <w:rsid w:val="00F30A4F"/>
    <w:rsid w:val="00F30BD2"/>
    <w:rsid w:val="00F30DE7"/>
    <w:rsid w:val="00F30F29"/>
    <w:rsid w:val="00F31816"/>
    <w:rsid w:val="00F31C8F"/>
    <w:rsid w:val="00F31F37"/>
    <w:rsid w:val="00F31FBA"/>
    <w:rsid w:val="00F31FDD"/>
    <w:rsid w:val="00F32734"/>
    <w:rsid w:val="00F32DFB"/>
    <w:rsid w:val="00F32ECE"/>
    <w:rsid w:val="00F33345"/>
    <w:rsid w:val="00F33504"/>
    <w:rsid w:val="00F33A50"/>
    <w:rsid w:val="00F33B15"/>
    <w:rsid w:val="00F33C45"/>
    <w:rsid w:val="00F33EF2"/>
    <w:rsid w:val="00F33F98"/>
    <w:rsid w:val="00F348A1"/>
    <w:rsid w:val="00F34DC8"/>
    <w:rsid w:val="00F35516"/>
    <w:rsid w:val="00F357D5"/>
    <w:rsid w:val="00F35ACF"/>
    <w:rsid w:val="00F35D60"/>
    <w:rsid w:val="00F368F6"/>
    <w:rsid w:val="00F406C1"/>
    <w:rsid w:val="00F408BF"/>
    <w:rsid w:val="00F409CB"/>
    <w:rsid w:val="00F412C9"/>
    <w:rsid w:val="00F41449"/>
    <w:rsid w:val="00F42367"/>
    <w:rsid w:val="00F42659"/>
    <w:rsid w:val="00F4321E"/>
    <w:rsid w:val="00F43BDC"/>
    <w:rsid w:val="00F44535"/>
    <w:rsid w:val="00F44562"/>
    <w:rsid w:val="00F4467E"/>
    <w:rsid w:val="00F44B95"/>
    <w:rsid w:val="00F44C78"/>
    <w:rsid w:val="00F44EE4"/>
    <w:rsid w:val="00F45910"/>
    <w:rsid w:val="00F45E0F"/>
    <w:rsid w:val="00F46222"/>
    <w:rsid w:val="00F46E10"/>
    <w:rsid w:val="00F46F3D"/>
    <w:rsid w:val="00F47229"/>
    <w:rsid w:val="00F472C6"/>
    <w:rsid w:val="00F47772"/>
    <w:rsid w:val="00F47B01"/>
    <w:rsid w:val="00F50632"/>
    <w:rsid w:val="00F510EB"/>
    <w:rsid w:val="00F5156A"/>
    <w:rsid w:val="00F526D6"/>
    <w:rsid w:val="00F52F4D"/>
    <w:rsid w:val="00F53284"/>
    <w:rsid w:val="00F53629"/>
    <w:rsid w:val="00F53849"/>
    <w:rsid w:val="00F543E3"/>
    <w:rsid w:val="00F54705"/>
    <w:rsid w:val="00F548DA"/>
    <w:rsid w:val="00F55725"/>
    <w:rsid w:val="00F5599E"/>
    <w:rsid w:val="00F559EC"/>
    <w:rsid w:val="00F56178"/>
    <w:rsid w:val="00F5644D"/>
    <w:rsid w:val="00F5717F"/>
    <w:rsid w:val="00F57200"/>
    <w:rsid w:val="00F572F2"/>
    <w:rsid w:val="00F574F0"/>
    <w:rsid w:val="00F57619"/>
    <w:rsid w:val="00F57A56"/>
    <w:rsid w:val="00F57CE5"/>
    <w:rsid w:val="00F60771"/>
    <w:rsid w:val="00F60A21"/>
    <w:rsid w:val="00F60CB6"/>
    <w:rsid w:val="00F6102A"/>
    <w:rsid w:val="00F615A6"/>
    <w:rsid w:val="00F62093"/>
    <w:rsid w:val="00F62404"/>
    <w:rsid w:val="00F6272C"/>
    <w:rsid w:val="00F62A44"/>
    <w:rsid w:val="00F63729"/>
    <w:rsid w:val="00F64064"/>
    <w:rsid w:val="00F64260"/>
    <w:rsid w:val="00F64537"/>
    <w:rsid w:val="00F64BFA"/>
    <w:rsid w:val="00F64F25"/>
    <w:rsid w:val="00F65600"/>
    <w:rsid w:val="00F6569A"/>
    <w:rsid w:val="00F65846"/>
    <w:rsid w:val="00F65DED"/>
    <w:rsid w:val="00F65E95"/>
    <w:rsid w:val="00F66A88"/>
    <w:rsid w:val="00F66BBA"/>
    <w:rsid w:val="00F67417"/>
    <w:rsid w:val="00F67459"/>
    <w:rsid w:val="00F67FEF"/>
    <w:rsid w:val="00F70532"/>
    <w:rsid w:val="00F7110A"/>
    <w:rsid w:val="00F712AC"/>
    <w:rsid w:val="00F71664"/>
    <w:rsid w:val="00F71BCE"/>
    <w:rsid w:val="00F72BB5"/>
    <w:rsid w:val="00F72BFF"/>
    <w:rsid w:val="00F733AB"/>
    <w:rsid w:val="00F7437A"/>
    <w:rsid w:val="00F74BCC"/>
    <w:rsid w:val="00F754AE"/>
    <w:rsid w:val="00F75BA6"/>
    <w:rsid w:val="00F75CA4"/>
    <w:rsid w:val="00F75DFA"/>
    <w:rsid w:val="00F764C0"/>
    <w:rsid w:val="00F7665E"/>
    <w:rsid w:val="00F76D93"/>
    <w:rsid w:val="00F76E74"/>
    <w:rsid w:val="00F77173"/>
    <w:rsid w:val="00F77650"/>
    <w:rsid w:val="00F77A43"/>
    <w:rsid w:val="00F80C4C"/>
    <w:rsid w:val="00F81994"/>
    <w:rsid w:val="00F81E41"/>
    <w:rsid w:val="00F82607"/>
    <w:rsid w:val="00F82858"/>
    <w:rsid w:val="00F82919"/>
    <w:rsid w:val="00F82DD2"/>
    <w:rsid w:val="00F82F93"/>
    <w:rsid w:val="00F83503"/>
    <w:rsid w:val="00F83520"/>
    <w:rsid w:val="00F8362F"/>
    <w:rsid w:val="00F8395C"/>
    <w:rsid w:val="00F83EC2"/>
    <w:rsid w:val="00F841F6"/>
    <w:rsid w:val="00F853DC"/>
    <w:rsid w:val="00F85B1A"/>
    <w:rsid w:val="00F86D63"/>
    <w:rsid w:val="00F86EB4"/>
    <w:rsid w:val="00F8706F"/>
    <w:rsid w:val="00F87656"/>
    <w:rsid w:val="00F876BD"/>
    <w:rsid w:val="00F87A7F"/>
    <w:rsid w:val="00F87B80"/>
    <w:rsid w:val="00F87F94"/>
    <w:rsid w:val="00F90520"/>
    <w:rsid w:val="00F905EB"/>
    <w:rsid w:val="00F90F9F"/>
    <w:rsid w:val="00F913F2"/>
    <w:rsid w:val="00F91417"/>
    <w:rsid w:val="00F91803"/>
    <w:rsid w:val="00F920B5"/>
    <w:rsid w:val="00F92488"/>
    <w:rsid w:val="00F92A87"/>
    <w:rsid w:val="00F93E6C"/>
    <w:rsid w:val="00F93FC2"/>
    <w:rsid w:val="00F94A85"/>
    <w:rsid w:val="00F95E99"/>
    <w:rsid w:val="00F96C43"/>
    <w:rsid w:val="00F97F1D"/>
    <w:rsid w:val="00FA0338"/>
    <w:rsid w:val="00FA03FD"/>
    <w:rsid w:val="00FA079A"/>
    <w:rsid w:val="00FA0AFD"/>
    <w:rsid w:val="00FA0C33"/>
    <w:rsid w:val="00FA0F37"/>
    <w:rsid w:val="00FA1358"/>
    <w:rsid w:val="00FA1638"/>
    <w:rsid w:val="00FA1BBE"/>
    <w:rsid w:val="00FA24FA"/>
    <w:rsid w:val="00FA27D5"/>
    <w:rsid w:val="00FA2D53"/>
    <w:rsid w:val="00FA2E6F"/>
    <w:rsid w:val="00FA2F90"/>
    <w:rsid w:val="00FA2FAE"/>
    <w:rsid w:val="00FA3325"/>
    <w:rsid w:val="00FA3357"/>
    <w:rsid w:val="00FA36E0"/>
    <w:rsid w:val="00FA38D9"/>
    <w:rsid w:val="00FA3B6F"/>
    <w:rsid w:val="00FA3D7B"/>
    <w:rsid w:val="00FA487C"/>
    <w:rsid w:val="00FA4D20"/>
    <w:rsid w:val="00FA4EF5"/>
    <w:rsid w:val="00FA55DA"/>
    <w:rsid w:val="00FA7654"/>
    <w:rsid w:val="00FA7DF2"/>
    <w:rsid w:val="00FB059E"/>
    <w:rsid w:val="00FB08A8"/>
    <w:rsid w:val="00FB0999"/>
    <w:rsid w:val="00FB0AC5"/>
    <w:rsid w:val="00FB0C70"/>
    <w:rsid w:val="00FB1303"/>
    <w:rsid w:val="00FB1321"/>
    <w:rsid w:val="00FB1651"/>
    <w:rsid w:val="00FB1879"/>
    <w:rsid w:val="00FB2193"/>
    <w:rsid w:val="00FB2BDB"/>
    <w:rsid w:val="00FB2E7D"/>
    <w:rsid w:val="00FB3051"/>
    <w:rsid w:val="00FB3188"/>
    <w:rsid w:val="00FB3258"/>
    <w:rsid w:val="00FB3339"/>
    <w:rsid w:val="00FB3493"/>
    <w:rsid w:val="00FB3657"/>
    <w:rsid w:val="00FB3BAA"/>
    <w:rsid w:val="00FB3EBA"/>
    <w:rsid w:val="00FB44AF"/>
    <w:rsid w:val="00FB4863"/>
    <w:rsid w:val="00FB530B"/>
    <w:rsid w:val="00FB53B7"/>
    <w:rsid w:val="00FB54E3"/>
    <w:rsid w:val="00FB563E"/>
    <w:rsid w:val="00FB6D22"/>
    <w:rsid w:val="00FB7222"/>
    <w:rsid w:val="00FB7231"/>
    <w:rsid w:val="00FB74B5"/>
    <w:rsid w:val="00FB79D9"/>
    <w:rsid w:val="00FB79E1"/>
    <w:rsid w:val="00FB7AF0"/>
    <w:rsid w:val="00FC0579"/>
    <w:rsid w:val="00FC0656"/>
    <w:rsid w:val="00FC0704"/>
    <w:rsid w:val="00FC109D"/>
    <w:rsid w:val="00FC14CF"/>
    <w:rsid w:val="00FC1E0B"/>
    <w:rsid w:val="00FC1F82"/>
    <w:rsid w:val="00FC20A1"/>
    <w:rsid w:val="00FC29FE"/>
    <w:rsid w:val="00FC3491"/>
    <w:rsid w:val="00FC3931"/>
    <w:rsid w:val="00FC417B"/>
    <w:rsid w:val="00FC41AA"/>
    <w:rsid w:val="00FC4CCE"/>
    <w:rsid w:val="00FC5F02"/>
    <w:rsid w:val="00FC6CE9"/>
    <w:rsid w:val="00FC76DE"/>
    <w:rsid w:val="00FD064B"/>
    <w:rsid w:val="00FD1B8F"/>
    <w:rsid w:val="00FD296E"/>
    <w:rsid w:val="00FD2F6E"/>
    <w:rsid w:val="00FD392D"/>
    <w:rsid w:val="00FD4021"/>
    <w:rsid w:val="00FD51CD"/>
    <w:rsid w:val="00FD525F"/>
    <w:rsid w:val="00FD59E2"/>
    <w:rsid w:val="00FD5BCF"/>
    <w:rsid w:val="00FD6983"/>
    <w:rsid w:val="00FD6F47"/>
    <w:rsid w:val="00FD73B2"/>
    <w:rsid w:val="00FD7B15"/>
    <w:rsid w:val="00FD7B25"/>
    <w:rsid w:val="00FD7F7D"/>
    <w:rsid w:val="00FE062A"/>
    <w:rsid w:val="00FE07EB"/>
    <w:rsid w:val="00FE117A"/>
    <w:rsid w:val="00FE1419"/>
    <w:rsid w:val="00FE1818"/>
    <w:rsid w:val="00FE21C9"/>
    <w:rsid w:val="00FE23E8"/>
    <w:rsid w:val="00FE25EC"/>
    <w:rsid w:val="00FE274A"/>
    <w:rsid w:val="00FE2CC3"/>
    <w:rsid w:val="00FE3678"/>
    <w:rsid w:val="00FE3750"/>
    <w:rsid w:val="00FE3BF3"/>
    <w:rsid w:val="00FE3C58"/>
    <w:rsid w:val="00FE4479"/>
    <w:rsid w:val="00FE48FE"/>
    <w:rsid w:val="00FE4968"/>
    <w:rsid w:val="00FE4987"/>
    <w:rsid w:val="00FE504E"/>
    <w:rsid w:val="00FE53AF"/>
    <w:rsid w:val="00FE59E0"/>
    <w:rsid w:val="00FE5FE8"/>
    <w:rsid w:val="00FE625E"/>
    <w:rsid w:val="00FE629D"/>
    <w:rsid w:val="00FE6BEA"/>
    <w:rsid w:val="00FE6E80"/>
    <w:rsid w:val="00FF0F3E"/>
    <w:rsid w:val="00FF1425"/>
    <w:rsid w:val="00FF1787"/>
    <w:rsid w:val="00FF1BF3"/>
    <w:rsid w:val="00FF1D12"/>
    <w:rsid w:val="00FF1FED"/>
    <w:rsid w:val="00FF2681"/>
    <w:rsid w:val="00FF2D9A"/>
    <w:rsid w:val="00FF325F"/>
    <w:rsid w:val="00FF3BFF"/>
    <w:rsid w:val="00FF3D81"/>
    <w:rsid w:val="00FF45F9"/>
    <w:rsid w:val="00FF4C69"/>
    <w:rsid w:val="00FF59E0"/>
    <w:rsid w:val="00FF6226"/>
    <w:rsid w:val="00FF69C1"/>
    <w:rsid w:val="00FF6BFC"/>
    <w:rsid w:val="00FF747C"/>
    <w:rsid w:val="00FF751F"/>
    <w:rsid w:val="00FF781C"/>
    <w:rsid w:val="00FF796E"/>
    <w:rsid w:val="00FF7AF0"/>
    <w:rsid w:val="00FF7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 fill="f" fillcolor="white" stroke="f">
      <v:fill color="white" on="f"/>
      <v:stroke on="f"/>
      <o:colormru v:ext="edit" colors="#fd000d,#1e1284,#324099,#2a289d"/>
    </o:shapedefaults>
    <o:shapelayout v:ext="edit">
      <o:idmap v:ext="edit" data="1"/>
    </o:shapelayout>
  </w:shapeDefaults>
  <w:doNotEmbedSmartTags/>
  <w:decimalSymbol w:val="."/>
  <w:listSeparator w:val=","/>
  <w14:docId w14:val="0C575651"/>
  <w15:docId w15:val="{C2F9A854-516E-47A1-AD2A-2D1A6C80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B331B5"/>
    <w:pPr>
      <w:widowControl w:val="0"/>
      <w:overflowPunct w:val="0"/>
      <w:autoSpaceDE w:val="0"/>
      <w:autoSpaceDN w:val="0"/>
      <w:adjustRightInd w:val="0"/>
      <w:spacing w:line="320" w:lineRule="exact"/>
      <w:textAlignment w:val="baseline"/>
    </w:pPr>
    <w:rPr>
      <w:rFonts w:ascii="Times New Roman" w:hAnsi="Times New Roman"/>
    </w:rPr>
  </w:style>
  <w:style w:type="paragraph" w:styleId="1">
    <w:name w:val="heading 1"/>
    <w:basedOn w:val="a4"/>
    <w:next w:val="a5"/>
    <w:qFormat/>
    <w:rsid w:val="00C439A8"/>
    <w:pPr>
      <w:keepNext/>
      <w:pageBreakBefore/>
      <w:widowControl/>
      <w:numPr>
        <w:numId w:val="11"/>
      </w:numPr>
      <w:wordWrap w:val="0"/>
      <w:overflowPunct/>
      <w:autoSpaceDE/>
      <w:autoSpaceDN/>
      <w:spacing w:before="240" w:after="60" w:line="300" w:lineRule="exact"/>
      <w:textAlignment w:val="center"/>
      <w:outlineLvl w:val="0"/>
    </w:pPr>
    <w:rPr>
      <w:rFonts w:ascii="Arial" w:eastAsia="Arial" w:hAnsi="Arial" w:cs="Arial"/>
      <w:sz w:val="28"/>
      <w:szCs w:val="28"/>
      <w:lang w:eastAsia="ko-KR"/>
    </w:rPr>
  </w:style>
  <w:style w:type="paragraph" w:styleId="21">
    <w:name w:val="heading 2"/>
    <w:basedOn w:val="a4"/>
    <w:next w:val="E"/>
    <w:qFormat/>
    <w:rsid w:val="00D46258"/>
    <w:pPr>
      <w:keepNext/>
      <w:widowControl/>
      <w:numPr>
        <w:ilvl w:val="1"/>
        <w:numId w:val="11"/>
      </w:numPr>
      <w:overflowPunct/>
      <w:autoSpaceDE/>
      <w:autoSpaceDN/>
      <w:spacing w:before="200" w:after="100" w:line="300" w:lineRule="exact"/>
      <w:outlineLvl w:val="1"/>
    </w:pPr>
    <w:rPr>
      <w:rFonts w:ascii="Cambria" w:eastAsia="Arial" w:hAnsi="Cambria" w:cs="Arial"/>
      <w:b/>
      <w:sz w:val="24"/>
      <w:szCs w:val="24"/>
      <w:lang w:eastAsia="ko-KR"/>
    </w:rPr>
  </w:style>
  <w:style w:type="paragraph" w:styleId="31">
    <w:name w:val="heading 3"/>
    <w:next w:val="E"/>
    <w:link w:val="3Char"/>
    <w:autoRedefine/>
    <w:qFormat/>
    <w:rsid w:val="000873EE"/>
    <w:pPr>
      <w:keepNext/>
      <w:numPr>
        <w:ilvl w:val="2"/>
        <w:numId w:val="11"/>
      </w:numPr>
      <w:overflowPunct w:val="0"/>
      <w:autoSpaceDE w:val="0"/>
      <w:autoSpaceDN w:val="0"/>
      <w:adjustRightInd w:val="0"/>
      <w:spacing w:before="240" w:after="60"/>
      <w:textAlignment w:val="baseline"/>
      <w:outlineLvl w:val="2"/>
    </w:pPr>
    <w:rPr>
      <w:rFonts w:ascii="Cambria" w:eastAsia="HD현대체 Bold" w:hAnsi="Cambria" w:cs="Arial"/>
      <w:b/>
      <w:color w:val="000000" w:themeColor="text1"/>
      <w:sz w:val="22"/>
      <w:szCs w:val="22"/>
      <w:lang w:eastAsia="ko-KR"/>
    </w:rPr>
  </w:style>
  <w:style w:type="paragraph" w:styleId="41">
    <w:name w:val="heading 4"/>
    <w:next w:val="E"/>
    <w:qFormat/>
    <w:rsid w:val="005545F7"/>
    <w:pPr>
      <w:keepNext/>
      <w:numPr>
        <w:ilvl w:val="3"/>
        <w:numId w:val="11"/>
      </w:numPr>
      <w:spacing w:before="200" w:after="100" w:line="300" w:lineRule="exact"/>
      <w:ind w:rightChars="100" w:right="100"/>
      <w:outlineLvl w:val="3"/>
    </w:pPr>
    <w:rPr>
      <w:rFonts w:ascii="Arial" w:eastAsia="Arial" w:hAnsi="Arial" w:cs="Arial"/>
      <w:sz w:val="22"/>
      <w:szCs w:val="22"/>
    </w:rPr>
  </w:style>
  <w:style w:type="paragraph" w:styleId="51">
    <w:name w:val="heading 5"/>
    <w:basedOn w:val="a4"/>
    <w:next w:val="a5"/>
    <w:qFormat/>
    <w:rsid w:val="004103E0"/>
    <w:pPr>
      <w:keepNext/>
      <w:widowControl/>
      <w:numPr>
        <w:ilvl w:val="4"/>
        <w:numId w:val="11"/>
      </w:numPr>
      <w:overflowPunct/>
      <w:autoSpaceDE/>
      <w:autoSpaceDN/>
      <w:spacing w:before="200" w:after="100" w:line="300" w:lineRule="exact"/>
      <w:outlineLvl w:val="4"/>
    </w:pPr>
    <w:rPr>
      <w:rFonts w:ascii="Arial" w:eastAsia="MS Gothic" w:hAnsi="Arial"/>
      <w:sz w:val="22"/>
    </w:rPr>
  </w:style>
  <w:style w:type="paragraph" w:styleId="6">
    <w:name w:val="heading 6"/>
    <w:basedOn w:val="a4"/>
    <w:next w:val="a5"/>
    <w:qFormat/>
    <w:rsid w:val="004103E0"/>
    <w:pPr>
      <w:keepNext/>
      <w:widowControl/>
      <w:numPr>
        <w:ilvl w:val="5"/>
        <w:numId w:val="11"/>
      </w:numPr>
      <w:overflowPunct/>
      <w:autoSpaceDE/>
      <w:autoSpaceDN/>
      <w:spacing w:before="200" w:after="100" w:line="300" w:lineRule="exact"/>
      <w:outlineLvl w:val="5"/>
    </w:pPr>
    <w:rPr>
      <w:rFonts w:ascii="Arial" w:eastAsia="MS Gothic" w:hAnsi="Arial"/>
      <w:sz w:val="22"/>
    </w:rPr>
  </w:style>
  <w:style w:type="paragraph" w:styleId="7">
    <w:name w:val="heading 7"/>
    <w:basedOn w:val="a4"/>
    <w:next w:val="a5"/>
    <w:qFormat/>
    <w:rsid w:val="004103E0"/>
    <w:pPr>
      <w:keepNext/>
      <w:widowControl/>
      <w:numPr>
        <w:numId w:val="12"/>
      </w:numPr>
      <w:overflowPunct/>
      <w:autoSpaceDE/>
      <w:autoSpaceDN/>
      <w:spacing w:before="100" w:after="100" w:line="300" w:lineRule="exact"/>
      <w:outlineLvl w:val="6"/>
    </w:pPr>
    <w:rPr>
      <w:rFonts w:ascii="Arial" w:eastAsia="MS Gothic" w:hAnsi="Arial"/>
    </w:rPr>
  </w:style>
  <w:style w:type="paragraph" w:styleId="8">
    <w:name w:val="heading 8"/>
    <w:next w:val="a5"/>
    <w:qFormat/>
    <w:rsid w:val="004103E0"/>
    <w:pPr>
      <w:keepNext/>
      <w:spacing w:line="240" w:lineRule="exact"/>
      <w:outlineLvl w:val="7"/>
    </w:pPr>
    <w:rPr>
      <w:rFonts w:ascii="Arial" w:eastAsia="MS Gothic" w:hAnsi="Arial"/>
      <w:noProof/>
      <w:sz w:val="18"/>
    </w:rPr>
  </w:style>
  <w:style w:type="paragraph" w:styleId="9">
    <w:name w:val="heading 9"/>
    <w:basedOn w:val="a6"/>
    <w:next w:val="a5"/>
    <w:qFormat/>
    <w:rsid w:val="004103E0"/>
    <w:pPr>
      <w:keepNext/>
      <w:outlineLvl w:val="8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5">
    <w:name w:val="Body Text"/>
    <w:basedOn w:val="a4"/>
    <w:link w:val="Char"/>
    <w:uiPriority w:val="99"/>
    <w:rsid w:val="004103E0"/>
    <w:pPr>
      <w:overflowPunct/>
      <w:ind w:firstLine="199"/>
    </w:pPr>
    <w:rPr>
      <w:rFonts w:ascii="Century" w:hAnsi="Century"/>
      <w:position w:val="2"/>
      <w:sz w:val="18"/>
    </w:rPr>
  </w:style>
  <w:style w:type="paragraph" w:customStyle="1" w:styleId="a6">
    <w:name w:val="標準(ゴシック)"/>
    <w:rsid w:val="004103E0"/>
    <w:pPr>
      <w:spacing w:line="320" w:lineRule="exact"/>
    </w:pPr>
    <w:rPr>
      <w:rFonts w:ascii="Arial" w:eastAsia="MS Gothic" w:hAnsi="Arial"/>
    </w:rPr>
  </w:style>
  <w:style w:type="paragraph" w:styleId="22">
    <w:name w:val="toc 2"/>
    <w:basedOn w:val="a4"/>
    <w:autoRedefine/>
    <w:uiPriority w:val="39"/>
    <w:rsid w:val="004103E0"/>
    <w:pPr>
      <w:keepLines/>
      <w:widowControl/>
      <w:tabs>
        <w:tab w:val="right" w:leader="dot" w:pos="9752"/>
      </w:tabs>
      <w:spacing w:after="40"/>
      <w:ind w:left="908" w:hanging="709"/>
    </w:pPr>
    <w:rPr>
      <w:noProof/>
    </w:rPr>
  </w:style>
  <w:style w:type="paragraph" w:styleId="32">
    <w:name w:val="toc 3"/>
    <w:basedOn w:val="a4"/>
    <w:autoRedefine/>
    <w:uiPriority w:val="39"/>
    <w:rsid w:val="004103E0"/>
    <w:pPr>
      <w:keepLines/>
      <w:widowControl/>
      <w:tabs>
        <w:tab w:val="right" w:leader="dot" w:pos="9752"/>
      </w:tabs>
      <w:overflowPunct/>
      <w:autoSpaceDE/>
      <w:autoSpaceDN/>
      <w:spacing w:after="40" w:line="260" w:lineRule="exact"/>
      <w:ind w:left="1361" w:hanging="964"/>
    </w:pPr>
    <w:rPr>
      <w:noProof/>
    </w:rPr>
  </w:style>
  <w:style w:type="paragraph" w:styleId="aa">
    <w:name w:val="footer"/>
    <w:link w:val="Char0"/>
    <w:rsid w:val="004103E0"/>
    <w:pPr>
      <w:tabs>
        <w:tab w:val="center" w:pos="4820"/>
        <w:tab w:val="right" w:pos="9752"/>
      </w:tabs>
      <w:spacing w:line="240" w:lineRule="exact"/>
    </w:pPr>
    <w:rPr>
      <w:rFonts w:ascii="Arial" w:eastAsia="MS Gothic" w:hAnsi="Arial"/>
      <w:sz w:val="18"/>
    </w:rPr>
  </w:style>
  <w:style w:type="paragraph" w:styleId="ab">
    <w:name w:val="header"/>
    <w:basedOn w:val="a4"/>
    <w:rsid w:val="004103E0"/>
    <w:pPr>
      <w:tabs>
        <w:tab w:val="right" w:pos="9752"/>
      </w:tabs>
      <w:autoSpaceDE/>
      <w:autoSpaceDN/>
      <w:spacing w:line="380" w:lineRule="exact"/>
      <w:jc w:val="right"/>
    </w:pPr>
    <w:rPr>
      <w:rFonts w:ascii="Arial" w:eastAsia="MS Gothic" w:hAnsi="Arial"/>
    </w:rPr>
  </w:style>
  <w:style w:type="paragraph" w:styleId="ac">
    <w:name w:val="List Continue"/>
    <w:basedOn w:val="a5"/>
    <w:next w:val="a4"/>
    <w:rsid w:val="004103E0"/>
    <w:pPr>
      <w:ind w:left="397" w:firstLine="0"/>
    </w:pPr>
  </w:style>
  <w:style w:type="paragraph" w:customStyle="1" w:styleId="ad">
    <w:name w:val="図枠なし"/>
    <w:basedOn w:val="ae"/>
    <w:next w:val="a5"/>
    <w:rsid w:val="004103E0"/>
    <w:pPr>
      <w:keepNext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0"/>
    </w:pPr>
  </w:style>
  <w:style w:type="paragraph" w:customStyle="1" w:styleId="ae">
    <w:name w:val="図枠"/>
    <w:next w:val="af"/>
    <w:rsid w:val="004103E0"/>
    <w:pPr>
      <w:keepNext/>
      <w:widowControl w:val="0"/>
      <w:pBdr>
        <w:top w:val="single" w:sz="4" w:space="8" w:color="auto"/>
        <w:left w:val="single" w:sz="4" w:space="8" w:color="auto"/>
        <w:bottom w:val="single" w:sz="4" w:space="8" w:color="auto"/>
        <w:right w:val="single" w:sz="4" w:space="8" w:color="auto"/>
      </w:pBdr>
      <w:kinsoku w:val="0"/>
      <w:overflowPunct w:val="0"/>
      <w:adjustRightInd w:val="0"/>
      <w:spacing w:before="240" w:after="60" w:line="240" w:lineRule="atLeast"/>
      <w:ind w:left="142" w:right="142"/>
      <w:jc w:val="center"/>
      <w:textAlignment w:val="baseline"/>
    </w:pPr>
    <w:rPr>
      <w:rFonts w:ascii="Arial" w:eastAsia="MS Gothic" w:hAnsi="Arial"/>
      <w:sz w:val="18"/>
    </w:rPr>
  </w:style>
  <w:style w:type="paragraph" w:customStyle="1" w:styleId="af">
    <w:name w:val="図タイトル"/>
    <w:basedOn w:val="0pt0pt1pt"/>
    <w:next w:val="a5"/>
    <w:rsid w:val="004103E0"/>
  </w:style>
  <w:style w:type="paragraph" w:customStyle="1" w:styleId="af0">
    <w:name w:val="表脚注リスト"/>
    <w:basedOn w:val="af1"/>
    <w:rsid w:val="004103E0"/>
    <w:pPr>
      <w:tabs>
        <w:tab w:val="clear" w:pos="794"/>
        <w:tab w:val="clear" w:pos="1191"/>
        <w:tab w:val="left" w:pos="595"/>
        <w:tab w:val="left" w:pos="992"/>
      </w:tabs>
      <w:overflowPunct w:val="0"/>
      <w:spacing w:before="60"/>
      <w:ind w:left="595" w:hanging="595"/>
    </w:pPr>
  </w:style>
  <w:style w:type="paragraph" w:customStyle="1" w:styleId="af1">
    <w:name w:val="注記リスト"/>
    <w:rsid w:val="004103E0"/>
    <w:pPr>
      <w:widowControl w:val="0"/>
      <w:tabs>
        <w:tab w:val="left" w:pos="794"/>
        <w:tab w:val="left" w:pos="1191"/>
      </w:tabs>
      <w:adjustRightInd w:val="0"/>
      <w:spacing w:before="40" w:line="260" w:lineRule="exact"/>
      <w:ind w:left="1191" w:hanging="992"/>
      <w:textAlignment w:val="baseline"/>
    </w:pPr>
    <w:rPr>
      <w:rFonts w:ascii="Arial" w:eastAsia="MS Gothic" w:hAnsi="Arial"/>
      <w:sz w:val="18"/>
    </w:rPr>
  </w:style>
  <w:style w:type="paragraph" w:customStyle="1" w:styleId="af2">
    <w:name w:val="表脚注"/>
    <w:basedOn w:val="af3"/>
    <w:rsid w:val="004103E0"/>
    <w:pPr>
      <w:tabs>
        <w:tab w:val="clear" w:pos="1191"/>
        <w:tab w:val="left" w:pos="595"/>
      </w:tabs>
      <w:ind w:left="595" w:hanging="595"/>
    </w:pPr>
  </w:style>
  <w:style w:type="character" w:styleId="af4">
    <w:name w:val="Subtle Reference"/>
    <w:qFormat/>
    <w:rsid w:val="006C2FC0"/>
    <w:rPr>
      <w:rFonts w:ascii="현대체 Bold" w:eastAsia="현대체 Bold" w:hAnsi="현대체 Bold" w:cs="현대체 Bold"/>
      <w:color w:val="000000"/>
      <w:spacing w:val="0"/>
      <w:sz w:val="20"/>
      <w:u w:val="none"/>
    </w:rPr>
  </w:style>
  <w:style w:type="paragraph" w:customStyle="1" w:styleId="af3">
    <w:name w:val="注記"/>
    <w:basedOn w:val="af1"/>
    <w:rsid w:val="004103E0"/>
    <w:pPr>
      <w:tabs>
        <w:tab w:val="clear" w:pos="794"/>
        <w:tab w:val="left" w:pos="992"/>
      </w:tabs>
      <w:ind w:left="993" w:hanging="794"/>
    </w:pPr>
  </w:style>
  <w:style w:type="paragraph" w:styleId="10">
    <w:name w:val="toc 1"/>
    <w:basedOn w:val="a4"/>
    <w:next w:val="22"/>
    <w:autoRedefine/>
    <w:uiPriority w:val="39"/>
    <w:rsid w:val="004103E0"/>
    <w:pPr>
      <w:keepNext/>
      <w:keepLines/>
      <w:widowControl/>
      <w:tabs>
        <w:tab w:val="right" w:leader="dot" w:pos="9752"/>
      </w:tabs>
      <w:overflowPunct/>
      <w:autoSpaceDE/>
      <w:autoSpaceDN/>
      <w:spacing w:before="360" w:after="120"/>
      <w:ind w:left="397" w:hanging="397"/>
    </w:pPr>
    <w:rPr>
      <w:rFonts w:ascii="Arial" w:eastAsia="MS Gothic" w:hAnsi="Arial"/>
      <w:noProof/>
    </w:rPr>
  </w:style>
  <w:style w:type="paragraph" w:customStyle="1" w:styleId="af5">
    <w:name w:val="表ヘッダ"/>
    <w:basedOn w:val="af6"/>
    <w:next w:val="af6"/>
    <w:rsid w:val="004103E0"/>
    <w:pPr>
      <w:keepNext/>
      <w:widowControl/>
      <w:ind w:left="57"/>
      <w:jc w:val="center"/>
    </w:pPr>
  </w:style>
  <w:style w:type="paragraph" w:customStyle="1" w:styleId="af6">
    <w:name w:val="表本文"/>
    <w:link w:val="Char1"/>
    <w:rsid w:val="004103E0"/>
    <w:pPr>
      <w:widowControl w:val="0"/>
      <w:autoSpaceDE w:val="0"/>
      <w:autoSpaceDN w:val="0"/>
      <w:adjustRightInd w:val="0"/>
      <w:spacing w:line="320" w:lineRule="exact"/>
      <w:ind w:left="85" w:right="57"/>
      <w:textAlignment w:val="baseline"/>
    </w:pPr>
    <w:rPr>
      <w:rFonts w:ascii="Arial" w:eastAsia="MS Gothic" w:hAnsi="Arial"/>
      <w:position w:val="2"/>
      <w:sz w:val="18"/>
    </w:rPr>
  </w:style>
  <w:style w:type="paragraph" w:customStyle="1" w:styleId="af7">
    <w:name w:val="表条件"/>
    <w:basedOn w:val="af5"/>
    <w:next w:val="af5"/>
    <w:rsid w:val="004103E0"/>
    <w:pPr>
      <w:spacing w:after="40" w:line="240" w:lineRule="exact"/>
      <w:jc w:val="right"/>
    </w:pPr>
  </w:style>
  <w:style w:type="paragraph" w:customStyle="1" w:styleId="af8">
    <w:name w:val="大見出し"/>
    <w:next w:val="a5"/>
    <w:rsid w:val="004103E0"/>
    <w:pPr>
      <w:keepNext/>
      <w:pageBreakBefore/>
      <w:widowControl w:val="0"/>
      <w:adjustRightInd w:val="0"/>
      <w:spacing w:before="120" w:after="120"/>
      <w:jc w:val="center"/>
      <w:textAlignment w:val="baseline"/>
    </w:pPr>
    <w:rPr>
      <w:rFonts w:ascii="Arial" w:eastAsia="MS Gothic" w:hAnsi="Arial"/>
      <w:sz w:val="40"/>
    </w:rPr>
  </w:style>
  <w:style w:type="paragraph" w:customStyle="1" w:styleId="af9">
    <w:name w:val="奥付"/>
    <w:rsid w:val="004103E0"/>
    <w:pPr>
      <w:widowControl w:val="0"/>
      <w:pBdr>
        <w:top w:val="single" w:sz="6" w:space="1" w:color="auto"/>
        <w:bottom w:val="single" w:sz="6" w:space="1" w:color="auto"/>
      </w:pBdr>
      <w:tabs>
        <w:tab w:val="left" w:pos="3969"/>
      </w:tabs>
      <w:adjustRightInd w:val="0"/>
      <w:spacing w:line="320" w:lineRule="exact"/>
      <w:jc w:val="both"/>
      <w:textAlignment w:val="baseline"/>
    </w:pPr>
    <w:rPr>
      <w:rFonts w:ascii="Arial" w:eastAsia="MS Gothic" w:hAnsi="Arial"/>
    </w:rPr>
  </w:style>
  <w:style w:type="paragraph" w:customStyle="1" w:styleId="afa">
    <w:name w:val="コード"/>
    <w:basedOn w:val="a5"/>
    <w:rsid w:val="004103E0"/>
    <w:pPr>
      <w:tabs>
        <w:tab w:val="left" w:pos="1418"/>
        <w:tab w:val="left" w:pos="3119"/>
        <w:tab w:val="left" w:pos="4820"/>
        <w:tab w:val="left" w:pos="6521"/>
      </w:tabs>
      <w:spacing w:before="20" w:after="60" w:line="240" w:lineRule="exact"/>
      <w:ind w:left="284" w:firstLine="0"/>
    </w:pPr>
    <w:rPr>
      <w:rFonts w:ascii="Courier New" w:hAnsi="Courier New"/>
    </w:rPr>
  </w:style>
  <w:style w:type="paragraph" w:customStyle="1" w:styleId="afb">
    <w:name w:val="表タイトル"/>
    <w:basedOn w:val="0pt0pt1pt"/>
    <w:link w:val="afc"/>
    <w:rsid w:val="004103E0"/>
  </w:style>
  <w:style w:type="character" w:styleId="afd">
    <w:name w:val="page number"/>
    <w:rsid w:val="004103E0"/>
    <w:rPr>
      <w:rFonts w:ascii="Arial" w:hAnsi="Arial"/>
    </w:rPr>
  </w:style>
  <w:style w:type="paragraph" w:styleId="11">
    <w:name w:val="index 1"/>
    <w:basedOn w:val="a4"/>
    <w:next w:val="23"/>
    <w:autoRedefine/>
    <w:rsid w:val="004103E0"/>
    <w:pPr>
      <w:widowControl/>
      <w:tabs>
        <w:tab w:val="right" w:leader="dot" w:pos="4451"/>
      </w:tabs>
      <w:autoSpaceDE/>
      <w:autoSpaceDN/>
      <w:spacing w:after="20"/>
    </w:pPr>
    <w:rPr>
      <w:rFonts w:ascii="Arial" w:eastAsia="MS Gothic" w:hAnsi="Arial"/>
      <w:noProof/>
      <w:sz w:val="18"/>
    </w:rPr>
  </w:style>
  <w:style w:type="paragraph" w:styleId="23">
    <w:name w:val="index 2"/>
    <w:basedOn w:val="a4"/>
    <w:autoRedefine/>
    <w:rsid w:val="004103E0"/>
    <w:pPr>
      <w:widowControl/>
      <w:tabs>
        <w:tab w:val="right" w:leader="dot" w:pos="4451"/>
      </w:tabs>
      <w:autoSpaceDE/>
      <w:autoSpaceDN/>
      <w:spacing w:after="20"/>
      <w:ind w:left="357"/>
    </w:pPr>
    <w:rPr>
      <w:rFonts w:ascii="Arial" w:eastAsia="MS Gothic" w:hAnsi="Arial"/>
      <w:sz w:val="18"/>
    </w:rPr>
  </w:style>
  <w:style w:type="paragraph" w:styleId="afe">
    <w:name w:val="index heading"/>
    <w:basedOn w:val="a4"/>
    <w:next w:val="11"/>
    <w:semiHidden/>
    <w:rsid w:val="004103E0"/>
    <w:pPr>
      <w:keepNext/>
      <w:autoSpaceDE/>
      <w:autoSpaceDN/>
      <w:spacing w:before="60" w:after="60" w:line="400" w:lineRule="exact"/>
      <w:ind w:left="312" w:hanging="312"/>
    </w:pPr>
    <w:rPr>
      <w:rFonts w:ascii="Arial" w:eastAsia="MS Gothic" w:hAnsi="Arial"/>
    </w:rPr>
  </w:style>
  <w:style w:type="paragraph" w:styleId="aff">
    <w:name w:val="Plain Text"/>
    <w:basedOn w:val="a4"/>
    <w:rsid w:val="004103E0"/>
    <w:rPr>
      <w:sz w:val="21"/>
    </w:rPr>
  </w:style>
  <w:style w:type="paragraph" w:styleId="a2">
    <w:name w:val="List Bullet"/>
    <w:basedOn w:val="a5"/>
    <w:uiPriority w:val="99"/>
    <w:rsid w:val="004103E0"/>
    <w:pPr>
      <w:numPr>
        <w:numId w:val="10"/>
      </w:numPr>
      <w:tabs>
        <w:tab w:val="left" w:pos="397"/>
      </w:tabs>
      <w:autoSpaceDE/>
      <w:autoSpaceDN/>
      <w:spacing w:before="40"/>
      <w:ind w:left="397" w:hanging="267"/>
    </w:pPr>
  </w:style>
  <w:style w:type="paragraph" w:customStyle="1" w:styleId="SP">
    <w:name w:val="SP"/>
    <w:basedOn w:val="a4"/>
    <w:rsid w:val="004103E0"/>
    <w:pPr>
      <w:spacing w:line="300" w:lineRule="exact"/>
    </w:pPr>
  </w:style>
  <w:style w:type="paragraph" w:customStyle="1" w:styleId="a0">
    <w:name w:val="表中箇条書き"/>
    <w:basedOn w:val="af6"/>
    <w:next w:val="aff0"/>
    <w:rsid w:val="004103E0"/>
    <w:pPr>
      <w:numPr>
        <w:numId w:val="14"/>
      </w:numPr>
      <w:tabs>
        <w:tab w:val="left" w:pos="267"/>
      </w:tabs>
      <w:autoSpaceDE/>
      <w:autoSpaceDN/>
    </w:pPr>
    <w:rPr>
      <w:noProof/>
    </w:rPr>
  </w:style>
  <w:style w:type="paragraph" w:customStyle="1" w:styleId="aff0">
    <w:name w:val="表中箇条書き続き"/>
    <w:basedOn w:val="af6"/>
    <w:rsid w:val="004103E0"/>
    <w:pPr>
      <w:ind w:left="267"/>
    </w:pPr>
    <w:rPr>
      <w:noProof/>
    </w:rPr>
  </w:style>
  <w:style w:type="paragraph" w:customStyle="1" w:styleId="aff1">
    <w:name w:val="表本文+インデント"/>
    <w:basedOn w:val="af6"/>
    <w:rsid w:val="004103E0"/>
    <w:pPr>
      <w:ind w:left="266"/>
    </w:pPr>
  </w:style>
  <w:style w:type="paragraph" w:styleId="33">
    <w:name w:val="index 3"/>
    <w:basedOn w:val="23"/>
    <w:semiHidden/>
    <w:rsid w:val="004103E0"/>
    <w:pPr>
      <w:ind w:left="540" w:hanging="180"/>
    </w:pPr>
  </w:style>
  <w:style w:type="paragraph" w:customStyle="1" w:styleId="aff2">
    <w:name w:val="表中注記"/>
    <w:rsid w:val="004103E0"/>
    <w:pPr>
      <w:spacing w:line="260" w:lineRule="exact"/>
      <w:ind w:left="652" w:right="57" w:hanging="595"/>
    </w:pPr>
    <w:rPr>
      <w:rFonts w:ascii="Arial" w:eastAsia="MS Gothic" w:hAnsi="Arial"/>
      <w:sz w:val="18"/>
    </w:rPr>
  </w:style>
  <w:style w:type="paragraph" w:customStyle="1" w:styleId="aff3">
    <w:name w:val="番号無見出し"/>
    <w:basedOn w:val="21"/>
    <w:next w:val="a5"/>
    <w:rsid w:val="004103E0"/>
    <w:pPr>
      <w:numPr>
        <w:ilvl w:val="0"/>
        <w:numId w:val="0"/>
      </w:numPr>
      <w:tabs>
        <w:tab w:val="left" w:pos="794"/>
      </w:tabs>
      <w:ind w:left="794" w:hanging="794"/>
      <w:outlineLvl w:val="9"/>
    </w:pPr>
  </w:style>
  <w:style w:type="paragraph" w:styleId="aff4">
    <w:name w:val="caption"/>
    <w:basedOn w:val="a4"/>
    <w:next w:val="a4"/>
    <w:qFormat/>
    <w:rsid w:val="007525EF"/>
    <w:pPr>
      <w:spacing w:before="120" w:after="120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aff5">
    <w:name w:val="List Number"/>
    <w:basedOn w:val="a4"/>
    <w:rsid w:val="004103E0"/>
    <w:pPr>
      <w:spacing w:before="40" w:line="300" w:lineRule="exact"/>
    </w:pPr>
  </w:style>
  <w:style w:type="paragraph" w:customStyle="1" w:styleId="aff6">
    <w:name w:val="本文インデントなし"/>
    <w:basedOn w:val="a5"/>
    <w:rsid w:val="004103E0"/>
  </w:style>
  <w:style w:type="paragraph" w:customStyle="1" w:styleId="aff7">
    <w:name w:val="計算式"/>
    <w:basedOn w:val="a5"/>
    <w:rsid w:val="004103E0"/>
    <w:pPr>
      <w:spacing w:line="80" w:lineRule="atLeast"/>
      <w:ind w:left="1000" w:firstLine="0"/>
    </w:pPr>
  </w:style>
  <w:style w:type="paragraph" w:customStyle="1" w:styleId="aff8">
    <w:name w:val="表中図罫無"/>
    <w:basedOn w:val="ad"/>
    <w:next w:val="a5"/>
    <w:rsid w:val="004103E0"/>
    <w:pPr>
      <w:spacing w:after="0" w:line="280" w:lineRule="atLeast"/>
    </w:pPr>
  </w:style>
  <w:style w:type="paragraph" w:customStyle="1" w:styleId="aff9">
    <w:name w:val="図罫無"/>
    <w:basedOn w:val="a4"/>
    <w:next w:val="a5"/>
    <w:rsid w:val="004103E0"/>
    <w:pPr>
      <w:kinsoku w:val="0"/>
      <w:autoSpaceDE/>
      <w:autoSpaceDN/>
      <w:spacing w:after="60" w:line="240" w:lineRule="atLeast"/>
      <w:ind w:left="142" w:right="142"/>
      <w:jc w:val="center"/>
    </w:pPr>
    <w:rPr>
      <w:rFonts w:ascii="Helvetica" w:eastAsia="平成角ゴシックW5" w:hAnsi="Helvetica"/>
      <w:sz w:val="18"/>
    </w:rPr>
  </w:style>
  <w:style w:type="paragraph" w:customStyle="1" w:styleId="copyright">
    <w:name w:val="copyright"/>
    <w:semiHidden/>
    <w:rsid w:val="004103E0"/>
    <w:pPr>
      <w:spacing w:before="60"/>
      <w:ind w:left="1701"/>
    </w:pPr>
    <w:rPr>
      <w:rFonts w:ascii="Arial" w:hAnsi="Arial" w:cs="Arial"/>
      <w:sz w:val="18"/>
    </w:rPr>
  </w:style>
  <w:style w:type="paragraph" w:customStyle="1" w:styleId="affa">
    <w:name w:val="改訂記録_タイトル"/>
    <w:rsid w:val="004103E0"/>
    <w:pPr>
      <w:spacing w:before="40"/>
      <w:ind w:left="113"/>
      <w:jc w:val="center"/>
    </w:pPr>
    <w:rPr>
      <w:rFonts w:ascii="Arial" w:eastAsia="MS Gothic" w:hAnsi="Arial"/>
      <w:sz w:val="18"/>
      <w:szCs w:val="18"/>
    </w:rPr>
  </w:style>
  <w:style w:type="paragraph" w:customStyle="1" w:styleId="affb">
    <w:name w:val="改訂記録"/>
    <w:basedOn w:val="a4"/>
    <w:rsid w:val="004103E0"/>
    <w:pPr>
      <w:widowControl/>
      <w:overflowPunct/>
      <w:autoSpaceDE/>
      <w:autoSpaceDN/>
      <w:adjustRightInd/>
      <w:spacing w:before="40" w:line="240" w:lineRule="auto"/>
      <w:ind w:left="113"/>
      <w:textAlignment w:val="auto"/>
    </w:pPr>
    <w:rPr>
      <w:rFonts w:ascii="Arial" w:eastAsia="MS Gothic" w:hAnsi="Arial"/>
      <w:sz w:val="24"/>
    </w:rPr>
  </w:style>
  <w:style w:type="paragraph" w:customStyle="1" w:styleId="affc">
    <w:name w:val="付録_タイトル"/>
    <w:basedOn w:val="1"/>
    <w:semiHidden/>
    <w:rsid w:val="004103E0"/>
    <w:pPr>
      <w:numPr>
        <w:numId w:val="0"/>
      </w:numPr>
    </w:pPr>
  </w:style>
  <w:style w:type="paragraph" w:styleId="42">
    <w:name w:val="toc 4"/>
    <w:basedOn w:val="a4"/>
    <w:next w:val="a4"/>
    <w:autoRedefine/>
    <w:uiPriority w:val="39"/>
    <w:rsid w:val="004103E0"/>
    <w:pPr>
      <w:ind w:left="540"/>
    </w:pPr>
  </w:style>
  <w:style w:type="paragraph" w:customStyle="1" w:styleId="affd">
    <w:name w:val="目次タイトル"/>
    <w:basedOn w:val="a5"/>
    <w:rsid w:val="004103E0"/>
    <w:pPr>
      <w:ind w:firstLine="0"/>
    </w:pPr>
    <w:rPr>
      <w:rFonts w:ascii="Arial" w:eastAsia="MS Gothic" w:hAnsi="Arial" w:cs="Arial"/>
      <w:sz w:val="24"/>
    </w:rPr>
  </w:style>
  <w:style w:type="paragraph" w:customStyle="1" w:styleId="affe">
    <w:name w:val="暫定版"/>
    <w:next w:val="SP"/>
    <w:rsid w:val="004103E0"/>
    <w:pPr>
      <w:jc w:val="right"/>
    </w:pPr>
    <w:rPr>
      <w:rFonts w:ascii="Arial" w:eastAsia="MS Gothic" w:hAnsi="Arial"/>
      <w:color w:val="324099"/>
      <w:sz w:val="36"/>
    </w:rPr>
  </w:style>
  <w:style w:type="paragraph" w:customStyle="1" w:styleId="a">
    <w:name w:val="番号付きリスト"/>
    <w:basedOn w:val="a5"/>
    <w:rsid w:val="004103E0"/>
    <w:pPr>
      <w:numPr>
        <w:numId w:val="13"/>
      </w:numPr>
    </w:pPr>
  </w:style>
  <w:style w:type="paragraph" w:customStyle="1" w:styleId="afff">
    <w:name w:val="文書情報"/>
    <w:basedOn w:val="a4"/>
    <w:rsid w:val="004103E0"/>
    <w:pPr>
      <w:spacing w:line="240" w:lineRule="atLeast"/>
      <w:jc w:val="right"/>
    </w:pPr>
    <w:rPr>
      <w:rFonts w:eastAsia="MS Gothic"/>
    </w:rPr>
  </w:style>
  <w:style w:type="paragraph" w:customStyle="1" w:styleId="afff0">
    <w:name w:val="段落番号継続行"/>
    <w:basedOn w:val="ac"/>
    <w:rsid w:val="004103E0"/>
  </w:style>
  <w:style w:type="paragraph" w:customStyle="1" w:styleId="afff1">
    <w:name w:val="文書プロパティ"/>
    <w:basedOn w:val="affe"/>
    <w:rsid w:val="004103E0"/>
    <w:pPr>
      <w:widowControl w:val="0"/>
      <w:overflowPunct w:val="0"/>
      <w:autoSpaceDE w:val="0"/>
      <w:autoSpaceDN w:val="0"/>
      <w:adjustRightInd w:val="0"/>
      <w:spacing w:line="240" w:lineRule="atLeast"/>
      <w:textAlignment w:val="baseline"/>
    </w:pPr>
    <w:rPr>
      <w:sz w:val="20"/>
    </w:rPr>
  </w:style>
  <w:style w:type="paragraph" w:customStyle="1" w:styleId="R">
    <w:name w:val="R番号"/>
    <w:rsid w:val="004103E0"/>
    <w:pPr>
      <w:spacing w:line="240" w:lineRule="atLeast"/>
      <w:jc w:val="right"/>
    </w:pPr>
    <w:rPr>
      <w:rFonts w:ascii="Arial" w:eastAsia="MS Gothic" w:hAnsi="Arial"/>
      <w:sz w:val="18"/>
    </w:rPr>
  </w:style>
  <w:style w:type="character" w:customStyle="1" w:styleId="afc">
    <w:name w:val="表タイトル (文字)"/>
    <w:link w:val="afb"/>
    <w:rsid w:val="004103E0"/>
    <w:rPr>
      <w:rFonts w:ascii="Arial" w:eastAsia="MS Gothic" w:hAnsi="Arial" w:cs="MS Mincho"/>
      <w:bCs/>
      <w:position w:val="2"/>
      <w:sz w:val="18"/>
    </w:rPr>
  </w:style>
  <w:style w:type="paragraph" w:styleId="HTML">
    <w:name w:val="HTML Address"/>
    <w:basedOn w:val="a4"/>
    <w:rsid w:val="004103E0"/>
    <w:rPr>
      <w:i/>
      <w:iCs/>
    </w:rPr>
  </w:style>
  <w:style w:type="paragraph" w:styleId="HTML0">
    <w:name w:val="HTML Preformatted"/>
    <w:basedOn w:val="a4"/>
    <w:rsid w:val="004103E0"/>
    <w:rPr>
      <w:rFonts w:ascii="Courier New" w:hAnsi="Courier New" w:cs="Courier New"/>
    </w:rPr>
  </w:style>
  <w:style w:type="paragraph" w:styleId="afff2">
    <w:name w:val="annotation text"/>
    <w:basedOn w:val="a4"/>
    <w:semiHidden/>
    <w:rsid w:val="004103E0"/>
  </w:style>
  <w:style w:type="paragraph" w:styleId="afff3">
    <w:name w:val="annotation subject"/>
    <w:basedOn w:val="afff2"/>
    <w:next w:val="afff2"/>
    <w:semiHidden/>
    <w:rsid w:val="004103E0"/>
    <w:rPr>
      <w:b/>
      <w:bCs/>
    </w:rPr>
  </w:style>
  <w:style w:type="paragraph" w:styleId="afff4">
    <w:name w:val="Block Text"/>
    <w:basedOn w:val="a4"/>
    <w:rsid w:val="004103E0"/>
    <w:pPr>
      <w:ind w:left="1440" w:right="1440"/>
    </w:pPr>
  </w:style>
  <w:style w:type="paragraph" w:styleId="afff5">
    <w:name w:val="macro"/>
    <w:semiHidden/>
    <w:rsid w:val="004103E0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adjustRightInd w:val="0"/>
      <w:snapToGrid w:val="0"/>
      <w:textAlignment w:val="baseline"/>
    </w:pPr>
    <w:rPr>
      <w:rFonts w:ascii="Courier New" w:hAnsi="Courier New" w:cs="Courier New"/>
      <w:sz w:val="18"/>
      <w:szCs w:val="18"/>
    </w:rPr>
  </w:style>
  <w:style w:type="paragraph" w:styleId="afff6">
    <w:name w:val="Message Header"/>
    <w:basedOn w:val="a4"/>
    <w:rsid w:val="004103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851" w:hanging="851"/>
    </w:pPr>
    <w:rPr>
      <w:rFonts w:ascii="Arial" w:hAnsi="Arial" w:cs="Arial"/>
      <w:sz w:val="24"/>
      <w:szCs w:val="24"/>
    </w:rPr>
  </w:style>
  <w:style w:type="paragraph" w:styleId="afff7">
    <w:name w:val="Salutation"/>
    <w:basedOn w:val="a4"/>
    <w:next w:val="a4"/>
    <w:rsid w:val="004103E0"/>
  </w:style>
  <w:style w:type="paragraph" w:styleId="afff8">
    <w:name w:val="envelope address"/>
    <w:basedOn w:val="a4"/>
    <w:rsid w:val="004103E0"/>
    <w:pPr>
      <w:framePr w:w="6804" w:h="2268" w:hRule="exact" w:hSpace="142" w:wrap="auto" w:hAnchor="page" w:xAlign="center" w:yAlign="bottom"/>
      <w:snapToGrid w:val="0"/>
      <w:ind w:left="2835"/>
    </w:pPr>
    <w:rPr>
      <w:rFonts w:ascii="Arial" w:hAnsi="Arial" w:cs="Arial"/>
      <w:sz w:val="24"/>
      <w:szCs w:val="24"/>
    </w:rPr>
  </w:style>
  <w:style w:type="paragraph" w:styleId="afff9">
    <w:name w:val="List"/>
    <w:basedOn w:val="a4"/>
    <w:rsid w:val="004103E0"/>
    <w:pPr>
      <w:ind w:left="425" w:hanging="425"/>
    </w:pPr>
  </w:style>
  <w:style w:type="paragraph" w:styleId="24">
    <w:name w:val="List 2"/>
    <w:basedOn w:val="a4"/>
    <w:rsid w:val="004103E0"/>
    <w:pPr>
      <w:ind w:left="851" w:hanging="425"/>
    </w:pPr>
  </w:style>
  <w:style w:type="paragraph" w:styleId="34">
    <w:name w:val="List 3"/>
    <w:basedOn w:val="a4"/>
    <w:rsid w:val="004103E0"/>
    <w:pPr>
      <w:ind w:left="1276" w:hanging="425"/>
    </w:pPr>
  </w:style>
  <w:style w:type="paragraph" w:styleId="43">
    <w:name w:val="List 4"/>
    <w:basedOn w:val="a4"/>
    <w:rsid w:val="004103E0"/>
    <w:pPr>
      <w:ind w:left="1701" w:hanging="425"/>
    </w:pPr>
  </w:style>
  <w:style w:type="paragraph" w:styleId="52">
    <w:name w:val="List 5"/>
    <w:basedOn w:val="a4"/>
    <w:rsid w:val="004103E0"/>
    <w:pPr>
      <w:ind w:left="2126" w:hanging="425"/>
    </w:pPr>
  </w:style>
  <w:style w:type="paragraph" w:styleId="afffa">
    <w:name w:val="table of authorities"/>
    <w:basedOn w:val="a4"/>
    <w:next w:val="a4"/>
    <w:semiHidden/>
    <w:rsid w:val="004103E0"/>
    <w:pPr>
      <w:ind w:left="200" w:hanging="200"/>
    </w:pPr>
  </w:style>
  <w:style w:type="paragraph" w:styleId="afffb">
    <w:name w:val="toa heading"/>
    <w:basedOn w:val="a4"/>
    <w:next w:val="a4"/>
    <w:semiHidden/>
    <w:rsid w:val="004103E0"/>
    <w:pPr>
      <w:spacing w:before="180"/>
    </w:pPr>
    <w:rPr>
      <w:rFonts w:ascii="Arial" w:eastAsia="MS Gothic" w:hAnsi="Arial" w:cs="Arial"/>
      <w:sz w:val="24"/>
      <w:szCs w:val="24"/>
    </w:rPr>
  </w:style>
  <w:style w:type="paragraph" w:styleId="20">
    <w:name w:val="List Bullet 2"/>
    <w:basedOn w:val="a4"/>
    <w:rsid w:val="004103E0"/>
    <w:pPr>
      <w:numPr>
        <w:numId w:val="1"/>
      </w:numPr>
    </w:pPr>
    <w:rPr>
      <w:rFonts w:ascii="Century" w:hAnsi="Century"/>
      <w:position w:val="2"/>
      <w:sz w:val="18"/>
    </w:rPr>
  </w:style>
  <w:style w:type="paragraph" w:styleId="30">
    <w:name w:val="List Bullet 3"/>
    <w:basedOn w:val="a4"/>
    <w:rsid w:val="004103E0"/>
    <w:pPr>
      <w:numPr>
        <w:numId w:val="2"/>
      </w:numPr>
    </w:pPr>
  </w:style>
  <w:style w:type="paragraph" w:styleId="40">
    <w:name w:val="List Bullet 4"/>
    <w:basedOn w:val="a4"/>
    <w:rsid w:val="004103E0"/>
    <w:pPr>
      <w:numPr>
        <w:numId w:val="3"/>
      </w:numPr>
    </w:pPr>
  </w:style>
  <w:style w:type="paragraph" w:styleId="50">
    <w:name w:val="List Bullet 5"/>
    <w:basedOn w:val="a4"/>
    <w:rsid w:val="004103E0"/>
    <w:pPr>
      <w:numPr>
        <w:numId w:val="4"/>
      </w:numPr>
    </w:pPr>
  </w:style>
  <w:style w:type="paragraph" w:styleId="25">
    <w:name w:val="List Continue 2"/>
    <w:basedOn w:val="a4"/>
    <w:rsid w:val="004103E0"/>
    <w:pPr>
      <w:spacing w:after="180"/>
      <w:ind w:left="850"/>
    </w:pPr>
  </w:style>
  <w:style w:type="paragraph" w:styleId="35">
    <w:name w:val="List Continue 3"/>
    <w:basedOn w:val="a4"/>
    <w:rsid w:val="004103E0"/>
    <w:pPr>
      <w:spacing w:after="180"/>
      <w:ind w:left="1275"/>
    </w:pPr>
  </w:style>
  <w:style w:type="paragraph" w:styleId="44">
    <w:name w:val="List Continue 4"/>
    <w:basedOn w:val="a4"/>
    <w:rsid w:val="004103E0"/>
    <w:pPr>
      <w:spacing w:after="180"/>
      <w:ind w:left="1700"/>
    </w:pPr>
  </w:style>
  <w:style w:type="paragraph" w:styleId="53">
    <w:name w:val="List Continue 5"/>
    <w:basedOn w:val="a4"/>
    <w:rsid w:val="004103E0"/>
    <w:pPr>
      <w:spacing w:after="180"/>
      <w:ind w:left="2125"/>
    </w:pPr>
  </w:style>
  <w:style w:type="paragraph" w:styleId="afffc">
    <w:name w:val="Note Heading"/>
    <w:basedOn w:val="a4"/>
    <w:next w:val="a4"/>
    <w:rsid w:val="004103E0"/>
    <w:pPr>
      <w:jc w:val="center"/>
    </w:pPr>
  </w:style>
  <w:style w:type="paragraph" w:styleId="afffd">
    <w:name w:val="footnote text"/>
    <w:basedOn w:val="a4"/>
    <w:semiHidden/>
    <w:rsid w:val="004103E0"/>
    <w:pPr>
      <w:snapToGrid w:val="0"/>
    </w:pPr>
  </w:style>
  <w:style w:type="paragraph" w:styleId="afffe">
    <w:name w:val="Closing"/>
    <w:basedOn w:val="a4"/>
    <w:rsid w:val="004103E0"/>
    <w:pPr>
      <w:jc w:val="right"/>
    </w:pPr>
  </w:style>
  <w:style w:type="paragraph" w:styleId="affff">
    <w:name w:val="Document Map"/>
    <w:basedOn w:val="a4"/>
    <w:semiHidden/>
    <w:rsid w:val="004103E0"/>
    <w:pPr>
      <w:shd w:val="clear" w:color="auto" w:fill="000080"/>
    </w:pPr>
    <w:rPr>
      <w:rFonts w:ascii="Arial" w:eastAsia="MS Gothic" w:hAnsi="Arial"/>
    </w:rPr>
  </w:style>
  <w:style w:type="paragraph" w:styleId="affff0">
    <w:name w:val="envelope return"/>
    <w:basedOn w:val="a4"/>
    <w:rsid w:val="004103E0"/>
    <w:pPr>
      <w:snapToGrid w:val="0"/>
    </w:pPr>
    <w:rPr>
      <w:rFonts w:ascii="Arial" w:hAnsi="Arial" w:cs="Arial"/>
    </w:rPr>
  </w:style>
  <w:style w:type="paragraph" w:styleId="45">
    <w:name w:val="index 4"/>
    <w:basedOn w:val="a4"/>
    <w:next w:val="a4"/>
    <w:autoRedefine/>
    <w:semiHidden/>
    <w:rsid w:val="004103E0"/>
    <w:pPr>
      <w:ind w:left="800" w:hanging="200"/>
    </w:pPr>
  </w:style>
  <w:style w:type="paragraph" w:styleId="54">
    <w:name w:val="index 5"/>
    <w:basedOn w:val="a4"/>
    <w:next w:val="a4"/>
    <w:autoRedefine/>
    <w:semiHidden/>
    <w:rsid w:val="004103E0"/>
    <w:pPr>
      <w:ind w:left="1000" w:hanging="200"/>
    </w:pPr>
  </w:style>
  <w:style w:type="paragraph" w:styleId="60">
    <w:name w:val="index 6"/>
    <w:basedOn w:val="a4"/>
    <w:next w:val="a4"/>
    <w:autoRedefine/>
    <w:semiHidden/>
    <w:rsid w:val="004103E0"/>
    <w:pPr>
      <w:ind w:left="1200" w:hanging="200"/>
    </w:pPr>
  </w:style>
  <w:style w:type="paragraph" w:styleId="70">
    <w:name w:val="index 7"/>
    <w:basedOn w:val="a4"/>
    <w:next w:val="a4"/>
    <w:autoRedefine/>
    <w:semiHidden/>
    <w:rsid w:val="004103E0"/>
    <w:pPr>
      <w:ind w:left="1400" w:hanging="200"/>
    </w:pPr>
  </w:style>
  <w:style w:type="paragraph" w:styleId="80">
    <w:name w:val="index 8"/>
    <w:basedOn w:val="a4"/>
    <w:next w:val="a4"/>
    <w:autoRedefine/>
    <w:semiHidden/>
    <w:rsid w:val="004103E0"/>
    <w:pPr>
      <w:ind w:left="1600" w:hanging="200"/>
    </w:pPr>
  </w:style>
  <w:style w:type="paragraph" w:styleId="90">
    <w:name w:val="index 9"/>
    <w:basedOn w:val="a4"/>
    <w:next w:val="a4"/>
    <w:autoRedefine/>
    <w:semiHidden/>
    <w:rsid w:val="004103E0"/>
    <w:pPr>
      <w:ind w:left="1800" w:hanging="200"/>
    </w:pPr>
  </w:style>
  <w:style w:type="paragraph" w:styleId="affff1">
    <w:name w:val="Signature"/>
    <w:basedOn w:val="a4"/>
    <w:rsid w:val="004103E0"/>
    <w:pPr>
      <w:jc w:val="right"/>
    </w:pPr>
  </w:style>
  <w:style w:type="paragraph" w:styleId="affff2">
    <w:name w:val="table of figures"/>
    <w:basedOn w:val="a4"/>
    <w:next w:val="a4"/>
    <w:semiHidden/>
    <w:rsid w:val="004103E0"/>
  </w:style>
  <w:style w:type="paragraph" w:styleId="affff3">
    <w:name w:val="Balloon Text"/>
    <w:basedOn w:val="a4"/>
    <w:semiHidden/>
    <w:rsid w:val="004103E0"/>
    <w:rPr>
      <w:rFonts w:ascii="Arial" w:eastAsia="MS Gothic" w:hAnsi="Arial"/>
      <w:sz w:val="18"/>
      <w:szCs w:val="18"/>
    </w:rPr>
  </w:style>
  <w:style w:type="paragraph" w:styleId="2">
    <w:name w:val="List Number 2"/>
    <w:basedOn w:val="a4"/>
    <w:rsid w:val="004103E0"/>
    <w:pPr>
      <w:numPr>
        <w:numId w:val="5"/>
      </w:numPr>
    </w:pPr>
  </w:style>
  <w:style w:type="paragraph" w:styleId="3">
    <w:name w:val="List Number 3"/>
    <w:basedOn w:val="a4"/>
    <w:rsid w:val="004103E0"/>
    <w:pPr>
      <w:numPr>
        <w:numId w:val="6"/>
      </w:numPr>
    </w:pPr>
  </w:style>
  <w:style w:type="paragraph" w:styleId="4">
    <w:name w:val="List Number 4"/>
    <w:basedOn w:val="a4"/>
    <w:rsid w:val="004103E0"/>
    <w:pPr>
      <w:numPr>
        <w:numId w:val="7"/>
      </w:numPr>
    </w:pPr>
  </w:style>
  <w:style w:type="paragraph" w:styleId="5">
    <w:name w:val="List Number 5"/>
    <w:basedOn w:val="a4"/>
    <w:rsid w:val="004103E0"/>
    <w:pPr>
      <w:numPr>
        <w:numId w:val="8"/>
      </w:numPr>
    </w:pPr>
  </w:style>
  <w:style w:type="paragraph" w:styleId="affff4">
    <w:name w:val="E-mail Signature"/>
    <w:basedOn w:val="a4"/>
    <w:rsid w:val="004103E0"/>
  </w:style>
  <w:style w:type="paragraph" w:styleId="affff5">
    <w:name w:val="Date"/>
    <w:basedOn w:val="a4"/>
    <w:next w:val="a4"/>
    <w:rsid w:val="004103E0"/>
  </w:style>
  <w:style w:type="paragraph" w:styleId="affff6">
    <w:name w:val="Normal (Web)"/>
    <w:basedOn w:val="a4"/>
    <w:uiPriority w:val="99"/>
    <w:rsid w:val="004103E0"/>
    <w:rPr>
      <w:sz w:val="24"/>
      <w:szCs w:val="24"/>
    </w:rPr>
  </w:style>
  <w:style w:type="paragraph" w:styleId="affff7">
    <w:name w:val="Normal Indent"/>
    <w:basedOn w:val="a4"/>
    <w:rsid w:val="004103E0"/>
    <w:pPr>
      <w:ind w:left="851"/>
    </w:pPr>
  </w:style>
  <w:style w:type="paragraph" w:styleId="affff8">
    <w:name w:val="Title"/>
    <w:basedOn w:val="a4"/>
    <w:qFormat/>
    <w:rsid w:val="004103E0"/>
    <w:pPr>
      <w:spacing w:before="240" w:after="120"/>
      <w:jc w:val="center"/>
      <w:outlineLvl w:val="0"/>
    </w:pPr>
    <w:rPr>
      <w:rFonts w:ascii="Arial" w:eastAsia="MS Gothic" w:hAnsi="Arial" w:cs="Arial"/>
      <w:sz w:val="32"/>
      <w:szCs w:val="32"/>
    </w:rPr>
  </w:style>
  <w:style w:type="paragraph" w:styleId="affff9">
    <w:name w:val="Subtitle"/>
    <w:basedOn w:val="a4"/>
    <w:qFormat/>
    <w:rsid w:val="004103E0"/>
    <w:pPr>
      <w:jc w:val="center"/>
      <w:outlineLvl w:val="1"/>
    </w:pPr>
    <w:rPr>
      <w:rFonts w:ascii="Arial" w:eastAsia="MS Gothic" w:hAnsi="Arial" w:cs="Arial"/>
      <w:sz w:val="24"/>
      <w:szCs w:val="24"/>
    </w:rPr>
  </w:style>
  <w:style w:type="paragraph" w:styleId="affffa">
    <w:name w:val="endnote text"/>
    <w:basedOn w:val="a4"/>
    <w:semiHidden/>
    <w:rsid w:val="004103E0"/>
    <w:pPr>
      <w:snapToGrid w:val="0"/>
    </w:pPr>
  </w:style>
  <w:style w:type="paragraph" w:styleId="26">
    <w:name w:val="Body Text 2"/>
    <w:basedOn w:val="a4"/>
    <w:rsid w:val="004103E0"/>
    <w:pPr>
      <w:spacing w:line="480" w:lineRule="auto"/>
    </w:pPr>
  </w:style>
  <w:style w:type="paragraph" w:styleId="36">
    <w:name w:val="Body Text 3"/>
    <w:basedOn w:val="a4"/>
    <w:rsid w:val="004103E0"/>
    <w:rPr>
      <w:sz w:val="16"/>
      <w:szCs w:val="16"/>
    </w:rPr>
  </w:style>
  <w:style w:type="paragraph" w:styleId="affffb">
    <w:name w:val="Body Text Indent"/>
    <w:basedOn w:val="a4"/>
    <w:rsid w:val="004103E0"/>
    <w:pPr>
      <w:ind w:left="851"/>
    </w:pPr>
  </w:style>
  <w:style w:type="paragraph" w:styleId="27">
    <w:name w:val="Body Text Indent 2"/>
    <w:basedOn w:val="a4"/>
    <w:rsid w:val="004103E0"/>
    <w:pPr>
      <w:spacing w:line="480" w:lineRule="auto"/>
      <w:ind w:left="851"/>
    </w:pPr>
  </w:style>
  <w:style w:type="paragraph" w:styleId="37">
    <w:name w:val="Body Text Indent 3"/>
    <w:basedOn w:val="a4"/>
    <w:rsid w:val="004103E0"/>
    <w:pPr>
      <w:ind w:left="851"/>
    </w:pPr>
    <w:rPr>
      <w:sz w:val="16"/>
      <w:szCs w:val="16"/>
    </w:rPr>
  </w:style>
  <w:style w:type="paragraph" w:styleId="affffc">
    <w:name w:val="Body Text First Indent"/>
    <w:basedOn w:val="a5"/>
    <w:rsid w:val="004103E0"/>
    <w:pPr>
      <w:overflowPunct w:val="0"/>
      <w:ind w:firstLine="210"/>
    </w:pPr>
  </w:style>
  <w:style w:type="paragraph" w:styleId="28">
    <w:name w:val="Body Text First Indent 2"/>
    <w:basedOn w:val="affffb"/>
    <w:rsid w:val="004103E0"/>
    <w:pPr>
      <w:ind w:firstLine="210"/>
    </w:pPr>
  </w:style>
  <w:style w:type="paragraph" w:styleId="55">
    <w:name w:val="toc 5"/>
    <w:basedOn w:val="a4"/>
    <w:next w:val="a4"/>
    <w:autoRedefine/>
    <w:uiPriority w:val="39"/>
    <w:rsid w:val="004103E0"/>
    <w:pPr>
      <w:ind w:left="800"/>
    </w:pPr>
  </w:style>
  <w:style w:type="paragraph" w:styleId="61">
    <w:name w:val="toc 6"/>
    <w:basedOn w:val="a4"/>
    <w:next w:val="a4"/>
    <w:autoRedefine/>
    <w:uiPriority w:val="39"/>
    <w:rsid w:val="004103E0"/>
    <w:pPr>
      <w:ind w:left="1000"/>
    </w:pPr>
  </w:style>
  <w:style w:type="paragraph" w:styleId="71">
    <w:name w:val="toc 7"/>
    <w:basedOn w:val="a4"/>
    <w:next w:val="a4"/>
    <w:autoRedefine/>
    <w:uiPriority w:val="39"/>
    <w:rsid w:val="004103E0"/>
    <w:pPr>
      <w:ind w:left="1200"/>
    </w:pPr>
  </w:style>
  <w:style w:type="paragraph" w:styleId="81">
    <w:name w:val="toc 8"/>
    <w:basedOn w:val="a4"/>
    <w:next w:val="a4"/>
    <w:autoRedefine/>
    <w:uiPriority w:val="39"/>
    <w:rsid w:val="004103E0"/>
    <w:pPr>
      <w:ind w:left="1400"/>
    </w:pPr>
  </w:style>
  <w:style w:type="paragraph" w:styleId="91">
    <w:name w:val="toc 9"/>
    <w:basedOn w:val="a4"/>
    <w:next w:val="a4"/>
    <w:autoRedefine/>
    <w:uiPriority w:val="39"/>
    <w:rsid w:val="004103E0"/>
    <w:pPr>
      <w:ind w:left="1600"/>
    </w:pPr>
  </w:style>
  <w:style w:type="paragraph" w:customStyle="1" w:styleId="affffd">
    <w:name w:val="第一インデント"/>
    <w:basedOn w:val="a4"/>
    <w:link w:val="affffe"/>
    <w:rsid w:val="004103E0"/>
    <w:pPr>
      <w:overflowPunct/>
      <w:ind w:left="312" w:right="312" w:firstLine="181"/>
      <w:jc w:val="both"/>
    </w:pPr>
    <w:rPr>
      <w:rFonts w:ascii="Century" w:hAnsi="Century"/>
      <w:kern w:val="18"/>
      <w:position w:val="2"/>
      <w:sz w:val="18"/>
    </w:rPr>
  </w:style>
  <w:style w:type="character" w:customStyle="1" w:styleId="affffe">
    <w:name w:val="第一インデント (文字)"/>
    <w:link w:val="affffd"/>
    <w:rsid w:val="004103E0"/>
    <w:rPr>
      <w:kern w:val="18"/>
      <w:position w:val="2"/>
      <w:sz w:val="18"/>
    </w:rPr>
  </w:style>
  <w:style w:type="paragraph" w:customStyle="1" w:styleId="a3">
    <w:name w:val="・箇条書き＋第二インデント"/>
    <w:basedOn w:val="a4"/>
    <w:rsid w:val="004103E0"/>
    <w:pPr>
      <w:numPr>
        <w:numId w:val="9"/>
      </w:numPr>
      <w:tabs>
        <w:tab w:val="clear" w:pos="672"/>
        <w:tab w:val="left" w:pos="540"/>
        <w:tab w:val="left" w:pos="900"/>
        <w:tab w:val="left" w:pos="1260"/>
        <w:tab w:val="left" w:pos="1620"/>
      </w:tabs>
      <w:overflowPunct/>
      <w:ind w:left="908" w:right="312" w:hanging="199"/>
      <w:jc w:val="both"/>
    </w:pPr>
    <w:rPr>
      <w:rFonts w:ascii="Century" w:hAnsi="Century"/>
      <w:kern w:val="18"/>
      <w:position w:val="2"/>
      <w:sz w:val="18"/>
    </w:rPr>
  </w:style>
  <w:style w:type="character" w:styleId="afffff">
    <w:name w:val="annotation reference"/>
    <w:semiHidden/>
    <w:unhideWhenUsed/>
    <w:rsid w:val="004103E0"/>
    <w:rPr>
      <w:sz w:val="18"/>
      <w:szCs w:val="18"/>
    </w:rPr>
  </w:style>
  <w:style w:type="paragraph" w:customStyle="1" w:styleId="afffff0">
    <w:name w:val="注＋第一インデント"/>
    <w:basedOn w:val="a4"/>
    <w:rsid w:val="004103E0"/>
    <w:pPr>
      <w:overflowPunct/>
      <w:ind w:left="669" w:right="312" w:hanging="357"/>
      <w:jc w:val="both"/>
    </w:pPr>
    <w:rPr>
      <w:rFonts w:ascii="Arial" w:eastAsia="MS Gothic" w:hAnsi="Arial"/>
      <w:kern w:val="18"/>
      <w:position w:val="2"/>
      <w:sz w:val="18"/>
    </w:rPr>
  </w:style>
  <w:style w:type="character" w:styleId="afffff1">
    <w:name w:val="Hyperlink"/>
    <w:uiPriority w:val="99"/>
    <w:unhideWhenUsed/>
    <w:rsid w:val="004103E0"/>
    <w:rPr>
      <w:color w:val="0000FF"/>
      <w:u w:val="single"/>
    </w:rPr>
  </w:style>
  <w:style w:type="paragraph" w:customStyle="1" w:styleId="1pt">
    <w:name w:val="スタイル 図表番号 + 文字位置上げる  1 pt"/>
    <w:basedOn w:val="aff4"/>
    <w:rsid w:val="004103E0"/>
    <w:rPr>
      <w:b w:val="0"/>
      <w:position w:val="2"/>
    </w:rPr>
  </w:style>
  <w:style w:type="paragraph" w:customStyle="1" w:styleId="0pt0pt1pt">
    <w:name w:val="スタイル 図表番号 + 段落前 :  0 pt 段落後 :  0 pt 文字位置上げる  1 pt"/>
    <w:basedOn w:val="aff4"/>
    <w:rsid w:val="004103E0"/>
    <w:pPr>
      <w:spacing w:before="0" w:after="0"/>
    </w:pPr>
    <w:rPr>
      <w:rFonts w:cs="MS Mincho"/>
      <w:b w:val="0"/>
      <w:position w:val="2"/>
    </w:rPr>
  </w:style>
  <w:style w:type="table" w:styleId="afffff2">
    <w:name w:val="Table Grid"/>
    <w:basedOn w:val="a8"/>
    <w:rsid w:val="004103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mm028">
    <w:name w:val="スタイル 表本文 + 左 :  0 mm 右  0.28 字"/>
    <w:basedOn w:val="af6"/>
    <w:rsid w:val="004103E0"/>
    <w:pPr>
      <w:ind w:left="0" w:rightChars="28" w:right="56"/>
    </w:pPr>
    <w:rPr>
      <w:rFonts w:cs="MS Mincho"/>
    </w:rPr>
  </w:style>
  <w:style w:type="paragraph" w:customStyle="1" w:styleId="Century13pt">
    <w:name w:val="スタイル 本文 + Century 行間 :  固定値 13 pt"/>
    <w:basedOn w:val="a5"/>
    <w:rsid w:val="004103E0"/>
    <w:pPr>
      <w:spacing w:line="240" w:lineRule="exact"/>
    </w:pPr>
    <w:rPr>
      <w:rFonts w:cs="MS Mincho"/>
    </w:rPr>
  </w:style>
  <w:style w:type="paragraph" w:customStyle="1" w:styleId="afffff3">
    <w:name w:val="注意書き"/>
    <w:basedOn w:val="a5"/>
    <w:rsid w:val="004103E0"/>
    <w:rPr>
      <w:rFonts w:ascii="Arial" w:eastAsia="MS Gothic" w:hAnsi="Arial"/>
    </w:rPr>
  </w:style>
  <w:style w:type="paragraph" w:customStyle="1" w:styleId="afffff4">
    <w:name w:val="製品名"/>
    <w:basedOn w:val="ab"/>
    <w:qFormat/>
    <w:rsid w:val="004103E0"/>
    <w:pPr>
      <w:autoSpaceDE w:val="0"/>
      <w:autoSpaceDN w:val="0"/>
      <w:spacing w:line="240" w:lineRule="auto"/>
      <w:jc w:val="left"/>
    </w:pPr>
    <w:rPr>
      <w:sz w:val="28"/>
      <w:szCs w:val="28"/>
    </w:rPr>
  </w:style>
  <w:style w:type="paragraph" w:customStyle="1" w:styleId="afffff5">
    <w:name w:val="文書番号＋ドキュメント名"/>
    <w:basedOn w:val="a5"/>
    <w:qFormat/>
    <w:rsid w:val="004103E0"/>
    <w:pPr>
      <w:ind w:firstLine="0"/>
    </w:pPr>
    <w:rPr>
      <w:rFonts w:ascii="Arial" w:eastAsia="MS Gothic" w:hAnsi="Arial"/>
      <w:sz w:val="24"/>
      <w:szCs w:val="24"/>
    </w:rPr>
  </w:style>
  <w:style w:type="paragraph" w:customStyle="1" w:styleId="afffff6">
    <w:name w:val="注意事項タイトル"/>
    <w:basedOn w:val="a4"/>
    <w:qFormat/>
    <w:rsid w:val="004103E0"/>
    <w:pPr>
      <w:jc w:val="center"/>
    </w:pPr>
    <w:rPr>
      <w:rFonts w:ascii="Arial" w:eastAsia="MS Gothic" w:hAnsi="Arial"/>
      <w:sz w:val="32"/>
    </w:rPr>
  </w:style>
  <w:style w:type="paragraph" w:customStyle="1" w:styleId="12">
    <w:name w:val="注1："/>
    <w:basedOn w:val="afffff3"/>
    <w:qFormat/>
    <w:rsid w:val="004103E0"/>
    <w:pPr>
      <w:ind w:left="450" w:hangingChars="250" w:hanging="450"/>
    </w:pPr>
  </w:style>
  <w:style w:type="paragraph" w:customStyle="1" w:styleId="afffff7">
    <w:name w:val="注："/>
    <w:basedOn w:val="afffff3"/>
    <w:qFormat/>
    <w:rsid w:val="004103E0"/>
    <w:pPr>
      <w:ind w:left="360" w:hangingChars="200" w:hanging="360"/>
    </w:pPr>
  </w:style>
  <w:style w:type="paragraph" w:customStyle="1" w:styleId="afffff8">
    <w:name w:val="表本文 + 中央揃え"/>
    <w:basedOn w:val="af6"/>
    <w:rsid w:val="004103E0"/>
    <w:pPr>
      <w:jc w:val="center"/>
    </w:pPr>
    <w:rPr>
      <w:rFonts w:cs="MS Mincho"/>
    </w:rPr>
  </w:style>
  <w:style w:type="paragraph" w:customStyle="1" w:styleId="afffff9">
    <w:name w:val="表本文＋中央揃え"/>
    <w:basedOn w:val="af6"/>
    <w:qFormat/>
    <w:rsid w:val="004103E0"/>
    <w:pPr>
      <w:jc w:val="center"/>
    </w:pPr>
  </w:style>
  <w:style w:type="paragraph" w:customStyle="1" w:styleId="afffffa">
    <w:name w:val="図"/>
    <w:basedOn w:val="a4"/>
    <w:qFormat/>
    <w:rsid w:val="004103E0"/>
    <w:pPr>
      <w:spacing w:beforeLines="100" w:afterLines="100" w:line="240" w:lineRule="auto"/>
      <w:jc w:val="center"/>
    </w:pPr>
    <w:rPr>
      <w:noProof/>
    </w:rPr>
  </w:style>
  <w:style w:type="paragraph" w:customStyle="1" w:styleId="E">
    <w:name w:val="本文E"/>
    <w:basedOn w:val="a5"/>
    <w:qFormat/>
    <w:rsid w:val="00437265"/>
    <w:pPr>
      <w:ind w:firstLine="0"/>
    </w:pPr>
    <w:rPr>
      <w:rFonts w:ascii="Arial" w:eastAsia="Arial" w:hAnsi="Arial" w:cs="Arial"/>
      <w:sz w:val="22"/>
      <w:szCs w:val="22"/>
      <w:lang w:eastAsia="ko-KR"/>
    </w:rPr>
  </w:style>
  <w:style w:type="paragraph" w:customStyle="1" w:styleId="E0">
    <w:name w:val="注：E"/>
    <w:basedOn w:val="1E"/>
    <w:qFormat/>
    <w:rsid w:val="004103E0"/>
    <w:pPr>
      <w:ind w:left="468" w:hangingChars="260" w:hanging="468"/>
    </w:pPr>
  </w:style>
  <w:style w:type="paragraph" w:customStyle="1" w:styleId="1E">
    <w:name w:val="注1：E"/>
    <w:basedOn w:val="12"/>
    <w:qFormat/>
    <w:rsid w:val="004103E0"/>
    <w:pPr>
      <w:ind w:left="630" w:hangingChars="350" w:hanging="630"/>
    </w:pPr>
  </w:style>
  <w:style w:type="paragraph" w:customStyle="1" w:styleId="Arial10pt">
    <w:name w:val="スタイル 本文インデントなし + (英数字) Arial (日) ＭＳ ゴシック 10 pt"/>
    <w:basedOn w:val="aff6"/>
    <w:rsid w:val="00307EE4"/>
    <w:pPr>
      <w:tabs>
        <w:tab w:val="left" w:pos="533"/>
      </w:tabs>
    </w:pPr>
    <w:rPr>
      <w:rFonts w:ascii="Arial" w:eastAsia="MS Gothic" w:hAnsi="Arial"/>
      <w:sz w:val="20"/>
    </w:rPr>
  </w:style>
  <w:style w:type="paragraph" w:styleId="afffffb">
    <w:name w:val="List Paragraph"/>
    <w:basedOn w:val="a4"/>
    <w:link w:val="Char2"/>
    <w:uiPriority w:val="34"/>
    <w:qFormat/>
    <w:rsid w:val="00797162"/>
    <w:pPr>
      <w:ind w:leftChars="400" w:left="800"/>
    </w:pPr>
  </w:style>
  <w:style w:type="paragraph" w:styleId="afffffc">
    <w:name w:val="Revision"/>
    <w:hidden/>
    <w:uiPriority w:val="99"/>
    <w:semiHidden/>
    <w:rsid w:val="000D671F"/>
    <w:rPr>
      <w:rFonts w:ascii="Times New Roman" w:hAnsi="Times New Roman"/>
    </w:rPr>
  </w:style>
  <w:style w:type="character" w:customStyle="1" w:styleId="tempmark">
    <w:name w:val="tempmark"/>
    <w:basedOn w:val="a7"/>
    <w:rsid w:val="00584AE2"/>
  </w:style>
  <w:style w:type="character" w:customStyle="1" w:styleId="Char">
    <w:name w:val="본문 Char"/>
    <w:basedOn w:val="a7"/>
    <w:link w:val="a5"/>
    <w:uiPriority w:val="99"/>
    <w:locked/>
    <w:rsid w:val="008B60EC"/>
    <w:rPr>
      <w:position w:val="2"/>
      <w:sz w:val="18"/>
    </w:rPr>
  </w:style>
  <w:style w:type="character" w:customStyle="1" w:styleId="3Char">
    <w:name w:val="제목 3 Char"/>
    <w:basedOn w:val="a7"/>
    <w:link w:val="31"/>
    <w:rsid w:val="000873EE"/>
    <w:rPr>
      <w:rFonts w:ascii="Cambria" w:eastAsia="HD현대체 Bold" w:hAnsi="Cambria" w:cs="Arial"/>
      <w:b/>
      <w:color w:val="000000" w:themeColor="text1"/>
      <w:sz w:val="22"/>
      <w:szCs w:val="22"/>
      <w:lang w:eastAsia="ko-KR"/>
    </w:rPr>
  </w:style>
  <w:style w:type="character" w:styleId="afffffd">
    <w:name w:val="Placeholder Text"/>
    <w:basedOn w:val="a7"/>
    <w:uiPriority w:val="99"/>
    <w:semiHidden/>
    <w:rsid w:val="00AA063E"/>
    <w:rPr>
      <w:color w:val="808080"/>
    </w:rPr>
  </w:style>
  <w:style w:type="paragraph" w:customStyle="1" w:styleId="a1">
    <w:name w:val="표"/>
    <w:link w:val="Char3"/>
    <w:qFormat/>
    <w:rsid w:val="00E57D42"/>
    <w:pPr>
      <w:numPr>
        <w:numId w:val="15"/>
      </w:numPr>
    </w:pPr>
    <w:rPr>
      <w:rFonts w:ascii="Arial" w:eastAsia="Arial" w:hAnsi="Arial" w:cs="Arial"/>
      <w:position w:val="2"/>
      <w:sz w:val="18"/>
      <w:szCs w:val="18"/>
      <w:lang w:eastAsia="ko-KR"/>
    </w:rPr>
  </w:style>
  <w:style w:type="character" w:customStyle="1" w:styleId="Char3">
    <w:name w:val="표 Char"/>
    <w:basedOn w:val="a7"/>
    <w:link w:val="a1"/>
    <w:rsid w:val="00E57D42"/>
    <w:rPr>
      <w:rFonts w:ascii="Arial" w:eastAsia="Arial" w:hAnsi="Arial" w:cs="Arial"/>
      <w:position w:val="2"/>
      <w:sz w:val="18"/>
      <w:szCs w:val="18"/>
      <w:lang w:eastAsia="ko-KR"/>
    </w:rPr>
  </w:style>
  <w:style w:type="paragraph" w:customStyle="1" w:styleId="afffffe">
    <w:name w:val="표(간격없이)"/>
    <w:basedOn w:val="af6"/>
    <w:link w:val="Char4"/>
    <w:qFormat/>
    <w:rsid w:val="00A244B2"/>
    <w:pPr>
      <w:overflowPunct w:val="0"/>
      <w:spacing w:line="240" w:lineRule="auto"/>
    </w:pPr>
    <w:rPr>
      <w:rFonts w:eastAsia="현대체 Medium" w:cs="Arial"/>
    </w:rPr>
  </w:style>
  <w:style w:type="character" w:customStyle="1" w:styleId="Char1">
    <w:name w:val="表本文 Char"/>
    <w:basedOn w:val="a7"/>
    <w:link w:val="af6"/>
    <w:rsid w:val="00A244B2"/>
    <w:rPr>
      <w:rFonts w:ascii="Arial" w:eastAsia="MS Gothic" w:hAnsi="Arial"/>
      <w:position w:val="2"/>
      <w:sz w:val="18"/>
    </w:rPr>
  </w:style>
  <w:style w:type="character" w:customStyle="1" w:styleId="Char4">
    <w:name w:val="표(간격없이) Char"/>
    <w:basedOn w:val="Char1"/>
    <w:link w:val="afffffe"/>
    <w:rsid w:val="00A244B2"/>
    <w:rPr>
      <w:rFonts w:ascii="Arial" w:eastAsia="현대체 Medium" w:hAnsi="Arial" w:cs="Arial"/>
      <w:position w:val="2"/>
      <w:sz w:val="18"/>
    </w:rPr>
  </w:style>
  <w:style w:type="character" w:customStyle="1" w:styleId="13">
    <w:name w:val="확인되지 않은 멘션1"/>
    <w:basedOn w:val="a7"/>
    <w:uiPriority w:val="99"/>
    <w:semiHidden/>
    <w:unhideWhenUsed/>
    <w:rsid w:val="00155CC9"/>
    <w:rPr>
      <w:color w:val="605E5C"/>
      <w:shd w:val="clear" w:color="auto" w:fill="E1DFDD"/>
    </w:rPr>
  </w:style>
  <w:style w:type="character" w:customStyle="1" w:styleId="Char0">
    <w:name w:val="바닥글 Char"/>
    <w:basedOn w:val="a7"/>
    <w:link w:val="aa"/>
    <w:rsid w:val="00E1624A"/>
    <w:rPr>
      <w:rFonts w:ascii="Arial" w:eastAsia="MS Gothic" w:hAnsi="Arial"/>
      <w:sz w:val="18"/>
    </w:rPr>
  </w:style>
  <w:style w:type="table" w:customStyle="1" w:styleId="14">
    <w:name w:val="표 구분선1"/>
    <w:basedOn w:val="a8"/>
    <w:next w:val="afffff2"/>
    <w:rsid w:val="00E35C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목록 단락 Char"/>
    <w:basedOn w:val="a7"/>
    <w:link w:val="afffffb"/>
    <w:uiPriority w:val="34"/>
    <w:rsid w:val="006D5E6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755624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5006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6997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18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3164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3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399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9915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56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469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9206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6177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20604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5996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37101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723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37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389219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732566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5706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721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962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emf"/><Relationship Id="rId21" Type="http://schemas.openxmlformats.org/officeDocument/2006/relationships/image" Target="media/image8.png"/><Relationship Id="rId42" Type="http://schemas.openxmlformats.org/officeDocument/2006/relationships/image" Target="media/image29.emf"/><Relationship Id="rId47" Type="http://schemas.openxmlformats.org/officeDocument/2006/relationships/image" Target="media/image34.emf"/><Relationship Id="rId63" Type="http://schemas.openxmlformats.org/officeDocument/2006/relationships/image" Target="media/image50.emf"/><Relationship Id="rId68" Type="http://schemas.openxmlformats.org/officeDocument/2006/relationships/image" Target="media/image55.emf"/><Relationship Id="rId16" Type="http://schemas.openxmlformats.org/officeDocument/2006/relationships/header" Target="header5.xml"/><Relationship Id="rId11" Type="http://schemas.openxmlformats.org/officeDocument/2006/relationships/footer" Target="footer2.xml"/><Relationship Id="rId24" Type="http://schemas.openxmlformats.org/officeDocument/2006/relationships/image" Target="media/image11.emf"/><Relationship Id="rId32" Type="http://schemas.openxmlformats.org/officeDocument/2006/relationships/image" Target="media/image19.emf"/><Relationship Id="rId37" Type="http://schemas.openxmlformats.org/officeDocument/2006/relationships/image" Target="media/image24.emf"/><Relationship Id="rId40" Type="http://schemas.openxmlformats.org/officeDocument/2006/relationships/image" Target="media/image27.emf"/><Relationship Id="rId45" Type="http://schemas.openxmlformats.org/officeDocument/2006/relationships/image" Target="media/image32.emf"/><Relationship Id="rId53" Type="http://schemas.openxmlformats.org/officeDocument/2006/relationships/image" Target="media/image40.emf"/><Relationship Id="rId58" Type="http://schemas.openxmlformats.org/officeDocument/2006/relationships/image" Target="media/image45.emf"/><Relationship Id="rId66" Type="http://schemas.openxmlformats.org/officeDocument/2006/relationships/image" Target="media/image53.emf"/><Relationship Id="rId74" Type="http://schemas.openxmlformats.org/officeDocument/2006/relationships/image" Target="media/image61.emf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8.emf"/><Relationship Id="rId19" Type="http://schemas.openxmlformats.org/officeDocument/2006/relationships/image" Target="media/image6.png"/><Relationship Id="rId14" Type="http://schemas.openxmlformats.org/officeDocument/2006/relationships/header" Target="header4.xml"/><Relationship Id="rId22" Type="http://schemas.openxmlformats.org/officeDocument/2006/relationships/image" Target="media/image9.emf"/><Relationship Id="rId27" Type="http://schemas.openxmlformats.org/officeDocument/2006/relationships/image" Target="media/image14.emf"/><Relationship Id="rId30" Type="http://schemas.openxmlformats.org/officeDocument/2006/relationships/image" Target="media/image17.emf"/><Relationship Id="rId35" Type="http://schemas.openxmlformats.org/officeDocument/2006/relationships/image" Target="media/image22.emf"/><Relationship Id="rId43" Type="http://schemas.openxmlformats.org/officeDocument/2006/relationships/image" Target="media/image30.emf"/><Relationship Id="rId48" Type="http://schemas.openxmlformats.org/officeDocument/2006/relationships/image" Target="media/image35.emf"/><Relationship Id="rId56" Type="http://schemas.openxmlformats.org/officeDocument/2006/relationships/image" Target="media/image43.emf"/><Relationship Id="rId64" Type="http://schemas.openxmlformats.org/officeDocument/2006/relationships/image" Target="media/image51.emf"/><Relationship Id="rId69" Type="http://schemas.openxmlformats.org/officeDocument/2006/relationships/image" Target="media/image56.emf"/><Relationship Id="rId77" Type="http://schemas.openxmlformats.org/officeDocument/2006/relationships/footer" Target="footer5.xml"/><Relationship Id="rId8" Type="http://schemas.openxmlformats.org/officeDocument/2006/relationships/header" Target="header1.xml"/><Relationship Id="rId51" Type="http://schemas.openxmlformats.org/officeDocument/2006/relationships/image" Target="media/image38.emf"/><Relationship Id="rId72" Type="http://schemas.openxmlformats.org/officeDocument/2006/relationships/image" Target="media/image59.emf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emf"/><Relationship Id="rId33" Type="http://schemas.openxmlformats.org/officeDocument/2006/relationships/image" Target="media/image20.emf"/><Relationship Id="rId38" Type="http://schemas.openxmlformats.org/officeDocument/2006/relationships/image" Target="media/image25.emf"/><Relationship Id="rId46" Type="http://schemas.openxmlformats.org/officeDocument/2006/relationships/image" Target="media/image33.emf"/><Relationship Id="rId59" Type="http://schemas.openxmlformats.org/officeDocument/2006/relationships/image" Target="media/image46.emf"/><Relationship Id="rId67" Type="http://schemas.openxmlformats.org/officeDocument/2006/relationships/image" Target="media/image54.emf"/><Relationship Id="rId20" Type="http://schemas.openxmlformats.org/officeDocument/2006/relationships/image" Target="media/image7.png"/><Relationship Id="rId41" Type="http://schemas.openxmlformats.org/officeDocument/2006/relationships/image" Target="media/image28.emf"/><Relationship Id="rId54" Type="http://schemas.openxmlformats.org/officeDocument/2006/relationships/image" Target="media/image41.emf"/><Relationship Id="rId62" Type="http://schemas.openxmlformats.org/officeDocument/2006/relationships/image" Target="media/image49.emf"/><Relationship Id="rId70" Type="http://schemas.openxmlformats.org/officeDocument/2006/relationships/image" Target="media/image57.emf"/><Relationship Id="rId75" Type="http://schemas.openxmlformats.org/officeDocument/2006/relationships/image" Target="media/image6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10.emf"/><Relationship Id="rId28" Type="http://schemas.openxmlformats.org/officeDocument/2006/relationships/image" Target="media/image15.emf"/><Relationship Id="rId36" Type="http://schemas.openxmlformats.org/officeDocument/2006/relationships/image" Target="media/image23.emf"/><Relationship Id="rId49" Type="http://schemas.openxmlformats.org/officeDocument/2006/relationships/image" Target="media/image36.emf"/><Relationship Id="rId57" Type="http://schemas.openxmlformats.org/officeDocument/2006/relationships/image" Target="media/image44.emf"/><Relationship Id="rId10" Type="http://schemas.openxmlformats.org/officeDocument/2006/relationships/footer" Target="footer1.xml"/><Relationship Id="rId31" Type="http://schemas.openxmlformats.org/officeDocument/2006/relationships/image" Target="media/image18.emf"/><Relationship Id="rId44" Type="http://schemas.openxmlformats.org/officeDocument/2006/relationships/image" Target="media/image31.emf"/><Relationship Id="rId52" Type="http://schemas.openxmlformats.org/officeDocument/2006/relationships/image" Target="media/image39.emf"/><Relationship Id="rId60" Type="http://schemas.openxmlformats.org/officeDocument/2006/relationships/image" Target="media/image47.emf"/><Relationship Id="rId65" Type="http://schemas.openxmlformats.org/officeDocument/2006/relationships/image" Target="media/image52.emf"/><Relationship Id="rId73" Type="http://schemas.openxmlformats.org/officeDocument/2006/relationships/image" Target="media/image60.emf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9" Type="http://schemas.openxmlformats.org/officeDocument/2006/relationships/image" Target="media/image26.emf"/><Relationship Id="rId34" Type="http://schemas.openxmlformats.org/officeDocument/2006/relationships/image" Target="media/image21.emf"/><Relationship Id="rId50" Type="http://schemas.openxmlformats.org/officeDocument/2006/relationships/image" Target="media/image37.emf"/><Relationship Id="rId55" Type="http://schemas.openxmlformats.org/officeDocument/2006/relationships/image" Target="media/image42.emf"/><Relationship Id="rId76" Type="http://schemas.openxmlformats.org/officeDocument/2006/relationships/image" Target="media/image63.emf"/><Relationship Id="rId7" Type="http://schemas.openxmlformats.org/officeDocument/2006/relationships/endnotes" Target="endnotes.xml"/><Relationship Id="rId71" Type="http://schemas.openxmlformats.org/officeDocument/2006/relationships/image" Target="media/image58.emf"/><Relationship Id="rId2" Type="http://schemas.openxmlformats.org/officeDocument/2006/relationships/numbering" Target="numbering.xml"/><Relationship Id="rId29" Type="http://schemas.openxmlformats.org/officeDocument/2006/relationships/image" Target="media/image16.em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kayama%20Naoe\Desktop\00_&#12523;&#12493;&#12469;&#12473;&#20316;&#26989;\01&#33521;_&#12489;&#12461;&#12517;&#12513;&#12531;&#12488;E\&#35215;&#21063;&#12501;&#12449;&#12452;&#12523;_20150831.dotx" TargetMode="Externa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6781A-1F19-4AD7-A3AF-E732CFD32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規則ファイル_20150831.dotx</Template>
  <TotalTime>569</TotalTime>
  <Pages>54</Pages>
  <Words>1885</Words>
  <Characters>10750</Characters>
  <Application>Microsoft Office Word</Application>
  <DocSecurity>0</DocSecurity>
  <Lines>89</Lines>
  <Paragraphs>25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HDS 템플릿</vt:lpstr>
      <vt:lpstr>Industrial Applications Functional Safety Reference Document: Safety Concept</vt:lpstr>
      <vt:lpstr>R8C/35Cグループ</vt:lpstr>
    </vt:vector>
  </TitlesOfParts>
  <Company/>
  <LinksUpToDate>false</LinksUpToDate>
  <CharactersWithSpaces>12610</CharactersWithSpaces>
  <SharedDoc>false</SharedDoc>
  <HLinks>
    <vt:vector size="18" baseType="variant">
      <vt:variant>
        <vt:i4>821375114</vt:i4>
      </vt:variant>
      <vt:variant>
        <vt:i4>-1</vt:i4>
      </vt:variant>
      <vt:variant>
        <vt:i4>2080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821375114</vt:i4>
      </vt:variant>
      <vt:variant>
        <vt:i4>-1</vt:i4>
      </vt:variant>
      <vt:variant>
        <vt:i4>2081</vt:i4>
      </vt:variant>
      <vt:variant>
        <vt:i4>1</vt:i4>
      </vt:variant>
      <vt:variant>
        <vt:lpwstr>C:\Documents and Settings\b1900078\My Documents\ロゴ\renesas_anf_blue.emf</vt:lpwstr>
      </vt:variant>
      <vt:variant>
        <vt:lpwstr/>
      </vt:variant>
      <vt:variant>
        <vt:i4>814887149</vt:i4>
      </vt:variant>
      <vt:variant>
        <vt:i4>-1</vt:i4>
      </vt:variant>
      <vt:variant>
        <vt:i4>2082</vt:i4>
      </vt:variant>
      <vt:variant>
        <vt:i4>1</vt:i4>
      </vt:variant>
      <vt:variant>
        <vt:lpwstr>C:\Documents and Settings\b1900078\My Documents\ロゴ\renesas_an_blue.emf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HDS 템플릿</dc:title>
  <dc:subject>I1N0-SR18-0101</dc:subject>
  <dc:creator>Admin</dc:creator>
  <cp:keywords/>
  <dc:description/>
  <cp:lastModifiedBy>한승한(Han, Seunghan)/선임연구원/제어플랫폼개발팀/HD현대로보틱스</cp:lastModifiedBy>
  <cp:revision>35</cp:revision>
  <cp:lastPrinted>2025-01-17T09:49:00Z</cp:lastPrinted>
  <dcterms:created xsi:type="dcterms:W3CDTF">2025-01-17T06:36:00Z</dcterms:created>
  <dcterms:modified xsi:type="dcterms:W3CDTF">2025-03-07T01:44:00Z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">
    <vt:lpwstr>Rev 1.10</vt:lpwstr>
  </property>
  <property fmtid="{D5CDD505-2E9C-101B-9397-08002B2CF9AE}" pid="3" name="日付">
    <vt:lpwstr>Nov 28, 2018</vt:lpwstr>
  </property>
  <property fmtid="{D5CDD505-2E9C-101B-9397-08002B2CF9AE}" pid="4" name="文書番号">
    <vt:lpwstr>I1N0-SR18-0101</vt:lpwstr>
  </property>
</Properties>
</file>